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メイリオ" w:eastAsia="メイリオ" w:hAnsi="メイリオ" w:cs="メイリオ"/>
          <w:sz w:val="24"/>
        </w:rPr>
        <w:id w:val="15299789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 w:hint="eastAsia"/>
        </w:rPr>
      </w:sdtEndPr>
      <w:sdtContent>
        <w:p w14:paraId="4BBDE45E" w14:textId="77777777" w:rsidR="008E530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4EEED7C5" w14:textId="77777777" w:rsidR="008E530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3BD87071" w14:textId="77777777" w:rsidR="008E530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795E6AA6" w14:textId="77777777" w:rsidR="008E530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362E6D13" w14:textId="77777777" w:rsidR="008E530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2E1B34AA" w14:textId="77777777" w:rsidR="008E530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64C03187" w14:textId="77777777" w:rsidR="008E530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3C38E4BB" w14:textId="77777777" w:rsidR="008E530C" w:rsidRPr="00E41627" w:rsidRDefault="008E530C" w:rsidP="00B52F5F">
          <w:pPr>
            <w:ind w:left="840"/>
            <w:rPr>
              <w:rFonts w:ascii="メイリオ" w:eastAsia="メイリオ" w:hAnsi="メイリオ" w:cs="メイリオ"/>
              <w:sz w:val="20"/>
              <w:szCs w:val="20"/>
            </w:rPr>
          </w:pPr>
        </w:p>
        <w:tbl>
          <w:tblPr>
            <w:tblW w:w="4006" w:type="pct"/>
            <w:jc w:val="center"/>
            <w:tblBorders>
              <w:top w:val="single" w:sz="8" w:space="0" w:color="70ADC9"/>
              <w:left w:val="single" w:sz="48" w:space="0" w:color="70ADC9"/>
              <w:bottom w:val="single" w:sz="8" w:space="0" w:color="70ADC9"/>
            </w:tblBorders>
            <w:tblCellMar>
              <w:top w:w="284" w:type="dxa"/>
              <w:bottom w:w="284" w:type="dxa"/>
            </w:tblCellMar>
            <w:tblLook w:val="04A0" w:firstRow="1" w:lastRow="0" w:firstColumn="1" w:lastColumn="0" w:noHBand="0" w:noVBand="1"/>
          </w:tblPr>
          <w:tblGrid>
            <w:gridCol w:w="7982"/>
          </w:tblGrid>
          <w:tr w:rsidR="008E530C" w:rsidRPr="00E41627" w14:paraId="6D537929" w14:textId="77777777" w:rsidTr="000A2139">
            <w:trPr>
              <w:jc w:val="center"/>
            </w:trPr>
            <w:tc>
              <w:tcPr>
                <w:tcW w:w="7982" w:type="dxa"/>
                <w:vAlign w:val="center"/>
              </w:tcPr>
              <w:p w14:paraId="47CE08D3" w14:textId="77777777" w:rsidR="00E41627" w:rsidRPr="00E41627" w:rsidRDefault="00E41627" w:rsidP="008E530C">
                <w:pPr>
                  <w:pStyle w:val="afa"/>
                  <w:rPr>
                    <w:sz w:val="56"/>
                    <w:szCs w:val="56"/>
                  </w:rPr>
                </w:pPr>
                <w:r w:rsidRPr="00E41627">
                  <w:rPr>
                    <w:sz w:val="56"/>
                    <w:szCs w:val="56"/>
                  </w:rPr>
                  <w:t>Eclipse</w:t>
                </w:r>
              </w:p>
              <w:p w14:paraId="0148DDDA" w14:textId="77777777" w:rsidR="00E41627" w:rsidRDefault="00E41627" w:rsidP="008E530C">
                <w:pPr>
                  <w:pStyle w:val="afa"/>
                  <w:rPr>
                    <w:sz w:val="56"/>
                    <w:szCs w:val="56"/>
                  </w:rPr>
                </w:pPr>
                <w:r w:rsidRPr="00E41627">
                  <w:rPr>
                    <w:sz w:val="56"/>
                    <w:szCs w:val="56"/>
                  </w:rPr>
                  <w:t>インポート&amp;エクスポート</w:t>
                </w:r>
              </w:p>
              <w:p w14:paraId="6DABA7DB" w14:textId="299CD94B" w:rsidR="008E530C" w:rsidRPr="00E41627" w:rsidRDefault="00E41627" w:rsidP="008E530C">
                <w:pPr>
                  <w:pStyle w:val="afa"/>
                  <w:rPr>
                    <w:sz w:val="56"/>
                    <w:szCs w:val="56"/>
                  </w:rPr>
                </w:pPr>
                <w:r w:rsidRPr="00E41627">
                  <w:rPr>
                    <w:sz w:val="56"/>
                    <w:szCs w:val="56"/>
                  </w:rPr>
                  <w:t>操作手順書</w:t>
                </w:r>
              </w:p>
            </w:tc>
          </w:tr>
        </w:tbl>
        <w:p w14:paraId="365C1CCC" w14:textId="77777777" w:rsidR="008E530C" w:rsidRPr="00753C2C" w:rsidRDefault="008E530C" w:rsidP="00B52F5F">
          <w:pPr>
            <w:ind w:left="840"/>
            <w:rPr>
              <w:rFonts w:ascii="メイリオ" w:eastAsia="メイリオ" w:hAnsi="メイリオ" w:cs="メイリオ"/>
            </w:rPr>
          </w:pPr>
        </w:p>
        <w:p w14:paraId="06C97E2D" w14:textId="77777777" w:rsidR="008E530C" w:rsidRPr="00753C2C" w:rsidRDefault="008E530C" w:rsidP="00DE37A7">
          <w:pPr>
            <w:pStyle w:val="11"/>
            <w:spacing w:before="180" w:after="180"/>
            <w:ind w:left="1200" w:hanging="360"/>
          </w:pPr>
        </w:p>
        <w:p w14:paraId="7AFA436F" w14:textId="77777777" w:rsidR="00D00596" w:rsidRPr="00753C2C" w:rsidRDefault="008E530C" w:rsidP="00B52F5F">
          <w:pPr>
            <w:pStyle w:val="af5"/>
            <w:ind w:left="840"/>
          </w:pPr>
          <w:r w:rsidRPr="00753C2C">
            <w:rPr>
              <w:rFonts w:hint="eastAsia"/>
            </w:rPr>
            <w:t>目次</w:t>
          </w:r>
        </w:p>
      </w:sdtContent>
    </w:sdt>
    <w:sdt>
      <w:sdtPr>
        <w:rPr>
          <w:sz w:val="21"/>
          <w:lang w:val="ja-JP"/>
        </w:rPr>
        <w:id w:val="37395822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30978A60" w14:textId="5F7285FF" w:rsidR="00A42E65" w:rsidRDefault="00232DD3">
          <w:pPr>
            <w:pStyle w:val="11"/>
            <w:tabs>
              <w:tab w:val="left" w:pos="1260"/>
            </w:tabs>
            <w:spacing w:before="180" w:after="180"/>
            <w:rPr>
              <w:noProof/>
              <w:sz w:val="21"/>
              <w:szCs w:val="22"/>
            </w:rPr>
          </w:pPr>
          <w:r>
            <w:fldChar w:fldCharType="begin"/>
          </w:r>
          <w:r w:rsidR="00733D2D">
            <w:instrText xml:space="preserve"> TOC \o "1-1" \h \z \u </w:instrText>
          </w:r>
          <w:r>
            <w:fldChar w:fldCharType="separate"/>
          </w:r>
          <w:hyperlink w:anchor="_Toc99112801" w:history="1">
            <w:r w:rsidR="00A42E65" w:rsidRPr="00C909B8">
              <w:rPr>
                <w:rStyle w:val="af"/>
                <w:noProof/>
              </w:rPr>
              <w:t>1.</w:t>
            </w:r>
            <w:r w:rsidR="00A42E65">
              <w:rPr>
                <w:noProof/>
                <w:sz w:val="21"/>
                <w:szCs w:val="22"/>
              </w:rPr>
              <w:tab/>
            </w:r>
            <w:r w:rsidR="00A42E65" w:rsidRPr="00C909B8">
              <w:rPr>
                <w:rStyle w:val="af"/>
                <w:noProof/>
              </w:rPr>
              <w:t>プロジェクトのインポート</w:t>
            </w:r>
            <w:r w:rsidR="00A42E65">
              <w:rPr>
                <w:noProof/>
                <w:webHidden/>
              </w:rPr>
              <w:tab/>
            </w:r>
            <w:r w:rsidR="00A42E65">
              <w:rPr>
                <w:noProof/>
                <w:webHidden/>
              </w:rPr>
              <w:fldChar w:fldCharType="begin"/>
            </w:r>
            <w:r w:rsidR="00A42E65">
              <w:rPr>
                <w:noProof/>
                <w:webHidden/>
              </w:rPr>
              <w:instrText xml:space="preserve"> PAGEREF _Toc99112801 \h </w:instrText>
            </w:r>
            <w:r w:rsidR="00A42E65">
              <w:rPr>
                <w:noProof/>
                <w:webHidden/>
              </w:rPr>
            </w:r>
            <w:r w:rsidR="00A42E65">
              <w:rPr>
                <w:noProof/>
                <w:webHidden/>
              </w:rPr>
              <w:fldChar w:fldCharType="separate"/>
            </w:r>
            <w:r w:rsidR="000B2C93">
              <w:rPr>
                <w:noProof/>
                <w:webHidden/>
              </w:rPr>
              <w:t>1</w:t>
            </w:r>
            <w:r w:rsidR="00A42E65">
              <w:rPr>
                <w:noProof/>
                <w:webHidden/>
              </w:rPr>
              <w:fldChar w:fldCharType="end"/>
            </w:r>
          </w:hyperlink>
        </w:p>
        <w:p w14:paraId="40A45892" w14:textId="390A1B2B" w:rsidR="00A42E65" w:rsidRDefault="00000000">
          <w:pPr>
            <w:pStyle w:val="11"/>
            <w:tabs>
              <w:tab w:val="left" w:pos="1260"/>
            </w:tabs>
            <w:spacing w:before="180" w:after="180"/>
            <w:ind w:left="1200" w:hanging="360"/>
            <w:rPr>
              <w:noProof/>
              <w:sz w:val="21"/>
              <w:szCs w:val="22"/>
            </w:rPr>
          </w:pPr>
          <w:hyperlink w:anchor="_Toc99112802" w:history="1">
            <w:r w:rsidR="00A42E65" w:rsidRPr="00C909B8">
              <w:rPr>
                <w:rStyle w:val="af"/>
                <w:noProof/>
              </w:rPr>
              <w:t>2.</w:t>
            </w:r>
            <w:r w:rsidR="00A42E65">
              <w:rPr>
                <w:noProof/>
                <w:sz w:val="21"/>
                <w:szCs w:val="22"/>
              </w:rPr>
              <w:tab/>
            </w:r>
            <w:r w:rsidR="00A42E65" w:rsidRPr="00C909B8">
              <w:rPr>
                <w:rStyle w:val="af"/>
                <w:noProof/>
              </w:rPr>
              <w:t>プロジェクトのエクスポート</w:t>
            </w:r>
            <w:r w:rsidR="00A42E65">
              <w:rPr>
                <w:noProof/>
                <w:webHidden/>
              </w:rPr>
              <w:tab/>
            </w:r>
            <w:r w:rsidR="00A42E65">
              <w:rPr>
                <w:noProof/>
                <w:webHidden/>
              </w:rPr>
              <w:fldChar w:fldCharType="begin"/>
            </w:r>
            <w:r w:rsidR="00A42E65">
              <w:rPr>
                <w:noProof/>
                <w:webHidden/>
              </w:rPr>
              <w:instrText xml:space="preserve"> PAGEREF _Toc99112802 \h </w:instrText>
            </w:r>
            <w:r w:rsidR="00A42E65">
              <w:rPr>
                <w:noProof/>
                <w:webHidden/>
              </w:rPr>
            </w:r>
            <w:r w:rsidR="00A42E65">
              <w:rPr>
                <w:noProof/>
                <w:webHidden/>
              </w:rPr>
              <w:fldChar w:fldCharType="separate"/>
            </w:r>
            <w:r w:rsidR="000B2C93">
              <w:rPr>
                <w:noProof/>
                <w:webHidden/>
              </w:rPr>
              <w:t>3</w:t>
            </w:r>
            <w:r w:rsidR="00A42E65">
              <w:rPr>
                <w:noProof/>
                <w:webHidden/>
              </w:rPr>
              <w:fldChar w:fldCharType="end"/>
            </w:r>
          </w:hyperlink>
        </w:p>
        <w:p w14:paraId="1DB5AC13" w14:textId="7BE6AEC1" w:rsidR="00D00596" w:rsidRDefault="00232DD3" w:rsidP="00ED26BC">
          <w:pPr>
            <w:pStyle w:val="11"/>
            <w:spacing w:before="180" w:after="180"/>
            <w:ind w:left="1200" w:hanging="360"/>
          </w:pPr>
          <w:r>
            <w:fldChar w:fldCharType="end"/>
          </w:r>
        </w:p>
      </w:sdtContent>
    </w:sdt>
    <w:p w14:paraId="5D970DD9" w14:textId="77777777" w:rsidR="0046766A" w:rsidRPr="0046766A" w:rsidRDefault="0013466E" w:rsidP="0046766A">
      <w:pPr>
        <w:ind w:left="840"/>
        <w:rPr>
          <w:sz w:val="24"/>
        </w:rPr>
      </w:pPr>
      <w:r>
        <w:br w:type="page"/>
      </w:r>
    </w:p>
    <w:p w14:paraId="0C69C838" w14:textId="77777777" w:rsidR="007A6D38" w:rsidRDefault="007A6D38" w:rsidP="009955C6">
      <w:pPr>
        <w:pStyle w:val="1"/>
        <w:spacing w:after="180"/>
      </w:pPr>
      <w:bookmarkStart w:id="0" w:name="_Toc99112801"/>
      <w:r>
        <w:rPr>
          <w:rFonts w:hint="eastAsia"/>
        </w:rPr>
        <w:lastRenderedPageBreak/>
        <w:t>プロジェクトのインポート</w:t>
      </w:r>
      <w:bookmarkEnd w:id="0"/>
    </w:p>
    <w:p w14:paraId="5132C2F7" w14:textId="77777777" w:rsidR="00621495" w:rsidRDefault="00621495" w:rsidP="00621495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インターネット上からダウンロードしたプロジェクトのデータをEclipseに取り込むことを「インポート」と呼びます。本章ではインポートの方法を紹介します。</w:t>
      </w:r>
    </w:p>
    <w:p w14:paraId="236E6788" w14:textId="77777777" w:rsidR="00621495" w:rsidRDefault="00621495" w:rsidP="00621495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</w:p>
    <w:p w14:paraId="5D86922A" w14:textId="77777777" w:rsidR="007A6D38" w:rsidRDefault="00A01427" w:rsidP="00F349E9">
      <w:pPr>
        <w:pStyle w:val="ab"/>
        <w:widowControl/>
        <w:numPr>
          <w:ilvl w:val="0"/>
          <w:numId w:val="43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Eclipse</w:t>
      </w:r>
      <w:r w:rsidR="008555E8">
        <w:rPr>
          <w:rFonts w:ascii="Meiryo UI" w:eastAsia="Meiryo UI" w:hAnsi="Meiryo UI" w:cs="Meiryo UI" w:hint="eastAsia"/>
        </w:rPr>
        <w:t>のメニューから[ファイル]→[インポート]</w:t>
      </w:r>
      <w:r>
        <w:rPr>
          <w:rFonts w:ascii="Meiryo UI" w:eastAsia="Meiryo UI" w:hAnsi="Meiryo UI" w:cs="Meiryo UI" w:hint="eastAsia"/>
        </w:rPr>
        <w:t>を押す。</w:t>
      </w:r>
    </w:p>
    <w:p w14:paraId="0EA23339" w14:textId="77777777" w:rsidR="0023683F" w:rsidRDefault="00000000" w:rsidP="0023683F">
      <w:pPr>
        <w:pStyle w:val="ab"/>
        <w:widowControl/>
        <w:spacing w:line="240" w:lineRule="auto"/>
        <w:ind w:leftChars="0" w:left="992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  <w:noProof/>
        </w:rPr>
        <w:pict w14:anchorId="6D19E2BF">
          <v:oval id="_x0000_s2946" style="position:absolute;left:0;text-align:left;margin-left:55.5pt;margin-top:218.25pt;width:62.25pt;height:12.75pt;z-index:251714560" filled="f" strokecolor="red" strokeweight="1.5pt">
            <v:textbox style="mso-fit-shape-to-text:t" inset="5.85pt,.7pt,5.85pt,.7pt"/>
          </v:oval>
        </w:pict>
      </w:r>
      <w:r>
        <w:rPr>
          <w:rFonts w:ascii="Meiryo UI" w:eastAsia="Meiryo UI" w:hAnsi="Meiryo UI" w:cs="Meiryo UI"/>
          <w:noProof/>
        </w:rPr>
        <w:pict w14:anchorId="151CB6E5">
          <v:oval id="_x0000_s2945" style="position:absolute;left:0;text-align:left;margin-left:49.5pt;margin-top:10.5pt;width:48pt;height:17.25pt;z-index:251713536" filled="f" strokecolor="red" strokeweight="1.5pt">
            <v:textbox style="mso-fit-shape-to-text:t" inset="5.85pt,.7pt,5.85pt,.7pt"/>
          </v:oval>
        </w:pict>
      </w:r>
      <w:r w:rsidR="008555E8" w:rsidRPr="008555E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555E8">
        <w:rPr>
          <w:rFonts w:ascii="Meiryo UI" w:eastAsia="Meiryo UI" w:hAnsi="Meiryo UI" w:cs="Meiryo UI"/>
          <w:noProof/>
        </w:rPr>
        <w:drawing>
          <wp:inline distT="0" distB="0" distL="0" distR="0" wp14:anchorId="09A12C43" wp14:editId="072BBB3E">
            <wp:extent cx="3486150" cy="3186834"/>
            <wp:effectExtent l="19050" t="0" r="0" b="0"/>
            <wp:docPr id="44" name="図 26" descr="C:\Users\User\Documents\コンテンツ作成\photo\インポート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cuments\コンテンツ作成\photo\インポート\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18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3BCA3" w14:textId="77777777" w:rsidR="0023683F" w:rsidRDefault="0023683F" w:rsidP="008555E8">
      <w:pPr>
        <w:ind w:left="840"/>
      </w:pPr>
    </w:p>
    <w:p w14:paraId="61B8BC7D" w14:textId="77777777" w:rsidR="0023683F" w:rsidRDefault="0023683F" w:rsidP="00F349E9">
      <w:pPr>
        <w:pStyle w:val="ab"/>
        <w:widowControl/>
        <w:numPr>
          <w:ilvl w:val="0"/>
          <w:numId w:val="43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 w:rsidRPr="0023683F">
        <w:rPr>
          <w:rFonts w:ascii="Meiryo UI" w:eastAsia="Meiryo UI" w:hAnsi="Meiryo UI" w:cs="Meiryo UI" w:hint="eastAsia"/>
        </w:rPr>
        <w:t>「</w:t>
      </w:r>
      <w:r>
        <w:rPr>
          <w:rFonts w:ascii="Meiryo UI" w:eastAsia="Meiryo UI" w:hAnsi="Meiryo UI" w:cs="Meiryo UI" w:hint="eastAsia"/>
        </w:rPr>
        <w:t>インポート</w:t>
      </w:r>
      <w:r w:rsidRPr="0023683F">
        <w:rPr>
          <w:rFonts w:ascii="Meiryo UI" w:eastAsia="Meiryo UI" w:hAnsi="Meiryo UI" w:cs="Meiryo UI" w:hint="eastAsia"/>
        </w:rPr>
        <w:t>」</w:t>
      </w:r>
      <w:r>
        <w:rPr>
          <w:rFonts w:ascii="Meiryo UI" w:eastAsia="Meiryo UI" w:hAnsi="Meiryo UI" w:cs="Meiryo UI" w:hint="eastAsia"/>
        </w:rPr>
        <w:t>画面</w:t>
      </w:r>
      <w:r w:rsidR="008555E8">
        <w:rPr>
          <w:rFonts w:ascii="Meiryo UI" w:eastAsia="Meiryo UI" w:hAnsi="Meiryo UI" w:cs="Meiryo UI" w:hint="eastAsia"/>
        </w:rPr>
        <w:t>内の[</w:t>
      </w:r>
      <w:r>
        <w:rPr>
          <w:rFonts w:ascii="Meiryo UI" w:eastAsia="Meiryo UI" w:hAnsi="Meiryo UI" w:cs="Meiryo UI" w:hint="eastAsia"/>
        </w:rPr>
        <w:t>一般</w:t>
      </w:r>
      <w:r w:rsidR="008555E8">
        <w:rPr>
          <w:rFonts w:ascii="Meiryo UI" w:eastAsia="Meiryo UI" w:hAnsi="Meiryo UI" w:cs="Meiryo UI" w:hint="eastAsia"/>
        </w:rPr>
        <w:t>]</w:t>
      </w:r>
      <w:r w:rsidRPr="0023683F">
        <w:rPr>
          <w:rFonts w:ascii="Meiryo UI" w:eastAsia="Meiryo UI" w:hAnsi="Meiryo UI" w:cs="Meiryo UI"/>
        </w:rPr>
        <w:t>→</w:t>
      </w:r>
      <w:r w:rsidR="008555E8">
        <w:rPr>
          <w:rFonts w:ascii="Meiryo UI" w:eastAsia="Meiryo UI" w:hAnsi="Meiryo UI" w:cs="Meiryo UI" w:hint="eastAsia"/>
        </w:rPr>
        <w:t>[</w:t>
      </w:r>
      <w:r w:rsidR="002F6E15">
        <w:rPr>
          <w:rFonts w:ascii="Meiryo UI" w:eastAsia="Meiryo UI" w:hAnsi="Meiryo UI" w:cs="Meiryo UI" w:hint="eastAsia"/>
        </w:rPr>
        <w:t>既存プロジェクトをワークスペースへ</w:t>
      </w:r>
      <w:r w:rsidR="008555E8">
        <w:rPr>
          <w:rFonts w:ascii="Meiryo UI" w:eastAsia="Meiryo UI" w:hAnsi="Meiryo UI" w:cs="Meiryo UI" w:hint="eastAsia"/>
        </w:rPr>
        <w:t>]</w:t>
      </w:r>
      <w:r w:rsidRPr="0023683F">
        <w:rPr>
          <w:rFonts w:ascii="Meiryo UI" w:eastAsia="Meiryo UI" w:hAnsi="Meiryo UI" w:cs="Meiryo UI"/>
        </w:rPr>
        <w:t>を選択</w:t>
      </w:r>
      <w:r w:rsidR="002F6E15">
        <w:rPr>
          <w:rFonts w:ascii="Meiryo UI" w:eastAsia="Meiryo UI" w:hAnsi="Meiryo UI" w:cs="Meiryo UI" w:hint="eastAsia"/>
        </w:rPr>
        <w:t>し、「次へ」ボタンを押す</w:t>
      </w:r>
      <w:r w:rsidRPr="0023683F">
        <w:rPr>
          <w:rFonts w:ascii="Meiryo UI" w:eastAsia="Meiryo UI" w:hAnsi="Meiryo UI" w:cs="Meiryo UI"/>
        </w:rPr>
        <w:t>。</w:t>
      </w:r>
    </w:p>
    <w:p w14:paraId="0723EA3F" w14:textId="77777777" w:rsidR="0023683F" w:rsidRDefault="00000000" w:rsidP="0023683F">
      <w:pPr>
        <w:pStyle w:val="ab"/>
        <w:widowControl/>
        <w:spacing w:line="240" w:lineRule="auto"/>
        <w:ind w:leftChars="0" w:left="992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  <w:noProof/>
        </w:rPr>
        <w:pict w14:anchorId="33BAF624">
          <v:oval id="_x0000_s2949" style="position:absolute;left:0;text-align:left;margin-left:208.5pt;margin-top:206.25pt;width:81pt;height:15.75pt;z-index:251717632" filled="f" strokecolor="red" strokeweight="1.5pt">
            <v:textbox style="mso-fit-shape-to-text:t" inset="5.85pt,.7pt,5.85pt,.7pt"/>
          </v:oval>
        </w:pict>
      </w:r>
      <w:r>
        <w:rPr>
          <w:rFonts w:ascii="Meiryo UI" w:eastAsia="Meiryo UI" w:hAnsi="Meiryo UI" w:cs="Meiryo UI"/>
          <w:noProof/>
        </w:rPr>
        <w:pict w14:anchorId="26819AE5">
          <v:oval id="_x0000_s2948" style="position:absolute;left:0;text-align:left;margin-left:62.25pt;margin-top:74pt;width:36pt;height:11.25pt;z-index:251716608" filled="f" strokecolor="red" strokeweight="1.5pt">
            <v:textbox style="mso-fit-shape-to-text:t" inset="5.85pt,.7pt,5.85pt,.7pt"/>
          </v:oval>
        </w:pict>
      </w:r>
      <w:r>
        <w:rPr>
          <w:rFonts w:ascii="Meiryo UI" w:eastAsia="Meiryo UI" w:hAnsi="Meiryo UI" w:cs="Meiryo UI"/>
          <w:noProof/>
        </w:rPr>
        <w:pict w14:anchorId="55201889">
          <v:oval id="_x0000_s2947" style="position:absolute;left:0;text-align:left;margin-left:69.75pt;margin-top:106.5pt;width:111.75pt;height:16.5pt;z-index:251715584" filled="f" strokecolor="red" strokeweight="1.5pt">
            <v:textbox style="mso-fit-shape-to-text:t" inset="5.85pt,.7pt,5.85pt,.7pt"/>
          </v:oval>
        </w:pict>
      </w:r>
      <w:r w:rsidR="008555E8" w:rsidRPr="008555E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555E8">
        <w:rPr>
          <w:rFonts w:ascii="Meiryo UI" w:eastAsia="Meiryo UI" w:hAnsi="Meiryo UI" w:cs="Meiryo UI"/>
          <w:noProof/>
        </w:rPr>
        <w:drawing>
          <wp:inline distT="0" distB="0" distL="0" distR="0" wp14:anchorId="4B5A1556" wp14:editId="59F16EB7">
            <wp:extent cx="4953000" cy="2828817"/>
            <wp:effectExtent l="19050" t="0" r="0" b="0"/>
            <wp:docPr id="45" name="図 27" descr="C:\Users\User\Documents\コンテンツ作成\photo\インポート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ocuments\コンテンツ作成\photo\インポート\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642" cy="283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E1668" w14:textId="77777777" w:rsidR="002F6E15" w:rsidRDefault="002F6E15" w:rsidP="0023683F">
      <w:pPr>
        <w:pStyle w:val="ab"/>
        <w:widowControl/>
        <w:spacing w:line="240" w:lineRule="auto"/>
        <w:ind w:leftChars="0" w:left="992"/>
        <w:jc w:val="left"/>
        <w:rPr>
          <w:rFonts w:ascii="Meiryo UI" w:eastAsia="Meiryo UI" w:hAnsi="Meiryo UI" w:cs="Meiryo UI"/>
        </w:rPr>
      </w:pPr>
    </w:p>
    <w:p w14:paraId="6E0E4B00" w14:textId="77777777" w:rsidR="008555E8" w:rsidRDefault="008555E8">
      <w:pPr>
        <w:widowControl/>
        <w:spacing w:line="240" w:lineRule="auto"/>
        <w:ind w:leftChars="0" w:left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</w:rPr>
        <w:br w:type="page"/>
      </w:r>
    </w:p>
    <w:p w14:paraId="35603A2F" w14:textId="77777777" w:rsidR="004D409D" w:rsidRDefault="002F6E15" w:rsidP="004D409D">
      <w:pPr>
        <w:pStyle w:val="ab"/>
        <w:widowControl/>
        <w:numPr>
          <w:ilvl w:val="0"/>
          <w:numId w:val="43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lastRenderedPageBreak/>
        <w:t>「インポート」画面のルート・ディレクトリーの選択のラジオボタンを選択し、横の「参照」ボタンを押す。</w:t>
      </w:r>
    </w:p>
    <w:p w14:paraId="47A4E83A" w14:textId="77777777" w:rsidR="004D409D" w:rsidRPr="004D409D" w:rsidRDefault="00000000" w:rsidP="004D409D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noProof/>
        </w:rPr>
        <w:pict w14:anchorId="1E314098">
          <v:oval id="_x0000_s2950" style="position:absolute;left:0;text-align:left;margin-left:19.5pt;margin-top:45pt;width:102pt;height:19.5pt;z-index:251718656" filled="f" strokecolor="red" strokeweight="1.5pt">
            <v:textbox style="mso-fit-shape-to-text:t" inset="5.85pt,.7pt,5.85pt,.7pt"/>
          </v:oval>
        </w:pict>
      </w:r>
      <w:r>
        <w:rPr>
          <w:noProof/>
        </w:rPr>
        <w:pict w14:anchorId="6287C016">
          <v:oval id="_x0000_s2951" style="position:absolute;left:0;text-align:left;margin-left:312pt;margin-top:45pt;width:78.75pt;height:15.75pt;z-index:251719680" filled="f" strokecolor="red" strokeweight="1.5pt">
            <v:textbox style="mso-fit-shape-to-text:t" inset="5.85pt,.7pt,5.85pt,.7pt"/>
          </v:oval>
        </w:pict>
      </w:r>
      <w:r w:rsidR="004D409D">
        <w:rPr>
          <w:rFonts w:ascii="Meiryo UI" w:eastAsia="Meiryo UI" w:hAnsi="Meiryo UI" w:cs="Meiryo UI"/>
          <w:noProof/>
        </w:rPr>
        <w:drawing>
          <wp:inline distT="0" distB="0" distL="0" distR="0" wp14:anchorId="0CE10707" wp14:editId="2FD754C3">
            <wp:extent cx="4686300" cy="1304183"/>
            <wp:effectExtent l="19050" t="0" r="0" b="0"/>
            <wp:docPr id="59" name="図 38" descr="C:\Users\User\Documents\コンテンツ作成\photo\インポート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Documents\コンテンツ作成\photo\インポート\0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10" cy="130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6DDA08" w14:textId="77777777" w:rsidR="004D409D" w:rsidRPr="004D409D" w:rsidRDefault="004D409D" w:rsidP="004D409D">
      <w:pPr>
        <w:ind w:leftChars="200" w:left="420"/>
      </w:pPr>
    </w:p>
    <w:p w14:paraId="3D521A08" w14:textId="77777777" w:rsidR="004D409D" w:rsidRDefault="004D409D" w:rsidP="00DA5C76">
      <w:pPr>
        <w:pStyle w:val="ab"/>
        <w:widowControl/>
        <w:numPr>
          <w:ilvl w:val="0"/>
          <w:numId w:val="43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プロジェクトのデータが入ったフォルダを選択し、「OK」ボタンを押す。</w:t>
      </w:r>
    </w:p>
    <w:p w14:paraId="11BD766E" w14:textId="77777777" w:rsidR="004D409D" w:rsidRDefault="00000000" w:rsidP="004D409D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  <w:noProof/>
        </w:rPr>
        <w:pict w14:anchorId="72DB7FAC">
          <v:oval id="_x0000_s3009" style="position:absolute;left:0;text-align:left;margin-left:138.75pt;margin-top:173.75pt;width:44.25pt;height:19.5pt;z-index:251774976" filled="f" strokecolor="red" strokeweight="1.5pt">
            <v:textbox style="mso-fit-shape-to-text:t" inset="5.85pt,.7pt,5.85pt,.7pt"/>
          </v:oval>
        </w:pict>
      </w:r>
      <w:r>
        <w:rPr>
          <w:rFonts w:ascii="Meiryo UI" w:eastAsia="Meiryo UI" w:hAnsi="Meiryo UI" w:cs="Meiryo UI"/>
          <w:noProof/>
        </w:rPr>
        <w:pict w14:anchorId="69BDEA95">
          <v:oval id="_x0000_s3008" style="position:absolute;left:0;text-align:left;margin-left:32.25pt;margin-top:93.5pt;width:78pt;height:19.5pt;z-index:251773952" filled="f" strokecolor="red" strokeweight="1.5pt">
            <v:textbox style="mso-fit-shape-to-text:t" inset="5.85pt,.7pt,5.85pt,.7pt"/>
          </v:oval>
        </w:pict>
      </w:r>
      <w:r w:rsidR="004D409D">
        <w:rPr>
          <w:rFonts w:ascii="Meiryo UI" w:eastAsia="Meiryo UI" w:hAnsi="Meiryo UI" w:cs="Meiryo UI"/>
          <w:noProof/>
        </w:rPr>
        <w:drawing>
          <wp:inline distT="0" distB="0" distL="0" distR="0" wp14:anchorId="35DD5522" wp14:editId="0717CEA0">
            <wp:extent cx="2600325" cy="2411210"/>
            <wp:effectExtent l="19050" t="0" r="9525" b="0"/>
            <wp:docPr id="48" name="図 30" descr="C:\Users\User\Documents\コンテンツ作成\photo\インポート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cuments\コンテンツ作成\photo\インポート\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34" cy="241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5256A" w14:textId="77777777" w:rsidR="004D409D" w:rsidRDefault="004D409D" w:rsidP="004D409D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</w:p>
    <w:p w14:paraId="252929FA" w14:textId="77777777" w:rsidR="0094367F" w:rsidRDefault="0094367F" w:rsidP="00DA5C76">
      <w:pPr>
        <w:pStyle w:val="ab"/>
        <w:widowControl/>
        <w:numPr>
          <w:ilvl w:val="0"/>
          <w:numId w:val="43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インポートしたいプロジェクトが選択されていることを確認の上、</w:t>
      </w:r>
      <w:r w:rsidR="00FD7499">
        <w:rPr>
          <w:rFonts w:ascii="Meiryo UI" w:eastAsia="Meiryo UI" w:hAnsi="Meiryo UI" w:cs="Meiryo UI" w:hint="eastAsia"/>
        </w:rPr>
        <w:t>「</w:t>
      </w:r>
      <w:r w:rsidRPr="00DA5C76">
        <w:rPr>
          <w:rFonts w:ascii="Meiryo UI" w:eastAsia="Meiryo UI" w:hAnsi="Meiryo UI" w:cs="Meiryo UI" w:hint="eastAsia"/>
        </w:rPr>
        <w:t>プロジェクトをワークスペースにコピー</w:t>
      </w:r>
      <w:r w:rsidR="00FD7499">
        <w:rPr>
          <w:rFonts w:ascii="Meiryo UI" w:eastAsia="Meiryo UI" w:hAnsi="Meiryo UI" w:cs="Meiryo UI" w:hint="eastAsia"/>
        </w:rPr>
        <w:t>」</w:t>
      </w:r>
      <w:r w:rsidRPr="00DA5C76">
        <w:rPr>
          <w:rFonts w:ascii="Meiryo UI" w:eastAsia="Meiryo UI" w:hAnsi="Meiryo UI" w:cs="Meiryo UI" w:hint="eastAsia"/>
        </w:rPr>
        <w:t>にチェックを入れ、「完了」ボタンを押す。</w:t>
      </w:r>
    </w:p>
    <w:p w14:paraId="373C26D3" w14:textId="77777777" w:rsidR="006E0E04" w:rsidRPr="00DA5C76" w:rsidRDefault="00000000" w:rsidP="006E0E04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  <w:noProof/>
        </w:rPr>
        <w:pict w14:anchorId="375E785D">
          <v:oval id="_x0000_s2952" style="position:absolute;left:0;text-align:left;margin-left:201.75pt;margin-top:227.75pt;width:75.75pt;height:15.75pt;z-index:251720704" filled="f" strokecolor="red" strokeweight="1.5pt">
            <v:textbox style="mso-fit-shape-to-text:t" inset="5.85pt,.7pt,5.85pt,.7pt"/>
          </v:oval>
        </w:pict>
      </w:r>
      <w:r>
        <w:rPr>
          <w:rFonts w:ascii="Meiryo UI" w:eastAsia="Meiryo UI" w:hAnsi="Meiryo UI" w:cs="Meiryo UI"/>
          <w:noProof/>
        </w:rPr>
        <w:pict w14:anchorId="3E3C5004">
          <v:oval id="_x0000_s2953" style="position:absolute;left:0;text-align:left;margin-left:19.5pt;margin-top:151.25pt;width:101.25pt;height:15.75pt;z-index:251721728" filled="f" strokecolor="red" strokeweight="1.5pt">
            <v:textbox style="mso-fit-shape-to-text:t" inset="5.85pt,.7pt,5.85pt,.7pt"/>
          </v:oval>
        </w:pict>
      </w:r>
      <w:r>
        <w:rPr>
          <w:rFonts w:ascii="Meiryo UI" w:eastAsia="Meiryo UI" w:hAnsi="Meiryo UI" w:cs="Meiryo UI"/>
          <w:noProof/>
        </w:rPr>
        <w:pict w14:anchorId="2AD68731">
          <v:oval id="_x0000_s2954" style="position:absolute;left:0;text-align:left;margin-left:28.5pt;margin-top:67.25pt;width:150pt;height:20.5pt;z-index:251722752" filled="f" strokecolor="red" strokeweight="1.5pt">
            <v:textbox style="mso-fit-shape-to-text:t" inset="5.85pt,.7pt,5.85pt,.7pt"/>
          </v:oval>
        </w:pict>
      </w:r>
      <w:r w:rsidR="006E0E04" w:rsidRPr="006E0E04">
        <w:rPr>
          <w:rFonts w:ascii="Meiryo UI" w:eastAsia="Meiryo UI" w:hAnsi="Meiryo UI" w:cs="Meiryo UI"/>
          <w:noProof/>
        </w:rPr>
        <w:drawing>
          <wp:inline distT="0" distB="0" distL="0" distR="0" wp14:anchorId="030D1F32" wp14:editId="29728414">
            <wp:extent cx="3971128" cy="3105150"/>
            <wp:effectExtent l="19050" t="0" r="0" b="0"/>
            <wp:docPr id="60" name="図 31" descr="C:\Users\User\Documents\コンテンツ作成\photo\インポート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Documents\コンテンツ作成\photo\インポート\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95" cy="310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A3FAD" w14:textId="77777777" w:rsidR="00C56B3E" w:rsidRPr="0047021B" w:rsidRDefault="00C56B3E" w:rsidP="0047021B">
      <w:pPr>
        <w:pStyle w:val="ab"/>
        <w:widowControl/>
        <w:spacing w:line="240" w:lineRule="auto"/>
        <w:ind w:leftChars="0" w:left="992"/>
        <w:jc w:val="left"/>
        <w:rPr>
          <w:rFonts w:ascii="Meiryo UI" w:eastAsia="Meiryo UI" w:hAnsi="Meiryo UI" w:cs="Meiryo UI"/>
        </w:rPr>
      </w:pPr>
    </w:p>
    <w:p w14:paraId="33598D37" w14:textId="77777777" w:rsidR="00004222" w:rsidRDefault="00004222" w:rsidP="009955C6">
      <w:pPr>
        <w:pStyle w:val="1"/>
        <w:spacing w:after="180"/>
      </w:pPr>
      <w:bookmarkStart w:id="1" w:name="_Toc99112802"/>
      <w:r>
        <w:rPr>
          <w:rFonts w:hint="eastAsia"/>
        </w:rPr>
        <w:lastRenderedPageBreak/>
        <w:t>プロジェクトのエクスポート</w:t>
      </w:r>
      <w:bookmarkEnd w:id="1"/>
    </w:p>
    <w:p w14:paraId="0D8B47C2" w14:textId="77777777" w:rsidR="00621495" w:rsidRPr="00621495" w:rsidRDefault="00621495" w:rsidP="00621495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自分が作成したプロジェクトのデータを</w:t>
      </w:r>
      <w:r w:rsidR="00FD3AA7">
        <w:rPr>
          <w:rFonts w:ascii="Meiryo UI" w:eastAsia="Meiryo UI" w:hAnsi="Meiryo UI" w:cs="Meiryo UI" w:hint="eastAsia"/>
        </w:rPr>
        <w:t>ローカルPC上に複製することを「エクスポート」と呼びます。エクスポートを行うことで、ソースコードのバックアップを残すことができます。本章ではエクス</w:t>
      </w:r>
      <w:r>
        <w:rPr>
          <w:rFonts w:ascii="Meiryo UI" w:eastAsia="Meiryo UI" w:hAnsi="Meiryo UI" w:cs="Meiryo UI" w:hint="eastAsia"/>
        </w:rPr>
        <w:t>ポートの方法を紹介します。</w:t>
      </w:r>
    </w:p>
    <w:p w14:paraId="334C899C" w14:textId="77777777" w:rsidR="00621495" w:rsidRDefault="00621495" w:rsidP="00621495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</w:p>
    <w:p w14:paraId="1A47FEFD" w14:textId="77777777" w:rsidR="008044DE" w:rsidRDefault="008044DE" w:rsidP="00F349E9">
      <w:pPr>
        <w:pStyle w:val="ab"/>
        <w:widowControl/>
        <w:numPr>
          <w:ilvl w:val="0"/>
          <w:numId w:val="44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Eclipse</w:t>
      </w:r>
      <w:r w:rsidR="00621495">
        <w:rPr>
          <w:rFonts w:ascii="Meiryo UI" w:eastAsia="Meiryo UI" w:hAnsi="Meiryo UI" w:cs="Meiryo UI" w:hint="eastAsia"/>
        </w:rPr>
        <w:t>のメニューから[ファイル]→[エクスポート]を選択する</w:t>
      </w:r>
      <w:r>
        <w:rPr>
          <w:rFonts w:ascii="Meiryo UI" w:eastAsia="Meiryo UI" w:hAnsi="Meiryo UI" w:cs="Meiryo UI" w:hint="eastAsia"/>
        </w:rPr>
        <w:t>。</w:t>
      </w:r>
    </w:p>
    <w:p w14:paraId="570DF72A" w14:textId="77777777" w:rsidR="008044DE" w:rsidRPr="00301D7B" w:rsidRDefault="00000000" w:rsidP="00301D7B">
      <w:pPr>
        <w:widowControl/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noProof/>
        </w:rPr>
        <w:pict w14:anchorId="2941AE9D">
          <v:oval id="_x0000_s3010" style="position:absolute;left:0;text-align:left;margin-left:17.25pt;margin-top:237pt;width:85.5pt;height:15.75pt;z-index:251776000" filled="f" strokecolor="red" strokeweight="1.5pt">
            <v:textbox style="mso-fit-shape-to-text:t" inset="5.85pt,.7pt,5.85pt,.7pt"/>
          </v:oval>
        </w:pict>
      </w:r>
      <w:r>
        <w:rPr>
          <w:noProof/>
        </w:rPr>
        <w:pict w14:anchorId="57D4821E">
          <v:oval id="_x0000_s2956" style="position:absolute;left:0;text-align:left;margin-left:36.75pt;margin-top:26.25pt;width:34.5pt;height:16.5pt;z-index:251723776" filled="f" strokecolor="red" strokeweight="1.5pt">
            <v:textbox style="mso-fit-shape-to-text:t" inset="5.85pt,.7pt,5.85pt,.7pt"/>
          </v:oval>
        </w:pict>
      </w:r>
      <w:r w:rsidR="00621495">
        <w:rPr>
          <w:noProof/>
        </w:rPr>
        <w:drawing>
          <wp:inline distT="0" distB="0" distL="0" distR="0" wp14:anchorId="0E90A4E0" wp14:editId="5E11CF09">
            <wp:extent cx="3014456" cy="3314700"/>
            <wp:effectExtent l="19050" t="0" r="0" b="0"/>
            <wp:docPr id="61" name="図 39" descr="C:\Users\User\Documents\コンテンツ作成\photo\エクスポート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Documents\コンテンツ作成\photo\エクスポート\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456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FFC7E" w14:textId="77777777" w:rsidR="005F7675" w:rsidRPr="005F7675" w:rsidRDefault="005F7675" w:rsidP="00621495">
      <w:pPr>
        <w:ind w:left="840"/>
      </w:pPr>
    </w:p>
    <w:p w14:paraId="3F165FBD" w14:textId="77777777" w:rsidR="005F7675" w:rsidRDefault="005F7675" w:rsidP="00F349E9">
      <w:pPr>
        <w:pStyle w:val="ab"/>
        <w:widowControl/>
        <w:numPr>
          <w:ilvl w:val="0"/>
          <w:numId w:val="44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「エクスポート」画面</w:t>
      </w:r>
      <w:r w:rsidRPr="0023683F">
        <w:rPr>
          <w:rFonts w:ascii="Meiryo UI" w:eastAsia="Meiryo UI" w:hAnsi="Meiryo UI" w:cs="Meiryo UI" w:hint="eastAsia"/>
        </w:rPr>
        <w:t>内の「</w:t>
      </w:r>
      <w:r>
        <w:rPr>
          <w:rFonts w:ascii="Meiryo UI" w:eastAsia="Meiryo UI" w:hAnsi="Meiryo UI" w:cs="Meiryo UI" w:hint="eastAsia"/>
        </w:rPr>
        <w:t>一般</w:t>
      </w:r>
      <w:r w:rsidRPr="0023683F">
        <w:rPr>
          <w:rFonts w:ascii="Meiryo UI" w:eastAsia="Meiryo UI" w:hAnsi="Meiryo UI" w:cs="Meiryo UI"/>
        </w:rPr>
        <w:t>」→「</w:t>
      </w:r>
      <w:r>
        <w:rPr>
          <w:rFonts w:ascii="Meiryo UI" w:eastAsia="Meiryo UI" w:hAnsi="Meiryo UI" w:cs="Meiryo UI" w:hint="eastAsia"/>
        </w:rPr>
        <w:t>アーカイブ・ファイル</w:t>
      </w:r>
      <w:r w:rsidRPr="0023683F">
        <w:rPr>
          <w:rFonts w:ascii="Meiryo UI" w:eastAsia="Meiryo UI" w:hAnsi="Meiryo UI" w:cs="Meiryo UI"/>
        </w:rPr>
        <w:t>」を選択</w:t>
      </w:r>
      <w:r>
        <w:rPr>
          <w:rFonts w:ascii="Meiryo UI" w:eastAsia="Meiryo UI" w:hAnsi="Meiryo UI" w:cs="Meiryo UI" w:hint="eastAsia"/>
        </w:rPr>
        <w:t>し、「次へ」ボタンを押す</w:t>
      </w:r>
    </w:p>
    <w:p w14:paraId="5863BA10" w14:textId="77777777" w:rsidR="005F7675" w:rsidRPr="00301D7B" w:rsidRDefault="00000000" w:rsidP="00301D7B">
      <w:pPr>
        <w:widowControl/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noProof/>
        </w:rPr>
        <w:pict w14:anchorId="6C4065CE">
          <v:oval id="_x0000_s2961" style="position:absolute;left:0;text-align:left;margin-left:147.75pt;margin-top:156pt;width:66pt;height:20.75pt;z-index:251727872" filled="f" strokecolor="red" strokeweight="1.5pt">
            <v:textbox style="mso-fit-shape-to-text:t" inset="5.85pt,.7pt,5.85pt,.7pt"/>
          </v:oval>
        </w:pict>
      </w:r>
      <w:r>
        <w:rPr>
          <w:noProof/>
        </w:rPr>
        <w:pict w14:anchorId="7D8E925C">
          <v:oval id="_x0000_s2960" style="position:absolute;left:0;text-align:left;margin-left:36.75pt;margin-top:67.5pt;width:62.25pt;height:12pt;z-index:251726848" filled="f" strokecolor="red" strokeweight="1.5pt">
            <v:textbox style="mso-fit-shape-to-text:t" inset="5.85pt,.7pt,5.85pt,.7pt"/>
          </v:oval>
        </w:pict>
      </w:r>
      <w:r>
        <w:rPr>
          <w:noProof/>
        </w:rPr>
        <w:pict w14:anchorId="6191BD72">
          <v:oval id="_x0000_s2959" style="position:absolute;left:0;text-align:left;margin-left:32.25pt;margin-top:54pt;width:30.75pt;height:12pt;z-index:251725824" filled="f" strokecolor="red" strokeweight="1.5pt">
            <v:textbox style="mso-fit-shape-to-text:t" inset="5.85pt,.7pt,5.85pt,.7pt"/>
          </v:oval>
        </w:pict>
      </w:r>
      <w:r w:rsidR="00621495">
        <w:rPr>
          <w:noProof/>
        </w:rPr>
        <w:drawing>
          <wp:inline distT="0" distB="0" distL="0" distR="0" wp14:anchorId="2F1D9927" wp14:editId="1D8945BC">
            <wp:extent cx="3935868" cy="2247900"/>
            <wp:effectExtent l="19050" t="0" r="7482" b="0"/>
            <wp:docPr id="62" name="図 40" descr="C:\Users\User\Documents\コンテンツ作成\photo\エクスポート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Documents\コンテンツ作成\photo\エクスポート\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00" cy="224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5E0F1" w14:textId="77777777" w:rsidR="005F7675" w:rsidRDefault="005F7675" w:rsidP="005F7675">
      <w:pPr>
        <w:pStyle w:val="ab"/>
        <w:widowControl/>
        <w:spacing w:line="240" w:lineRule="auto"/>
        <w:ind w:leftChars="0" w:left="992"/>
        <w:jc w:val="left"/>
        <w:rPr>
          <w:rFonts w:ascii="Meiryo UI" w:eastAsia="Meiryo UI" w:hAnsi="Meiryo UI" w:cs="Meiryo UI"/>
        </w:rPr>
      </w:pPr>
    </w:p>
    <w:p w14:paraId="01F32AF6" w14:textId="77777777" w:rsidR="00621495" w:rsidRDefault="00621495">
      <w:pPr>
        <w:widowControl/>
        <w:spacing w:line="240" w:lineRule="auto"/>
        <w:ind w:leftChars="0" w:left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</w:rPr>
        <w:br w:type="page"/>
      </w:r>
    </w:p>
    <w:p w14:paraId="68C3D5B0" w14:textId="77777777" w:rsidR="00301D7B" w:rsidRPr="00301D7B" w:rsidRDefault="005F7675" w:rsidP="00301D7B">
      <w:pPr>
        <w:pStyle w:val="ab"/>
        <w:widowControl/>
        <w:numPr>
          <w:ilvl w:val="0"/>
          <w:numId w:val="44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 w:rsidRPr="005F7675">
        <w:rPr>
          <w:rFonts w:ascii="Meiryo UI" w:eastAsia="Meiryo UI" w:hAnsi="Meiryo UI" w:cs="Meiryo UI" w:hint="eastAsia"/>
        </w:rPr>
        <w:lastRenderedPageBreak/>
        <w:t>「</w:t>
      </w:r>
      <w:r>
        <w:rPr>
          <w:rFonts w:ascii="Meiryo UI" w:eastAsia="Meiryo UI" w:hAnsi="Meiryo UI" w:cs="Meiryo UI" w:hint="eastAsia"/>
        </w:rPr>
        <w:t>エクスポート</w:t>
      </w:r>
      <w:r w:rsidRPr="005F7675">
        <w:rPr>
          <w:rFonts w:ascii="Meiryo UI" w:eastAsia="Meiryo UI" w:hAnsi="Meiryo UI" w:cs="Meiryo UI" w:hint="eastAsia"/>
        </w:rPr>
        <w:t>」画面</w:t>
      </w:r>
      <w:r>
        <w:rPr>
          <w:rFonts w:ascii="Meiryo UI" w:eastAsia="Meiryo UI" w:hAnsi="Meiryo UI" w:cs="Meiryo UI" w:hint="eastAsia"/>
        </w:rPr>
        <w:t>で、エクスポートしたいプロジェクトをチェックし</w:t>
      </w:r>
      <w:r w:rsidRPr="005F7675">
        <w:rPr>
          <w:rFonts w:ascii="Meiryo UI" w:eastAsia="Meiryo UI" w:hAnsi="Meiryo UI" w:cs="Meiryo UI" w:hint="eastAsia"/>
        </w:rPr>
        <w:t>、</w:t>
      </w:r>
      <w:r>
        <w:rPr>
          <w:rFonts w:ascii="Meiryo UI" w:eastAsia="Meiryo UI" w:hAnsi="Meiryo UI" w:cs="Meiryo UI" w:hint="eastAsia"/>
        </w:rPr>
        <w:t>宛先アーカイブ・ファイル</w:t>
      </w:r>
      <w:r w:rsidRPr="005F7675">
        <w:rPr>
          <w:rFonts w:ascii="Meiryo UI" w:eastAsia="Meiryo UI" w:hAnsi="Meiryo UI" w:cs="Meiryo UI" w:hint="eastAsia"/>
        </w:rPr>
        <w:t>の「参照」ボタンを押す。</w:t>
      </w:r>
    </w:p>
    <w:p w14:paraId="3BE9B53B" w14:textId="77777777" w:rsidR="005F7675" w:rsidRPr="00301D7B" w:rsidRDefault="00000000" w:rsidP="00301D7B">
      <w:pPr>
        <w:widowControl/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noProof/>
        </w:rPr>
        <w:pict w14:anchorId="36450B99">
          <v:oval id="_x0000_s2962" style="position:absolute;left:0;text-align:left;margin-left:27pt;margin-top:45.75pt;width:85.5pt;height:16.5pt;z-index:251728896" filled="f" strokecolor="red" strokeweight="1.5pt">
            <v:textbox style="mso-fit-shape-to-text:t" inset="5.85pt,.7pt,5.85pt,.7pt"/>
          </v:oval>
        </w:pict>
      </w:r>
      <w:r>
        <w:rPr>
          <w:noProof/>
        </w:rPr>
        <w:pict w14:anchorId="11DABF4E">
          <v:oval id="_x0000_s2963" style="position:absolute;left:0;text-align:left;margin-left:350.25pt;margin-top:109.5pt;width:76.5pt;height:23.25pt;z-index:251729920" filled="f" strokecolor="red" strokeweight="1.5pt">
            <v:textbox style="mso-fit-shape-to-text:t" inset="5.85pt,.7pt,5.85pt,.7pt"/>
          </v:oval>
        </w:pict>
      </w:r>
      <w:r w:rsidR="00301D7B">
        <w:rPr>
          <w:noProof/>
        </w:rPr>
        <w:drawing>
          <wp:inline distT="0" distB="0" distL="0" distR="0" wp14:anchorId="0FE9DB32" wp14:editId="198AC80F">
            <wp:extent cx="5191125" cy="2828899"/>
            <wp:effectExtent l="19050" t="0" r="9525" b="0"/>
            <wp:docPr id="63" name="図 41" descr="C:\Users\User\Documents\コンテンツ作成\photo\エクスポート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ocuments\コンテンツ作成\photo\エクスポート\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987" cy="2832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5F52" w14:textId="77777777" w:rsidR="0061292E" w:rsidRDefault="0061292E" w:rsidP="00301D7B">
      <w:pPr>
        <w:ind w:left="840"/>
      </w:pPr>
    </w:p>
    <w:p w14:paraId="478779D2" w14:textId="77777777" w:rsidR="00301D7B" w:rsidRDefault="00301D7B" w:rsidP="00F349E9">
      <w:pPr>
        <w:pStyle w:val="ab"/>
        <w:widowControl/>
        <w:numPr>
          <w:ilvl w:val="0"/>
          <w:numId w:val="44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アーカイブ・ファイル(プロジェクトを圧縮したファイル)の保存先を選択し、</w:t>
      </w:r>
      <w:r w:rsidR="00733D2D">
        <w:rPr>
          <w:rFonts w:ascii="Meiryo UI" w:eastAsia="Meiryo UI" w:hAnsi="Meiryo UI" w:cs="Meiryo UI" w:hint="eastAsia"/>
        </w:rPr>
        <w:t>更に「ファイル名」欄に保存するファイルの名前を入力し、</w:t>
      </w:r>
      <w:r>
        <w:rPr>
          <w:rFonts w:ascii="Meiryo UI" w:eastAsia="Meiryo UI" w:hAnsi="Meiryo UI" w:cs="Meiryo UI" w:hint="eastAsia"/>
        </w:rPr>
        <w:t>「保存」ボタンを押す。</w:t>
      </w:r>
    </w:p>
    <w:p w14:paraId="33594D80" w14:textId="77777777" w:rsidR="00733D2D" w:rsidRPr="00733D2D" w:rsidRDefault="00733D2D" w:rsidP="00733D2D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※名前の内容は任意で決める。</w:t>
      </w:r>
    </w:p>
    <w:p w14:paraId="03FEE3AC" w14:textId="77777777" w:rsidR="00301D7B" w:rsidRDefault="00000000" w:rsidP="00301D7B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  <w:noProof/>
        </w:rPr>
        <w:pict w14:anchorId="7C29B871">
          <v:oval id="_x0000_s3012" style="position:absolute;left:0;text-align:left;margin-left:73.5pt;margin-top:152.75pt;width:45pt;height:21pt;z-index:251778048" filled="f" strokecolor="red" strokeweight="1.5pt">
            <v:textbox style="mso-fit-shape-to-text:t" inset="5.85pt,.7pt,5.85pt,.7pt"/>
          </v:oval>
        </w:pict>
      </w:r>
      <w:r>
        <w:rPr>
          <w:rFonts w:ascii="Meiryo UI" w:eastAsia="Meiryo UI" w:hAnsi="Meiryo UI" w:cs="Meiryo UI"/>
          <w:noProof/>
        </w:rPr>
        <w:pict w14:anchorId="6795D4D0">
          <v:oval id="_x0000_s3011" style="position:absolute;left:0;text-align:left;margin-left:195pt;margin-top:183.5pt;width:51.75pt;height:21pt;z-index:251777024" filled="f" strokecolor="red" strokeweight="1.5pt">
            <v:textbox style="mso-fit-shape-to-text:t" inset="5.85pt,.7pt,5.85pt,.7pt"/>
          </v:oval>
        </w:pict>
      </w:r>
      <w:r w:rsidR="00301D7B">
        <w:rPr>
          <w:rFonts w:ascii="Meiryo UI" w:eastAsia="Meiryo UI" w:hAnsi="Meiryo UI" w:cs="Meiryo UI"/>
          <w:noProof/>
        </w:rPr>
        <w:drawing>
          <wp:inline distT="0" distB="0" distL="0" distR="0" wp14:anchorId="7A1222E0" wp14:editId="24D0DA1F">
            <wp:extent cx="3448050" cy="2586038"/>
            <wp:effectExtent l="19050" t="0" r="0" b="0"/>
            <wp:docPr id="64" name="図 42" descr="C:\Users\User\Documents\コンテンツ作成\photo\エクスポート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Documents\コンテンツ作成\photo\エクスポート\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8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0EB7D" w14:textId="77777777" w:rsidR="00301D7B" w:rsidRDefault="00301D7B" w:rsidP="00301D7B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</w:p>
    <w:p w14:paraId="5B07087A" w14:textId="77777777" w:rsidR="00301D7B" w:rsidRDefault="00301D7B">
      <w:pPr>
        <w:widowControl/>
        <w:spacing w:line="240" w:lineRule="auto"/>
        <w:ind w:leftChars="0" w:left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</w:rPr>
        <w:br w:type="page"/>
      </w:r>
    </w:p>
    <w:p w14:paraId="37DD2A01" w14:textId="77777777" w:rsidR="00301D7B" w:rsidRDefault="0061292E" w:rsidP="00301D7B">
      <w:pPr>
        <w:pStyle w:val="ab"/>
        <w:widowControl/>
        <w:numPr>
          <w:ilvl w:val="0"/>
          <w:numId w:val="44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lastRenderedPageBreak/>
        <w:t>宛先アーカイブ・ファイルに出力先が表示されていることを確認し、</w:t>
      </w:r>
      <w:r w:rsidRPr="00301D7B">
        <w:rPr>
          <w:rFonts w:ascii="Meiryo UI" w:eastAsia="Meiryo UI" w:hAnsi="Meiryo UI" w:cs="Meiryo UI" w:hint="eastAsia"/>
        </w:rPr>
        <w:t>オプションの内容は変更しないで、「完了」ボタンを押す</w:t>
      </w:r>
      <w:r w:rsidR="00301D7B">
        <w:rPr>
          <w:rFonts w:ascii="Meiryo UI" w:eastAsia="Meiryo UI" w:hAnsi="Meiryo UI" w:cs="Meiryo UI" w:hint="eastAsia"/>
        </w:rPr>
        <w:t>。</w:t>
      </w:r>
    </w:p>
    <w:p w14:paraId="3AA1419B" w14:textId="77777777" w:rsidR="0061292E" w:rsidRDefault="00000000" w:rsidP="00301D7B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  <w:r>
        <w:rPr>
          <w:noProof/>
        </w:rPr>
        <w:pict w14:anchorId="7B4C9CB8">
          <v:oval id="_x0000_s2968" style="position:absolute;left:0;text-align:left;margin-left:285.75pt;margin-top:207.75pt;width:81.75pt;height:17.25pt;z-index:251735040" filled="f" strokecolor="red" strokeweight="1.5pt">
            <v:textbox style="mso-fit-shape-to-text:t" inset="5.85pt,.7pt,5.85pt,.7pt"/>
          </v:oval>
        </w:pict>
      </w:r>
      <w:r>
        <w:rPr>
          <w:noProof/>
        </w:rPr>
        <w:pict w14:anchorId="4525274B">
          <v:oval id="_x0000_s2964" style="position:absolute;left:0;text-align:left;margin-left:87.75pt;margin-top:112.5pt;width:106.5pt;height:16.5pt;z-index:251730944" filled="f" strokecolor="red" strokeweight="1.5pt">
            <v:textbox style="mso-fit-shape-to-text:t" inset="5.85pt,.7pt,5.85pt,.7pt"/>
          </v:oval>
        </w:pict>
      </w:r>
      <w:r w:rsidR="00301D7B" w:rsidRPr="00301D7B">
        <w:rPr>
          <w:rFonts w:ascii="Meiryo UI" w:eastAsia="Meiryo UI" w:hAnsi="Meiryo UI" w:cs="Meiryo UI"/>
          <w:noProof/>
        </w:rPr>
        <w:drawing>
          <wp:inline distT="0" distB="0" distL="0" distR="0" wp14:anchorId="3D614A2E" wp14:editId="586789B2">
            <wp:extent cx="5324475" cy="2901567"/>
            <wp:effectExtent l="19050" t="0" r="9525" b="0"/>
            <wp:docPr id="67" name="図 43" descr="C:\Users\User\Documents\コンテンツ作成\photo\エクスポート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Documents\コンテンツ作成\photo\エクスポート\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50" cy="290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E9799" w14:textId="77777777" w:rsidR="00301D7B" w:rsidRDefault="00301D7B" w:rsidP="00301D7B">
      <w:pPr>
        <w:pStyle w:val="ab"/>
        <w:widowControl/>
        <w:spacing w:line="240" w:lineRule="auto"/>
        <w:ind w:leftChars="0" w:left="425"/>
        <w:jc w:val="left"/>
        <w:rPr>
          <w:rFonts w:ascii="Meiryo UI" w:eastAsia="Meiryo UI" w:hAnsi="Meiryo UI" w:cs="Meiryo UI"/>
        </w:rPr>
      </w:pPr>
    </w:p>
    <w:p w14:paraId="62EA9C93" w14:textId="77777777" w:rsidR="00301D7B" w:rsidRPr="00301D7B" w:rsidRDefault="00733D2D" w:rsidP="00301D7B">
      <w:pPr>
        <w:pStyle w:val="ab"/>
        <w:widowControl/>
        <w:numPr>
          <w:ilvl w:val="0"/>
          <w:numId w:val="44"/>
        </w:numPr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 w:hint="eastAsia"/>
        </w:rPr>
        <w:t>指定した保存先にアーカイブ・ファイルが作成されていることを確認する。</w:t>
      </w:r>
    </w:p>
    <w:p w14:paraId="5D85A4FE" w14:textId="77777777" w:rsidR="00301D7B" w:rsidRDefault="00000000" w:rsidP="00301D7B">
      <w:pPr>
        <w:widowControl/>
        <w:spacing w:line="240" w:lineRule="auto"/>
        <w:ind w:leftChars="0"/>
        <w:jc w:val="left"/>
        <w:rPr>
          <w:rFonts w:ascii="Meiryo UI" w:eastAsia="Meiryo UI" w:hAnsi="Meiryo UI" w:cs="Meiryo UI"/>
        </w:rPr>
      </w:pPr>
      <w:r>
        <w:rPr>
          <w:rFonts w:ascii="Meiryo UI" w:eastAsia="Meiryo UI" w:hAnsi="Meiryo UI" w:cs="Meiryo UI"/>
          <w:noProof/>
        </w:rPr>
        <w:pict w14:anchorId="171A5A57">
          <v:oval id="_x0000_s3013" style="position:absolute;left:0;text-align:left;margin-left:24.75pt;margin-top:21.75pt;width:75pt;height:71.25pt;z-index:251779072" filled="f" strokecolor="red" strokeweight="1.5pt">
            <v:textbox style="mso-fit-shape-to-text:t" inset="5.85pt,.7pt,5.85pt,.7pt"/>
          </v:oval>
        </w:pict>
      </w:r>
      <w:r w:rsidR="00733D2D">
        <w:rPr>
          <w:rFonts w:ascii="Meiryo UI" w:eastAsia="Meiryo UI" w:hAnsi="Meiryo UI" w:cs="Meiryo UI"/>
          <w:noProof/>
        </w:rPr>
        <w:drawing>
          <wp:inline distT="0" distB="0" distL="0" distR="0" wp14:anchorId="69088BED" wp14:editId="07ECF884">
            <wp:extent cx="1228725" cy="1219200"/>
            <wp:effectExtent l="19050" t="0" r="9525" b="0"/>
            <wp:docPr id="68" name="図 44" descr="C:\Users\User\Documents\コンテンツ作成\photo\エクスポート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er\Documents\コンテンツ作成\photo\エクスポート\0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78C32" w14:textId="77777777" w:rsidR="005F7675" w:rsidRPr="00301D7B" w:rsidRDefault="005F7675" w:rsidP="00301D7B">
      <w:pPr>
        <w:widowControl/>
        <w:spacing w:line="240" w:lineRule="auto"/>
        <w:ind w:leftChars="0"/>
        <w:jc w:val="left"/>
        <w:rPr>
          <w:rFonts w:ascii="Meiryo UI" w:eastAsia="Meiryo UI" w:hAnsi="Meiryo UI" w:cs="Meiryo UI"/>
        </w:rPr>
      </w:pPr>
    </w:p>
    <w:sectPr w:rsidR="005F7675" w:rsidRPr="00301D7B" w:rsidSect="001456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080" w:bottom="1440" w:left="108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AF3C3" w14:textId="77777777" w:rsidR="00202914" w:rsidRDefault="00202914" w:rsidP="00B52F5F">
      <w:pPr>
        <w:ind w:left="840"/>
      </w:pPr>
      <w:r>
        <w:separator/>
      </w:r>
    </w:p>
    <w:p w14:paraId="21364E4B" w14:textId="77777777" w:rsidR="00202914" w:rsidRDefault="00202914" w:rsidP="00B52F5F">
      <w:pPr>
        <w:ind w:left="840"/>
      </w:pPr>
    </w:p>
  </w:endnote>
  <w:endnote w:type="continuationSeparator" w:id="0">
    <w:p w14:paraId="5EB98D1C" w14:textId="77777777" w:rsidR="00202914" w:rsidRDefault="00202914" w:rsidP="00B52F5F">
      <w:pPr>
        <w:ind w:left="840"/>
      </w:pPr>
      <w:r>
        <w:continuationSeparator/>
      </w:r>
    </w:p>
    <w:p w14:paraId="0F674D2E" w14:textId="77777777" w:rsidR="00202914" w:rsidRDefault="00202914" w:rsidP="00B52F5F">
      <w:pPr>
        <w:ind w:left="84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65D5" w14:textId="77777777" w:rsidR="00C961D5" w:rsidRDefault="00C961D5" w:rsidP="00B52F5F">
    <w:pPr>
      <w:pStyle w:val="a5"/>
      <w:ind w:left="840"/>
    </w:pPr>
  </w:p>
  <w:p w14:paraId="211075FF" w14:textId="77777777" w:rsidR="00C961D5" w:rsidRDefault="00C961D5" w:rsidP="00B52F5F">
    <w:pPr>
      <w:ind w:left="8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042010"/>
      <w:docPartObj>
        <w:docPartGallery w:val="Page Numbers (Bottom of Page)"/>
        <w:docPartUnique/>
      </w:docPartObj>
    </w:sdtPr>
    <w:sdtContent>
      <w:sdt>
        <w:sdtPr>
          <w:id w:val="46958467"/>
          <w:docPartObj>
            <w:docPartGallery w:val="Page Numbers (Top of Page)"/>
            <w:docPartUnique/>
          </w:docPartObj>
        </w:sdtPr>
        <w:sdtContent>
          <w:p w14:paraId="73FD792B" w14:textId="2263B144" w:rsidR="00C961D5" w:rsidRPr="00A42E65" w:rsidRDefault="00C961D5" w:rsidP="00A42E65">
            <w:pPr>
              <w:pStyle w:val="a5"/>
              <w:ind w:left="840"/>
              <w:jc w:val="center"/>
              <w:rPr>
                <w:b/>
                <w:lang w:val="ja-JP"/>
              </w:rPr>
            </w:pPr>
            <w:r>
              <w:rPr>
                <w:lang w:val="ja-JP"/>
              </w:rPr>
              <w:t xml:space="preserve"> </w:t>
            </w:r>
            <w:r w:rsidR="00232DD3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232DD3">
              <w:rPr>
                <w:b/>
                <w:sz w:val="24"/>
                <w:szCs w:val="24"/>
              </w:rPr>
              <w:fldChar w:fldCharType="separate"/>
            </w:r>
            <w:r w:rsidR="00FD442D">
              <w:rPr>
                <w:b/>
                <w:noProof/>
              </w:rPr>
              <w:t>1</w:t>
            </w:r>
            <w:r w:rsidR="00232DD3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 w:rsidR="00A42E65">
              <w:rPr>
                <w:b/>
                <w:lang w:val="ja-JP"/>
              </w:rPr>
              <w:t>5</w:t>
            </w:r>
          </w:p>
        </w:sdtContent>
      </w:sdt>
    </w:sdtContent>
  </w:sdt>
  <w:p w14:paraId="5E1E5A16" w14:textId="77777777" w:rsidR="00C961D5" w:rsidRPr="00910E50" w:rsidRDefault="00C961D5" w:rsidP="00910E50">
    <w:pPr>
      <w:pStyle w:val="a5"/>
      <w:ind w:leftChars="0" w:left="0"/>
      <w:jc w:val="cen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2716F" w14:textId="77777777" w:rsidR="00C961D5" w:rsidRDefault="00232DD3" w:rsidP="00B52F5F">
    <w:pPr>
      <w:pStyle w:val="a5"/>
      <w:ind w:left="840"/>
    </w:pPr>
    <w:r>
      <w:fldChar w:fldCharType="begin"/>
    </w:r>
    <w:r w:rsidR="00C961D5">
      <w:instrText xml:space="preserve"> </w:instrText>
    </w:r>
    <w:r>
      <w:fldChar w:fldCharType="begin"/>
    </w:r>
    <w:r w:rsidR="00C961D5">
      <w:instrText xml:space="preserve">  </w:instrText>
    </w:r>
    <w:r>
      <w:fldChar w:fldCharType="end"/>
    </w:r>
    <w:r w:rsidR="00C961D5">
      <w:instrText xml:space="preserve"> 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92362" w14:textId="77777777" w:rsidR="00202914" w:rsidRDefault="00202914" w:rsidP="00B52F5F">
      <w:pPr>
        <w:ind w:left="840"/>
      </w:pPr>
      <w:r>
        <w:separator/>
      </w:r>
    </w:p>
    <w:p w14:paraId="12FF39ED" w14:textId="77777777" w:rsidR="00202914" w:rsidRDefault="00202914" w:rsidP="00B52F5F">
      <w:pPr>
        <w:ind w:left="840"/>
      </w:pPr>
    </w:p>
  </w:footnote>
  <w:footnote w:type="continuationSeparator" w:id="0">
    <w:p w14:paraId="0232961D" w14:textId="77777777" w:rsidR="00202914" w:rsidRDefault="00202914" w:rsidP="00B52F5F">
      <w:pPr>
        <w:ind w:left="840"/>
      </w:pPr>
      <w:r>
        <w:continuationSeparator/>
      </w:r>
    </w:p>
    <w:p w14:paraId="69B5842A" w14:textId="77777777" w:rsidR="00202914" w:rsidRDefault="00202914" w:rsidP="00B52F5F">
      <w:pPr>
        <w:ind w:left="84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D2F8" w14:textId="77777777" w:rsidR="00C961D5" w:rsidRDefault="00C961D5" w:rsidP="00B52F5F">
    <w:pPr>
      <w:pStyle w:val="a3"/>
      <w:ind w:left="840"/>
    </w:pPr>
  </w:p>
  <w:p w14:paraId="08A95D5F" w14:textId="77777777" w:rsidR="00C961D5" w:rsidRDefault="00C961D5" w:rsidP="00B52F5F">
    <w:pPr>
      <w:ind w:left="8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66601" w14:textId="77777777" w:rsidR="00C961D5" w:rsidRDefault="00C961D5" w:rsidP="00B52F5F">
    <w:pPr>
      <w:pStyle w:val="a3"/>
      <w:ind w:leftChars="0" w:left="0"/>
    </w:pPr>
    <w:r>
      <w:rPr>
        <w:noProof/>
      </w:rPr>
      <w:drawing>
        <wp:anchor distT="0" distB="0" distL="114300" distR="114300" simplePos="0" relativeHeight="251673600" behindDoc="0" locked="1" layoutInCell="1" allowOverlap="1" wp14:anchorId="4B55A4F1" wp14:editId="2FA58A6B">
          <wp:simplePos x="0" y="0"/>
          <wp:positionH relativeFrom="column">
            <wp:posOffset>4255861</wp:posOffset>
          </wp:positionH>
          <wp:positionV relativeFrom="paragraph">
            <wp:posOffset>-605790</wp:posOffset>
          </wp:positionV>
          <wp:extent cx="1120680" cy="1120680"/>
          <wp:effectExtent l="0" t="0" r="3810" b="3810"/>
          <wp:wrapNone/>
          <wp:docPr id="14" name="図 14" descr="C:\Users\user\Pictures\Web素材\テクスチャ\ウェーブ\テンプレート用\bg_sirc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user\Pictures\Web素材\テクスチャ\ウェーブ\テンプレート用\bg_sirc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0680" cy="1120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4624" behindDoc="0" locked="1" layoutInCell="1" allowOverlap="1" wp14:anchorId="7CBBEEAE" wp14:editId="50C071CF">
          <wp:simplePos x="0" y="0"/>
          <wp:positionH relativeFrom="column">
            <wp:posOffset>5112566</wp:posOffset>
          </wp:positionH>
          <wp:positionV relativeFrom="paragraph">
            <wp:posOffset>-911044</wp:posOffset>
          </wp:positionV>
          <wp:extent cx="2242080" cy="2242080"/>
          <wp:effectExtent l="0" t="0" r="6350" b="6350"/>
          <wp:wrapNone/>
          <wp:docPr id="13" name="図 13" descr="C:\Users\user\Pictures\Web素材\テクスチャ\ウェーブ\テンプレート用\bg_sirc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user\Pictures\Web素材\テクスチャ\ウェーブ\テンプレート用\bg_sirc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42080" cy="2242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B64CE">
      <w:rPr>
        <w:noProof/>
      </w:rPr>
      <w:drawing>
        <wp:anchor distT="0" distB="0" distL="114300" distR="114300" simplePos="0" relativeHeight="251678720" behindDoc="1" locked="0" layoutInCell="1" allowOverlap="1" wp14:anchorId="01DB01EC" wp14:editId="49E5678B">
          <wp:simplePos x="0" y="0"/>
          <wp:positionH relativeFrom="column">
            <wp:posOffset>-410718</wp:posOffset>
          </wp:positionH>
          <wp:positionV relativeFrom="paragraph">
            <wp:posOffset>-291668</wp:posOffset>
          </wp:positionV>
          <wp:extent cx="2414702" cy="446227"/>
          <wp:effectExtent l="19050" t="0" r="9525" b="0"/>
          <wp:wrapNone/>
          <wp:docPr id="55" name="図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9825" cy="44291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9E00" w14:textId="77777777" w:rsidR="00C961D5" w:rsidRDefault="00C961D5" w:rsidP="00BC0F47">
    <w:pPr>
      <w:pStyle w:val="a3"/>
      <w:ind w:leftChars="0" w:left="0"/>
    </w:pPr>
    <w:r w:rsidRPr="002B64CE">
      <w:rPr>
        <w:noProof/>
      </w:rPr>
      <w:drawing>
        <wp:anchor distT="0" distB="0" distL="114300" distR="114300" simplePos="0" relativeHeight="251676672" behindDoc="1" locked="0" layoutInCell="1" allowOverlap="1" wp14:anchorId="00C20ACE" wp14:editId="2F253A02">
          <wp:simplePos x="0" y="0"/>
          <wp:positionH relativeFrom="margin">
            <wp:align>center</wp:align>
          </wp:positionH>
          <wp:positionV relativeFrom="paragraph">
            <wp:posOffset>581049</wp:posOffset>
          </wp:positionV>
          <wp:extent cx="4173388" cy="767751"/>
          <wp:effectExtent l="19050" t="0" r="0" b="0"/>
          <wp:wrapNone/>
          <wp:docPr id="34" name="図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36672" cy="78103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1" layoutInCell="1" allowOverlap="1" wp14:anchorId="422F28E8" wp14:editId="26412AE1">
          <wp:simplePos x="0" y="0"/>
          <wp:positionH relativeFrom="column">
            <wp:posOffset>-727075</wp:posOffset>
          </wp:positionH>
          <wp:positionV relativeFrom="paragraph">
            <wp:posOffset>4446905</wp:posOffset>
          </wp:positionV>
          <wp:extent cx="7608600" cy="5706720"/>
          <wp:effectExtent l="0" t="0" r="0" b="8890"/>
          <wp:wrapNone/>
          <wp:docPr id="12" name="図 12" descr="C:\Users\user\Pictures\Web素材\テクスチャ\ウェーブ\テンプレート用\bg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user\Pictures\Web素材\テクスチャ\ウェーブ\テンプレート用\bg2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8600" cy="5706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EE026B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742C"/>
    <w:multiLevelType w:val="multilevel"/>
    <w:tmpl w:val="2A4AC16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3B721F4"/>
    <w:multiLevelType w:val="multilevel"/>
    <w:tmpl w:val="7BB8A874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1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9D2713A"/>
    <w:multiLevelType w:val="hybridMultilevel"/>
    <w:tmpl w:val="112E8D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AC7140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B5919E5"/>
    <w:multiLevelType w:val="hybridMultilevel"/>
    <w:tmpl w:val="3626AFF8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7">
      <w:start w:val="1"/>
      <w:numFmt w:val="aiueoFullWidth"/>
      <w:lvlText w:val="(%2)"/>
      <w:lvlJc w:val="left"/>
      <w:pPr>
        <w:ind w:left="1832" w:hanging="420"/>
      </w:pPr>
    </w:lvl>
    <w:lvl w:ilvl="2" w:tplc="04090011" w:tentative="1">
      <w:start w:val="1"/>
      <w:numFmt w:val="decimalEnclosedCircle"/>
      <w:lvlText w:val="%3"/>
      <w:lvlJc w:val="lef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7" w:tentative="1">
      <w:start w:val="1"/>
      <w:numFmt w:val="aiueoFullWidth"/>
      <w:lvlText w:val="(%5)"/>
      <w:lvlJc w:val="left"/>
      <w:pPr>
        <w:ind w:left="3092" w:hanging="420"/>
      </w:pPr>
    </w:lvl>
    <w:lvl w:ilvl="5" w:tplc="04090011" w:tentative="1">
      <w:start w:val="1"/>
      <w:numFmt w:val="decimalEnclosedCircle"/>
      <w:lvlText w:val="%6"/>
      <w:lvlJc w:val="lef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7" w:tentative="1">
      <w:start w:val="1"/>
      <w:numFmt w:val="aiueoFullWidth"/>
      <w:lvlText w:val="(%8)"/>
      <w:lvlJc w:val="left"/>
      <w:pPr>
        <w:ind w:left="4352" w:hanging="420"/>
      </w:pPr>
    </w:lvl>
    <w:lvl w:ilvl="8" w:tplc="04090011" w:tentative="1">
      <w:start w:val="1"/>
      <w:numFmt w:val="decimalEnclosedCircle"/>
      <w:lvlText w:val="%9"/>
      <w:lvlJc w:val="left"/>
      <w:pPr>
        <w:ind w:left="4772" w:hanging="420"/>
      </w:pPr>
    </w:lvl>
  </w:abstractNum>
  <w:abstractNum w:abstractNumId="5" w15:restartNumberingAfterBreak="0">
    <w:nsid w:val="0C170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E005A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0ED822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53138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87215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1B5251D1"/>
    <w:multiLevelType w:val="hybridMultilevel"/>
    <w:tmpl w:val="15A829AC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11" w15:restartNumberingAfterBreak="0">
    <w:nsid w:val="1C367F29"/>
    <w:multiLevelType w:val="hybridMultilevel"/>
    <w:tmpl w:val="22742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 w15:restartNumberingAfterBreak="0">
    <w:nsid w:val="1D050851"/>
    <w:multiLevelType w:val="hybridMultilevel"/>
    <w:tmpl w:val="59FEC61E"/>
    <w:lvl w:ilvl="0" w:tplc="03AAD9A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F3B59D1"/>
    <w:multiLevelType w:val="hybridMultilevel"/>
    <w:tmpl w:val="37A03D8C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14" w15:restartNumberingAfterBreak="0">
    <w:nsid w:val="201A4BD1"/>
    <w:multiLevelType w:val="hybridMultilevel"/>
    <w:tmpl w:val="53EC0222"/>
    <w:lvl w:ilvl="0" w:tplc="997E0CB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22373F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23C339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25904B2F"/>
    <w:multiLevelType w:val="hybridMultilevel"/>
    <w:tmpl w:val="C1789EC4"/>
    <w:lvl w:ilvl="0" w:tplc="B00C5E44">
      <w:start w:val="1"/>
      <w:numFmt w:val="decimalEnclosedCircle"/>
      <w:lvlText w:val="%1"/>
      <w:lvlJc w:val="left"/>
      <w:pPr>
        <w:ind w:left="140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884" w:hanging="420"/>
      </w:pPr>
    </w:lvl>
    <w:lvl w:ilvl="2" w:tplc="04090011" w:tentative="1">
      <w:start w:val="1"/>
      <w:numFmt w:val="decimalEnclosedCircle"/>
      <w:lvlText w:val="%3"/>
      <w:lvlJc w:val="left"/>
      <w:pPr>
        <w:ind w:left="2304" w:hanging="420"/>
      </w:pPr>
    </w:lvl>
    <w:lvl w:ilvl="3" w:tplc="0409000F" w:tentative="1">
      <w:start w:val="1"/>
      <w:numFmt w:val="decimal"/>
      <w:lvlText w:val="%4."/>
      <w:lvlJc w:val="left"/>
      <w:pPr>
        <w:ind w:left="2724" w:hanging="420"/>
      </w:pPr>
    </w:lvl>
    <w:lvl w:ilvl="4" w:tplc="04090017" w:tentative="1">
      <w:start w:val="1"/>
      <w:numFmt w:val="aiueoFullWidth"/>
      <w:lvlText w:val="(%5)"/>
      <w:lvlJc w:val="left"/>
      <w:pPr>
        <w:ind w:left="3144" w:hanging="420"/>
      </w:pPr>
    </w:lvl>
    <w:lvl w:ilvl="5" w:tplc="04090011" w:tentative="1">
      <w:start w:val="1"/>
      <w:numFmt w:val="decimalEnclosedCircle"/>
      <w:lvlText w:val="%6"/>
      <w:lvlJc w:val="left"/>
      <w:pPr>
        <w:ind w:left="3564" w:hanging="420"/>
      </w:pPr>
    </w:lvl>
    <w:lvl w:ilvl="6" w:tplc="0409000F" w:tentative="1">
      <w:start w:val="1"/>
      <w:numFmt w:val="decimal"/>
      <w:lvlText w:val="%7."/>
      <w:lvlJc w:val="left"/>
      <w:pPr>
        <w:ind w:left="3984" w:hanging="420"/>
      </w:pPr>
    </w:lvl>
    <w:lvl w:ilvl="7" w:tplc="04090017" w:tentative="1">
      <w:start w:val="1"/>
      <w:numFmt w:val="aiueoFullWidth"/>
      <w:lvlText w:val="(%8)"/>
      <w:lvlJc w:val="left"/>
      <w:pPr>
        <w:ind w:left="4404" w:hanging="420"/>
      </w:pPr>
    </w:lvl>
    <w:lvl w:ilvl="8" w:tplc="04090011" w:tentative="1">
      <w:start w:val="1"/>
      <w:numFmt w:val="decimalEnclosedCircle"/>
      <w:lvlText w:val="%9"/>
      <w:lvlJc w:val="left"/>
      <w:pPr>
        <w:ind w:left="4824" w:hanging="420"/>
      </w:pPr>
    </w:lvl>
  </w:abstractNum>
  <w:abstractNum w:abstractNumId="18" w15:restartNumberingAfterBreak="0">
    <w:nsid w:val="28493A14"/>
    <w:multiLevelType w:val="hybridMultilevel"/>
    <w:tmpl w:val="9FF60810"/>
    <w:lvl w:ilvl="0" w:tplc="FB6CFD9E">
      <w:start w:val="1"/>
      <w:numFmt w:val="decimal"/>
      <w:pStyle w:val="1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3B613D3E"/>
    <w:multiLevelType w:val="multilevel"/>
    <w:tmpl w:val="98824D78"/>
    <w:lvl w:ilvl="0">
      <w:start w:val="6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3C4D169C"/>
    <w:multiLevelType w:val="hybridMultilevel"/>
    <w:tmpl w:val="48A06ED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3FA8591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480F2F53"/>
    <w:multiLevelType w:val="hybridMultilevel"/>
    <w:tmpl w:val="A4AE3AF8"/>
    <w:lvl w:ilvl="0" w:tplc="CAB2BEEA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8854EDE"/>
    <w:multiLevelType w:val="hybridMultilevel"/>
    <w:tmpl w:val="A4E6963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24" w15:restartNumberingAfterBreak="0">
    <w:nsid w:val="4C312F89"/>
    <w:multiLevelType w:val="hybridMultilevel"/>
    <w:tmpl w:val="8E06207C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25" w15:restartNumberingAfterBreak="0">
    <w:nsid w:val="4D4056AE"/>
    <w:multiLevelType w:val="hybridMultilevel"/>
    <w:tmpl w:val="B05E7F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44725782">
      <w:start w:val="1"/>
      <w:numFmt w:val="decimalFullWidth"/>
      <w:lvlText w:val="%2．"/>
      <w:lvlJc w:val="left"/>
      <w:pPr>
        <w:ind w:left="1140" w:hanging="72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4F9B3B9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541023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574711F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586326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5A651A2D"/>
    <w:multiLevelType w:val="hybridMultilevel"/>
    <w:tmpl w:val="CB1EB330"/>
    <w:lvl w:ilvl="0" w:tplc="6B5AB8CA">
      <w:start w:val="1"/>
      <w:numFmt w:val="decimal"/>
      <w:lvlText w:val="%1."/>
      <w:lvlJc w:val="left"/>
      <w:pPr>
        <w:ind w:left="1245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1" w15:restartNumberingAfterBreak="0">
    <w:nsid w:val="5C560DC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5CB715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 w15:restartNumberingAfterBreak="0">
    <w:nsid w:val="5FEA67AE"/>
    <w:multiLevelType w:val="hybridMultilevel"/>
    <w:tmpl w:val="A7665E7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4" w15:restartNumberingAfterBreak="0">
    <w:nsid w:val="605743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61C51A32"/>
    <w:multiLevelType w:val="hybridMultilevel"/>
    <w:tmpl w:val="6ED8EB7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36" w15:restartNumberingAfterBreak="0">
    <w:nsid w:val="61CC1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630E54DC"/>
    <w:multiLevelType w:val="hybridMultilevel"/>
    <w:tmpl w:val="6D96AF40"/>
    <w:lvl w:ilvl="0" w:tplc="A2F8784E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 w15:restartNumberingAfterBreak="0">
    <w:nsid w:val="63157A4F"/>
    <w:multiLevelType w:val="hybridMultilevel"/>
    <w:tmpl w:val="0AE2D1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 w15:restartNumberingAfterBreak="0">
    <w:nsid w:val="6AE77251"/>
    <w:multiLevelType w:val="multilevel"/>
    <w:tmpl w:val="A19A169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0" w15:restartNumberingAfterBreak="0">
    <w:nsid w:val="6BA453EC"/>
    <w:multiLevelType w:val="multilevel"/>
    <w:tmpl w:val="937EADB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1" w15:restartNumberingAfterBreak="0">
    <w:nsid w:val="79DC43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7A8B6F50"/>
    <w:multiLevelType w:val="hybridMultilevel"/>
    <w:tmpl w:val="4F04C9E2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832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9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5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43" w15:restartNumberingAfterBreak="0">
    <w:nsid w:val="7D376AF7"/>
    <w:multiLevelType w:val="hybridMultilevel"/>
    <w:tmpl w:val="7760FD1E"/>
    <w:lvl w:ilvl="0" w:tplc="B09A8E2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4" w15:restartNumberingAfterBreak="0">
    <w:nsid w:val="7DCF43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 w15:restartNumberingAfterBreak="0">
    <w:nsid w:val="7EE31687"/>
    <w:multiLevelType w:val="hybridMultilevel"/>
    <w:tmpl w:val="F62C99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856042199">
    <w:abstractNumId w:val="40"/>
  </w:num>
  <w:num w:numId="2" w16cid:durableId="895242590">
    <w:abstractNumId w:val="39"/>
  </w:num>
  <w:num w:numId="3" w16cid:durableId="1945378629">
    <w:abstractNumId w:val="1"/>
  </w:num>
  <w:num w:numId="4" w16cid:durableId="791749091">
    <w:abstractNumId w:val="7"/>
  </w:num>
  <w:num w:numId="5" w16cid:durableId="351956955">
    <w:abstractNumId w:val="7"/>
    <w:lvlOverride w:ilvl="0">
      <w:lvl w:ilvl="0">
        <w:start w:val="1"/>
        <w:numFmt w:val="decimal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(%3)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6" w16cid:durableId="349066658">
    <w:abstractNumId w:val="5"/>
  </w:num>
  <w:num w:numId="7" w16cid:durableId="1501892223">
    <w:abstractNumId w:val="17"/>
  </w:num>
  <w:num w:numId="8" w16cid:durableId="1923249691">
    <w:abstractNumId w:val="8"/>
  </w:num>
  <w:num w:numId="9" w16cid:durableId="1912234773">
    <w:abstractNumId w:val="14"/>
  </w:num>
  <w:num w:numId="10" w16cid:durableId="1069185972">
    <w:abstractNumId w:val="25"/>
  </w:num>
  <w:num w:numId="11" w16cid:durableId="1637485467">
    <w:abstractNumId w:val="38"/>
  </w:num>
  <w:num w:numId="12" w16cid:durableId="863902042">
    <w:abstractNumId w:val="11"/>
  </w:num>
  <w:num w:numId="13" w16cid:durableId="1628125664">
    <w:abstractNumId w:val="45"/>
  </w:num>
  <w:num w:numId="14" w16cid:durableId="21327284">
    <w:abstractNumId w:val="15"/>
  </w:num>
  <w:num w:numId="15" w16cid:durableId="1202207365">
    <w:abstractNumId w:val="43"/>
  </w:num>
  <w:num w:numId="16" w16cid:durableId="505940594">
    <w:abstractNumId w:val="20"/>
  </w:num>
  <w:num w:numId="17" w16cid:durableId="1276446036">
    <w:abstractNumId w:val="31"/>
  </w:num>
  <w:num w:numId="18" w16cid:durableId="2001233153">
    <w:abstractNumId w:val="21"/>
  </w:num>
  <w:num w:numId="19" w16cid:durableId="2026713833">
    <w:abstractNumId w:val="24"/>
  </w:num>
  <w:num w:numId="20" w16cid:durableId="172571886">
    <w:abstractNumId w:val="4"/>
  </w:num>
  <w:num w:numId="21" w16cid:durableId="908929860">
    <w:abstractNumId w:val="42"/>
  </w:num>
  <w:num w:numId="22" w16cid:durableId="750081318">
    <w:abstractNumId w:val="23"/>
  </w:num>
  <w:num w:numId="23" w16cid:durableId="1327828664">
    <w:abstractNumId w:val="35"/>
  </w:num>
  <w:num w:numId="24" w16cid:durableId="483208074">
    <w:abstractNumId w:val="10"/>
  </w:num>
  <w:num w:numId="25" w16cid:durableId="137844813">
    <w:abstractNumId w:val="34"/>
  </w:num>
  <w:num w:numId="26" w16cid:durableId="1032420209">
    <w:abstractNumId w:val="6"/>
  </w:num>
  <w:num w:numId="27" w16cid:durableId="2028555510">
    <w:abstractNumId w:val="41"/>
  </w:num>
  <w:num w:numId="28" w16cid:durableId="575238959">
    <w:abstractNumId w:val="13"/>
  </w:num>
  <w:num w:numId="29" w16cid:durableId="553155929">
    <w:abstractNumId w:val="44"/>
  </w:num>
  <w:num w:numId="30" w16cid:durableId="2031446757">
    <w:abstractNumId w:val="2"/>
  </w:num>
  <w:num w:numId="31" w16cid:durableId="972637511">
    <w:abstractNumId w:val="12"/>
  </w:num>
  <w:num w:numId="32" w16cid:durableId="1234777861">
    <w:abstractNumId w:val="37"/>
  </w:num>
  <w:num w:numId="33" w16cid:durableId="2056880112">
    <w:abstractNumId w:val="22"/>
  </w:num>
  <w:num w:numId="34" w16cid:durableId="1909534102">
    <w:abstractNumId w:val="30"/>
  </w:num>
  <w:num w:numId="35" w16cid:durableId="97605215">
    <w:abstractNumId w:val="29"/>
  </w:num>
  <w:num w:numId="36" w16cid:durableId="1546256609">
    <w:abstractNumId w:val="3"/>
  </w:num>
  <w:num w:numId="37" w16cid:durableId="1430469783">
    <w:abstractNumId w:val="28"/>
  </w:num>
  <w:num w:numId="38" w16cid:durableId="645277917">
    <w:abstractNumId w:val="19"/>
  </w:num>
  <w:num w:numId="39" w16cid:durableId="1126196866">
    <w:abstractNumId w:val="26"/>
  </w:num>
  <w:num w:numId="40" w16cid:durableId="1806463109">
    <w:abstractNumId w:val="16"/>
  </w:num>
  <w:num w:numId="41" w16cid:durableId="1128204739">
    <w:abstractNumId w:val="9"/>
  </w:num>
  <w:num w:numId="42" w16cid:durableId="522476988">
    <w:abstractNumId w:val="36"/>
  </w:num>
  <w:num w:numId="43" w16cid:durableId="195890302">
    <w:abstractNumId w:val="27"/>
  </w:num>
  <w:num w:numId="44" w16cid:durableId="1300182860">
    <w:abstractNumId w:val="32"/>
  </w:num>
  <w:num w:numId="45" w16cid:durableId="1668902785">
    <w:abstractNumId w:val="0"/>
  </w:num>
  <w:num w:numId="46" w16cid:durableId="523978090">
    <w:abstractNumId w:val="33"/>
  </w:num>
  <w:num w:numId="47" w16cid:durableId="63144219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ocumentProtection w:edit="forms" w:enforcement="0"/>
  <w:styleLockTheme/>
  <w:styleLockQFSet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3014" fill="f" fillcolor="white" stroke="f">
      <v:fill color="white" on="f"/>
      <v:stroke on="f"/>
      <v:textbox style="mso-fit-shape-to-text:t"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5846"/>
    <w:rsid w:val="00003300"/>
    <w:rsid w:val="000040B4"/>
    <w:rsid w:val="00004222"/>
    <w:rsid w:val="0001158B"/>
    <w:rsid w:val="00016856"/>
    <w:rsid w:val="000205D6"/>
    <w:rsid w:val="00020682"/>
    <w:rsid w:val="00020DD8"/>
    <w:rsid w:val="0002417E"/>
    <w:rsid w:val="00024769"/>
    <w:rsid w:val="000255A0"/>
    <w:rsid w:val="000279CA"/>
    <w:rsid w:val="0003202F"/>
    <w:rsid w:val="000411A4"/>
    <w:rsid w:val="00047394"/>
    <w:rsid w:val="0005134E"/>
    <w:rsid w:val="00051B8C"/>
    <w:rsid w:val="00055ABC"/>
    <w:rsid w:val="00057623"/>
    <w:rsid w:val="000605BD"/>
    <w:rsid w:val="0006213B"/>
    <w:rsid w:val="00064B62"/>
    <w:rsid w:val="000719DE"/>
    <w:rsid w:val="00071C30"/>
    <w:rsid w:val="000721B0"/>
    <w:rsid w:val="000724B0"/>
    <w:rsid w:val="00074F2A"/>
    <w:rsid w:val="00076A08"/>
    <w:rsid w:val="00090FE2"/>
    <w:rsid w:val="0009471D"/>
    <w:rsid w:val="000A2139"/>
    <w:rsid w:val="000A34E8"/>
    <w:rsid w:val="000A5BE2"/>
    <w:rsid w:val="000B01B9"/>
    <w:rsid w:val="000B153F"/>
    <w:rsid w:val="000B2C93"/>
    <w:rsid w:val="000B5548"/>
    <w:rsid w:val="000C0A21"/>
    <w:rsid w:val="000C2BB3"/>
    <w:rsid w:val="000C37B0"/>
    <w:rsid w:val="000C7254"/>
    <w:rsid w:val="000C793B"/>
    <w:rsid w:val="000D15C7"/>
    <w:rsid w:val="000D1AA4"/>
    <w:rsid w:val="000D2ECF"/>
    <w:rsid w:val="000D602C"/>
    <w:rsid w:val="000F3E20"/>
    <w:rsid w:val="000F467B"/>
    <w:rsid w:val="000F4A81"/>
    <w:rsid w:val="000F6850"/>
    <w:rsid w:val="001033DB"/>
    <w:rsid w:val="00103B49"/>
    <w:rsid w:val="001074BF"/>
    <w:rsid w:val="00111B3A"/>
    <w:rsid w:val="00112865"/>
    <w:rsid w:val="001212F1"/>
    <w:rsid w:val="0012239A"/>
    <w:rsid w:val="00123435"/>
    <w:rsid w:val="001240C2"/>
    <w:rsid w:val="001242E5"/>
    <w:rsid w:val="00126088"/>
    <w:rsid w:val="0012765A"/>
    <w:rsid w:val="0013232E"/>
    <w:rsid w:val="0013466E"/>
    <w:rsid w:val="001346DA"/>
    <w:rsid w:val="0013481F"/>
    <w:rsid w:val="0013577E"/>
    <w:rsid w:val="001428F6"/>
    <w:rsid w:val="00144005"/>
    <w:rsid w:val="0014569D"/>
    <w:rsid w:val="00145BB5"/>
    <w:rsid w:val="00147746"/>
    <w:rsid w:val="001479E1"/>
    <w:rsid w:val="00147D74"/>
    <w:rsid w:val="00151469"/>
    <w:rsid w:val="00153BB9"/>
    <w:rsid w:val="001562BF"/>
    <w:rsid w:val="00160393"/>
    <w:rsid w:val="00163A75"/>
    <w:rsid w:val="0016659F"/>
    <w:rsid w:val="00170A26"/>
    <w:rsid w:val="001742FD"/>
    <w:rsid w:val="00180941"/>
    <w:rsid w:val="00181B16"/>
    <w:rsid w:val="001820EE"/>
    <w:rsid w:val="00187D8F"/>
    <w:rsid w:val="00190218"/>
    <w:rsid w:val="001904D8"/>
    <w:rsid w:val="001A1B70"/>
    <w:rsid w:val="001A53BC"/>
    <w:rsid w:val="001A5E88"/>
    <w:rsid w:val="001B2ED4"/>
    <w:rsid w:val="001B3CAC"/>
    <w:rsid w:val="001B4AD2"/>
    <w:rsid w:val="001B4FBB"/>
    <w:rsid w:val="001C0BD3"/>
    <w:rsid w:val="001C2F52"/>
    <w:rsid w:val="001C4C10"/>
    <w:rsid w:val="001C5436"/>
    <w:rsid w:val="001D1AC5"/>
    <w:rsid w:val="001D1C1A"/>
    <w:rsid w:val="001D5BA7"/>
    <w:rsid w:val="001E2F68"/>
    <w:rsid w:val="001F3E07"/>
    <w:rsid w:val="001F67BD"/>
    <w:rsid w:val="00202914"/>
    <w:rsid w:val="0020587B"/>
    <w:rsid w:val="0021135D"/>
    <w:rsid w:val="00214CA3"/>
    <w:rsid w:val="00214F9F"/>
    <w:rsid w:val="00215050"/>
    <w:rsid w:val="002162A7"/>
    <w:rsid w:val="002168CF"/>
    <w:rsid w:val="00224F47"/>
    <w:rsid w:val="00231794"/>
    <w:rsid w:val="00232D81"/>
    <w:rsid w:val="00232DD3"/>
    <w:rsid w:val="00233AA3"/>
    <w:rsid w:val="00234081"/>
    <w:rsid w:val="00234DFE"/>
    <w:rsid w:val="00235A8B"/>
    <w:rsid w:val="00236769"/>
    <w:rsid w:val="0023683F"/>
    <w:rsid w:val="00240D0F"/>
    <w:rsid w:val="002418BD"/>
    <w:rsid w:val="00242603"/>
    <w:rsid w:val="00244B3B"/>
    <w:rsid w:val="00250156"/>
    <w:rsid w:val="00253902"/>
    <w:rsid w:val="00254EF1"/>
    <w:rsid w:val="00260923"/>
    <w:rsid w:val="002616FD"/>
    <w:rsid w:val="00262AD7"/>
    <w:rsid w:val="00263520"/>
    <w:rsid w:val="00263615"/>
    <w:rsid w:val="00265766"/>
    <w:rsid w:val="00276937"/>
    <w:rsid w:val="0027724A"/>
    <w:rsid w:val="00281496"/>
    <w:rsid w:val="0028221E"/>
    <w:rsid w:val="002848CA"/>
    <w:rsid w:val="002850CD"/>
    <w:rsid w:val="00286481"/>
    <w:rsid w:val="0029161A"/>
    <w:rsid w:val="00292B39"/>
    <w:rsid w:val="002A243D"/>
    <w:rsid w:val="002A5A7F"/>
    <w:rsid w:val="002B1158"/>
    <w:rsid w:val="002B64CE"/>
    <w:rsid w:val="002C06A0"/>
    <w:rsid w:val="002C13CE"/>
    <w:rsid w:val="002C4A0C"/>
    <w:rsid w:val="002D2D3C"/>
    <w:rsid w:val="002D2E9B"/>
    <w:rsid w:val="002D48DC"/>
    <w:rsid w:val="002D617C"/>
    <w:rsid w:val="002E253F"/>
    <w:rsid w:val="002F1BCB"/>
    <w:rsid w:val="002F4FF8"/>
    <w:rsid w:val="002F6E15"/>
    <w:rsid w:val="002F7DCB"/>
    <w:rsid w:val="0030029A"/>
    <w:rsid w:val="00301D7B"/>
    <w:rsid w:val="00305F7F"/>
    <w:rsid w:val="00310DAA"/>
    <w:rsid w:val="003121A6"/>
    <w:rsid w:val="00313007"/>
    <w:rsid w:val="00316505"/>
    <w:rsid w:val="00321851"/>
    <w:rsid w:val="00321C90"/>
    <w:rsid w:val="00323365"/>
    <w:rsid w:val="00325017"/>
    <w:rsid w:val="00325851"/>
    <w:rsid w:val="00326A4A"/>
    <w:rsid w:val="00330BB3"/>
    <w:rsid w:val="00330BF1"/>
    <w:rsid w:val="003316AF"/>
    <w:rsid w:val="00331E8D"/>
    <w:rsid w:val="0033555D"/>
    <w:rsid w:val="00337CB9"/>
    <w:rsid w:val="00341E03"/>
    <w:rsid w:val="0034352B"/>
    <w:rsid w:val="00344062"/>
    <w:rsid w:val="0034572A"/>
    <w:rsid w:val="0034687F"/>
    <w:rsid w:val="00347F90"/>
    <w:rsid w:val="003521DD"/>
    <w:rsid w:val="0036067B"/>
    <w:rsid w:val="00366F11"/>
    <w:rsid w:val="00371048"/>
    <w:rsid w:val="0038218F"/>
    <w:rsid w:val="00384015"/>
    <w:rsid w:val="003941AF"/>
    <w:rsid w:val="003963DF"/>
    <w:rsid w:val="003A2AD5"/>
    <w:rsid w:val="003A5617"/>
    <w:rsid w:val="003A7A47"/>
    <w:rsid w:val="003B0C98"/>
    <w:rsid w:val="003B3F4C"/>
    <w:rsid w:val="003B73CB"/>
    <w:rsid w:val="003C2B56"/>
    <w:rsid w:val="003C7357"/>
    <w:rsid w:val="003D7C33"/>
    <w:rsid w:val="003E0259"/>
    <w:rsid w:val="003E2E65"/>
    <w:rsid w:val="003E456F"/>
    <w:rsid w:val="003E6A7A"/>
    <w:rsid w:val="003E7E1B"/>
    <w:rsid w:val="003F2535"/>
    <w:rsid w:val="003F7E04"/>
    <w:rsid w:val="00401679"/>
    <w:rsid w:val="00407275"/>
    <w:rsid w:val="00411C9A"/>
    <w:rsid w:val="00420393"/>
    <w:rsid w:val="004275F5"/>
    <w:rsid w:val="00432014"/>
    <w:rsid w:val="00432719"/>
    <w:rsid w:val="00433B29"/>
    <w:rsid w:val="004355E3"/>
    <w:rsid w:val="0043797A"/>
    <w:rsid w:val="00443838"/>
    <w:rsid w:val="004439B4"/>
    <w:rsid w:val="0044587A"/>
    <w:rsid w:val="00451E13"/>
    <w:rsid w:val="0046626C"/>
    <w:rsid w:val="00467659"/>
    <w:rsid w:val="0046766A"/>
    <w:rsid w:val="0047021B"/>
    <w:rsid w:val="00470318"/>
    <w:rsid w:val="00472678"/>
    <w:rsid w:val="004734CA"/>
    <w:rsid w:val="00475040"/>
    <w:rsid w:val="00475D4B"/>
    <w:rsid w:val="00483B45"/>
    <w:rsid w:val="004867DD"/>
    <w:rsid w:val="004966FE"/>
    <w:rsid w:val="004A0C14"/>
    <w:rsid w:val="004A1883"/>
    <w:rsid w:val="004A2090"/>
    <w:rsid w:val="004A3368"/>
    <w:rsid w:val="004B2DD5"/>
    <w:rsid w:val="004B50BA"/>
    <w:rsid w:val="004C2225"/>
    <w:rsid w:val="004C3473"/>
    <w:rsid w:val="004C4827"/>
    <w:rsid w:val="004C76CC"/>
    <w:rsid w:val="004D18FC"/>
    <w:rsid w:val="004D409D"/>
    <w:rsid w:val="004E2354"/>
    <w:rsid w:val="004E3399"/>
    <w:rsid w:val="004E439F"/>
    <w:rsid w:val="0050334E"/>
    <w:rsid w:val="005048A2"/>
    <w:rsid w:val="00505AEB"/>
    <w:rsid w:val="00512279"/>
    <w:rsid w:val="005170D7"/>
    <w:rsid w:val="00521944"/>
    <w:rsid w:val="00527F88"/>
    <w:rsid w:val="00531900"/>
    <w:rsid w:val="00532E86"/>
    <w:rsid w:val="0054201A"/>
    <w:rsid w:val="005546A4"/>
    <w:rsid w:val="00557DC4"/>
    <w:rsid w:val="00562222"/>
    <w:rsid w:val="00565F16"/>
    <w:rsid w:val="00575753"/>
    <w:rsid w:val="00580F47"/>
    <w:rsid w:val="00581283"/>
    <w:rsid w:val="005964AF"/>
    <w:rsid w:val="005A2053"/>
    <w:rsid w:val="005B1F1B"/>
    <w:rsid w:val="005B3603"/>
    <w:rsid w:val="005B51BD"/>
    <w:rsid w:val="005B5799"/>
    <w:rsid w:val="005B7EE3"/>
    <w:rsid w:val="005D1186"/>
    <w:rsid w:val="005D51E3"/>
    <w:rsid w:val="005E0874"/>
    <w:rsid w:val="005E7308"/>
    <w:rsid w:val="005E7AD9"/>
    <w:rsid w:val="005F13EF"/>
    <w:rsid w:val="005F35E4"/>
    <w:rsid w:val="005F3A55"/>
    <w:rsid w:val="005F5B4A"/>
    <w:rsid w:val="005F635D"/>
    <w:rsid w:val="005F65DC"/>
    <w:rsid w:val="005F7675"/>
    <w:rsid w:val="006024B7"/>
    <w:rsid w:val="006045B2"/>
    <w:rsid w:val="00611376"/>
    <w:rsid w:val="00611B5D"/>
    <w:rsid w:val="0061292E"/>
    <w:rsid w:val="00621495"/>
    <w:rsid w:val="00643FCC"/>
    <w:rsid w:val="00652C6A"/>
    <w:rsid w:val="006531AF"/>
    <w:rsid w:val="0065400B"/>
    <w:rsid w:val="00655616"/>
    <w:rsid w:val="006619D5"/>
    <w:rsid w:val="0066398F"/>
    <w:rsid w:val="00665EFA"/>
    <w:rsid w:val="00666CE2"/>
    <w:rsid w:val="0067132C"/>
    <w:rsid w:val="0068170C"/>
    <w:rsid w:val="00683837"/>
    <w:rsid w:val="00684819"/>
    <w:rsid w:val="00686704"/>
    <w:rsid w:val="00690CA8"/>
    <w:rsid w:val="006929BE"/>
    <w:rsid w:val="00694BA3"/>
    <w:rsid w:val="00695233"/>
    <w:rsid w:val="00695846"/>
    <w:rsid w:val="006A2204"/>
    <w:rsid w:val="006A365F"/>
    <w:rsid w:val="006A3C92"/>
    <w:rsid w:val="006B29FA"/>
    <w:rsid w:val="006B5573"/>
    <w:rsid w:val="006C26B2"/>
    <w:rsid w:val="006D178D"/>
    <w:rsid w:val="006D1DCC"/>
    <w:rsid w:val="006D30D2"/>
    <w:rsid w:val="006D349E"/>
    <w:rsid w:val="006D49DC"/>
    <w:rsid w:val="006D6C43"/>
    <w:rsid w:val="006E0E04"/>
    <w:rsid w:val="006E3E36"/>
    <w:rsid w:val="006F3581"/>
    <w:rsid w:val="006F417B"/>
    <w:rsid w:val="006F569F"/>
    <w:rsid w:val="006F601D"/>
    <w:rsid w:val="0070328E"/>
    <w:rsid w:val="007077C5"/>
    <w:rsid w:val="00717A0B"/>
    <w:rsid w:val="00724A22"/>
    <w:rsid w:val="00725644"/>
    <w:rsid w:val="007265F1"/>
    <w:rsid w:val="00732860"/>
    <w:rsid w:val="00733D2D"/>
    <w:rsid w:val="007355A9"/>
    <w:rsid w:val="00736BE9"/>
    <w:rsid w:val="00737D39"/>
    <w:rsid w:val="007405D2"/>
    <w:rsid w:val="00753C2C"/>
    <w:rsid w:val="00757C6D"/>
    <w:rsid w:val="007628D4"/>
    <w:rsid w:val="007636A9"/>
    <w:rsid w:val="00764F6A"/>
    <w:rsid w:val="007665EB"/>
    <w:rsid w:val="007674C8"/>
    <w:rsid w:val="007710BA"/>
    <w:rsid w:val="00771255"/>
    <w:rsid w:val="0077217F"/>
    <w:rsid w:val="00775375"/>
    <w:rsid w:val="00775B19"/>
    <w:rsid w:val="007821E2"/>
    <w:rsid w:val="0078293C"/>
    <w:rsid w:val="00785B42"/>
    <w:rsid w:val="00792363"/>
    <w:rsid w:val="0079293D"/>
    <w:rsid w:val="00797275"/>
    <w:rsid w:val="007A1079"/>
    <w:rsid w:val="007A384A"/>
    <w:rsid w:val="007A5AFE"/>
    <w:rsid w:val="007A6AF4"/>
    <w:rsid w:val="007A6D38"/>
    <w:rsid w:val="007A796B"/>
    <w:rsid w:val="007B71A8"/>
    <w:rsid w:val="007C3663"/>
    <w:rsid w:val="007D0505"/>
    <w:rsid w:val="007D2AA3"/>
    <w:rsid w:val="007D471E"/>
    <w:rsid w:val="007E21BB"/>
    <w:rsid w:val="007E2341"/>
    <w:rsid w:val="007E42B7"/>
    <w:rsid w:val="007F1574"/>
    <w:rsid w:val="007F2083"/>
    <w:rsid w:val="007F7572"/>
    <w:rsid w:val="008044DE"/>
    <w:rsid w:val="00805D14"/>
    <w:rsid w:val="0080790F"/>
    <w:rsid w:val="008105DB"/>
    <w:rsid w:val="0081147A"/>
    <w:rsid w:val="00812C24"/>
    <w:rsid w:val="00820BBE"/>
    <w:rsid w:val="00820F79"/>
    <w:rsid w:val="00821516"/>
    <w:rsid w:val="0082159A"/>
    <w:rsid w:val="00823350"/>
    <w:rsid w:val="00825011"/>
    <w:rsid w:val="00826B3F"/>
    <w:rsid w:val="00827BF2"/>
    <w:rsid w:val="00831BA2"/>
    <w:rsid w:val="00833B2A"/>
    <w:rsid w:val="00835679"/>
    <w:rsid w:val="00836E9A"/>
    <w:rsid w:val="008373AB"/>
    <w:rsid w:val="008532D3"/>
    <w:rsid w:val="008555E8"/>
    <w:rsid w:val="00857980"/>
    <w:rsid w:val="00862622"/>
    <w:rsid w:val="00870339"/>
    <w:rsid w:val="00872CBE"/>
    <w:rsid w:val="00875669"/>
    <w:rsid w:val="0087730B"/>
    <w:rsid w:val="008803BC"/>
    <w:rsid w:val="00885F6F"/>
    <w:rsid w:val="00886C34"/>
    <w:rsid w:val="00886D41"/>
    <w:rsid w:val="00896092"/>
    <w:rsid w:val="00896B46"/>
    <w:rsid w:val="008A116F"/>
    <w:rsid w:val="008A2E03"/>
    <w:rsid w:val="008A7C0F"/>
    <w:rsid w:val="008B1983"/>
    <w:rsid w:val="008B47A8"/>
    <w:rsid w:val="008B625D"/>
    <w:rsid w:val="008B6F15"/>
    <w:rsid w:val="008B7E14"/>
    <w:rsid w:val="008C13BE"/>
    <w:rsid w:val="008D2D11"/>
    <w:rsid w:val="008D36BE"/>
    <w:rsid w:val="008D6C75"/>
    <w:rsid w:val="008E0332"/>
    <w:rsid w:val="008E2DE7"/>
    <w:rsid w:val="008E39CE"/>
    <w:rsid w:val="008E530C"/>
    <w:rsid w:val="008E77FE"/>
    <w:rsid w:val="008F0C54"/>
    <w:rsid w:val="008F18CB"/>
    <w:rsid w:val="008F1E28"/>
    <w:rsid w:val="008F438E"/>
    <w:rsid w:val="00900FC0"/>
    <w:rsid w:val="00902D6F"/>
    <w:rsid w:val="00903967"/>
    <w:rsid w:val="00904D5B"/>
    <w:rsid w:val="00907DC0"/>
    <w:rsid w:val="00910E50"/>
    <w:rsid w:val="00914F02"/>
    <w:rsid w:val="00915A8A"/>
    <w:rsid w:val="0092251F"/>
    <w:rsid w:val="00926D69"/>
    <w:rsid w:val="00930424"/>
    <w:rsid w:val="00940C42"/>
    <w:rsid w:val="0094230D"/>
    <w:rsid w:val="0094367F"/>
    <w:rsid w:val="009551F3"/>
    <w:rsid w:val="009577EB"/>
    <w:rsid w:val="00963ADA"/>
    <w:rsid w:val="00965F8D"/>
    <w:rsid w:val="00966A3C"/>
    <w:rsid w:val="00970E25"/>
    <w:rsid w:val="0097127A"/>
    <w:rsid w:val="009764BB"/>
    <w:rsid w:val="009772C1"/>
    <w:rsid w:val="00983B62"/>
    <w:rsid w:val="00991D3B"/>
    <w:rsid w:val="00991FD6"/>
    <w:rsid w:val="009955C6"/>
    <w:rsid w:val="009A4E07"/>
    <w:rsid w:val="009B40E9"/>
    <w:rsid w:val="009C0F45"/>
    <w:rsid w:val="009C4617"/>
    <w:rsid w:val="009D11F9"/>
    <w:rsid w:val="009E7A8A"/>
    <w:rsid w:val="009E7E7E"/>
    <w:rsid w:val="009F2D6D"/>
    <w:rsid w:val="009F76D6"/>
    <w:rsid w:val="00A01427"/>
    <w:rsid w:val="00A048A0"/>
    <w:rsid w:val="00A0624E"/>
    <w:rsid w:val="00A06554"/>
    <w:rsid w:val="00A06674"/>
    <w:rsid w:val="00A16318"/>
    <w:rsid w:val="00A23BE0"/>
    <w:rsid w:val="00A24C7C"/>
    <w:rsid w:val="00A2788F"/>
    <w:rsid w:val="00A27CC5"/>
    <w:rsid w:val="00A32207"/>
    <w:rsid w:val="00A33A5D"/>
    <w:rsid w:val="00A3435B"/>
    <w:rsid w:val="00A42C8C"/>
    <w:rsid w:val="00A42E65"/>
    <w:rsid w:val="00A44230"/>
    <w:rsid w:val="00A44FD9"/>
    <w:rsid w:val="00A51A2D"/>
    <w:rsid w:val="00A51EF1"/>
    <w:rsid w:val="00A51F64"/>
    <w:rsid w:val="00A5334A"/>
    <w:rsid w:val="00A550E5"/>
    <w:rsid w:val="00A564BA"/>
    <w:rsid w:val="00A56C82"/>
    <w:rsid w:val="00A61029"/>
    <w:rsid w:val="00A65F0F"/>
    <w:rsid w:val="00A80AEA"/>
    <w:rsid w:val="00A80DB4"/>
    <w:rsid w:val="00A8499D"/>
    <w:rsid w:val="00A85176"/>
    <w:rsid w:val="00A903D2"/>
    <w:rsid w:val="00A92E0D"/>
    <w:rsid w:val="00A930F0"/>
    <w:rsid w:val="00A9624D"/>
    <w:rsid w:val="00AA09E4"/>
    <w:rsid w:val="00AA7C75"/>
    <w:rsid w:val="00AB0718"/>
    <w:rsid w:val="00AB0B54"/>
    <w:rsid w:val="00AB2A0C"/>
    <w:rsid w:val="00AB4DBB"/>
    <w:rsid w:val="00AC49CF"/>
    <w:rsid w:val="00AC645B"/>
    <w:rsid w:val="00AD0536"/>
    <w:rsid w:val="00AD5CB4"/>
    <w:rsid w:val="00AD62FB"/>
    <w:rsid w:val="00AD688F"/>
    <w:rsid w:val="00AD7366"/>
    <w:rsid w:val="00AD7DEB"/>
    <w:rsid w:val="00AF0F78"/>
    <w:rsid w:val="00AF20AA"/>
    <w:rsid w:val="00AF295F"/>
    <w:rsid w:val="00AF6A81"/>
    <w:rsid w:val="00B0093A"/>
    <w:rsid w:val="00B12632"/>
    <w:rsid w:val="00B22056"/>
    <w:rsid w:val="00B23647"/>
    <w:rsid w:val="00B30895"/>
    <w:rsid w:val="00B30FDF"/>
    <w:rsid w:val="00B45838"/>
    <w:rsid w:val="00B476E7"/>
    <w:rsid w:val="00B50255"/>
    <w:rsid w:val="00B52F5F"/>
    <w:rsid w:val="00B62D19"/>
    <w:rsid w:val="00B6458F"/>
    <w:rsid w:val="00B6511B"/>
    <w:rsid w:val="00B6521D"/>
    <w:rsid w:val="00B65BE8"/>
    <w:rsid w:val="00B67593"/>
    <w:rsid w:val="00B6767A"/>
    <w:rsid w:val="00B7034F"/>
    <w:rsid w:val="00B70461"/>
    <w:rsid w:val="00B7349C"/>
    <w:rsid w:val="00B76901"/>
    <w:rsid w:val="00B819A2"/>
    <w:rsid w:val="00B82F16"/>
    <w:rsid w:val="00B847B3"/>
    <w:rsid w:val="00B900A9"/>
    <w:rsid w:val="00B930ED"/>
    <w:rsid w:val="00B96E68"/>
    <w:rsid w:val="00B97754"/>
    <w:rsid w:val="00B978F3"/>
    <w:rsid w:val="00B97D71"/>
    <w:rsid w:val="00BA6006"/>
    <w:rsid w:val="00BB3D21"/>
    <w:rsid w:val="00BB4086"/>
    <w:rsid w:val="00BB5795"/>
    <w:rsid w:val="00BC0F47"/>
    <w:rsid w:val="00BC3690"/>
    <w:rsid w:val="00BD302B"/>
    <w:rsid w:val="00BD312A"/>
    <w:rsid w:val="00BD502B"/>
    <w:rsid w:val="00BF3876"/>
    <w:rsid w:val="00BF6E18"/>
    <w:rsid w:val="00BF7C3A"/>
    <w:rsid w:val="00C050A1"/>
    <w:rsid w:val="00C05AA2"/>
    <w:rsid w:val="00C13195"/>
    <w:rsid w:val="00C244F9"/>
    <w:rsid w:val="00C3155D"/>
    <w:rsid w:val="00C35BCE"/>
    <w:rsid w:val="00C37168"/>
    <w:rsid w:val="00C45399"/>
    <w:rsid w:val="00C500FD"/>
    <w:rsid w:val="00C531FD"/>
    <w:rsid w:val="00C54B0B"/>
    <w:rsid w:val="00C56B3E"/>
    <w:rsid w:val="00C67B43"/>
    <w:rsid w:val="00C70E8A"/>
    <w:rsid w:val="00C74F85"/>
    <w:rsid w:val="00C758CA"/>
    <w:rsid w:val="00C75EA6"/>
    <w:rsid w:val="00C775B3"/>
    <w:rsid w:val="00C85612"/>
    <w:rsid w:val="00C87357"/>
    <w:rsid w:val="00C90353"/>
    <w:rsid w:val="00C91B5C"/>
    <w:rsid w:val="00C961D5"/>
    <w:rsid w:val="00C970DF"/>
    <w:rsid w:val="00C97869"/>
    <w:rsid w:val="00CA1756"/>
    <w:rsid w:val="00CA226E"/>
    <w:rsid w:val="00CA2607"/>
    <w:rsid w:val="00CA614E"/>
    <w:rsid w:val="00CB2211"/>
    <w:rsid w:val="00CB22B8"/>
    <w:rsid w:val="00CB326E"/>
    <w:rsid w:val="00CB53D3"/>
    <w:rsid w:val="00CB6A3F"/>
    <w:rsid w:val="00CB753B"/>
    <w:rsid w:val="00CC1F35"/>
    <w:rsid w:val="00CC5681"/>
    <w:rsid w:val="00CD0033"/>
    <w:rsid w:val="00CD050C"/>
    <w:rsid w:val="00CD66AD"/>
    <w:rsid w:val="00CD6F8C"/>
    <w:rsid w:val="00CE107D"/>
    <w:rsid w:val="00CE28DB"/>
    <w:rsid w:val="00CE423D"/>
    <w:rsid w:val="00CE4F71"/>
    <w:rsid w:val="00CE685C"/>
    <w:rsid w:val="00CF681C"/>
    <w:rsid w:val="00D00596"/>
    <w:rsid w:val="00D02A4E"/>
    <w:rsid w:val="00D05ADF"/>
    <w:rsid w:val="00D135A0"/>
    <w:rsid w:val="00D14D9A"/>
    <w:rsid w:val="00D15730"/>
    <w:rsid w:val="00D31F00"/>
    <w:rsid w:val="00D42C0E"/>
    <w:rsid w:val="00D43603"/>
    <w:rsid w:val="00D45128"/>
    <w:rsid w:val="00D46BCA"/>
    <w:rsid w:val="00D55038"/>
    <w:rsid w:val="00D60749"/>
    <w:rsid w:val="00D6291F"/>
    <w:rsid w:val="00D73F52"/>
    <w:rsid w:val="00D74294"/>
    <w:rsid w:val="00D76105"/>
    <w:rsid w:val="00D76D05"/>
    <w:rsid w:val="00D80A1B"/>
    <w:rsid w:val="00D83CB8"/>
    <w:rsid w:val="00D949CE"/>
    <w:rsid w:val="00D96D7A"/>
    <w:rsid w:val="00DA5C76"/>
    <w:rsid w:val="00DA7EB3"/>
    <w:rsid w:val="00DB593C"/>
    <w:rsid w:val="00DB5B09"/>
    <w:rsid w:val="00DB735F"/>
    <w:rsid w:val="00DC2325"/>
    <w:rsid w:val="00DC295A"/>
    <w:rsid w:val="00DC2EB8"/>
    <w:rsid w:val="00DC662F"/>
    <w:rsid w:val="00DD04FF"/>
    <w:rsid w:val="00DD4E4F"/>
    <w:rsid w:val="00DD5023"/>
    <w:rsid w:val="00DD6131"/>
    <w:rsid w:val="00DE37A7"/>
    <w:rsid w:val="00DE6CC4"/>
    <w:rsid w:val="00DE7160"/>
    <w:rsid w:val="00DF2146"/>
    <w:rsid w:val="00DF2F00"/>
    <w:rsid w:val="00DF59A6"/>
    <w:rsid w:val="00DF6522"/>
    <w:rsid w:val="00E04E52"/>
    <w:rsid w:val="00E11D30"/>
    <w:rsid w:val="00E13EB5"/>
    <w:rsid w:val="00E1557D"/>
    <w:rsid w:val="00E207E7"/>
    <w:rsid w:val="00E214D2"/>
    <w:rsid w:val="00E22AA9"/>
    <w:rsid w:val="00E3178B"/>
    <w:rsid w:val="00E37D56"/>
    <w:rsid w:val="00E40A08"/>
    <w:rsid w:val="00E41215"/>
    <w:rsid w:val="00E41627"/>
    <w:rsid w:val="00E43508"/>
    <w:rsid w:val="00E4707D"/>
    <w:rsid w:val="00E47E34"/>
    <w:rsid w:val="00E50EA0"/>
    <w:rsid w:val="00E54831"/>
    <w:rsid w:val="00E54E25"/>
    <w:rsid w:val="00E56223"/>
    <w:rsid w:val="00E574EE"/>
    <w:rsid w:val="00E6190E"/>
    <w:rsid w:val="00E62C37"/>
    <w:rsid w:val="00E638E7"/>
    <w:rsid w:val="00E6460F"/>
    <w:rsid w:val="00E724C3"/>
    <w:rsid w:val="00E7268D"/>
    <w:rsid w:val="00E72A51"/>
    <w:rsid w:val="00E767D3"/>
    <w:rsid w:val="00E805E7"/>
    <w:rsid w:val="00E80FA8"/>
    <w:rsid w:val="00E82B06"/>
    <w:rsid w:val="00E82CD1"/>
    <w:rsid w:val="00E876FA"/>
    <w:rsid w:val="00E87C58"/>
    <w:rsid w:val="00E926DD"/>
    <w:rsid w:val="00E9314B"/>
    <w:rsid w:val="00E95798"/>
    <w:rsid w:val="00E9657C"/>
    <w:rsid w:val="00EA12D8"/>
    <w:rsid w:val="00EA2720"/>
    <w:rsid w:val="00EA3963"/>
    <w:rsid w:val="00EA71D6"/>
    <w:rsid w:val="00EA7353"/>
    <w:rsid w:val="00EB316A"/>
    <w:rsid w:val="00EB3BC4"/>
    <w:rsid w:val="00EB62DF"/>
    <w:rsid w:val="00EB75E7"/>
    <w:rsid w:val="00EC1AD1"/>
    <w:rsid w:val="00EC2403"/>
    <w:rsid w:val="00EC3D8E"/>
    <w:rsid w:val="00EC4C85"/>
    <w:rsid w:val="00EC554F"/>
    <w:rsid w:val="00ED1F94"/>
    <w:rsid w:val="00ED26BC"/>
    <w:rsid w:val="00ED48D8"/>
    <w:rsid w:val="00EE026B"/>
    <w:rsid w:val="00EE04E4"/>
    <w:rsid w:val="00EE4664"/>
    <w:rsid w:val="00EE612E"/>
    <w:rsid w:val="00EE65AA"/>
    <w:rsid w:val="00EE6749"/>
    <w:rsid w:val="00EE73BD"/>
    <w:rsid w:val="00EF0AFB"/>
    <w:rsid w:val="00EF4AC2"/>
    <w:rsid w:val="00EF4BEC"/>
    <w:rsid w:val="00EF6848"/>
    <w:rsid w:val="00F02819"/>
    <w:rsid w:val="00F04146"/>
    <w:rsid w:val="00F17FF2"/>
    <w:rsid w:val="00F2175E"/>
    <w:rsid w:val="00F30953"/>
    <w:rsid w:val="00F31342"/>
    <w:rsid w:val="00F32412"/>
    <w:rsid w:val="00F327E1"/>
    <w:rsid w:val="00F349E9"/>
    <w:rsid w:val="00F34F77"/>
    <w:rsid w:val="00F3672A"/>
    <w:rsid w:val="00F43836"/>
    <w:rsid w:val="00F43E78"/>
    <w:rsid w:val="00F43EFF"/>
    <w:rsid w:val="00F45477"/>
    <w:rsid w:val="00F527D2"/>
    <w:rsid w:val="00F60D96"/>
    <w:rsid w:val="00F63E2C"/>
    <w:rsid w:val="00F708CC"/>
    <w:rsid w:val="00F84413"/>
    <w:rsid w:val="00F87787"/>
    <w:rsid w:val="00F90327"/>
    <w:rsid w:val="00F9177C"/>
    <w:rsid w:val="00F941C3"/>
    <w:rsid w:val="00FA50AF"/>
    <w:rsid w:val="00FA64AD"/>
    <w:rsid w:val="00FA682B"/>
    <w:rsid w:val="00FA6C76"/>
    <w:rsid w:val="00FA7908"/>
    <w:rsid w:val="00FB0736"/>
    <w:rsid w:val="00FB1D26"/>
    <w:rsid w:val="00FB3C59"/>
    <w:rsid w:val="00FB5DD5"/>
    <w:rsid w:val="00FC2A44"/>
    <w:rsid w:val="00FC3D39"/>
    <w:rsid w:val="00FC5576"/>
    <w:rsid w:val="00FC6809"/>
    <w:rsid w:val="00FC70D0"/>
    <w:rsid w:val="00FD3AA7"/>
    <w:rsid w:val="00FD442D"/>
    <w:rsid w:val="00FD44F2"/>
    <w:rsid w:val="00FD4502"/>
    <w:rsid w:val="00FD53F2"/>
    <w:rsid w:val="00FD7499"/>
    <w:rsid w:val="00FE2F39"/>
    <w:rsid w:val="00FE4ECC"/>
    <w:rsid w:val="00FF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14" fill="f" fillcolor="white" stroke="f">
      <v:fill color="white" on="f"/>
      <v:stroke on="f"/>
      <v:textbox style="mso-fit-shape-to-text:t" inset="5.85pt,.7pt,5.85pt,.7pt"/>
    </o:shapedefaults>
    <o:shapelayout v:ext="edit">
      <o:idmap v:ext="edit" data="2"/>
    </o:shapelayout>
  </w:shapeDefaults>
  <w:decimalSymbol w:val="."/>
  <w:listSeparator w:val=","/>
  <w14:docId w14:val="2D05DC6B"/>
  <w15:docId w15:val="{45FFDDB1-EEFB-43B3-B8F8-7AC1B9298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 w:qFormat="1"/>
    <w:lsdException w:name="toc 2" w:locked="0" w:semiHidden="1" w:uiPriority="39" w:unhideWhenUsed="1" w:qFormat="1"/>
    <w:lsdException w:name="toc 3" w:locked="0" w:semiHidden="1" w:uiPriority="39" w:unhideWhenUsed="1" w:qFormat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locked="0" w:semiHidden="1"/>
    <w:lsdException w:name="No Spacing" w:locked="0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8B47A8"/>
    <w:pPr>
      <w:widowControl w:val="0"/>
      <w:spacing w:line="320" w:lineRule="exact"/>
      <w:ind w:leftChars="400" w:left="40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locked/>
    <w:rsid w:val="00ED26BC"/>
    <w:pPr>
      <w:keepNext/>
      <w:numPr>
        <w:numId w:val="47"/>
      </w:numPr>
      <w:pBdr>
        <w:top w:val="single" w:sz="4" w:space="1" w:color="70ADC9"/>
        <w:left w:val="single" w:sz="48" w:space="4" w:color="70ADC9"/>
        <w:bottom w:val="single" w:sz="4" w:space="1" w:color="70ADC9"/>
      </w:pBdr>
      <w:spacing w:before="180" w:afterLines="50" w:line="480" w:lineRule="exact"/>
      <w:ind w:leftChars="0" w:left="0"/>
      <w:outlineLvl w:val="0"/>
    </w:pPr>
    <w:rPr>
      <w:rFonts w:asciiTheme="majorHAnsi" w:eastAsiaTheme="majorEastAsia" w:hAnsiTheme="majorHAnsi" w:cstheme="majorBidi"/>
      <w:color w:val="70ADC9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locked/>
    <w:rsid w:val="006531AF"/>
    <w:pPr>
      <w:keepNext/>
      <w:spacing w:afterLines="50"/>
      <w:ind w:leftChars="0" w:left="0"/>
      <w:outlineLvl w:val="1"/>
    </w:pPr>
    <w:rPr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B52F5F"/>
    <w:pPr>
      <w:keepNext/>
      <w:spacing w:afterLines="50" w:line="360" w:lineRule="exact"/>
      <w:ind w:leftChars="0" w:left="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locked/>
    <w:rsid w:val="00A24C7C"/>
    <w:pPr>
      <w:keepNext/>
      <w:outlineLvl w:val="3"/>
    </w:pPr>
    <w:rPr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A24C7C"/>
    <w:pPr>
      <w:keepNext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C295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C295A"/>
  </w:style>
  <w:style w:type="paragraph" w:styleId="a5">
    <w:name w:val="footer"/>
    <w:basedOn w:val="a"/>
    <w:link w:val="a6"/>
    <w:uiPriority w:val="99"/>
    <w:unhideWhenUsed/>
    <w:locked/>
    <w:rsid w:val="00DC295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C295A"/>
  </w:style>
  <w:style w:type="paragraph" w:styleId="a7">
    <w:name w:val="Balloon Text"/>
    <w:basedOn w:val="a"/>
    <w:link w:val="a8"/>
    <w:uiPriority w:val="99"/>
    <w:semiHidden/>
    <w:unhideWhenUsed/>
    <w:locked/>
    <w:rsid w:val="00DC295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DC295A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 Spacing"/>
    <w:link w:val="aa"/>
    <w:uiPriority w:val="1"/>
    <w:locked/>
    <w:rsid w:val="00DC295A"/>
    <w:rPr>
      <w:kern w:val="0"/>
      <w:sz w:val="22"/>
    </w:rPr>
  </w:style>
  <w:style w:type="character" w:customStyle="1" w:styleId="aa">
    <w:name w:val="行間詰め (文字)"/>
    <w:basedOn w:val="a0"/>
    <w:link w:val="a9"/>
    <w:uiPriority w:val="1"/>
    <w:rsid w:val="00DC295A"/>
    <w:rPr>
      <w:kern w:val="0"/>
      <w:sz w:val="22"/>
    </w:rPr>
  </w:style>
  <w:style w:type="character" w:customStyle="1" w:styleId="10">
    <w:name w:val="見出し 1 (文字)"/>
    <w:basedOn w:val="a0"/>
    <w:link w:val="1"/>
    <w:uiPriority w:val="9"/>
    <w:rsid w:val="00ED26BC"/>
    <w:rPr>
      <w:rFonts w:asciiTheme="majorHAnsi" w:eastAsiaTheme="majorEastAsia" w:hAnsiTheme="majorHAnsi" w:cstheme="majorBidi"/>
      <w:color w:val="70ADC9"/>
      <w:sz w:val="28"/>
      <w:szCs w:val="24"/>
    </w:rPr>
  </w:style>
  <w:style w:type="character" w:customStyle="1" w:styleId="20">
    <w:name w:val="見出し 2 (文字)"/>
    <w:basedOn w:val="a0"/>
    <w:link w:val="2"/>
    <w:uiPriority w:val="9"/>
    <w:rsid w:val="006531AF"/>
    <w:rPr>
      <w:sz w:val="24"/>
    </w:rPr>
  </w:style>
  <w:style w:type="character" w:customStyle="1" w:styleId="30">
    <w:name w:val="見出し 3 (文字)"/>
    <w:basedOn w:val="a0"/>
    <w:link w:val="3"/>
    <w:uiPriority w:val="9"/>
    <w:rsid w:val="00B52F5F"/>
    <w:rPr>
      <w:rFonts w:asciiTheme="majorHAnsi" w:eastAsiaTheme="majorEastAsia" w:hAnsiTheme="majorHAnsi" w:cstheme="majorBidi"/>
      <w:sz w:val="22"/>
    </w:rPr>
  </w:style>
  <w:style w:type="paragraph" w:styleId="ab">
    <w:name w:val="List Paragraph"/>
    <w:basedOn w:val="a"/>
    <w:uiPriority w:val="34"/>
    <w:qFormat/>
    <w:locked/>
    <w:rsid w:val="00FD53F2"/>
    <w:pPr>
      <w:ind w:left="840"/>
    </w:pPr>
  </w:style>
  <w:style w:type="character" w:styleId="ac">
    <w:name w:val="Placeholder Text"/>
    <w:basedOn w:val="a0"/>
    <w:uiPriority w:val="99"/>
    <w:semiHidden/>
    <w:locked/>
    <w:rsid w:val="00153BB9"/>
    <w:rPr>
      <w:color w:val="808080"/>
    </w:rPr>
  </w:style>
  <w:style w:type="paragraph" w:styleId="ad">
    <w:name w:val="caption"/>
    <w:basedOn w:val="a"/>
    <w:next w:val="a"/>
    <w:uiPriority w:val="35"/>
    <w:unhideWhenUsed/>
    <w:qFormat/>
    <w:locked/>
    <w:rsid w:val="00A24C7C"/>
    <w:rPr>
      <w:bCs/>
    </w:rPr>
  </w:style>
  <w:style w:type="table" w:styleId="ae">
    <w:name w:val="Table Grid"/>
    <w:basedOn w:val="a1"/>
    <w:uiPriority w:val="59"/>
    <w:locked/>
    <w:rsid w:val="00343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qFormat/>
    <w:locked/>
    <w:rsid w:val="0003202F"/>
    <w:pPr>
      <w:tabs>
        <w:tab w:val="left" w:leader="underscore" w:pos="8820"/>
      </w:tabs>
      <w:spacing w:beforeLines="50" w:afterLines="50"/>
      <w:ind w:left="1155" w:hangingChars="150" w:hanging="315"/>
    </w:pPr>
    <w:rPr>
      <w:sz w:val="24"/>
    </w:rPr>
  </w:style>
  <w:style w:type="character" w:styleId="af">
    <w:name w:val="Hyperlink"/>
    <w:basedOn w:val="a0"/>
    <w:uiPriority w:val="99"/>
    <w:unhideWhenUsed/>
    <w:locked/>
    <w:rsid w:val="0034352B"/>
    <w:rPr>
      <w:color w:val="0000FF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611376"/>
    <w:rPr>
      <w:sz w:val="18"/>
      <w:szCs w:val="18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611376"/>
    <w:pPr>
      <w:jc w:val="left"/>
    </w:pPr>
  </w:style>
  <w:style w:type="character" w:customStyle="1" w:styleId="af2">
    <w:name w:val="コメント文字列 (文字)"/>
    <w:basedOn w:val="a0"/>
    <w:link w:val="af1"/>
    <w:uiPriority w:val="99"/>
    <w:semiHidden/>
    <w:rsid w:val="00611376"/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611376"/>
    <w:rPr>
      <w:b/>
      <w:bCs/>
    </w:rPr>
  </w:style>
  <w:style w:type="character" w:customStyle="1" w:styleId="af4">
    <w:name w:val="コメント内容 (文字)"/>
    <w:basedOn w:val="af2"/>
    <w:link w:val="af3"/>
    <w:uiPriority w:val="99"/>
    <w:semiHidden/>
    <w:rsid w:val="00611376"/>
    <w:rPr>
      <w:b/>
      <w:bCs/>
    </w:rPr>
  </w:style>
  <w:style w:type="paragraph" w:styleId="21">
    <w:name w:val="toc 2"/>
    <w:basedOn w:val="a"/>
    <w:next w:val="a"/>
    <w:autoRedefine/>
    <w:uiPriority w:val="39"/>
    <w:unhideWhenUsed/>
    <w:qFormat/>
    <w:locked/>
    <w:rsid w:val="00AA09E4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qFormat/>
    <w:locked/>
    <w:rsid w:val="00AA09E4"/>
    <w:pPr>
      <w:ind w:leftChars="200" w:left="420"/>
    </w:pPr>
  </w:style>
  <w:style w:type="paragraph" w:styleId="41">
    <w:name w:val="toc 4"/>
    <w:basedOn w:val="a"/>
    <w:next w:val="a"/>
    <w:autoRedefine/>
    <w:uiPriority w:val="39"/>
    <w:unhideWhenUsed/>
    <w:locked/>
    <w:rsid w:val="00AA09E4"/>
    <w:pPr>
      <w:ind w:leftChars="300" w:left="630"/>
    </w:pPr>
  </w:style>
  <w:style w:type="paragraph" w:styleId="51">
    <w:name w:val="toc 5"/>
    <w:basedOn w:val="a"/>
    <w:next w:val="a"/>
    <w:autoRedefine/>
    <w:uiPriority w:val="39"/>
    <w:unhideWhenUsed/>
    <w:locked/>
    <w:rsid w:val="00AA09E4"/>
    <w:pPr>
      <w:ind w:left="840"/>
    </w:pPr>
  </w:style>
  <w:style w:type="paragraph" w:styleId="6">
    <w:name w:val="toc 6"/>
    <w:basedOn w:val="a"/>
    <w:next w:val="a"/>
    <w:autoRedefine/>
    <w:uiPriority w:val="39"/>
    <w:unhideWhenUsed/>
    <w:locked/>
    <w:rsid w:val="00AA09E4"/>
    <w:pPr>
      <w:ind w:leftChars="500" w:left="1050"/>
    </w:pPr>
  </w:style>
  <w:style w:type="paragraph" w:styleId="7">
    <w:name w:val="toc 7"/>
    <w:basedOn w:val="a"/>
    <w:next w:val="a"/>
    <w:autoRedefine/>
    <w:uiPriority w:val="39"/>
    <w:unhideWhenUsed/>
    <w:locked/>
    <w:rsid w:val="00AA09E4"/>
    <w:pPr>
      <w:ind w:leftChars="600" w:left="1260"/>
    </w:pPr>
  </w:style>
  <w:style w:type="paragraph" w:styleId="8">
    <w:name w:val="toc 8"/>
    <w:basedOn w:val="a"/>
    <w:next w:val="a"/>
    <w:autoRedefine/>
    <w:uiPriority w:val="39"/>
    <w:unhideWhenUsed/>
    <w:locked/>
    <w:rsid w:val="00AA09E4"/>
    <w:pPr>
      <w:ind w:leftChars="700" w:left="1470"/>
    </w:pPr>
  </w:style>
  <w:style w:type="paragraph" w:styleId="9">
    <w:name w:val="toc 9"/>
    <w:basedOn w:val="a"/>
    <w:next w:val="a"/>
    <w:autoRedefine/>
    <w:uiPriority w:val="39"/>
    <w:unhideWhenUsed/>
    <w:locked/>
    <w:rsid w:val="00AA09E4"/>
    <w:pPr>
      <w:ind w:leftChars="800" w:left="1680"/>
    </w:pPr>
  </w:style>
  <w:style w:type="paragraph" w:styleId="af5">
    <w:name w:val="TOC Heading"/>
    <w:basedOn w:val="a"/>
    <w:next w:val="a"/>
    <w:uiPriority w:val="39"/>
    <w:unhideWhenUsed/>
    <w:qFormat/>
    <w:locked/>
    <w:rsid w:val="00B52F5F"/>
    <w:pPr>
      <w:spacing w:line="400" w:lineRule="exact"/>
    </w:pPr>
    <w:rPr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A24C7C"/>
    <w:rPr>
      <w:bCs/>
    </w:rPr>
  </w:style>
  <w:style w:type="character" w:customStyle="1" w:styleId="50">
    <w:name w:val="見出し 5 (文字)"/>
    <w:basedOn w:val="a0"/>
    <w:link w:val="5"/>
    <w:uiPriority w:val="9"/>
    <w:semiHidden/>
    <w:rsid w:val="00A24C7C"/>
    <w:rPr>
      <w:rFonts w:asciiTheme="majorHAnsi" w:eastAsiaTheme="majorEastAsia" w:hAnsiTheme="majorHAnsi" w:cstheme="majorBidi"/>
    </w:rPr>
  </w:style>
  <w:style w:type="paragraph" w:styleId="af6">
    <w:name w:val="Title"/>
    <w:next w:val="a"/>
    <w:link w:val="af7"/>
    <w:uiPriority w:val="10"/>
    <w:locked/>
    <w:rsid w:val="000A2139"/>
    <w:pPr>
      <w:spacing w:line="800" w:lineRule="exact"/>
      <w:outlineLvl w:val="0"/>
    </w:pPr>
    <w:rPr>
      <w:rFonts w:asciiTheme="majorHAnsi" w:eastAsiaTheme="majorEastAsia" w:hAnsiTheme="majorHAnsi" w:cstheme="majorBidi"/>
      <w:color w:val="70ADC9"/>
      <w:sz w:val="72"/>
      <w:szCs w:val="32"/>
    </w:rPr>
  </w:style>
  <w:style w:type="character" w:customStyle="1" w:styleId="af7">
    <w:name w:val="表題 (文字)"/>
    <w:basedOn w:val="a0"/>
    <w:link w:val="af6"/>
    <w:uiPriority w:val="10"/>
    <w:rsid w:val="000A2139"/>
    <w:rPr>
      <w:rFonts w:asciiTheme="majorHAnsi" w:eastAsiaTheme="majorEastAsia" w:hAnsiTheme="majorHAnsi" w:cstheme="majorBidi"/>
      <w:color w:val="70ADC9"/>
      <w:sz w:val="72"/>
      <w:szCs w:val="32"/>
    </w:rPr>
  </w:style>
  <w:style w:type="paragraph" w:styleId="af8">
    <w:name w:val="Subtitle"/>
    <w:basedOn w:val="a"/>
    <w:next w:val="a"/>
    <w:link w:val="af9"/>
    <w:uiPriority w:val="11"/>
    <w:qFormat/>
    <w:locked/>
    <w:rsid w:val="00B52F5F"/>
    <w:pPr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9">
    <w:name w:val="副題 (文字)"/>
    <w:basedOn w:val="a0"/>
    <w:link w:val="af8"/>
    <w:uiPriority w:val="11"/>
    <w:rsid w:val="00B52F5F"/>
    <w:rPr>
      <w:rFonts w:asciiTheme="majorHAnsi" w:eastAsiaTheme="majorEastAsia" w:hAnsiTheme="majorHAnsi" w:cstheme="majorBidi"/>
      <w:sz w:val="24"/>
      <w:szCs w:val="24"/>
    </w:rPr>
  </w:style>
  <w:style w:type="paragraph" w:customStyle="1" w:styleId="afa">
    <w:name w:val="タイトル"/>
    <w:basedOn w:val="a"/>
    <w:link w:val="afb"/>
    <w:qFormat/>
    <w:locked/>
    <w:rsid w:val="002F1BCB"/>
    <w:pPr>
      <w:spacing w:line="840" w:lineRule="exact"/>
      <w:ind w:leftChars="0" w:left="0"/>
    </w:pPr>
    <w:rPr>
      <w:rFonts w:ascii="メイリオ" w:eastAsia="メイリオ" w:hAnsi="メイリオ" w:cs="メイリオ"/>
      <w:color w:val="70ADC9"/>
      <w:sz w:val="72"/>
      <w:szCs w:val="72"/>
    </w:rPr>
  </w:style>
  <w:style w:type="character" w:customStyle="1" w:styleId="afb">
    <w:name w:val="タイトル (文字)"/>
    <w:basedOn w:val="a0"/>
    <w:link w:val="afa"/>
    <w:rsid w:val="002F1BCB"/>
    <w:rPr>
      <w:rFonts w:ascii="メイリオ" w:eastAsia="メイリオ" w:hAnsi="メイリオ" w:cs="メイリオ"/>
      <w:color w:val="70ADC9"/>
      <w:sz w:val="72"/>
      <w:szCs w:val="72"/>
    </w:rPr>
  </w:style>
  <w:style w:type="character" w:styleId="afc">
    <w:name w:val="FollowedHyperlink"/>
    <w:basedOn w:val="a0"/>
    <w:uiPriority w:val="99"/>
    <w:semiHidden/>
    <w:unhideWhenUsed/>
    <w:locked/>
    <w:rsid w:val="00BB4086"/>
    <w:rPr>
      <w:color w:val="800080" w:themeColor="followedHyperlink"/>
      <w:u w:val="single"/>
    </w:rPr>
  </w:style>
  <w:style w:type="paragraph" w:styleId="afd">
    <w:name w:val="Revision"/>
    <w:hidden/>
    <w:uiPriority w:val="99"/>
    <w:semiHidden/>
    <w:rsid w:val="00875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Word&#12486;&#12531;&#12503;&#12524;&#12540;&#12488;\&#26481;&#20140;IT_&#12486;&#12531;&#12503;&#12524;&#12540;&#12488;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メイリオ">
      <a:majorFont>
        <a:latin typeface="メイリオ"/>
        <a:ea typeface="メイリオ"/>
        <a:cs typeface=""/>
      </a:majorFont>
      <a:minorFont>
        <a:latin typeface="メイリオ"/>
        <a:ea typeface="メイリオ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C9C2540-116E-4A11-9DDC-82DA37BB8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東京IT_テンプレート.dotx</Template>
  <TotalTime>1216</TotalTime>
  <Pages>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m-kurotani</dc:creator>
  <cp:lastModifiedBy>森 健輔</cp:lastModifiedBy>
  <cp:revision>81</cp:revision>
  <cp:lastPrinted>2023-02-22T04:02:00Z</cp:lastPrinted>
  <dcterms:created xsi:type="dcterms:W3CDTF">2016-03-08T06:40:00Z</dcterms:created>
  <dcterms:modified xsi:type="dcterms:W3CDTF">2023-02-22T04:02:00Z</dcterms:modified>
</cp:coreProperties>
</file>