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メイリオ" w:eastAsia="メイリオ" w:hAnsi="メイリオ" w:cs="メイリオ"/>
          <w:color w:val="70ADC9"/>
          <w:sz w:val="28"/>
          <w:szCs w:val="24"/>
        </w:rPr>
        <w:id w:val="15299789"/>
        <w:docPartObj>
          <w:docPartGallery w:val="Cover Pages"/>
          <w:docPartUnique/>
        </w:docPartObj>
      </w:sdtPr>
      <w:sdtEndPr>
        <w:rPr>
          <w:rFonts w:asciiTheme="minorHAnsi" w:eastAsiaTheme="minorEastAsia" w:hAnsiTheme="minorHAnsi" w:cstheme="minorBidi"/>
          <w:color w:val="auto"/>
          <w:sz w:val="21"/>
          <w:szCs w:val="21"/>
        </w:rPr>
      </w:sdtEndPr>
      <w:sdtContent>
        <w:p w:rsidR="00E17417" w:rsidRDefault="00E17417" w:rsidP="00A020B0">
          <w:pPr>
            <w:ind w:left="840"/>
            <w:jc w:val="left"/>
            <w:rPr>
              <w:rFonts w:ascii="メイリオ" w:eastAsia="メイリオ" w:hAnsi="メイリオ" w:cs="メイリオ"/>
            </w:rPr>
          </w:pPr>
        </w:p>
        <w:p w:rsidR="00E17417" w:rsidRDefault="00E17417" w:rsidP="00A020B0">
          <w:pPr>
            <w:ind w:left="840"/>
            <w:jc w:val="left"/>
            <w:rPr>
              <w:rFonts w:ascii="メイリオ" w:eastAsia="メイリオ" w:hAnsi="メイリオ" w:cs="メイリオ"/>
            </w:rPr>
          </w:pPr>
          <w:r>
            <w:rPr>
              <w:rFonts w:ascii="メイリオ" w:eastAsia="メイリオ" w:hAnsi="メイリオ" w:cs="メイリオ"/>
              <w:noProof/>
            </w:rPr>
            <w:drawing>
              <wp:anchor distT="0" distB="0" distL="114300" distR="114300" simplePos="0" relativeHeight="253248512" behindDoc="1" locked="0" layoutInCell="1" allowOverlap="1">
                <wp:simplePos x="0" y="0"/>
                <wp:positionH relativeFrom="margin">
                  <wp:align>center</wp:align>
                </wp:positionH>
                <wp:positionV relativeFrom="paragraph">
                  <wp:posOffset>6350</wp:posOffset>
                </wp:positionV>
                <wp:extent cx="4171950" cy="769105"/>
                <wp:effectExtent l="19050" t="0" r="0" b="0"/>
                <wp:wrapNone/>
                <wp:docPr id="7"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4236672" cy="781037"/>
                        </a:xfrm>
                        <a:prstGeom prst="rect">
                          <a:avLst/>
                        </a:prstGeom>
                        <a:noFill/>
                        <a:ln w="9525">
                          <a:noFill/>
                          <a:miter lim="800000"/>
                          <a:headEnd/>
                          <a:tailEnd/>
                        </a:ln>
                      </pic:spPr>
                    </pic:pic>
                  </a:graphicData>
                </a:graphic>
              </wp:anchor>
            </w:drawing>
          </w:r>
        </w:p>
        <w:p w:rsidR="00E17417" w:rsidRDefault="00E17417" w:rsidP="00A020B0">
          <w:pPr>
            <w:ind w:left="840"/>
            <w:jc w:val="left"/>
            <w:rPr>
              <w:rFonts w:ascii="メイリオ" w:eastAsia="メイリオ" w:hAnsi="メイリオ" w:cs="メイリオ"/>
            </w:rPr>
          </w:pPr>
        </w:p>
        <w:p w:rsidR="00E17417" w:rsidRDefault="00E17417" w:rsidP="00A020B0">
          <w:pPr>
            <w:ind w:left="840"/>
            <w:jc w:val="left"/>
            <w:rPr>
              <w:rFonts w:ascii="メイリオ" w:eastAsia="メイリオ" w:hAnsi="メイリオ" w:cs="メイリオ"/>
            </w:rPr>
          </w:pPr>
        </w:p>
        <w:p w:rsidR="00E17417" w:rsidRDefault="00E17417" w:rsidP="00A020B0">
          <w:pPr>
            <w:ind w:left="840"/>
            <w:jc w:val="left"/>
            <w:rPr>
              <w:rFonts w:ascii="メイリオ" w:eastAsia="メイリオ" w:hAnsi="メイリオ" w:cs="メイリオ"/>
            </w:rPr>
          </w:pPr>
        </w:p>
        <w:p w:rsidR="00E17417" w:rsidRDefault="00E17417" w:rsidP="00A020B0">
          <w:pPr>
            <w:ind w:left="840"/>
            <w:jc w:val="left"/>
            <w:rPr>
              <w:rFonts w:ascii="メイリオ" w:eastAsia="メイリオ" w:hAnsi="メイリオ" w:cs="メイリオ"/>
            </w:rPr>
          </w:pPr>
        </w:p>
        <w:p w:rsidR="00E17417" w:rsidRDefault="00E17417" w:rsidP="00A020B0">
          <w:pPr>
            <w:ind w:left="840"/>
            <w:jc w:val="left"/>
            <w:rPr>
              <w:rFonts w:ascii="メイリオ" w:eastAsia="メイリオ" w:hAnsi="メイリオ" w:cs="メイリオ"/>
            </w:rPr>
          </w:pPr>
        </w:p>
        <w:p w:rsidR="00E17417" w:rsidRPr="00753C2C" w:rsidRDefault="00E17417" w:rsidP="00A020B0">
          <w:pPr>
            <w:ind w:left="840"/>
            <w:jc w:val="left"/>
            <w:rPr>
              <w:rFonts w:ascii="メイリオ" w:eastAsia="メイリオ" w:hAnsi="メイリオ" w:cs="メイリオ"/>
            </w:rPr>
          </w:pPr>
        </w:p>
        <w:tbl>
          <w:tblPr>
            <w:tblW w:w="4006" w:type="pct"/>
            <w:jc w:val="center"/>
            <w:tblBorders>
              <w:top w:val="single" w:sz="8" w:space="0" w:color="70ADC9"/>
              <w:left w:val="single" w:sz="48" w:space="0" w:color="70ADC9"/>
              <w:bottom w:val="single" w:sz="8" w:space="0" w:color="70ADC9"/>
            </w:tblBorders>
            <w:tblCellMar>
              <w:top w:w="284" w:type="dxa"/>
              <w:bottom w:w="284" w:type="dxa"/>
            </w:tblCellMar>
            <w:tblLook w:val="04A0"/>
          </w:tblPr>
          <w:tblGrid>
            <w:gridCol w:w="7982"/>
          </w:tblGrid>
          <w:tr w:rsidR="00E17417" w:rsidRPr="000A2139" w:rsidTr="000A2139">
            <w:trPr>
              <w:jc w:val="center"/>
            </w:trPr>
            <w:tc>
              <w:tcPr>
                <w:tcW w:w="7982" w:type="dxa"/>
                <w:vAlign w:val="center"/>
              </w:tcPr>
              <w:p w:rsidR="00E17417" w:rsidRPr="000A2139" w:rsidRDefault="006661D5" w:rsidP="00A020B0">
                <w:pPr>
                  <w:pStyle w:val="afb"/>
                  <w:jc w:val="left"/>
                </w:pPr>
                <w:r>
                  <w:rPr>
                    <w:rFonts w:hint="eastAsia"/>
                  </w:rPr>
                  <w:t>jQ</w:t>
                </w:r>
                <w:r w:rsidR="00E17417">
                  <w:rPr>
                    <w:rFonts w:hint="eastAsia"/>
                  </w:rPr>
                  <w:t>u</w:t>
                </w:r>
                <w:r w:rsidR="00F151BC">
                  <w:rPr>
                    <w:rFonts w:hint="eastAsia"/>
                  </w:rPr>
                  <w:t>e</w:t>
                </w:r>
                <w:r w:rsidR="00E17417">
                  <w:rPr>
                    <w:rFonts w:hint="eastAsia"/>
                  </w:rPr>
                  <w:t>ry</w:t>
                </w:r>
                <w:r w:rsidR="000633B0">
                  <w:rPr>
                    <w:rFonts w:hint="eastAsia"/>
                  </w:rPr>
                  <w:t>とAjax</w:t>
                </w:r>
              </w:p>
            </w:tc>
          </w:tr>
        </w:tbl>
        <w:p w:rsidR="00E17417" w:rsidRPr="00753C2C" w:rsidRDefault="00E17417" w:rsidP="00A020B0">
          <w:pPr>
            <w:ind w:left="840"/>
            <w:jc w:val="left"/>
            <w:rPr>
              <w:rFonts w:ascii="メイリオ" w:eastAsia="メイリオ" w:hAnsi="メイリオ" w:cs="メイリオ"/>
            </w:rPr>
          </w:pPr>
        </w:p>
        <w:p w:rsidR="00E17417" w:rsidRPr="00753C2C" w:rsidRDefault="00E17417" w:rsidP="00A020B0">
          <w:pPr>
            <w:pStyle w:val="11"/>
            <w:spacing w:before="180" w:after="180"/>
            <w:jc w:val="left"/>
          </w:pPr>
        </w:p>
        <w:p w:rsidR="00E17417" w:rsidRPr="00753C2C" w:rsidRDefault="00E17417" w:rsidP="00A020B0">
          <w:pPr>
            <w:pStyle w:val="af6"/>
            <w:ind w:left="840"/>
            <w:jc w:val="left"/>
          </w:pPr>
          <w:r w:rsidRPr="00753C2C">
            <w:rPr>
              <w:rFonts w:hint="eastAsia"/>
            </w:rPr>
            <w:t>目次</w:t>
          </w:r>
        </w:p>
        <w:p w:rsidR="00992AFB" w:rsidRDefault="00110AB1" w:rsidP="00AF5E8F">
          <w:pPr>
            <w:pStyle w:val="11"/>
            <w:spacing w:before="180" w:after="180"/>
            <w:rPr>
              <w:noProof/>
              <w:sz w:val="21"/>
              <w:szCs w:val="22"/>
            </w:rPr>
          </w:pPr>
          <w:r w:rsidRPr="00110AB1">
            <w:fldChar w:fldCharType="begin"/>
          </w:r>
          <w:r w:rsidR="00E17417">
            <w:instrText xml:space="preserve"> TOC \o "1-2" \h \z \u </w:instrText>
          </w:r>
          <w:r w:rsidRPr="00110AB1">
            <w:fldChar w:fldCharType="separate"/>
          </w:r>
          <w:hyperlink w:anchor="_Toc476154133" w:history="1">
            <w:r w:rsidR="00992AFB" w:rsidRPr="003A5D04">
              <w:rPr>
                <w:rStyle w:val="af0"/>
                <w:noProof/>
              </w:rPr>
              <w:t>1.</w:t>
            </w:r>
            <w:r w:rsidR="00992AFB">
              <w:rPr>
                <w:noProof/>
                <w:sz w:val="21"/>
                <w:szCs w:val="22"/>
              </w:rPr>
              <w:tab/>
            </w:r>
            <w:r w:rsidR="00992AFB" w:rsidRPr="003A5D04">
              <w:rPr>
                <w:rStyle w:val="af0"/>
                <w:noProof/>
              </w:rPr>
              <w:t>jQuery</w:t>
            </w:r>
            <w:r w:rsidR="00992AFB" w:rsidRPr="003A5D04">
              <w:rPr>
                <w:rStyle w:val="af0"/>
                <w:rFonts w:hint="eastAsia"/>
                <w:noProof/>
              </w:rPr>
              <w:t>の準備</w:t>
            </w:r>
            <w:r w:rsidR="00992AFB">
              <w:rPr>
                <w:noProof/>
                <w:webHidden/>
              </w:rPr>
              <w:tab/>
            </w:r>
            <w:r>
              <w:rPr>
                <w:noProof/>
                <w:webHidden/>
              </w:rPr>
              <w:fldChar w:fldCharType="begin"/>
            </w:r>
            <w:r w:rsidR="00992AFB">
              <w:rPr>
                <w:noProof/>
                <w:webHidden/>
              </w:rPr>
              <w:instrText xml:space="preserve"> PAGEREF _Toc476154133 \h </w:instrText>
            </w:r>
            <w:r>
              <w:rPr>
                <w:noProof/>
                <w:webHidden/>
              </w:rPr>
            </w:r>
            <w:r>
              <w:rPr>
                <w:noProof/>
                <w:webHidden/>
              </w:rPr>
              <w:fldChar w:fldCharType="separate"/>
            </w:r>
            <w:r w:rsidR="00992AFB">
              <w:rPr>
                <w:noProof/>
                <w:webHidden/>
              </w:rPr>
              <w:t>1</w:t>
            </w:r>
            <w:r>
              <w:rPr>
                <w:noProof/>
                <w:webHidden/>
              </w:rPr>
              <w:fldChar w:fldCharType="end"/>
            </w:r>
          </w:hyperlink>
        </w:p>
        <w:p w:rsidR="00992AFB" w:rsidRDefault="00110AB1">
          <w:pPr>
            <w:pStyle w:val="21"/>
            <w:rPr>
              <w:noProof/>
              <w:szCs w:val="22"/>
            </w:rPr>
          </w:pPr>
          <w:hyperlink w:anchor="_Toc476154134" w:history="1">
            <w:r w:rsidR="00992AFB" w:rsidRPr="003A5D04">
              <w:rPr>
                <w:rStyle w:val="af0"/>
                <w:noProof/>
              </w:rPr>
              <w:t>1</w:t>
            </w:r>
            <w:r w:rsidR="00992AFB">
              <w:rPr>
                <w:noProof/>
                <w:szCs w:val="22"/>
              </w:rPr>
              <w:tab/>
            </w:r>
            <w:r w:rsidR="00992AFB" w:rsidRPr="003A5D04">
              <w:rPr>
                <w:rStyle w:val="af0"/>
                <w:noProof/>
              </w:rPr>
              <w:t>jQuery</w:t>
            </w:r>
            <w:r w:rsidR="00992AFB" w:rsidRPr="003A5D04">
              <w:rPr>
                <w:rStyle w:val="af0"/>
                <w:rFonts w:hint="eastAsia"/>
                <w:noProof/>
              </w:rPr>
              <w:t>を使う準備</w:t>
            </w:r>
            <w:r w:rsidR="00992AFB">
              <w:rPr>
                <w:noProof/>
                <w:webHidden/>
              </w:rPr>
              <w:tab/>
            </w:r>
            <w:r>
              <w:rPr>
                <w:noProof/>
                <w:webHidden/>
              </w:rPr>
              <w:fldChar w:fldCharType="begin"/>
            </w:r>
            <w:r w:rsidR="00992AFB">
              <w:rPr>
                <w:noProof/>
                <w:webHidden/>
              </w:rPr>
              <w:instrText xml:space="preserve"> PAGEREF _Toc476154134 \h </w:instrText>
            </w:r>
            <w:r>
              <w:rPr>
                <w:noProof/>
                <w:webHidden/>
              </w:rPr>
            </w:r>
            <w:r>
              <w:rPr>
                <w:noProof/>
                <w:webHidden/>
              </w:rPr>
              <w:fldChar w:fldCharType="separate"/>
            </w:r>
            <w:r w:rsidR="00992AFB">
              <w:rPr>
                <w:noProof/>
                <w:webHidden/>
              </w:rPr>
              <w:t>1</w:t>
            </w:r>
            <w:r>
              <w:rPr>
                <w:noProof/>
                <w:webHidden/>
              </w:rPr>
              <w:fldChar w:fldCharType="end"/>
            </w:r>
          </w:hyperlink>
        </w:p>
        <w:p w:rsidR="00992AFB" w:rsidRDefault="00110AB1">
          <w:pPr>
            <w:pStyle w:val="21"/>
            <w:rPr>
              <w:noProof/>
              <w:szCs w:val="22"/>
            </w:rPr>
          </w:pPr>
          <w:hyperlink w:anchor="_Toc476154135" w:history="1">
            <w:r w:rsidR="00992AFB" w:rsidRPr="003A5D04">
              <w:rPr>
                <w:rStyle w:val="af0"/>
                <w:noProof/>
              </w:rPr>
              <w:t>2</w:t>
            </w:r>
            <w:r w:rsidR="00992AFB">
              <w:rPr>
                <w:noProof/>
                <w:szCs w:val="22"/>
              </w:rPr>
              <w:tab/>
            </w:r>
            <w:r w:rsidR="00992AFB" w:rsidRPr="003A5D04">
              <w:rPr>
                <w:rStyle w:val="af0"/>
                <w:noProof/>
              </w:rPr>
              <w:t>jQuery</w:t>
            </w:r>
            <w:r w:rsidR="00992AFB" w:rsidRPr="003A5D04">
              <w:rPr>
                <w:rStyle w:val="af0"/>
                <w:rFonts w:hint="eastAsia"/>
                <w:noProof/>
              </w:rPr>
              <w:t>の基本</w:t>
            </w:r>
            <w:r w:rsidR="00992AFB">
              <w:rPr>
                <w:noProof/>
                <w:webHidden/>
              </w:rPr>
              <w:tab/>
            </w:r>
            <w:r>
              <w:rPr>
                <w:noProof/>
                <w:webHidden/>
              </w:rPr>
              <w:fldChar w:fldCharType="begin"/>
            </w:r>
            <w:r w:rsidR="00992AFB">
              <w:rPr>
                <w:noProof/>
                <w:webHidden/>
              </w:rPr>
              <w:instrText xml:space="preserve"> PAGEREF _Toc476154135 \h </w:instrText>
            </w:r>
            <w:r>
              <w:rPr>
                <w:noProof/>
                <w:webHidden/>
              </w:rPr>
            </w:r>
            <w:r>
              <w:rPr>
                <w:noProof/>
                <w:webHidden/>
              </w:rPr>
              <w:fldChar w:fldCharType="separate"/>
            </w:r>
            <w:r w:rsidR="00992AFB">
              <w:rPr>
                <w:noProof/>
                <w:webHidden/>
              </w:rPr>
              <w:t>3</w:t>
            </w:r>
            <w:r>
              <w:rPr>
                <w:noProof/>
                <w:webHidden/>
              </w:rPr>
              <w:fldChar w:fldCharType="end"/>
            </w:r>
          </w:hyperlink>
        </w:p>
        <w:p w:rsidR="00992AFB" w:rsidRDefault="00110AB1" w:rsidP="00AF5E8F">
          <w:pPr>
            <w:pStyle w:val="11"/>
            <w:spacing w:before="180" w:after="180"/>
            <w:rPr>
              <w:noProof/>
              <w:sz w:val="21"/>
              <w:szCs w:val="22"/>
            </w:rPr>
          </w:pPr>
          <w:hyperlink w:anchor="_Toc476154136" w:history="1">
            <w:r w:rsidR="00992AFB" w:rsidRPr="003A5D04">
              <w:rPr>
                <w:rStyle w:val="af0"/>
                <w:noProof/>
              </w:rPr>
              <w:t>2.</w:t>
            </w:r>
            <w:r w:rsidR="00992AFB">
              <w:rPr>
                <w:noProof/>
                <w:sz w:val="21"/>
                <w:szCs w:val="22"/>
              </w:rPr>
              <w:tab/>
            </w:r>
            <w:r w:rsidR="00992AFB" w:rsidRPr="003A5D04">
              <w:rPr>
                <w:rStyle w:val="af0"/>
                <w:noProof/>
              </w:rPr>
              <w:t>jQuery</w:t>
            </w:r>
            <w:r w:rsidR="00992AFB" w:rsidRPr="003A5D04">
              <w:rPr>
                <w:rStyle w:val="af0"/>
                <w:rFonts w:hint="eastAsia"/>
                <w:noProof/>
              </w:rPr>
              <w:t>による</w:t>
            </w:r>
            <w:r w:rsidR="00992AFB" w:rsidRPr="003A5D04">
              <w:rPr>
                <w:rStyle w:val="af0"/>
                <w:noProof/>
              </w:rPr>
              <w:t>DOM</w:t>
            </w:r>
            <w:r w:rsidR="00992AFB" w:rsidRPr="003A5D04">
              <w:rPr>
                <w:rStyle w:val="af0"/>
                <w:rFonts w:hint="eastAsia"/>
                <w:noProof/>
              </w:rPr>
              <w:t>操作</w:t>
            </w:r>
            <w:r w:rsidR="00992AFB">
              <w:rPr>
                <w:noProof/>
                <w:webHidden/>
              </w:rPr>
              <w:tab/>
            </w:r>
            <w:r>
              <w:rPr>
                <w:noProof/>
                <w:webHidden/>
              </w:rPr>
              <w:fldChar w:fldCharType="begin"/>
            </w:r>
            <w:r w:rsidR="00992AFB">
              <w:rPr>
                <w:noProof/>
                <w:webHidden/>
              </w:rPr>
              <w:instrText xml:space="preserve"> PAGEREF _Toc476154136 \h </w:instrText>
            </w:r>
            <w:r>
              <w:rPr>
                <w:noProof/>
                <w:webHidden/>
              </w:rPr>
            </w:r>
            <w:r>
              <w:rPr>
                <w:noProof/>
                <w:webHidden/>
              </w:rPr>
              <w:fldChar w:fldCharType="separate"/>
            </w:r>
            <w:r w:rsidR="00992AFB">
              <w:rPr>
                <w:noProof/>
                <w:webHidden/>
              </w:rPr>
              <w:t>7</w:t>
            </w:r>
            <w:r>
              <w:rPr>
                <w:noProof/>
                <w:webHidden/>
              </w:rPr>
              <w:fldChar w:fldCharType="end"/>
            </w:r>
          </w:hyperlink>
        </w:p>
        <w:p w:rsidR="00992AFB" w:rsidRDefault="00110AB1">
          <w:pPr>
            <w:pStyle w:val="21"/>
            <w:rPr>
              <w:noProof/>
              <w:szCs w:val="22"/>
            </w:rPr>
          </w:pPr>
          <w:hyperlink w:anchor="_Toc476154137" w:history="1">
            <w:r w:rsidR="00992AFB" w:rsidRPr="003A5D04">
              <w:rPr>
                <w:rStyle w:val="af0"/>
                <w:noProof/>
              </w:rPr>
              <w:t>1</w:t>
            </w:r>
            <w:r w:rsidR="00992AFB">
              <w:rPr>
                <w:noProof/>
                <w:szCs w:val="22"/>
              </w:rPr>
              <w:tab/>
            </w:r>
            <w:r w:rsidR="00992AFB" w:rsidRPr="003A5D04">
              <w:rPr>
                <w:rStyle w:val="af0"/>
                <w:rFonts w:hint="eastAsia"/>
                <w:noProof/>
              </w:rPr>
              <w:t>要素の操作</w:t>
            </w:r>
            <w:r w:rsidR="00992AFB">
              <w:rPr>
                <w:noProof/>
                <w:webHidden/>
              </w:rPr>
              <w:tab/>
            </w:r>
            <w:r>
              <w:rPr>
                <w:noProof/>
                <w:webHidden/>
              </w:rPr>
              <w:fldChar w:fldCharType="begin"/>
            </w:r>
            <w:r w:rsidR="00992AFB">
              <w:rPr>
                <w:noProof/>
                <w:webHidden/>
              </w:rPr>
              <w:instrText xml:space="preserve"> PAGEREF _Toc476154137 \h </w:instrText>
            </w:r>
            <w:r>
              <w:rPr>
                <w:noProof/>
                <w:webHidden/>
              </w:rPr>
            </w:r>
            <w:r>
              <w:rPr>
                <w:noProof/>
                <w:webHidden/>
              </w:rPr>
              <w:fldChar w:fldCharType="separate"/>
            </w:r>
            <w:r w:rsidR="00992AFB">
              <w:rPr>
                <w:noProof/>
                <w:webHidden/>
              </w:rPr>
              <w:t>7</w:t>
            </w:r>
            <w:r>
              <w:rPr>
                <w:noProof/>
                <w:webHidden/>
              </w:rPr>
              <w:fldChar w:fldCharType="end"/>
            </w:r>
          </w:hyperlink>
        </w:p>
        <w:p w:rsidR="00992AFB" w:rsidRDefault="00110AB1">
          <w:pPr>
            <w:pStyle w:val="21"/>
            <w:rPr>
              <w:noProof/>
              <w:szCs w:val="22"/>
            </w:rPr>
          </w:pPr>
          <w:hyperlink w:anchor="_Toc476154138" w:history="1">
            <w:r w:rsidR="00992AFB" w:rsidRPr="003A5D04">
              <w:rPr>
                <w:rStyle w:val="af0"/>
                <w:noProof/>
              </w:rPr>
              <w:t>2</w:t>
            </w:r>
            <w:r w:rsidR="00992AFB">
              <w:rPr>
                <w:noProof/>
                <w:szCs w:val="22"/>
              </w:rPr>
              <w:tab/>
            </w:r>
            <w:r w:rsidR="00992AFB" w:rsidRPr="003A5D04">
              <w:rPr>
                <w:rStyle w:val="af0"/>
                <w:rFonts w:hint="eastAsia"/>
                <w:noProof/>
              </w:rPr>
              <w:t>メソッドチェーン</w:t>
            </w:r>
            <w:r w:rsidR="00992AFB">
              <w:rPr>
                <w:noProof/>
                <w:webHidden/>
              </w:rPr>
              <w:tab/>
            </w:r>
            <w:r>
              <w:rPr>
                <w:noProof/>
                <w:webHidden/>
              </w:rPr>
              <w:fldChar w:fldCharType="begin"/>
            </w:r>
            <w:r w:rsidR="00992AFB">
              <w:rPr>
                <w:noProof/>
                <w:webHidden/>
              </w:rPr>
              <w:instrText xml:space="preserve"> PAGEREF _Toc476154138 \h </w:instrText>
            </w:r>
            <w:r>
              <w:rPr>
                <w:noProof/>
                <w:webHidden/>
              </w:rPr>
            </w:r>
            <w:r>
              <w:rPr>
                <w:noProof/>
                <w:webHidden/>
              </w:rPr>
              <w:fldChar w:fldCharType="separate"/>
            </w:r>
            <w:r w:rsidR="00992AFB">
              <w:rPr>
                <w:noProof/>
                <w:webHidden/>
              </w:rPr>
              <w:t>9</w:t>
            </w:r>
            <w:r>
              <w:rPr>
                <w:noProof/>
                <w:webHidden/>
              </w:rPr>
              <w:fldChar w:fldCharType="end"/>
            </w:r>
          </w:hyperlink>
        </w:p>
        <w:p w:rsidR="00992AFB" w:rsidRDefault="00110AB1" w:rsidP="00AF5E8F">
          <w:pPr>
            <w:pStyle w:val="11"/>
            <w:spacing w:before="180" w:after="180"/>
            <w:rPr>
              <w:noProof/>
              <w:sz w:val="21"/>
              <w:szCs w:val="22"/>
            </w:rPr>
          </w:pPr>
          <w:hyperlink w:anchor="_Toc476154139" w:history="1">
            <w:r w:rsidR="00992AFB" w:rsidRPr="003A5D04">
              <w:rPr>
                <w:rStyle w:val="af0"/>
                <w:noProof/>
              </w:rPr>
              <w:t>3.</w:t>
            </w:r>
            <w:r w:rsidR="00992AFB">
              <w:rPr>
                <w:noProof/>
                <w:sz w:val="21"/>
                <w:szCs w:val="22"/>
              </w:rPr>
              <w:tab/>
            </w:r>
            <w:r w:rsidR="00992AFB" w:rsidRPr="003A5D04">
              <w:rPr>
                <w:rStyle w:val="af0"/>
                <w:noProof/>
              </w:rPr>
              <w:t>jQuery</w:t>
            </w:r>
            <w:r w:rsidR="00992AFB" w:rsidRPr="003A5D04">
              <w:rPr>
                <w:rStyle w:val="af0"/>
                <w:rFonts w:hint="eastAsia"/>
                <w:noProof/>
              </w:rPr>
              <w:t>のメソッド</w:t>
            </w:r>
            <w:r w:rsidR="00992AFB">
              <w:rPr>
                <w:noProof/>
                <w:webHidden/>
              </w:rPr>
              <w:tab/>
            </w:r>
            <w:r>
              <w:rPr>
                <w:noProof/>
                <w:webHidden/>
              </w:rPr>
              <w:fldChar w:fldCharType="begin"/>
            </w:r>
            <w:r w:rsidR="00992AFB">
              <w:rPr>
                <w:noProof/>
                <w:webHidden/>
              </w:rPr>
              <w:instrText xml:space="preserve"> PAGEREF _Toc476154139 \h </w:instrText>
            </w:r>
            <w:r>
              <w:rPr>
                <w:noProof/>
                <w:webHidden/>
              </w:rPr>
            </w:r>
            <w:r>
              <w:rPr>
                <w:noProof/>
                <w:webHidden/>
              </w:rPr>
              <w:fldChar w:fldCharType="separate"/>
            </w:r>
            <w:r w:rsidR="00992AFB">
              <w:rPr>
                <w:noProof/>
                <w:webHidden/>
              </w:rPr>
              <w:t>10</w:t>
            </w:r>
            <w:r>
              <w:rPr>
                <w:noProof/>
                <w:webHidden/>
              </w:rPr>
              <w:fldChar w:fldCharType="end"/>
            </w:r>
          </w:hyperlink>
        </w:p>
        <w:p w:rsidR="00992AFB" w:rsidRDefault="00110AB1">
          <w:pPr>
            <w:pStyle w:val="21"/>
            <w:rPr>
              <w:noProof/>
              <w:szCs w:val="22"/>
            </w:rPr>
          </w:pPr>
          <w:hyperlink w:anchor="_Toc476154140" w:history="1">
            <w:r w:rsidR="00992AFB" w:rsidRPr="003A5D04">
              <w:rPr>
                <w:rStyle w:val="af0"/>
                <w:noProof/>
              </w:rPr>
              <w:t>1</w:t>
            </w:r>
            <w:r w:rsidR="00992AFB">
              <w:rPr>
                <w:noProof/>
                <w:szCs w:val="22"/>
              </w:rPr>
              <w:tab/>
            </w:r>
            <w:r w:rsidR="00992AFB" w:rsidRPr="003A5D04">
              <w:rPr>
                <w:rStyle w:val="af0"/>
                <w:rFonts w:hint="eastAsia"/>
                <w:noProof/>
              </w:rPr>
              <w:t>イベント</w:t>
            </w:r>
            <w:r w:rsidR="00992AFB">
              <w:rPr>
                <w:noProof/>
                <w:webHidden/>
              </w:rPr>
              <w:tab/>
            </w:r>
            <w:r>
              <w:rPr>
                <w:noProof/>
                <w:webHidden/>
              </w:rPr>
              <w:fldChar w:fldCharType="begin"/>
            </w:r>
            <w:r w:rsidR="00992AFB">
              <w:rPr>
                <w:noProof/>
                <w:webHidden/>
              </w:rPr>
              <w:instrText xml:space="preserve"> PAGEREF _Toc476154140 \h </w:instrText>
            </w:r>
            <w:r>
              <w:rPr>
                <w:noProof/>
                <w:webHidden/>
              </w:rPr>
            </w:r>
            <w:r>
              <w:rPr>
                <w:noProof/>
                <w:webHidden/>
              </w:rPr>
              <w:fldChar w:fldCharType="separate"/>
            </w:r>
            <w:r w:rsidR="00992AFB">
              <w:rPr>
                <w:noProof/>
                <w:webHidden/>
              </w:rPr>
              <w:t>10</w:t>
            </w:r>
            <w:r>
              <w:rPr>
                <w:noProof/>
                <w:webHidden/>
              </w:rPr>
              <w:fldChar w:fldCharType="end"/>
            </w:r>
          </w:hyperlink>
        </w:p>
        <w:p w:rsidR="00992AFB" w:rsidRDefault="00110AB1">
          <w:pPr>
            <w:pStyle w:val="21"/>
            <w:rPr>
              <w:noProof/>
              <w:szCs w:val="22"/>
            </w:rPr>
          </w:pPr>
          <w:hyperlink w:anchor="_Toc476154141" w:history="1">
            <w:r w:rsidR="00992AFB" w:rsidRPr="003A5D04">
              <w:rPr>
                <w:rStyle w:val="af0"/>
                <w:noProof/>
              </w:rPr>
              <w:t>2</w:t>
            </w:r>
            <w:r w:rsidR="00992AFB">
              <w:rPr>
                <w:noProof/>
                <w:szCs w:val="22"/>
              </w:rPr>
              <w:tab/>
            </w:r>
            <w:r w:rsidR="00992AFB" w:rsidRPr="003A5D04">
              <w:rPr>
                <w:rStyle w:val="af0"/>
                <w:rFonts w:hint="eastAsia"/>
                <w:noProof/>
              </w:rPr>
              <w:t>フォーム機能</w:t>
            </w:r>
            <w:r w:rsidR="00992AFB">
              <w:rPr>
                <w:noProof/>
                <w:webHidden/>
              </w:rPr>
              <w:tab/>
            </w:r>
            <w:r>
              <w:rPr>
                <w:noProof/>
                <w:webHidden/>
              </w:rPr>
              <w:fldChar w:fldCharType="begin"/>
            </w:r>
            <w:r w:rsidR="00992AFB">
              <w:rPr>
                <w:noProof/>
                <w:webHidden/>
              </w:rPr>
              <w:instrText xml:space="preserve"> PAGEREF _Toc476154141 \h </w:instrText>
            </w:r>
            <w:r>
              <w:rPr>
                <w:noProof/>
                <w:webHidden/>
              </w:rPr>
            </w:r>
            <w:r>
              <w:rPr>
                <w:noProof/>
                <w:webHidden/>
              </w:rPr>
              <w:fldChar w:fldCharType="separate"/>
            </w:r>
            <w:r w:rsidR="00992AFB">
              <w:rPr>
                <w:noProof/>
                <w:webHidden/>
              </w:rPr>
              <w:t>14</w:t>
            </w:r>
            <w:r>
              <w:rPr>
                <w:noProof/>
                <w:webHidden/>
              </w:rPr>
              <w:fldChar w:fldCharType="end"/>
            </w:r>
          </w:hyperlink>
        </w:p>
        <w:p w:rsidR="00992AFB" w:rsidRDefault="00110AB1" w:rsidP="00AF5E8F">
          <w:pPr>
            <w:pStyle w:val="11"/>
            <w:spacing w:before="180" w:after="180"/>
            <w:rPr>
              <w:noProof/>
              <w:sz w:val="21"/>
              <w:szCs w:val="22"/>
            </w:rPr>
          </w:pPr>
          <w:hyperlink w:anchor="_Toc476154142" w:history="1">
            <w:r w:rsidR="00992AFB" w:rsidRPr="003A5D04">
              <w:rPr>
                <w:rStyle w:val="af0"/>
                <w:noProof/>
              </w:rPr>
              <w:t>4.</w:t>
            </w:r>
            <w:r w:rsidR="00992AFB">
              <w:rPr>
                <w:noProof/>
                <w:sz w:val="21"/>
                <w:szCs w:val="22"/>
              </w:rPr>
              <w:tab/>
            </w:r>
            <w:r w:rsidR="00992AFB" w:rsidRPr="003A5D04">
              <w:rPr>
                <w:rStyle w:val="af0"/>
                <w:noProof/>
              </w:rPr>
              <w:t>Ajax</w:t>
            </w:r>
            <w:r w:rsidR="00992AFB" w:rsidRPr="003A5D04">
              <w:rPr>
                <w:rStyle w:val="af0"/>
                <w:rFonts w:hint="eastAsia"/>
                <w:noProof/>
              </w:rPr>
              <w:t>の概要</w:t>
            </w:r>
            <w:r w:rsidR="00992AFB">
              <w:rPr>
                <w:noProof/>
                <w:webHidden/>
              </w:rPr>
              <w:tab/>
            </w:r>
            <w:r>
              <w:rPr>
                <w:noProof/>
                <w:webHidden/>
              </w:rPr>
              <w:fldChar w:fldCharType="begin"/>
            </w:r>
            <w:r w:rsidR="00992AFB">
              <w:rPr>
                <w:noProof/>
                <w:webHidden/>
              </w:rPr>
              <w:instrText xml:space="preserve"> PAGEREF _Toc476154142 \h </w:instrText>
            </w:r>
            <w:r>
              <w:rPr>
                <w:noProof/>
                <w:webHidden/>
              </w:rPr>
            </w:r>
            <w:r>
              <w:rPr>
                <w:noProof/>
                <w:webHidden/>
              </w:rPr>
              <w:fldChar w:fldCharType="separate"/>
            </w:r>
            <w:r w:rsidR="00992AFB">
              <w:rPr>
                <w:noProof/>
                <w:webHidden/>
              </w:rPr>
              <w:t>22</w:t>
            </w:r>
            <w:r>
              <w:rPr>
                <w:noProof/>
                <w:webHidden/>
              </w:rPr>
              <w:fldChar w:fldCharType="end"/>
            </w:r>
          </w:hyperlink>
        </w:p>
        <w:p w:rsidR="00992AFB" w:rsidRDefault="00110AB1">
          <w:pPr>
            <w:pStyle w:val="21"/>
            <w:rPr>
              <w:noProof/>
              <w:szCs w:val="22"/>
            </w:rPr>
          </w:pPr>
          <w:hyperlink w:anchor="_Toc476154143" w:history="1">
            <w:r w:rsidR="00992AFB" w:rsidRPr="003A5D04">
              <w:rPr>
                <w:rStyle w:val="af0"/>
                <w:noProof/>
              </w:rPr>
              <w:t>1</w:t>
            </w:r>
            <w:r w:rsidR="00992AFB">
              <w:rPr>
                <w:noProof/>
                <w:szCs w:val="22"/>
              </w:rPr>
              <w:tab/>
            </w:r>
            <w:r w:rsidR="00992AFB" w:rsidRPr="003A5D04">
              <w:rPr>
                <w:rStyle w:val="af0"/>
                <w:noProof/>
              </w:rPr>
              <w:t>Ajax</w:t>
            </w:r>
            <w:r w:rsidR="00992AFB" w:rsidRPr="003A5D04">
              <w:rPr>
                <w:rStyle w:val="af0"/>
                <w:rFonts w:hint="eastAsia"/>
                <w:noProof/>
              </w:rPr>
              <w:t>とは</w:t>
            </w:r>
            <w:r w:rsidR="00992AFB">
              <w:rPr>
                <w:noProof/>
                <w:webHidden/>
              </w:rPr>
              <w:tab/>
            </w:r>
            <w:r>
              <w:rPr>
                <w:noProof/>
                <w:webHidden/>
              </w:rPr>
              <w:fldChar w:fldCharType="begin"/>
            </w:r>
            <w:r w:rsidR="00992AFB">
              <w:rPr>
                <w:noProof/>
                <w:webHidden/>
              </w:rPr>
              <w:instrText xml:space="preserve"> PAGEREF _Toc476154143 \h </w:instrText>
            </w:r>
            <w:r>
              <w:rPr>
                <w:noProof/>
                <w:webHidden/>
              </w:rPr>
            </w:r>
            <w:r>
              <w:rPr>
                <w:noProof/>
                <w:webHidden/>
              </w:rPr>
              <w:fldChar w:fldCharType="separate"/>
            </w:r>
            <w:r w:rsidR="00992AFB">
              <w:rPr>
                <w:noProof/>
                <w:webHidden/>
              </w:rPr>
              <w:t>22</w:t>
            </w:r>
            <w:r>
              <w:rPr>
                <w:noProof/>
                <w:webHidden/>
              </w:rPr>
              <w:fldChar w:fldCharType="end"/>
            </w:r>
          </w:hyperlink>
        </w:p>
        <w:p w:rsidR="00992AFB" w:rsidRDefault="00110AB1">
          <w:pPr>
            <w:pStyle w:val="21"/>
            <w:rPr>
              <w:noProof/>
              <w:szCs w:val="22"/>
            </w:rPr>
          </w:pPr>
          <w:hyperlink w:anchor="_Toc476154144" w:history="1">
            <w:r w:rsidR="00992AFB" w:rsidRPr="003A5D04">
              <w:rPr>
                <w:rStyle w:val="af0"/>
                <w:noProof/>
              </w:rPr>
              <w:t>2</w:t>
            </w:r>
            <w:r w:rsidR="00992AFB">
              <w:rPr>
                <w:noProof/>
                <w:szCs w:val="22"/>
              </w:rPr>
              <w:tab/>
            </w:r>
            <w:r w:rsidR="00992AFB" w:rsidRPr="003A5D04">
              <w:rPr>
                <w:rStyle w:val="af0"/>
                <w:noProof/>
              </w:rPr>
              <w:t>Ajax</w:t>
            </w:r>
            <w:r w:rsidR="00992AFB" w:rsidRPr="003A5D04">
              <w:rPr>
                <w:rStyle w:val="af0"/>
                <w:rFonts w:hint="eastAsia"/>
                <w:noProof/>
              </w:rPr>
              <w:t>と</w:t>
            </w:r>
            <w:r w:rsidR="00992AFB" w:rsidRPr="003A5D04">
              <w:rPr>
                <w:rStyle w:val="af0"/>
                <w:noProof/>
              </w:rPr>
              <w:t>JavaScript</w:t>
            </w:r>
            <w:r w:rsidR="00992AFB" w:rsidRPr="003A5D04">
              <w:rPr>
                <w:rStyle w:val="af0"/>
                <w:rFonts w:hint="eastAsia"/>
                <w:noProof/>
              </w:rPr>
              <w:t>ライブラリ</w:t>
            </w:r>
            <w:r w:rsidR="00992AFB">
              <w:rPr>
                <w:noProof/>
                <w:webHidden/>
              </w:rPr>
              <w:tab/>
            </w:r>
            <w:r>
              <w:rPr>
                <w:noProof/>
                <w:webHidden/>
              </w:rPr>
              <w:fldChar w:fldCharType="begin"/>
            </w:r>
            <w:r w:rsidR="00992AFB">
              <w:rPr>
                <w:noProof/>
                <w:webHidden/>
              </w:rPr>
              <w:instrText xml:space="preserve"> PAGEREF _Toc476154144 \h </w:instrText>
            </w:r>
            <w:r>
              <w:rPr>
                <w:noProof/>
                <w:webHidden/>
              </w:rPr>
            </w:r>
            <w:r>
              <w:rPr>
                <w:noProof/>
                <w:webHidden/>
              </w:rPr>
              <w:fldChar w:fldCharType="separate"/>
            </w:r>
            <w:r w:rsidR="00992AFB">
              <w:rPr>
                <w:noProof/>
                <w:webHidden/>
              </w:rPr>
              <w:t>22</w:t>
            </w:r>
            <w:r>
              <w:rPr>
                <w:noProof/>
                <w:webHidden/>
              </w:rPr>
              <w:fldChar w:fldCharType="end"/>
            </w:r>
          </w:hyperlink>
        </w:p>
        <w:p w:rsidR="00992AFB" w:rsidRDefault="00110AB1">
          <w:pPr>
            <w:pStyle w:val="21"/>
            <w:rPr>
              <w:noProof/>
              <w:szCs w:val="22"/>
            </w:rPr>
          </w:pPr>
          <w:hyperlink w:anchor="_Toc476154145" w:history="1">
            <w:r w:rsidR="00992AFB" w:rsidRPr="003A5D04">
              <w:rPr>
                <w:rStyle w:val="af0"/>
                <w:noProof/>
              </w:rPr>
              <w:t>3</w:t>
            </w:r>
            <w:r w:rsidR="00992AFB">
              <w:rPr>
                <w:noProof/>
                <w:szCs w:val="22"/>
              </w:rPr>
              <w:tab/>
            </w:r>
            <w:r w:rsidR="00992AFB" w:rsidRPr="003A5D04">
              <w:rPr>
                <w:rStyle w:val="af0"/>
                <w:noProof/>
              </w:rPr>
              <w:t>HTTP</w:t>
            </w:r>
            <w:r w:rsidR="00992AFB">
              <w:rPr>
                <w:noProof/>
                <w:webHidden/>
              </w:rPr>
              <w:tab/>
            </w:r>
            <w:r>
              <w:rPr>
                <w:noProof/>
                <w:webHidden/>
              </w:rPr>
              <w:fldChar w:fldCharType="begin"/>
            </w:r>
            <w:r w:rsidR="00992AFB">
              <w:rPr>
                <w:noProof/>
                <w:webHidden/>
              </w:rPr>
              <w:instrText xml:space="preserve"> PAGEREF _Toc476154145 \h </w:instrText>
            </w:r>
            <w:r>
              <w:rPr>
                <w:noProof/>
                <w:webHidden/>
              </w:rPr>
            </w:r>
            <w:r>
              <w:rPr>
                <w:noProof/>
                <w:webHidden/>
              </w:rPr>
              <w:fldChar w:fldCharType="separate"/>
            </w:r>
            <w:r w:rsidR="00992AFB">
              <w:rPr>
                <w:noProof/>
                <w:webHidden/>
              </w:rPr>
              <w:t>24</w:t>
            </w:r>
            <w:r>
              <w:rPr>
                <w:noProof/>
                <w:webHidden/>
              </w:rPr>
              <w:fldChar w:fldCharType="end"/>
            </w:r>
          </w:hyperlink>
        </w:p>
        <w:p w:rsidR="00992AFB" w:rsidRDefault="00110AB1">
          <w:pPr>
            <w:pStyle w:val="21"/>
            <w:rPr>
              <w:noProof/>
              <w:szCs w:val="22"/>
            </w:rPr>
          </w:pPr>
          <w:hyperlink w:anchor="_Toc476154146" w:history="1">
            <w:r w:rsidR="00992AFB" w:rsidRPr="003A5D04">
              <w:rPr>
                <w:rStyle w:val="af0"/>
                <w:noProof/>
              </w:rPr>
              <w:t>4</w:t>
            </w:r>
            <w:r w:rsidR="00992AFB">
              <w:rPr>
                <w:noProof/>
                <w:szCs w:val="22"/>
              </w:rPr>
              <w:tab/>
            </w:r>
            <w:r w:rsidR="00992AFB" w:rsidRPr="003A5D04">
              <w:rPr>
                <w:rStyle w:val="af0"/>
                <w:noProof/>
              </w:rPr>
              <w:t>jQuery</w:t>
            </w:r>
            <w:r w:rsidR="00992AFB" w:rsidRPr="003A5D04">
              <w:rPr>
                <w:rStyle w:val="af0"/>
                <w:rFonts w:hint="eastAsia"/>
                <w:noProof/>
              </w:rPr>
              <w:t>による</w:t>
            </w:r>
            <w:r w:rsidR="00992AFB" w:rsidRPr="003A5D04">
              <w:rPr>
                <w:rStyle w:val="af0"/>
                <w:noProof/>
              </w:rPr>
              <w:t>Ajax</w:t>
            </w:r>
            <w:r w:rsidR="00992AFB">
              <w:rPr>
                <w:noProof/>
                <w:webHidden/>
              </w:rPr>
              <w:tab/>
            </w:r>
            <w:r>
              <w:rPr>
                <w:noProof/>
                <w:webHidden/>
              </w:rPr>
              <w:fldChar w:fldCharType="begin"/>
            </w:r>
            <w:r w:rsidR="00992AFB">
              <w:rPr>
                <w:noProof/>
                <w:webHidden/>
              </w:rPr>
              <w:instrText xml:space="preserve"> PAGEREF _Toc476154146 \h </w:instrText>
            </w:r>
            <w:r>
              <w:rPr>
                <w:noProof/>
                <w:webHidden/>
              </w:rPr>
            </w:r>
            <w:r>
              <w:rPr>
                <w:noProof/>
                <w:webHidden/>
              </w:rPr>
              <w:fldChar w:fldCharType="separate"/>
            </w:r>
            <w:r w:rsidR="00992AFB">
              <w:rPr>
                <w:noProof/>
                <w:webHidden/>
              </w:rPr>
              <w:t>25</w:t>
            </w:r>
            <w:r>
              <w:rPr>
                <w:noProof/>
                <w:webHidden/>
              </w:rPr>
              <w:fldChar w:fldCharType="end"/>
            </w:r>
          </w:hyperlink>
        </w:p>
        <w:p w:rsidR="00992AFB" w:rsidRDefault="00110AB1" w:rsidP="00AF5E8F">
          <w:pPr>
            <w:pStyle w:val="11"/>
            <w:spacing w:before="180" w:after="180"/>
            <w:rPr>
              <w:noProof/>
              <w:sz w:val="21"/>
              <w:szCs w:val="22"/>
            </w:rPr>
          </w:pPr>
          <w:hyperlink w:anchor="_Toc476154147" w:history="1">
            <w:r w:rsidR="00992AFB" w:rsidRPr="003A5D04">
              <w:rPr>
                <w:rStyle w:val="af0"/>
                <w:noProof/>
              </w:rPr>
              <w:t>5.</w:t>
            </w:r>
            <w:r w:rsidR="00992AFB">
              <w:rPr>
                <w:noProof/>
                <w:sz w:val="21"/>
                <w:szCs w:val="22"/>
              </w:rPr>
              <w:tab/>
            </w:r>
            <w:r w:rsidR="00992AFB" w:rsidRPr="003A5D04">
              <w:rPr>
                <w:rStyle w:val="af0"/>
                <w:noProof/>
              </w:rPr>
              <w:t>Ajax</w:t>
            </w:r>
            <w:r w:rsidR="00992AFB" w:rsidRPr="003A5D04">
              <w:rPr>
                <w:rStyle w:val="af0"/>
                <w:rFonts w:hint="eastAsia"/>
                <w:noProof/>
              </w:rPr>
              <w:t>の実装</w:t>
            </w:r>
            <w:r w:rsidR="00992AFB">
              <w:rPr>
                <w:noProof/>
                <w:webHidden/>
              </w:rPr>
              <w:tab/>
            </w:r>
            <w:r>
              <w:rPr>
                <w:noProof/>
                <w:webHidden/>
              </w:rPr>
              <w:fldChar w:fldCharType="begin"/>
            </w:r>
            <w:r w:rsidR="00992AFB">
              <w:rPr>
                <w:noProof/>
                <w:webHidden/>
              </w:rPr>
              <w:instrText xml:space="preserve"> PAGEREF _Toc476154147 \h </w:instrText>
            </w:r>
            <w:r>
              <w:rPr>
                <w:noProof/>
                <w:webHidden/>
              </w:rPr>
            </w:r>
            <w:r>
              <w:rPr>
                <w:noProof/>
                <w:webHidden/>
              </w:rPr>
              <w:fldChar w:fldCharType="separate"/>
            </w:r>
            <w:r w:rsidR="00992AFB">
              <w:rPr>
                <w:noProof/>
                <w:webHidden/>
              </w:rPr>
              <w:t>28</w:t>
            </w:r>
            <w:r>
              <w:rPr>
                <w:noProof/>
                <w:webHidden/>
              </w:rPr>
              <w:fldChar w:fldCharType="end"/>
            </w:r>
          </w:hyperlink>
        </w:p>
        <w:p w:rsidR="00992AFB" w:rsidRDefault="00110AB1">
          <w:pPr>
            <w:pStyle w:val="21"/>
            <w:rPr>
              <w:noProof/>
              <w:szCs w:val="22"/>
            </w:rPr>
          </w:pPr>
          <w:hyperlink w:anchor="_Toc476154148" w:history="1">
            <w:r w:rsidR="00992AFB" w:rsidRPr="003A5D04">
              <w:rPr>
                <w:rStyle w:val="af0"/>
                <w:noProof/>
              </w:rPr>
              <w:t>1</w:t>
            </w:r>
            <w:r w:rsidR="00992AFB">
              <w:rPr>
                <w:noProof/>
                <w:szCs w:val="22"/>
              </w:rPr>
              <w:tab/>
            </w:r>
            <w:r w:rsidR="00992AFB" w:rsidRPr="003A5D04">
              <w:rPr>
                <w:rStyle w:val="af0"/>
                <w:noProof/>
              </w:rPr>
              <w:t>Ajax</w:t>
            </w:r>
            <w:r w:rsidR="00992AFB" w:rsidRPr="003A5D04">
              <w:rPr>
                <w:rStyle w:val="af0"/>
                <w:rFonts w:hint="eastAsia"/>
                <w:noProof/>
              </w:rPr>
              <w:t>とデータベース</w:t>
            </w:r>
            <w:r w:rsidR="00992AFB">
              <w:rPr>
                <w:noProof/>
                <w:webHidden/>
              </w:rPr>
              <w:tab/>
            </w:r>
            <w:r>
              <w:rPr>
                <w:noProof/>
                <w:webHidden/>
              </w:rPr>
              <w:fldChar w:fldCharType="begin"/>
            </w:r>
            <w:r w:rsidR="00992AFB">
              <w:rPr>
                <w:noProof/>
                <w:webHidden/>
              </w:rPr>
              <w:instrText xml:space="preserve"> PAGEREF _Toc476154148 \h </w:instrText>
            </w:r>
            <w:r>
              <w:rPr>
                <w:noProof/>
                <w:webHidden/>
              </w:rPr>
            </w:r>
            <w:r>
              <w:rPr>
                <w:noProof/>
                <w:webHidden/>
              </w:rPr>
              <w:fldChar w:fldCharType="separate"/>
            </w:r>
            <w:r w:rsidR="00992AFB">
              <w:rPr>
                <w:noProof/>
                <w:webHidden/>
              </w:rPr>
              <w:t>28</w:t>
            </w:r>
            <w:r>
              <w:rPr>
                <w:noProof/>
                <w:webHidden/>
              </w:rPr>
              <w:fldChar w:fldCharType="end"/>
            </w:r>
          </w:hyperlink>
        </w:p>
        <w:p w:rsidR="00992AFB" w:rsidRDefault="00110AB1">
          <w:pPr>
            <w:pStyle w:val="21"/>
            <w:rPr>
              <w:noProof/>
              <w:szCs w:val="22"/>
            </w:rPr>
          </w:pPr>
          <w:hyperlink w:anchor="_Toc476154149" w:history="1">
            <w:r w:rsidR="00992AFB" w:rsidRPr="003A5D04">
              <w:rPr>
                <w:rStyle w:val="af0"/>
                <w:noProof/>
              </w:rPr>
              <w:t>2</w:t>
            </w:r>
            <w:r w:rsidR="00992AFB">
              <w:rPr>
                <w:noProof/>
                <w:szCs w:val="22"/>
              </w:rPr>
              <w:tab/>
            </w:r>
            <w:r w:rsidR="00992AFB" w:rsidRPr="003A5D04">
              <w:rPr>
                <w:rStyle w:val="af0"/>
                <w:noProof/>
              </w:rPr>
              <w:t>Eclipse</w:t>
            </w:r>
            <w:r w:rsidR="00992AFB" w:rsidRPr="003A5D04">
              <w:rPr>
                <w:rStyle w:val="af0"/>
                <w:rFonts w:hint="eastAsia"/>
                <w:noProof/>
              </w:rPr>
              <w:t>と</w:t>
            </w:r>
            <w:r w:rsidR="00992AFB" w:rsidRPr="003A5D04">
              <w:rPr>
                <w:rStyle w:val="af0"/>
                <w:noProof/>
              </w:rPr>
              <w:t>jQuery</w:t>
            </w:r>
            <w:r w:rsidR="00992AFB">
              <w:rPr>
                <w:noProof/>
                <w:webHidden/>
              </w:rPr>
              <w:tab/>
            </w:r>
            <w:r>
              <w:rPr>
                <w:noProof/>
                <w:webHidden/>
              </w:rPr>
              <w:fldChar w:fldCharType="begin"/>
            </w:r>
            <w:r w:rsidR="00992AFB">
              <w:rPr>
                <w:noProof/>
                <w:webHidden/>
              </w:rPr>
              <w:instrText xml:space="preserve"> PAGEREF _Toc476154149 \h </w:instrText>
            </w:r>
            <w:r>
              <w:rPr>
                <w:noProof/>
                <w:webHidden/>
              </w:rPr>
            </w:r>
            <w:r>
              <w:rPr>
                <w:noProof/>
                <w:webHidden/>
              </w:rPr>
              <w:fldChar w:fldCharType="separate"/>
            </w:r>
            <w:r w:rsidR="00992AFB">
              <w:rPr>
                <w:noProof/>
                <w:webHidden/>
              </w:rPr>
              <w:t>36</w:t>
            </w:r>
            <w:r>
              <w:rPr>
                <w:noProof/>
                <w:webHidden/>
              </w:rPr>
              <w:fldChar w:fldCharType="end"/>
            </w:r>
          </w:hyperlink>
        </w:p>
        <w:p w:rsidR="00E17417" w:rsidRDefault="00110AB1" w:rsidP="00A020B0">
          <w:pPr>
            <w:widowControl/>
            <w:spacing w:line="240" w:lineRule="auto"/>
            <w:ind w:leftChars="0" w:left="0"/>
            <w:jc w:val="left"/>
            <w:rPr>
              <w:sz w:val="24"/>
            </w:rPr>
          </w:pPr>
          <w:r>
            <w:fldChar w:fldCharType="end"/>
          </w:r>
        </w:p>
        <w:p w:rsidR="00E64842" w:rsidRDefault="00E64842" w:rsidP="00A020B0">
          <w:pPr>
            <w:pStyle w:val="1"/>
            <w:spacing w:after="180"/>
            <w:jc w:val="left"/>
          </w:pPr>
          <w:bookmarkStart w:id="0" w:name="_Toc372284243"/>
          <w:bookmarkStart w:id="1" w:name="_Toc474511401"/>
          <w:bookmarkStart w:id="2" w:name="_Toc476154133"/>
          <w:bookmarkStart w:id="3" w:name="_Toc376856689"/>
          <w:r>
            <w:rPr>
              <w:rFonts w:hint="eastAsia"/>
            </w:rPr>
            <w:lastRenderedPageBreak/>
            <w:t>jQuery</w:t>
          </w:r>
          <w:bookmarkEnd w:id="0"/>
          <w:bookmarkEnd w:id="1"/>
          <w:r>
            <w:rPr>
              <w:rFonts w:hint="eastAsia"/>
            </w:rPr>
            <w:t>の準備</w:t>
          </w:r>
          <w:bookmarkEnd w:id="2"/>
        </w:p>
        <w:p w:rsidR="00953D19" w:rsidRDefault="004876C6" w:rsidP="00A020B0">
          <w:pPr>
            <w:ind w:left="840" w:firstLineChars="100" w:firstLine="210"/>
            <w:jc w:val="left"/>
          </w:pPr>
          <w:r w:rsidRPr="004876C6">
            <w:t>jQuery は最も広く利用されている JavaScript ライブラリの1つで</w:t>
          </w:r>
          <w:r>
            <w:rPr>
              <w:rFonts w:hint="eastAsia"/>
            </w:rPr>
            <w:t>す。</w:t>
          </w:r>
          <w:r w:rsidR="00953D19">
            <w:rPr>
              <w:rFonts w:hint="eastAsia"/>
            </w:rPr>
            <w:t>jQueryの最大の特徴は、JavaScriptとは異なる手軽な書き方でJavaScriptの命令を記述できること</w:t>
          </w:r>
          <w:r w:rsidR="007E72EB">
            <w:rPr>
              <w:rFonts w:hint="eastAsia"/>
            </w:rPr>
            <w:t>にあります</w:t>
          </w:r>
          <w:r w:rsidR="00953D19">
            <w:rPr>
              <w:rFonts w:hint="eastAsia"/>
            </w:rPr>
            <w:t>。JavaScriptの記述には多くの手続きを必要としますが、jQueryを利用すると非常に短いコードで済みます。また、CSS</w:t>
          </w:r>
          <w:r w:rsidR="00923779">
            <w:rPr>
              <w:rFonts w:hint="eastAsia"/>
            </w:rPr>
            <w:t>に近い記述方法を採用しているため</w:t>
          </w:r>
          <w:r w:rsidR="00953D19">
            <w:rPr>
              <w:rFonts w:hint="eastAsia"/>
            </w:rPr>
            <w:t>、CSSが分かるWeb</w:t>
          </w:r>
          <w:r w:rsidR="00842713">
            <w:rPr>
              <w:rFonts w:hint="eastAsia"/>
            </w:rPr>
            <w:t>デザイナーやエンジニアが手軽</w:t>
          </w:r>
          <w:r w:rsidR="006A3D16">
            <w:rPr>
              <w:rFonts w:hint="eastAsia"/>
            </w:rPr>
            <w:t>に習得できるよう</w:t>
          </w:r>
          <w:r w:rsidR="00953D19">
            <w:rPr>
              <w:rFonts w:hint="eastAsia"/>
            </w:rPr>
            <w:t>設計されています。</w:t>
          </w:r>
        </w:p>
        <w:p w:rsidR="00E64842" w:rsidRDefault="00953D19" w:rsidP="00A020B0">
          <w:pPr>
            <w:ind w:left="840" w:firstLineChars="100" w:firstLine="210"/>
            <w:jc w:val="left"/>
          </w:pPr>
          <w:r>
            <w:rPr>
              <w:rFonts w:hint="eastAsia"/>
            </w:rPr>
            <w:t>jQueryはMIT</w:t>
          </w:r>
          <w:r w:rsidR="004E64D6">
            <w:rPr>
              <w:rFonts w:hint="eastAsia"/>
            </w:rPr>
            <w:t>ライセンスで公開されているため、ライブラリ中の著作権表示を消さなければ商用、</w:t>
          </w:r>
          <w:r>
            <w:rPr>
              <w:rFonts w:hint="eastAsia"/>
            </w:rPr>
            <w:t>非商用を問わず誰でも自由に利用することができます。また、jQueryは非常に軽量な</w:t>
          </w:r>
          <w:r w:rsidR="004E64D6">
            <w:rPr>
              <w:rFonts w:hint="eastAsia"/>
            </w:rPr>
            <w:t>ライブラリとなっており</w:t>
          </w:r>
          <w:r>
            <w:rPr>
              <w:rFonts w:hint="eastAsia"/>
            </w:rPr>
            <w:t>、ファイルサイズは約100KB</w:t>
          </w:r>
          <w:r w:rsidR="004B384B">
            <w:rPr>
              <w:rFonts w:hint="eastAsia"/>
            </w:rPr>
            <w:t>程</w:t>
          </w:r>
          <w:r>
            <w:rPr>
              <w:rFonts w:hint="eastAsia"/>
            </w:rPr>
            <w:t>しかありません。そのため</w:t>
          </w:r>
          <w:r w:rsidR="00912C19">
            <w:rPr>
              <w:rFonts w:hint="eastAsia"/>
            </w:rPr>
            <w:t>、</w:t>
          </w:r>
          <w:r>
            <w:rPr>
              <w:rFonts w:hint="eastAsia"/>
            </w:rPr>
            <w:t>Webページの読み込み速度に</w:t>
          </w:r>
          <w:r w:rsidR="00EB6A41">
            <w:rPr>
              <w:rFonts w:hint="eastAsia"/>
            </w:rPr>
            <w:t>ほとんど影響を与えることなく利用</w:t>
          </w:r>
          <w:r>
            <w:rPr>
              <w:rFonts w:hint="eastAsia"/>
            </w:rPr>
            <w:t>できるのも大きな特徴</w:t>
          </w:r>
          <w:r w:rsidR="00912C19">
            <w:rPr>
              <w:rFonts w:hint="eastAsia"/>
            </w:rPr>
            <w:t>と言えるでしょう</w:t>
          </w:r>
          <w:r>
            <w:rPr>
              <w:rFonts w:hint="eastAsia"/>
            </w:rPr>
            <w:t>。</w:t>
          </w:r>
        </w:p>
        <w:p w:rsidR="00E64842" w:rsidRDefault="00E64842" w:rsidP="00A020B0">
          <w:pPr>
            <w:ind w:left="840" w:firstLineChars="100" w:firstLine="210"/>
            <w:jc w:val="left"/>
          </w:pPr>
          <w:r>
            <w:rPr>
              <w:rFonts w:hint="eastAsia"/>
            </w:rPr>
            <w:t>jQueryは次のURLから入手することができます。</w:t>
          </w:r>
        </w:p>
        <w:p w:rsidR="00684627" w:rsidRPr="00B13D14" w:rsidRDefault="00684627" w:rsidP="00684627">
          <w:pPr>
            <w:ind w:left="840" w:firstLineChars="100" w:firstLine="210"/>
            <w:jc w:val="left"/>
          </w:pPr>
        </w:p>
        <w:tbl>
          <w:tblPr>
            <w:tblStyle w:val="af"/>
            <w:tblW w:w="0" w:type="auto"/>
            <w:tblInd w:w="840" w:type="dxa"/>
            <w:tblLook w:val="04A0"/>
          </w:tblPr>
          <w:tblGrid>
            <w:gridCol w:w="2245"/>
          </w:tblGrid>
          <w:tr w:rsidR="00684627" w:rsidTr="00684627">
            <w:tc>
              <w:tcPr>
                <w:tcW w:w="2245" w:type="dxa"/>
              </w:tcPr>
              <w:p w:rsidR="00684627" w:rsidRDefault="00684627" w:rsidP="00271724">
                <w:pPr>
                  <w:ind w:leftChars="0" w:left="0"/>
                  <w:jc w:val="left"/>
                </w:pPr>
                <w:r w:rsidRPr="00684627">
                  <w:t>http://jquery.com/</w:t>
                </w:r>
              </w:p>
            </w:tc>
          </w:tr>
        </w:tbl>
        <w:p w:rsidR="00684627" w:rsidRDefault="00684627" w:rsidP="00A020B0">
          <w:pPr>
            <w:ind w:left="840" w:firstLineChars="100" w:firstLine="210"/>
            <w:jc w:val="left"/>
          </w:pPr>
        </w:p>
        <w:p w:rsidR="00E64842" w:rsidRDefault="00E64842" w:rsidP="00A020B0">
          <w:pPr>
            <w:pStyle w:val="2"/>
            <w:spacing w:after="180"/>
            <w:jc w:val="left"/>
          </w:pPr>
          <w:bookmarkStart w:id="4" w:name="_Toc474511402"/>
          <w:bookmarkStart w:id="5" w:name="_Toc476154134"/>
          <w:r>
            <w:rPr>
              <w:rFonts w:hint="eastAsia"/>
            </w:rPr>
            <w:t>jQueryを使う準備</w:t>
          </w:r>
          <w:bookmarkEnd w:id="4"/>
          <w:bookmarkEnd w:id="5"/>
        </w:p>
        <w:p w:rsidR="00E64842" w:rsidRDefault="00E64842" w:rsidP="00A020B0">
          <w:pPr>
            <w:ind w:left="840"/>
            <w:jc w:val="left"/>
          </w:pPr>
          <w:r>
            <w:rPr>
              <w:rFonts w:hint="eastAsia"/>
            </w:rPr>
            <w:t xml:space="preserve">　jQueryのWeb</w:t>
          </w:r>
          <w:r w:rsidR="00C8398C">
            <w:rPr>
              <w:rFonts w:hint="eastAsia"/>
            </w:rPr>
            <w:t>サイトのトップページ</w:t>
          </w:r>
          <w:r>
            <w:rPr>
              <w:rFonts w:hint="eastAsia"/>
            </w:rPr>
            <w:t>で</w:t>
          </w:r>
          <w:r w:rsidR="00A06CBD">
            <w:rPr>
              <w:rFonts w:hint="eastAsia"/>
            </w:rPr>
            <w:t>「</w:t>
          </w:r>
          <w:r>
            <w:rPr>
              <w:rFonts w:hint="eastAsia"/>
            </w:rPr>
            <w:t>Download jQuery</w:t>
          </w:r>
          <w:r w:rsidR="00A06CBD">
            <w:rPr>
              <w:rFonts w:hint="eastAsia"/>
            </w:rPr>
            <w:t>」</w:t>
          </w:r>
          <w:r>
            <w:rPr>
              <w:rFonts w:hint="eastAsia"/>
            </w:rPr>
            <w:t>ボタンをクリックすると、ダウンロードページが表示されます</w:t>
          </w:r>
          <w:r w:rsidR="00431868">
            <w:rPr>
              <w:rFonts w:hint="eastAsia"/>
            </w:rPr>
            <w:t>。ダウンロードページでは</w:t>
          </w:r>
          <w:r>
            <w:rPr>
              <w:rFonts w:hint="eastAsia"/>
            </w:rPr>
            <w:t>2種類のファイルをダウンロードできます。</w:t>
          </w:r>
        </w:p>
        <w:p w:rsidR="005F7B05" w:rsidRDefault="005F7B05" w:rsidP="00A020B0">
          <w:pPr>
            <w:ind w:leftChars="200" w:left="420" w:firstLineChars="300" w:firstLine="630"/>
            <w:jc w:val="left"/>
          </w:pPr>
          <w:r>
            <w:rPr>
              <w:rFonts w:hint="eastAsia"/>
            </w:rPr>
            <w:t>jQuery</w:t>
          </w:r>
          <w:r>
            <w:t>の配布物</w:t>
          </w:r>
          <w:r>
            <w:rPr>
              <w:rFonts w:hint="eastAsia"/>
            </w:rPr>
            <w:t>には以下の2</w:t>
          </w:r>
          <w:r>
            <w:t>種類</w:t>
          </w:r>
          <w:r>
            <w:rPr>
              <w:rFonts w:hint="eastAsia"/>
            </w:rPr>
            <w:t>の</w:t>
          </w:r>
          <w:r>
            <w:t>ファイル</w:t>
          </w:r>
          <w:r>
            <w:rPr>
              <w:rFonts w:hint="eastAsia"/>
            </w:rPr>
            <w:t>が</w:t>
          </w:r>
          <w:r>
            <w:t>含まれています</w:t>
          </w:r>
          <w:r>
            <w:rPr>
              <w:rFonts w:hint="eastAsia"/>
            </w:rPr>
            <w:t>。</w:t>
          </w:r>
        </w:p>
        <w:p w:rsidR="005F7B05" w:rsidRPr="00F27942" w:rsidRDefault="005F7B05" w:rsidP="00A020B0">
          <w:pPr>
            <w:ind w:leftChars="200" w:left="420" w:firstLineChars="300" w:firstLine="630"/>
            <w:jc w:val="left"/>
          </w:pPr>
        </w:p>
        <w:tbl>
          <w:tblPr>
            <w:tblStyle w:val="af"/>
            <w:tblW w:w="0" w:type="auto"/>
            <w:tblInd w:w="840" w:type="dxa"/>
            <w:tblLook w:val="04A0"/>
          </w:tblPr>
          <w:tblGrid>
            <w:gridCol w:w="1768"/>
            <w:gridCol w:w="3663"/>
            <w:gridCol w:w="3691"/>
          </w:tblGrid>
          <w:tr w:rsidR="005F7B05" w:rsidRPr="00F27942" w:rsidTr="002C53A2">
            <w:tc>
              <w:tcPr>
                <w:tcW w:w="1768" w:type="dxa"/>
                <w:shd w:val="clear" w:color="auto" w:fill="DAEEF3" w:themeFill="accent5" w:themeFillTint="33"/>
              </w:tcPr>
              <w:p w:rsidR="005F7B05" w:rsidRPr="00B201A2" w:rsidRDefault="005F7B05" w:rsidP="00A020B0">
                <w:pPr>
                  <w:ind w:leftChars="0" w:left="0"/>
                  <w:jc w:val="left"/>
                  <w:rPr>
                    <w:b/>
                    <w:color w:val="31849B" w:themeColor="accent5" w:themeShade="BF"/>
                  </w:rPr>
                </w:pPr>
                <w:r>
                  <w:rPr>
                    <w:b/>
                    <w:color w:val="31849B" w:themeColor="accent5" w:themeShade="BF"/>
                  </w:rPr>
                  <w:t>ファイル</w:t>
                </w:r>
              </w:p>
            </w:tc>
            <w:tc>
              <w:tcPr>
                <w:tcW w:w="3663" w:type="dxa"/>
                <w:shd w:val="clear" w:color="auto" w:fill="DAEEF3" w:themeFill="accent5" w:themeFillTint="33"/>
              </w:tcPr>
              <w:p w:rsidR="005F7B05" w:rsidRDefault="005F7B05" w:rsidP="00A020B0">
                <w:pPr>
                  <w:ind w:leftChars="0" w:left="0"/>
                  <w:jc w:val="left"/>
                  <w:rPr>
                    <w:b/>
                    <w:color w:val="31849B" w:themeColor="accent5" w:themeShade="BF"/>
                  </w:rPr>
                </w:pPr>
                <w:r>
                  <w:rPr>
                    <w:b/>
                    <w:color w:val="31849B" w:themeColor="accent5" w:themeShade="BF"/>
                  </w:rPr>
                  <w:t>ファイル名</w:t>
                </w:r>
              </w:p>
            </w:tc>
            <w:tc>
              <w:tcPr>
                <w:tcW w:w="3691" w:type="dxa"/>
                <w:shd w:val="clear" w:color="auto" w:fill="DAEEF3" w:themeFill="accent5" w:themeFillTint="33"/>
              </w:tcPr>
              <w:p w:rsidR="005F7B05" w:rsidRPr="00B201A2" w:rsidRDefault="005F7B05" w:rsidP="00A020B0">
                <w:pPr>
                  <w:ind w:leftChars="0" w:left="0"/>
                  <w:jc w:val="left"/>
                  <w:rPr>
                    <w:b/>
                    <w:color w:val="31849B" w:themeColor="accent5" w:themeShade="BF"/>
                  </w:rPr>
                </w:pPr>
                <w:r>
                  <w:rPr>
                    <w:rFonts w:hint="eastAsia"/>
                    <w:b/>
                    <w:color w:val="31849B" w:themeColor="accent5" w:themeShade="BF"/>
                  </w:rPr>
                  <w:t>説明</w:t>
                </w:r>
              </w:p>
            </w:tc>
          </w:tr>
          <w:tr w:rsidR="005F7B05" w:rsidRPr="00F27942" w:rsidTr="002C53A2">
            <w:tc>
              <w:tcPr>
                <w:tcW w:w="1768" w:type="dxa"/>
              </w:tcPr>
              <w:p w:rsidR="005F7B05" w:rsidRPr="008F4614" w:rsidRDefault="005F7B05" w:rsidP="00A020B0">
                <w:pPr>
                  <w:ind w:leftChars="0" w:left="0"/>
                  <w:jc w:val="left"/>
                  <w:rPr>
                    <w:rFonts w:eastAsiaTheme="minorHAnsi" w:cstheme="minorHAnsi"/>
                    <w:sz w:val="18"/>
                    <w:szCs w:val="18"/>
                  </w:rPr>
                </w:pPr>
                <w:r w:rsidRPr="008F4614">
                  <w:rPr>
                    <w:rFonts w:eastAsiaTheme="minorHAnsi" w:cstheme="minorHAnsi" w:hint="eastAsia"/>
                    <w:sz w:val="18"/>
                    <w:szCs w:val="18"/>
                  </w:rPr>
                  <w:t>compressed</w:t>
                </w:r>
              </w:p>
            </w:tc>
            <w:tc>
              <w:tcPr>
                <w:tcW w:w="3663" w:type="dxa"/>
              </w:tcPr>
              <w:p w:rsidR="005F7B05" w:rsidRPr="008F4614" w:rsidRDefault="005F7B05" w:rsidP="00A020B0">
                <w:pPr>
                  <w:ind w:leftChars="0" w:left="0"/>
                  <w:jc w:val="left"/>
                  <w:rPr>
                    <w:rFonts w:eastAsiaTheme="minorHAnsi" w:cstheme="minorHAnsi"/>
                    <w:sz w:val="18"/>
                    <w:szCs w:val="18"/>
                  </w:rPr>
                </w:pPr>
                <w:r w:rsidRPr="008F4614">
                  <w:rPr>
                    <w:rFonts w:eastAsiaTheme="minorHAnsi" w:cstheme="minorHAnsi"/>
                    <w:sz w:val="18"/>
                    <w:szCs w:val="18"/>
                  </w:rPr>
                  <w:t>jquery-</w:t>
                </w:r>
                <w:r w:rsidR="00AC6327" w:rsidRPr="008F4614">
                  <w:rPr>
                    <w:rFonts w:eastAsiaTheme="minorHAnsi" w:cstheme="minorHAnsi"/>
                    <w:sz w:val="18"/>
                    <w:szCs w:val="18"/>
                  </w:rPr>
                  <w:t>(</w:t>
                </w:r>
                <w:r w:rsidRPr="008F4614">
                  <w:rPr>
                    <w:rFonts w:eastAsiaTheme="minorHAnsi" w:cstheme="minorHAnsi"/>
                    <w:sz w:val="18"/>
                    <w:szCs w:val="18"/>
                  </w:rPr>
                  <w:t>バージョン番号</w:t>
                </w:r>
                <w:r w:rsidR="00AC6327" w:rsidRPr="008F4614">
                  <w:rPr>
                    <w:rFonts w:eastAsiaTheme="minorHAnsi" w:cstheme="minorHAnsi"/>
                    <w:sz w:val="18"/>
                    <w:szCs w:val="18"/>
                  </w:rPr>
                  <w:t>)</w:t>
                </w:r>
                <w:r w:rsidRPr="008F4614">
                  <w:rPr>
                    <w:rFonts w:eastAsiaTheme="minorHAnsi" w:cstheme="minorHAnsi"/>
                    <w:sz w:val="18"/>
                    <w:szCs w:val="18"/>
                  </w:rPr>
                  <w:t>.min.js</w:t>
                </w:r>
              </w:p>
            </w:tc>
            <w:tc>
              <w:tcPr>
                <w:tcW w:w="3691" w:type="dxa"/>
              </w:tcPr>
              <w:p w:rsidR="005F7B05" w:rsidRPr="008F4614" w:rsidRDefault="005F7B05" w:rsidP="00A020B0">
                <w:pPr>
                  <w:ind w:leftChars="0" w:left="0"/>
                  <w:jc w:val="left"/>
                  <w:rPr>
                    <w:rFonts w:eastAsiaTheme="minorHAnsi" w:cstheme="minorHAnsi"/>
                    <w:sz w:val="18"/>
                    <w:szCs w:val="18"/>
                  </w:rPr>
                </w:pPr>
                <w:r w:rsidRPr="008F4614">
                  <w:rPr>
                    <w:rFonts w:eastAsiaTheme="minorHAnsi" w:cstheme="minorHAnsi" w:hint="eastAsia"/>
                    <w:sz w:val="18"/>
                    <w:szCs w:val="18"/>
                  </w:rPr>
                  <w:t>ファイルサイズを圧縮、最小化したもので、サイ</w:t>
                </w:r>
                <w:bookmarkStart w:id="6" w:name="_GoBack"/>
                <w:bookmarkEnd w:id="6"/>
                <w:r w:rsidRPr="008F4614">
                  <w:rPr>
                    <w:rFonts w:eastAsiaTheme="minorHAnsi" w:cstheme="minorHAnsi" w:hint="eastAsia"/>
                    <w:sz w:val="18"/>
                    <w:szCs w:val="18"/>
                  </w:rPr>
                  <w:t>ト運用時など転送量を減らす場合に使用する</w:t>
                </w:r>
              </w:p>
            </w:tc>
          </w:tr>
          <w:tr w:rsidR="005F7B05" w:rsidRPr="00BA4310" w:rsidTr="002C53A2">
            <w:tc>
              <w:tcPr>
                <w:tcW w:w="1768" w:type="dxa"/>
              </w:tcPr>
              <w:p w:rsidR="005F7B05" w:rsidRPr="008F4614" w:rsidRDefault="005F7B05" w:rsidP="00A020B0">
                <w:pPr>
                  <w:ind w:leftChars="0" w:left="0"/>
                  <w:jc w:val="left"/>
                  <w:rPr>
                    <w:rFonts w:eastAsiaTheme="minorHAnsi" w:cstheme="minorHAnsi"/>
                    <w:sz w:val="18"/>
                    <w:szCs w:val="18"/>
                  </w:rPr>
                </w:pPr>
                <w:r w:rsidRPr="008F4614">
                  <w:rPr>
                    <w:rFonts w:eastAsiaTheme="minorHAnsi" w:cstheme="minorHAnsi" w:hint="eastAsia"/>
                    <w:sz w:val="18"/>
                    <w:szCs w:val="18"/>
                  </w:rPr>
                  <w:t>uncompressed</w:t>
                </w:r>
              </w:p>
            </w:tc>
            <w:tc>
              <w:tcPr>
                <w:tcW w:w="3663" w:type="dxa"/>
              </w:tcPr>
              <w:p w:rsidR="005F7B05" w:rsidRPr="008F4614" w:rsidRDefault="005F7B05" w:rsidP="00A020B0">
                <w:pPr>
                  <w:ind w:leftChars="0" w:left="0"/>
                  <w:jc w:val="left"/>
                  <w:rPr>
                    <w:rFonts w:eastAsiaTheme="minorHAnsi" w:cstheme="minorHAnsi"/>
                    <w:sz w:val="18"/>
                    <w:szCs w:val="18"/>
                  </w:rPr>
                </w:pPr>
                <w:r w:rsidRPr="008F4614">
                  <w:rPr>
                    <w:rFonts w:eastAsiaTheme="minorHAnsi" w:cstheme="minorHAnsi"/>
                    <w:sz w:val="18"/>
                    <w:szCs w:val="18"/>
                  </w:rPr>
                  <w:t>jquery-</w:t>
                </w:r>
                <w:r w:rsidR="00AC6327" w:rsidRPr="008F4614">
                  <w:rPr>
                    <w:rFonts w:eastAsiaTheme="minorHAnsi" w:cstheme="minorHAnsi"/>
                    <w:sz w:val="18"/>
                    <w:szCs w:val="18"/>
                  </w:rPr>
                  <w:t>(</w:t>
                </w:r>
                <w:r w:rsidRPr="008F4614">
                  <w:rPr>
                    <w:rFonts w:eastAsiaTheme="minorHAnsi" w:cstheme="minorHAnsi"/>
                    <w:sz w:val="18"/>
                    <w:szCs w:val="18"/>
                  </w:rPr>
                  <w:t>バージョン番号</w:t>
                </w:r>
                <w:r w:rsidR="00AC6327" w:rsidRPr="008F4614">
                  <w:rPr>
                    <w:rFonts w:eastAsiaTheme="minorHAnsi" w:cstheme="minorHAnsi"/>
                    <w:sz w:val="18"/>
                    <w:szCs w:val="18"/>
                  </w:rPr>
                  <w:t>)</w:t>
                </w:r>
                <w:r w:rsidRPr="008F4614">
                  <w:rPr>
                    <w:rFonts w:eastAsiaTheme="minorHAnsi" w:cstheme="minorHAnsi"/>
                    <w:sz w:val="18"/>
                    <w:szCs w:val="18"/>
                  </w:rPr>
                  <w:t>.js</w:t>
                </w:r>
              </w:p>
            </w:tc>
            <w:tc>
              <w:tcPr>
                <w:tcW w:w="3691" w:type="dxa"/>
              </w:tcPr>
              <w:p w:rsidR="005F7B05" w:rsidRPr="008F4614" w:rsidRDefault="005F7B05" w:rsidP="00A020B0">
                <w:pPr>
                  <w:ind w:leftChars="0" w:left="0"/>
                  <w:jc w:val="left"/>
                  <w:rPr>
                    <w:rFonts w:eastAsiaTheme="minorHAnsi" w:cstheme="minorHAnsi"/>
                    <w:sz w:val="18"/>
                    <w:szCs w:val="18"/>
                  </w:rPr>
                </w:pPr>
                <w:r w:rsidRPr="008F4614">
                  <w:rPr>
                    <w:rFonts w:eastAsiaTheme="minorHAnsi" w:cstheme="minorHAnsi" w:hint="eastAsia"/>
                    <w:sz w:val="18"/>
                    <w:szCs w:val="18"/>
                  </w:rPr>
                  <w:t>ファイルサイズは大きいが、開発時にjQueryのソースコードを参照、デバッグなどを行う場合に使用する</w:t>
                </w:r>
              </w:p>
            </w:tc>
          </w:tr>
        </w:tbl>
        <w:p w:rsidR="00E64842" w:rsidRDefault="00E64842" w:rsidP="00A020B0">
          <w:pPr>
            <w:ind w:leftChars="200" w:left="420" w:firstLineChars="300" w:firstLine="630"/>
            <w:jc w:val="left"/>
          </w:pPr>
        </w:p>
        <w:p w:rsidR="00400ED2" w:rsidRDefault="00E64842" w:rsidP="00A020B0">
          <w:pPr>
            <w:pStyle w:val="ac"/>
            <w:numPr>
              <w:ilvl w:val="0"/>
              <w:numId w:val="12"/>
            </w:numPr>
            <w:ind w:leftChars="0"/>
            <w:jc w:val="left"/>
          </w:pPr>
          <w:r>
            <w:rPr>
              <w:rFonts w:hint="eastAsia"/>
            </w:rPr>
            <w:t>「Download the compressed, production jQuery 1.10.2」</w:t>
          </w:r>
        </w:p>
        <w:p w:rsidR="00400ED2" w:rsidRDefault="00E64842" w:rsidP="00A020B0">
          <w:pPr>
            <w:pStyle w:val="ac"/>
            <w:ind w:leftChars="0" w:left="1260"/>
            <w:jc w:val="left"/>
          </w:pPr>
          <w:r>
            <w:rPr>
              <w:rFonts w:hint="eastAsia"/>
            </w:rPr>
            <w:t>ファイルサイズを圧縮するために最小化されたもの。</w:t>
          </w:r>
        </w:p>
        <w:p w:rsidR="00E64842" w:rsidRDefault="00E64842" w:rsidP="00A020B0">
          <w:pPr>
            <w:pStyle w:val="ac"/>
            <w:ind w:leftChars="0" w:left="1260"/>
            <w:jc w:val="left"/>
          </w:pPr>
          <w:r>
            <w:rPr>
              <w:rFonts w:hint="eastAsia"/>
            </w:rPr>
            <w:t>サイトの運用時に転送量を減らしたい場合に使用する</w:t>
          </w:r>
          <w:r w:rsidR="00400ED2">
            <w:rPr>
              <w:rFonts w:hint="eastAsia"/>
            </w:rPr>
            <w:t>。</w:t>
          </w:r>
        </w:p>
        <w:p w:rsidR="00400ED2" w:rsidRDefault="00E64842" w:rsidP="00A020B0">
          <w:pPr>
            <w:pStyle w:val="ac"/>
            <w:numPr>
              <w:ilvl w:val="0"/>
              <w:numId w:val="12"/>
            </w:numPr>
            <w:ind w:leftChars="0"/>
            <w:jc w:val="left"/>
          </w:pPr>
          <w:r>
            <w:rPr>
              <w:rFonts w:hint="eastAsia"/>
            </w:rPr>
            <w:t>「Download the uncompressed, development jQuery 1.10.2</w:t>
          </w:r>
          <w:r w:rsidR="00400ED2">
            <w:rPr>
              <w:rFonts w:hint="eastAsia"/>
            </w:rPr>
            <w:t>」</w:t>
          </w:r>
        </w:p>
        <w:p w:rsidR="00400ED2" w:rsidRDefault="00E64842" w:rsidP="00A020B0">
          <w:pPr>
            <w:pStyle w:val="ac"/>
            <w:ind w:leftChars="0" w:left="1260"/>
            <w:jc w:val="left"/>
          </w:pPr>
          <w:r>
            <w:rPr>
              <w:rFonts w:hint="eastAsia"/>
            </w:rPr>
            <w:t>最小化されていないためファイルサイズは大きいが、ソース</w:t>
          </w:r>
          <w:r w:rsidR="00052369">
            <w:rPr>
              <w:rFonts w:hint="eastAsia"/>
            </w:rPr>
            <w:t>は</w:t>
          </w:r>
          <w:r>
            <w:rPr>
              <w:rFonts w:hint="eastAsia"/>
            </w:rPr>
            <w:t>読みやすい。</w:t>
          </w:r>
        </w:p>
        <w:p w:rsidR="00E64842" w:rsidRDefault="00E64842" w:rsidP="00A020B0">
          <w:pPr>
            <w:pStyle w:val="ac"/>
            <w:ind w:leftChars="0" w:left="1260"/>
            <w:jc w:val="left"/>
          </w:pPr>
          <w:r>
            <w:rPr>
              <w:rFonts w:hint="eastAsia"/>
            </w:rPr>
            <w:t>開発時にjQuery</w:t>
          </w:r>
          <w:r w:rsidR="00F75DBF">
            <w:rPr>
              <w:rFonts w:hint="eastAsia"/>
            </w:rPr>
            <w:t>のソースコードを参照し</w:t>
          </w:r>
          <w:r>
            <w:rPr>
              <w:rFonts w:hint="eastAsia"/>
            </w:rPr>
            <w:t>、デバッグを行う場合に使用する</w:t>
          </w:r>
          <w:r w:rsidR="00400ED2">
            <w:rPr>
              <w:rFonts w:hint="eastAsia"/>
            </w:rPr>
            <w:t>。</w:t>
          </w:r>
        </w:p>
        <w:p w:rsidR="00E64842" w:rsidRDefault="00E64842" w:rsidP="00A020B0">
          <w:pPr>
            <w:ind w:left="840"/>
            <w:jc w:val="left"/>
          </w:pPr>
          <w:r>
            <w:br w:type="page"/>
          </w:r>
        </w:p>
        <w:p w:rsidR="00E64842" w:rsidRDefault="00E64842" w:rsidP="00A020B0">
          <w:pPr>
            <w:spacing w:line="240" w:lineRule="auto"/>
            <w:ind w:left="840"/>
            <w:jc w:val="left"/>
          </w:pPr>
          <w:r>
            <w:rPr>
              <w:rFonts w:hint="eastAsia"/>
              <w:noProof/>
            </w:rPr>
            <w:lastRenderedPageBreak/>
            <w:drawing>
              <wp:inline distT="0" distB="0" distL="0" distR="0">
                <wp:extent cx="5674407" cy="4005943"/>
                <wp:effectExtent l="19050" t="0" r="2493" b="0"/>
                <wp:docPr id="1" name="図 1" descr="C:\Documents and Settings\PC243\デスクトップ\fspicture\jQuery\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PC243\デスクトップ\fspicture\jQuery\10-1.jpg"/>
                        <pic:cNvPicPr>
                          <a:picLocks noChangeAspect="1" noChangeArrowheads="1"/>
                        </pic:cNvPicPr>
                      </pic:nvPicPr>
                      <pic:blipFill>
                        <a:blip r:embed="rId9" cstate="print"/>
                        <a:srcRect/>
                        <a:stretch>
                          <a:fillRect/>
                        </a:stretch>
                      </pic:blipFill>
                      <pic:spPr bwMode="auto">
                        <a:xfrm>
                          <a:off x="0" y="0"/>
                          <a:ext cx="5677630" cy="4008218"/>
                        </a:xfrm>
                        <a:prstGeom prst="rect">
                          <a:avLst/>
                        </a:prstGeom>
                        <a:noFill/>
                        <a:ln w="9525">
                          <a:noFill/>
                          <a:miter lim="800000"/>
                          <a:headEnd/>
                          <a:tailEnd/>
                        </a:ln>
                      </pic:spPr>
                    </pic:pic>
                  </a:graphicData>
                </a:graphic>
              </wp:inline>
            </w:drawing>
          </w:r>
        </w:p>
        <w:p w:rsidR="00E64842" w:rsidRDefault="00E64842" w:rsidP="00A020B0">
          <w:pPr>
            <w:ind w:left="840"/>
            <w:jc w:val="left"/>
          </w:pPr>
          <w:r>
            <w:rPr>
              <w:rFonts w:hint="eastAsia"/>
            </w:rPr>
            <w:t>jQueryのWebサイトのトップページ</w:t>
          </w:r>
        </w:p>
        <w:p w:rsidR="00E64842" w:rsidRDefault="00E64842" w:rsidP="00A020B0">
          <w:pPr>
            <w:ind w:left="840"/>
            <w:jc w:val="left"/>
          </w:pPr>
        </w:p>
        <w:p w:rsidR="00E64842" w:rsidRDefault="00E64842" w:rsidP="00A020B0">
          <w:pPr>
            <w:spacing w:line="240" w:lineRule="auto"/>
            <w:ind w:left="840"/>
            <w:jc w:val="left"/>
          </w:pPr>
          <w:r>
            <w:rPr>
              <w:rFonts w:hint="eastAsia"/>
              <w:noProof/>
            </w:rPr>
            <w:drawing>
              <wp:inline distT="0" distB="0" distL="0" distR="0">
                <wp:extent cx="5642134" cy="3981450"/>
                <wp:effectExtent l="19050" t="0" r="0" b="0"/>
                <wp:docPr id="2" name="図 2" descr="C:\Documents and Settings\PC243\デスクトップ\fspicture\jQuery\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PC243\デスクトップ\fspicture\jQuery\10-2.jpg"/>
                        <pic:cNvPicPr>
                          <a:picLocks noChangeAspect="1" noChangeArrowheads="1"/>
                        </pic:cNvPicPr>
                      </pic:nvPicPr>
                      <pic:blipFill>
                        <a:blip r:embed="rId10" cstate="print"/>
                        <a:srcRect/>
                        <a:stretch>
                          <a:fillRect/>
                        </a:stretch>
                      </pic:blipFill>
                      <pic:spPr bwMode="auto">
                        <a:xfrm>
                          <a:off x="0" y="0"/>
                          <a:ext cx="5642134" cy="3981450"/>
                        </a:xfrm>
                        <a:prstGeom prst="rect">
                          <a:avLst/>
                        </a:prstGeom>
                        <a:noFill/>
                        <a:ln w="9525">
                          <a:noFill/>
                          <a:miter lim="800000"/>
                          <a:headEnd/>
                          <a:tailEnd/>
                        </a:ln>
                      </pic:spPr>
                    </pic:pic>
                  </a:graphicData>
                </a:graphic>
              </wp:inline>
            </w:drawing>
          </w:r>
        </w:p>
        <w:p w:rsidR="00E64842" w:rsidRDefault="00E64842" w:rsidP="00A020B0">
          <w:pPr>
            <w:ind w:left="840"/>
            <w:jc w:val="left"/>
          </w:pPr>
          <w:r>
            <w:rPr>
              <w:rFonts w:hint="eastAsia"/>
            </w:rPr>
            <w:t>jQueryのダウンロードページ</w:t>
          </w:r>
        </w:p>
        <w:p w:rsidR="00E64842" w:rsidRDefault="00E64842" w:rsidP="00A020B0">
          <w:pPr>
            <w:ind w:left="840" w:firstLineChars="100" w:firstLine="210"/>
            <w:jc w:val="left"/>
          </w:pPr>
          <w:r>
            <w:rPr>
              <w:rFonts w:hint="eastAsia"/>
            </w:rPr>
            <w:lastRenderedPageBreak/>
            <w:t>ここではuncompressedバージョンを使用します。「Download the uncompressed, development jQuery 1.10.2」のリンクを右クリックし、コンテキストメニューから</w:t>
          </w:r>
          <w:r w:rsidR="002C53A2">
            <w:rPr>
              <w:rFonts w:hint="eastAsia"/>
            </w:rPr>
            <w:t>「</w:t>
          </w:r>
          <w:r>
            <w:rPr>
              <w:rFonts w:hint="eastAsia"/>
            </w:rPr>
            <w:t>対象をファイルに保存</w:t>
          </w:r>
          <w:r w:rsidR="002C53A2">
            <w:rPr>
              <w:rFonts w:hint="eastAsia"/>
            </w:rPr>
            <w:t>」</w:t>
          </w:r>
          <w:r>
            <w:rPr>
              <w:rFonts w:hint="eastAsia"/>
            </w:rPr>
            <w:t>を選択して適当なフォルダに保存してください。</w:t>
          </w:r>
        </w:p>
        <w:p w:rsidR="00E64842" w:rsidRDefault="00E64842" w:rsidP="00A020B0">
          <w:pPr>
            <w:ind w:left="840" w:firstLineChars="100" w:firstLine="210"/>
            <w:jc w:val="left"/>
          </w:pPr>
          <w:r>
            <w:rPr>
              <w:rFonts w:hint="eastAsia"/>
            </w:rPr>
            <w:t>HTMLではダウンロードしたJavaScriptファイルを次のように参照することでjQueryを使用することができます。</w:t>
          </w:r>
        </w:p>
        <w:p w:rsidR="00A6002E" w:rsidRDefault="00A6002E" w:rsidP="00A020B0">
          <w:pPr>
            <w:ind w:left="840" w:firstLineChars="100" w:firstLine="210"/>
            <w:jc w:val="left"/>
          </w:pPr>
        </w:p>
        <w:tbl>
          <w:tblPr>
            <w:tblStyle w:val="af"/>
            <w:tblW w:w="0" w:type="auto"/>
            <w:tblInd w:w="840" w:type="dxa"/>
            <w:tblLook w:val="04A0"/>
          </w:tblPr>
          <w:tblGrid>
            <w:gridCol w:w="9122"/>
          </w:tblGrid>
          <w:tr w:rsidR="00E64842" w:rsidTr="004D25FC">
            <w:tc>
              <w:tcPr>
                <w:tcW w:w="9122" w:type="dxa"/>
              </w:tcPr>
              <w:p w:rsidR="00E64842" w:rsidRDefault="00E64842" w:rsidP="00A020B0">
                <w:pPr>
                  <w:ind w:leftChars="0" w:left="0"/>
                  <w:jc w:val="left"/>
                </w:pPr>
                <w:r>
                  <w:rPr>
                    <w:rFonts w:hint="eastAsia"/>
                  </w:rPr>
                  <w:t>&lt;script src="jquery-1.10.2.js"&gt;&lt;/script&gt;</w:t>
                </w:r>
              </w:p>
            </w:tc>
          </w:tr>
        </w:tbl>
        <w:p w:rsidR="00E64842" w:rsidRDefault="00E64842" w:rsidP="00A020B0">
          <w:pPr>
            <w:ind w:left="840"/>
            <w:jc w:val="left"/>
          </w:pPr>
        </w:p>
        <w:p w:rsidR="005E6FEF" w:rsidRDefault="005E6FEF" w:rsidP="00A020B0">
          <w:pPr>
            <w:ind w:left="840" w:firstLineChars="100" w:firstLine="210"/>
            <w:jc w:val="left"/>
          </w:pPr>
          <w:r>
            <w:rPr>
              <w:rFonts w:hint="eastAsia"/>
            </w:rPr>
            <w:t>script要素はページ内のどこに記述しても構いませんが、一般的にはhead要素の内部に記述します。</w:t>
          </w:r>
        </w:p>
        <w:p w:rsidR="00476B2E" w:rsidRDefault="00476B2E" w:rsidP="00A020B0">
          <w:pPr>
            <w:ind w:left="840" w:firstLineChars="100" w:firstLine="210"/>
            <w:jc w:val="left"/>
          </w:pPr>
        </w:p>
        <w:tbl>
          <w:tblPr>
            <w:tblStyle w:val="af"/>
            <w:tblW w:w="0" w:type="auto"/>
            <w:tblInd w:w="840" w:type="dxa"/>
            <w:tblLook w:val="04A0"/>
          </w:tblPr>
          <w:tblGrid>
            <w:gridCol w:w="9122"/>
          </w:tblGrid>
          <w:tr w:rsidR="005E6FEF" w:rsidTr="004D25FC">
            <w:tc>
              <w:tcPr>
                <w:tcW w:w="9122" w:type="dxa"/>
              </w:tcPr>
              <w:p w:rsidR="005E6FEF" w:rsidRDefault="005E6FEF" w:rsidP="00A020B0">
                <w:pPr>
                  <w:ind w:leftChars="0" w:left="0"/>
                  <w:jc w:val="left"/>
                </w:pPr>
                <w:r>
                  <w:rPr>
                    <w:rFonts w:hint="eastAsia"/>
                  </w:rPr>
                  <w:t>&lt;head&gt;</w:t>
                </w:r>
              </w:p>
              <w:p w:rsidR="005E6FEF" w:rsidRDefault="005E6FEF" w:rsidP="00CE6D23">
                <w:pPr>
                  <w:ind w:leftChars="0" w:left="0" w:firstLineChars="100" w:firstLine="210"/>
                  <w:jc w:val="left"/>
                </w:pPr>
                <w:r>
                  <w:rPr>
                    <w:rFonts w:hint="eastAsia"/>
                  </w:rPr>
                  <w:t>&lt;meta charset=</w:t>
                </w:r>
                <w:r>
                  <w:t>”</w:t>
                </w:r>
                <w:r>
                  <w:rPr>
                    <w:rFonts w:hint="eastAsia"/>
                  </w:rPr>
                  <w:t>utf-8</w:t>
                </w:r>
                <w:r>
                  <w:t>”</w:t>
                </w:r>
                <w:r>
                  <w:rPr>
                    <w:rFonts w:hint="eastAsia"/>
                  </w:rPr>
                  <w:t>&gt;</w:t>
                </w:r>
              </w:p>
              <w:p w:rsidR="005E6FEF" w:rsidRDefault="005E6FEF" w:rsidP="00CE6D23">
                <w:pPr>
                  <w:ind w:leftChars="0" w:left="0" w:firstLineChars="100" w:firstLine="210"/>
                  <w:jc w:val="left"/>
                </w:pPr>
                <w:r>
                  <w:rPr>
                    <w:rFonts w:hint="eastAsia"/>
                  </w:rPr>
                  <w:t>&lt;title&gt;jQueryを読み込む&lt;/title&gt;</w:t>
                </w:r>
              </w:p>
              <w:p w:rsidR="005E6FEF" w:rsidRDefault="005E6FEF" w:rsidP="00CE6D23">
                <w:pPr>
                  <w:ind w:leftChars="0" w:left="0" w:firstLineChars="100" w:firstLine="210"/>
                  <w:jc w:val="left"/>
                </w:pPr>
                <w:r>
                  <w:rPr>
                    <w:rFonts w:hint="eastAsia"/>
                  </w:rPr>
                  <w:t>&lt;script src=</w:t>
                </w:r>
                <w:r>
                  <w:t>”</w:t>
                </w:r>
                <w:r>
                  <w:rPr>
                    <w:rFonts w:hint="eastAsia"/>
                  </w:rPr>
                  <w:t>jquery-1.10.2.js</w:t>
                </w:r>
                <w:r>
                  <w:t>”</w:t>
                </w:r>
                <w:r>
                  <w:rPr>
                    <w:rFonts w:hint="eastAsia"/>
                  </w:rPr>
                  <w:t>&gt;&lt;/script&gt;</w:t>
                </w:r>
              </w:p>
              <w:p w:rsidR="005E6FEF" w:rsidRDefault="005E6FEF" w:rsidP="00A020B0">
                <w:pPr>
                  <w:ind w:leftChars="0" w:left="0"/>
                  <w:jc w:val="left"/>
                </w:pPr>
                <w:r>
                  <w:rPr>
                    <w:rFonts w:hint="eastAsia"/>
                  </w:rPr>
                  <w:t>&lt;/head&gt;</w:t>
                </w:r>
              </w:p>
            </w:tc>
          </w:tr>
        </w:tbl>
        <w:p w:rsidR="00B13D14" w:rsidRDefault="00B13D14" w:rsidP="00A020B0">
          <w:pPr>
            <w:ind w:left="840"/>
            <w:jc w:val="left"/>
          </w:pPr>
        </w:p>
        <w:p w:rsidR="00E64842" w:rsidRDefault="00E64842" w:rsidP="00A020B0">
          <w:pPr>
            <w:ind w:left="840"/>
            <w:jc w:val="left"/>
          </w:pPr>
          <w:r>
            <w:rPr>
              <w:rFonts w:hint="eastAsia"/>
            </w:rPr>
            <w:t>ダウンロードしたファイルを参照する代わりに、CDN</w:t>
          </w:r>
          <w:r w:rsidR="00AC6327">
            <w:rPr>
              <w:rFonts w:hint="eastAsia"/>
            </w:rPr>
            <w:t>(</w:t>
          </w:r>
          <w:r w:rsidR="006C7CAC">
            <w:rPr>
              <w:rFonts w:hint="eastAsia"/>
            </w:rPr>
            <w:t>コンテンツデリバリーネットワーク</w:t>
          </w:r>
          <w:r w:rsidR="00AC6327">
            <w:rPr>
              <w:rFonts w:hint="eastAsia"/>
            </w:rPr>
            <w:t>)</w:t>
          </w:r>
          <w:r>
            <w:rPr>
              <w:rFonts w:hint="eastAsia"/>
            </w:rPr>
            <w:t>を使用することも可能です。</w:t>
          </w:r>
        </w:p>
        <w:p w:rsidR="00B13D14" w:rsidRPr="00B13D14" w:rsidRDefault="00B13D14" w:rsidP="00A020B0">
          <w:pPr>
            <w:ind w:left="840"/>
            <w:jc w:val="left"/>
          </w:pPr>
        </w:p>
        <w:tbl>
          <w:tblPr>
            <w:tblStyle w:val="af"/>
            <w:tblW w:w="0" w:type="auto"/>
            <w:tblInd w:w="840" w:type="dxa"/>
            <w:tblLook w:val="04A0"/>
          </w:tblPr>
          <w:tblGrid>
            <w:gridCol w:w="9122"/>
          </w:tblGrid>
          <w:tr w:rsidR="00E64842" w:rsidTr="004D25FC">
            <w:tc>
              <w:tcPr>
                <w:tcW w:w="9122" w:type="dxa"/>
              </w:tcPr>
              <w:p w:rsidR="00E64842" w:rsidRDefault="00E64842" w:rsidP="00A020B0">
                <w:pPr>
                  <w:ind w:leftChars="0" w:left="0"/>
                  <w:jc w:val="left"/>
                </w:pPr>
                <w:r>
                  <w:rPr>
                    <w:rFonts w:hint="eastAsia"/>
                  </w:rPr>
                  <w:t>&lt;script src="</w:t>
                </w:r>
                <w:r w:rsidRPr="0083760C">
                  <w:t>http://code.jquery.com/jquery-1.10.2.min.js</w:t>
                </w:r>
                <w:r>
                  <w:rPr>
                    <w:rFonts w:hint="eastAsia"/>
                  </w:rPr>
                  <w:t>"&gt;&lt;/script&gt;</w:t>
                </w:r>
              </w:p>
            </w:tc>
          </w:tr>
        </w:tbl>
        <w:p w:rsidR="00E64842" w:rsidRPr="0083760C" w:rsidRDefault="00E64842" w:rsidP="00A020B0">
          <w:pPr>
            <w:ind w:left="840"/>
            <w:jc w:val="left"/>
          </w:pPr>
        </w:p>
        <w:p w:rsidR="00E64842" w:rsidRDefault="00E64842" w:rsidP="00A020B0">
          <w:pPr>
            <w:pStyle w:val="2"/>
            <w:spacing w:after="180"/>
            <w:jc w:val="left"/>
          </w:pPr>
          <w:bookmarkStart w:id="7" w:name="_Toc474511403"/>
          <w:bookmarkStart w:id="8" w:name="_Toc476154135"/>
          <w:r>
            <w:rPr>
              <w:rFonts w:hint="eastAsia"/>
            </w:rPr>
            <w:t>jQueryの基本</w:t>
          </w:r>
          <w:bookmarkEnd w:id="7"/>
          <w:bookmarkEnd w:id="8"/>
        </w:p>
        <w:p w:rsidR="00556B5F" w:rsidRDefault="00556B5F" w:rsidP="00A020B0">
          <w:pPr>
            <w:ind w:leftChars="0" w:left="0" w:firstLineChars="500" w:firstLine="1050"/>
            <w:jc w:val="left"/>
          </w:pPr>
          <w:r>
            <w:rPr>
              <w:rFonts w:hint="eastAsia"/>
            </w:rPr>
            <w:t>jQueryを含むJavaScriptのコードはscript要素の中に記述する必要がありますが、</w:t>
          </w:r>
        </w:p>
        <w:p w:rsidR="00556B5F" w:rsidRPr="00556B5F" w:rsidRDefault="00556B5F" w:rsidP="00A020B0">
          <w:pPr>
            <w:ind w:leftChars="390" w:left="819"/>
            <w:jc w:val="left"/>
          </w:pPr>
          <w:r>
            <w:rPr>
              <w:rFonts w:hint="eastAsia"/>
            </w:rPr>
            <w:t>Web</w:t>
          </w:r>
          <w:r w:rsidR="00880F84">
            <w:rPr>
              <w:rFonts w:hint="eastAsia"/>
            </w:rPr>
            <w:t>ブラウザ</w:t>
          </w:r>
          <w:r>
            <w:rPr>
              <w:rFonts w:hint="eastAsia"/>
            </w:rPr>
            <w:t>はHTMLをファイルの先頭から1行ずつ読み込んでおり、script要素が読み込まれた段階で、script要素内記述された命令を実行します。以下</w:t>
          </w:r>
          <w:r w:rsidR="00C575BB">
            <w:rPr>
              <w:rFonts w:hint="eastAsia"/>
            </w:rPr>
            <w:t>jQueryを使用していない簡単な</w:t>
          </w:r>
          <w:r>
            <w:rPr>
              <w:rFonts w:hint="eastAsia"/>
            </w:rPr>
            <w:t>サンプルです。</w:t>
          </w:r>
        </w:p>
        <w:p w:rsidR="00556B5F" w:rsidRPr="00B42B39" w:rsidRDefault="00556B5F" w:rsidP="00A020B0">
          <w:pPr>
            <w:ind w:left="840"/>
            <w:jc w:val="left"/>
          </w:pPr>
        </w:p>
        <w:tbl>
          <w:tblPr>
            <w:tblStyle w:val="af"/>
            <w:tblW w:w="0" w:type="auto"/>
            <w:tblInd w:w="840" w:type="dxa"/>
            <w:tblLook w:val="04A0"/>
          </w:tblPr>
          <w:tblGrid>
            <w:gridCol w:w="9122"/>
          </w:tblGrid>
          <w:tr w:rsidR="00556B5F" w:rsidTr="004D25FC">
            <w:tc>
              <w:tcPr>
                <w:tcW w:w="9944" w:type="dxa"/>
              </w:tcPr>
              <w:p w:rsidR="00556B5F" w:rsidRDefault="00556B5F" w:rsidP="00A020B0">
                <w:pPr>
                  <w:ind w:leftChars="0" w:left="0"/>
                  <w:jc w:val="left"/>
                </w:pPr>
                <w:r>
                  <w:rPr>
                    <w:rFonts w:hint="eastAsia"/>
                  </w:rPr>
                  <w:t>&lt;!DOCTYPE html&gt;</w:t>
                </w:r>
              </w:p>
              <w:p w:rsidR="00556B5F" w:rsidRDefault="00556B5F" w:rsidP="00A020B0">
                <w:pPr>
                  <w:ind w:leftChars="0" w:left="0"/>
                  <w:jc w:val="left"/>
                </w:pPr>
                <w:r>
                  <w:rPr>
                    <w:rFonts w:hint="eastAsia"/>
                  </w:rPr>
                  <w:t>&lt;html</w:t>
                </w:r>
                <w:r w:rsidR="002A77D4">
                  <w:rPr>
                    <w:rFonts w:hint="eastAsia"/>
                  </w:rPr>
                  <w:t xml:space="preserve"> lang=</w:t>
                </w:r>
                <w:r w:rsidR="002A77D4">
                  <w:t>”</w:t>
                </w:r>
                <w:r w:rsidR="002A77D4">
                  <w:rPr>
                    <w:rFonts w:hint="eastAsia"/>
                  </w:rPr>
                  <w:t>ja</w:t>
                </w:r>
                <w:r w:rsidR="002A77D4">
                  <w:t>”</w:t>
                </w:r>
                <w:r>
                  <w:rPr>
                    <w:rFonts w:hint="eastAsia"/>
                  </w:rPr>
                  <w:t>&gt;</w:t>
                </w:r>
              </w:p>
              <w:p w:rsidR="00556B5F" w:rsidRDefault="00556B5F" w:rsidP="00CE6D23">
                <w:pPr>
                  <w:ind w:leftChars="0" w:left="0" w:firstLineChars="100" w:firstLine="210"/>
                  <w:jc w:val="left"/>
                </w:pPr>
                <w:r>
                  <w:rPr>
                    <w:rFonts w:hint="eastAsia"/>
                  </w:rPr>
                  <w:t>&lt;head&gt;</w:t>
                </w:r>
              </w:p>
              <w:p w:rsidR="00556B5F" w:rsidRDefault="002A77D4" w:rsidP="00CE6D23">
                <w:pPr>
                  <w:ind w:leftChars="0" w:left="0" w:firstLineChars="200" w:firstLine="420"/>
                  <w:jc w:val="left"/>
                </w:pPr>
                <w:r>
                  <w:rPr>
                    <w:rFonts w:hint="eastAsia"/>
                  </w:rPr>
                  <w:t>&lt;meta charset=</w:t>
                </w:r>
                <w:r>
                  <w:t>”</w:t>
                </w:r>
                <w:r>
                  <w:rPr>
                    <w:rFonts w:hint="eastAsia"/>
                  </w:rPr>
                  <w:t>UTF-8</w:t>
                </w:r>
                <w:r>
                  <w:t>”</w:t>
                </w:r>
                <w:r>
                  <w:rPr>
                    <w:rFonts w:hint="eastAsia"/>
                  </w:rPr>
                  <w:t>&gt;</w:t>
                </w:r>
              </w:p>
              <w:p w:rsidR="002A77D4" w:rsidRDefault="002A77D4" w:rsidP="00CE6D23">
                <w:pPr>
                  <w:ind w:leftChars="0" w:left="0" w:firstLineChars="200" w:firstLine="420"/>
                  <w:jc w:val="left"/>
                </w:pPr>
                <w:r>
                  <w:rPr>
                    <w:rFonts w:hint="eastAsia"/>
                  </w:rPr>
                  <w:t>&lt;title&gt;</w:t>
                </w:r>
                <w:r w:rsidR="00CC41D7">
                  <w:rPr>
                    <w:rFonts w:hint="eastAsia"/>
                  </w:rPr>
                  <w:t>sample</w:t>
                </w:r>
                <w:r>
                  <w:rPr>
                    <w:rFonts w:hint="eastAsia"/>
                  </w:rPr>
                  <w:t>&lt;/title&gt;</w:t>
                </w:r>
              </w:p>
              <w:p w:rsidR="002A77D4" w:rsidRDefault="002A77D4" w:rsidP="00CE6D23">
                <w:pPr>
                  <w:ind w:leftChars="0" w:left="0" w:firstLineChars="200" w:firstLine="420"/>
                  <w:jc w:val="left"/>
                </w:pPr>
                <w:r>
                  <w:rPr>
                    <w:rFonts w:hint="eastAsia"/>
                  </w:rPr>
                  <w:t>&lt;script&gt;</w:t>
                </w:r>
              </w:p>
              <w:p w:rsidR="002A77D4" w:rsidRDefault="002A77D4" w:rsidP="00CE6D23">
                <w:pPr>
                  <w:ind w:leftChars="0" w:left="0" w:firstLineChars="300" w:firstLine="630"/>
                  <w:jc w:val="left"/>
                </w:pPr>
                <w:r>
                  <w:rPr>
                    <w:rFonts w:hint="eastAsia"/>
                  </w:rPr>
                  <w:t>alert</w:t>
                </w:r>
                <w:r w:rsidR="00AC6327">
                  <w:rPr>
                    <w:rFonts w:hint="eastAsia"/>
                  </w:rPr>
                  <w:t>(</w:t>
                </w:r>
                <w:r>
                  <w:t>“</w:t>
                </w:r>
                <w:r>
                  <w:rPr>
                    <w:rFonts w:hint="eastAsia"/>
                  </w:rPr>
                  <w:t>Hello world</w:t>
                </w:r>
                <w:r>
                  <w:t>”</w:t>
                </w:r>
                <w:r w:rsidR="00AC6327">
                  <w:rPr>
                    <w:rFonts w:hint="eastAsia"/>
                  </w:rPr>
                  <w:t>)</w:t>
                </w:r>
              </w:p>
              <w:p w:rsidR="00556B5F" w:rsidRDefault="00556B5F" w:rsidP="00CE6D23">
                <w:pPr>
                  <w:ind w:leftChars="0" w:left="0" w:firstLineChars="200" w:firstLine="420"/>
                  <w:jc w:val="left"/>
                </w:pPr>
                <w:r>
                  <w:rPr>
                    <w:rFonts w:hint="eastAsia"/>
                  </w:rPr>
                  <w:t>&lt;/script&gt;</w:t>
                </w:r>
              </w:p>
              <w:p w:rsidR="00556B5F" w:rsidRDefault="00556B5F" w:rsidP="00CE6D23">
                <w:pPr>
                  <w:ind w:leftChars="0" w:left="0" w:firstLineChars="100" w:firstLine="210"/>
                  <w:jc w:val="left"/>
                </w:pPr>
                <w:r>
                  <w:rPr>
                    <w:rFonts w:hint="eastAsia"/>
                  </w:rPr>
                  <w:t>&lt;/head&gt;</w:t>
                </w:r>
              </w:p>
              <w:p w:rsidR="00556B5F" w:rsidRDefault="00556B5F" w:rsidP="00CE6D23">
                <w:pPr>
                  <w:ind w:leftChars="0" w:left="0" w:firstLineChars="100" w:firstLine="210"/>
                  <w:jc w:val="left"/>
                </w:pPr>
                <w:r>
                  <w:rPr>
                    <w:rFonts w:hint="eastAsia"/>
                  </w:rPr>
                  <w:t>&lt;body&gt;</w:t>
                </w:r>
              </w:p>
              <w:p w:rsidR="00556B5F" w:rsidRDefault="002A77D4" w:rsidP="00CE6D23">
                <w:pPr>
                  <w:ind w:leftChars="0" w:left="0" w:firstLineChars="200" w:firstLine="420"/>
                  <w:jc w:val="left"/>
                </w:pPr>
                <w:r>
                  <w:rPr>
                    <w:rFonts w:hint="eastAsia"/>
                  </w:rPr>
                  <w:t>&lt;h1&gt;サンプルテキスト</w:t>
                </w:r>
                <w:r w:rsidR="00556B5F">
                  <w:rPr>
                    <w:rFonts w:hint="eastAsia"/>
                  </w:rPr>
                  <w:t>&lt;/h1&gt;</w:t>
                </w:r>
              </w:p>
              <w:p w:rsidR="00556B5F" w:rsidRDefault="002A77D4" w:rsidP="00CE6D23">
                <w:pPr>
                  <w:ind w:leftChars="0" w:left="0" w:firstLineChars="100" w:firstLine="210"/>
                  <w:jc w:val="left"/>
                </w:pPr>
                <w:r>
                  <w:rPr>
                    <w:rFonts w:hint="eastAsia"/>
                  </w:rPr>
                  <w:t>&lt;/body&gt;</w:t>
                </w:r>
              </w:p>
              <w:p w:rsidR="00556B5F" w:rsidRDefault="002A77D4" w:rsidP="00CE6D23">
                <w:pPr>
                  <w:ind w:leftChars="0" w:left="0"/>
                  <w:jc w:val="left"/>
                </w:pPr>
                <w:r>
                  <w:rPr>
                    <w:rFonts w:hint="eastAsia"/>
                  </w:rPr>
                  <w:t>&lt;/html&gt;</w:t>
                </w:r>
              </w:p>
            </w:tc>
          </w:tr>
        </w:tbl>
        <w:p w:rsidR="00556B5F" w:rsidRDefault="00556B5F" w:rsidP="00A020B0">
          <w:pPr>
            <w:ind w:left="840" w:firstLineChars="100" w:firstLine="210"/>
            <w:jc w:val="left"/>
          </w:pPr>
        </w:p>
        <w:p w:rsidR="004D25FC" w:rsidRDefault="004D25FC" w:rsidP="00A020B0">
          <w:pPr>
            <w:ind w:left="840" w:firstLineChars="100" w:firstLine="210"/>
            <w:jc w:val="left"/>
          </w:pPr>
          <w:r>
            <w:rPr>
              <w:rFonts w:hint="eastAsia"/>
            </w:rPr>
            <w:lastRenderedPageBreak/>
            <w:t>サンプルを実行すると「Hello world」というダイアログが</w:t>
          </w:r>
          <w:r w:rsidR="00880F84">
            <w:rPr>
              <w:rFonts w:hint="eastAsia"/>
            </w:rPr>
            <w:t>ブラウザ</w:t>
          </w:r>
          <w:r>
            <w:rPr>
              <w:rFonts w:hint="eastAsia"/>
            </w:rPr>
            <w:t>上に表示されます。「OK」ボタンを押すとbody要素に記述されているテキストが表示されますが、ボタンを押すまでは何も表示されません。「alert」という命令が実行された時点では、script要素以降のHTMLを</w:t>
          </w:r>
          <w:r w:rsidR="00880F84">
            <w:rPr>
              <w:rFonts w:hint="eastAsia"/>
            </w:rPr>
            <w:t>ブラウザ</w:t>
          </w:r>
          <w:r>
            <w:rPr>
              <w:rFonts w:hint="eastAsia"/>
            </w:rPr>
            <w:t>は認識していないため、alert</w:t>
          </w:r>
          <w:r w:rsidR="00F27957">
            <w:rPr>
              <w:rFonts w:hint="eastAsia"/>
            </w:rPr>
            <w:t>の命令を終了させた後にテキストが表示される</w:t>
          </w:r>
          <w:r>
            <w:rPr>
              <w:rFonts w:hint="eastAsia"/>
            </w:rPr>
            <w:t>という仕組みになっています。</w:t>
          </w:r>
        </w:p>
        <w:p w:rsidR="004D25FC" w:rsidRDefault="004D25FC" w:rsidP="00A020B0">
          <w:pPr>
            <w:ind w:left="840" w:firstLineChars="100" w:firstLine="210"/>
            <w:jc w:val="left"/>
          </w:pPr>
          <w:r>
            <w:rPr>
              <w:rFonts w:hint="eastAsia"/>
            </w:rPr>
            <w:t>head要素内のscript要素にbody要素内のHTMLを操作するための命令を書いても、</w:t>
          </w:r>
          <w:r w:rsidR="00880F84">
            <w:rPr>
              <w:rFonts w:hint="eastAsia"/>
            </w:rPr>
            <w:t>ブラウザ</w:t>
          </w:r>
          <w:r>
            <w:rPr>
              <w:rFonts w:hint="eastAsia"/>
            </w:rPr>
            <w:t>がまだscript要素までしか読み込んでいないので、本来意図した通りに動きません。</w:t>
          </w:r>
        </w:p>
        <w:p w:rsidR="004D25FC" w:rsidRDefault="004D25FC" w:rsidP="00A020B0">
          <w:pPr>
            <w:ind w:left="840" w:firstLineChars="100" w:firstLine="210"/>
            <w:jc w:val="left"/>
          </w:pPr>
          <w:r>
            <w:rPr>
              <w:rFonts w:hint="eastAsia"/>
            </w:rPr>
            <w:t>そこで登場するのが、スクリプトを実行するタイミングを制御する「ready」というjQueryのメソッドです。readyメソッドは以下のような形式で使用します。</w:t>
          </w:r>
        </w:p>
        <w:p w:rsidR="004D25FC" w:rsidRDefault="004D25FC" w:rsidP="00A020B0">
          <w:pPr>
            <w:ind w:left="840" w:firstLineChars="100" w:firstLine="210"/>
            <w:jc w:val="left"/>
          </w:pPr>
        </w:p>
        <w:tbl>
          <w:tblPr>
            <w:tblStyle w:val="af"/>
            <w:tblW w:w="0" w:type="auto"/>
            <w:tblInd w:w="840" w:type="dxa"/>
            <w:tblLook w:val="04A0"/>
          </w:tblPr>
          <w:tblGrid>
            <w:gridCol w:w="9122"/>
          </w:tblGrid>
          <w:tr w:rsidR="004D25FC" w:rsidTr="004D25FC">
            <w:tc>
              <w:tcPr>
                <w:tcW w:w="9122" w:type="dxa"/>
              </w:tcPr>
              <w:p w:rsidR="004D25FC" w:rsidRDefault="004D25FC" w:rsidP="00A020B0">
                <w:pPr>
                  <w:ind w:leftChars="0" w:left="0"/>
                  <w:jc w:val="left"/>
                </w:pPr>
                <w:r>
                  <w:rPr>
                    <w:rFonts w:hint="eastAsia"/>
                  </w:rPr>
                  <w:t>$</w:t>
                </w:r>
                <w:r w:rsidR="00AC6327">
                  <w:rPr>
                    <w:rFonts w:hint="eastAsia"/>
                  </w:rPr>
                  <w:t>(</w:t>
                </w:r>
                <w:r>
                  <w:rPr>
                    <w:rFonts w:hint="eastAsia"/>
                  </w:rPr>
                  <w:t>document</w:t>
                </w:r>
                <w:r w:rsidR="00AC6327">
                  <w:rPr>
                    <w:rFonts w:hint="eastAsia"/>
                  </w:rPr>
                  <w:t>)</w:t>
                </w:r>
                <w:r>
                  <w:rPr>
                    <w:rFonts w:hint="eastAsia"/>
                  </w:rPr>
                  <w:t>.ready</w:t>
                </w:r>
                <w:r w:rsidR="00AC6327">
                  <w:rPr>
                    <w:rFonts w:hint="eastAsia"/>
                  </w:rPr>
                  <w:t>(</w:t>
                </w:r>
                <w:r>
                  <w:rPr>
                    <w:rFonts w:hint="eastAsia"/>
                  </w:rPr>
                  <w:t>function</w:t>
                </w:r>
                <w:r w:rsidR="00AC6327">
                  <w:rPr>
                    <w:rFonts w:hint="eastAsia"/>
                  </w:rPr>
                  <w:t>()</w:t>
                </w:r>
                <w:r>
                  <w:rPr>
                    <w:rFonts w:hint="eastAsia"/>
                  </w:rPr>
                  <w:t>{</w:t>
                </w:r>
              </w:p>
              <w:p w:rsidR="004D25FC" w:rsidRDefault="004D25FC" w:rsidP="008E769B">
                <w:pPr>
                  <w:ind w:leftChars="0" w:left="0" w:firstLineChars="100" w:firstLine="210"/>
                  <w:jc w:val="left"/>
                </w:pPr>
                <w:r>
                  <w:rPr>
                    <w:rFonts w:hint="eastAsia"/>
                  </w:rPr>
                  <w:t>//jQueryの処理を記述</w:t>
                </w:r>
              </w:p>
              <w:p w:rsidR="004D25FC" w:rsidRDefault="004D25FC" w:rsidP="00A020B0">
                <w:pPr>
                  <w:ind w:leftChars="0" w:left="0"/>
                  <w:jc w:val="left"/>
                </w:pPr>
                <w:r>
                  <w:rPr>
                    <w:rFonts w:hint="eastAsia"/>
                  </w:rPr>
                  <w:t>}</w:t>
                </w:r>
                <w:r w:rsidR="00AC6327">
                  <w:rPr>
                    <w:rFonts w:hint="eastAsia"/>
                  </w:rPr>
                  <w:t>)</w:t>
                </w:r>
                <w:r>
                  <w:rPr>
                    <w:rFonts w:hint="eastAsia"/>
                  </w:rPr>
                  <w:t>;</w:t>
                </w:r>
              </w:p>
            </w:tc>
          </w:tr>
        </w:tbl>
        <w:p w:rsidR="004D25FC" w:rsidRDefault="004D25FC" w:rsidP="00A020B0">
          <w:pPr>
            <w:ind w:left="840" w:firstLineChars="100" w:firstLine="210"/>
            <w:jc w:val="left"/>
          </w:pPr>
        </w:p>
        <w:p w:rsidR="004D25FC" w:rsidRDefault="004D25FC" w:rsidP="00A020B0">
          <w:pPr>
            <w:ind w:left="840" w:firstLineChars="100" w:firstLine="210"/>
            <w:jc w:val="left"/>
          </w:pPr>
          <w:r>
            <w:rPr>
              <w:rFonts w:hint="eastAsia"/>
            </w:rPr>
            <w:t>readyメソッドの内側</w:t>
          </w:r>
          <w:r w:rsidR="00AC6327">
            <w:rPr>
              <w:rFonts w:hint="eastAsia"/>
            </w:rPr>
            <w:t>(</w:t>
          </w:r>
          <w:r>
            <w:rPr>
              <w:rFonts w:hint="eastAsia"/>
            </w:rPr>
            <w:t>function</w:t>
          </w:r>
          <w:r w:rsidR="00AC6327">
            <w:rPr>
              <w:rFonts w:hint="eastAsia"/>
            </w:rPr>
            <w:t>()</w:t>
          </w:r>
          <w:r>
            <w:rPr>
              <w:rFonts w:hint="eastAsia"/>
            </w:rPr>
            <w:t>{…}内</w:t>
          </w:r>
          <w:r w:rsidR="00AC6327">
            <w:rPr>
              <w:rFonts w:hint="eastAsia"/>
            </w:rPr>
            <w:t>)</w:t>
          </w:r>
          <w:r>
            <w:rPr>
              <w:rFonts w:hint="eastAsia"/>
            </w:rPr>
            <w:t>に記述されている命令は、HTMLの読み込みが終わった後に実行されます。readyという名前のとおり、「準備ができた段階でスクリプトを実行」</w:t>
          </w:r>
          <w:r w:rsidR="00F907F7">
            <w:rPr>
              <w:rFonts w:hint="eastAsia"/>
            </w:rPr>
            <w:t>という仕組みになっています。</w:t>
          </w:r>
        </w:p>
        <w:p w:rsidR="00F907F7" w:rsidRPr="004D25FC" w:rsidRDefault="00F907F7" w:rsidP="00A020B0">
          <w:pPr>
            <w:ind w:left="840" w:firstLineChars="100" w:firstLine="210"/>
            <w:jc w:val="left"/>
          </w:pPr>
          <w:r>
            <w:rPr>
              <w:rFonts w:hint="eastAsia"/>
            </w:rPr>
            <w:t>また、readyメソッドは以下のような省略形を使用することができます。</w:t>
          </w:r>
        </w:p>
        <w:p w:rsidR="00F907F7" w:rsidRDefault="00F907F7" w:rsidP="00A020B0">
          <w:pPr>
            <w:ind w:left="840" w:firstLineChars="100" w:firstLine="210"/>
            <w:jc w:val="left"/>
          </w:pPr>
        </w:p>
        <w:tbl>
          <w:tblPr>
            <w:tblStyle w:val="af"/>
            <w:tblW w:w="0" w:type="auto"/>
            <w:tblInd w:w="840" w:type="dxa"/>
            <w:tblLook w:val="04A0"/>
          </w:tblPr>
          <w:tblGrid>
            <w:gridCol w:w="9122"/>
          </w:tblGrid>
          <w:tr w:rsidR="00F907F7" w:rsidTr="00751942">
            <w:tc>
              <w:tcPr>
                <w:tcW w:w="9122" w:type="dxa"/>
              </w:tcPr>
              <w:p w:rsidR="00F907F7" w:rsidRDefault="00F907F7" w:rsidP="00A020B0">
                <w:pPr>
                  <w:ind w:leftChars="0" w:left="0"/>
                  <w:jc w:val="left"/>
                </w:pPr>
                <w:r>
                  <w:rPr>
                    <w:rFonts w:hint="eastAsia"/>
                  </w:rPr>
                  <w:t>$</w:t>
                </w:r>
                <w:r w:rsidR="00AC6327">
                  <w:rPr>
                    <w:rFonts w:hint="eastAsia"/>
                  </w:rPr>
                  <w:t>(</w:t>
                </w:r>
                <w:r>
                  <w:rPr>
                    <w:rFonts w:hint="eastAsia"/>
                  </w:rPr>
                  <w:t>function</w:t>
                </w:r>
                <w:r w:rsidR="00AC6327">
                  <w:rPr>
                    <w:rFonts w:hint="eastAsia"/>
                  </w:rPr>
                  <w:t>()</w:t>
                </w:r>
                <w:r>
                  <w:rPr>
                    <w:rFonts w:hint="eastAsia"/>
                  </w:rPr>
                  <w:t>{</w:t>
                </w:r>
              </w:p>
              <w:p w:rsidR="00F907F7" w:rsidRDefault="00F907F7" w:rsidP="008E769B">
                <w:pPr>
                  <w:ind w:leftChars="0" w:left="0" w:firstLineChars="100" w:firstLine="210"/>
                  <w:jc w:val="left"/>
                </w:pPr>
                <w:r>
                  <w:rPr>
                    <w:rFonts w:hint="eastAsia"/>
                  </w:rPr>
                  <w:t>//jQueryの処理を記述</w:t>
                </w:r>
              </w:p>
              <w:p w:rsidR="00F907F7" w:rsidRDefault="00F907F7" w:rsidP="00A020B0">
                <w:pPr>
                  <w:ind w:leftChars="0" w:left="0"/>
                  <w:jc w:val="left"/>
                </w:pPr>
                <w:r>
                  <w:rPr>
                    <w:rFonts w:hint="eastAsia"/>
                  </w:rPr>
                  <w:t>}</w:t>
                </w:r>
                <w:r w:rsidR="00AC6327">
                  <w:rPr>
                    <w:rFonts w:hint="eastAsia"/>
                  </w:rPr>
                  <w:t>)</w:t>
                </w:r>
                <w:r>
                  <w:rPr>
                    <w:rFonts w:hint="eastAsia"/>
                  </w:rPr>
                  <w:t>;</w:t>
                </w:r>
              </w:p>
            </w:tc>
          </w:tr>
        </w:tbl>
        <w:p w:rsidR="004D25FC" w:rsidRDefault="004D25FC" w:rsidP="00A020B0">
          <w:pPr>
            <w:ind w:left="840" w:firstLineChars="100" w:firstLine="210"/>
            <w:jc w:val="left"/>
          </w:pPr>
        </w:p>
        <w:p w:rsidR="00C575BB" w:rsidRDefault="00F907F7" w:rsidP="00A020B0">
          <w:pPr>
            <w:ind w:left="840" w:firstLineChars="100" w:firstLine="210"/>
            <w:jc w:val="left"/>
          </w:pPr>
          <w:r>
            <w:rPr>
              <w:rFonts w:hint="eastAsia"/>
            </w:rPr>
            <w:t>jQueryでスクリプトを記述するほとんどの場合、まずreadyメソッドを記述し、その内側に実際の命令を記述していきます。</w:t>
          </w:r>
          <w:r w:rsidR="00C575BB">
            <w:rPr>
              <w:rFonts w:hint="eastAsia"/>
            </w:rPr>
            <w:t>jQueryの基本的な利用方法を学ぶために、jQueryを使用して簡単なDOM操作を行うサンプルを見てみましょう。</w:t>
          </w:r>
        </w:p>
        <w:p w:rsidR="00E64842" w:rsidRDefault="00E64842" w:rsidP="00A020B0">
          <w:pPr>
            <w:ind w:left="840"/>
            <w:jc w:val="left"/>
          </w:pPr>
        </w:p>
        <w:p w:rsidR="009D7687" w:rsidRPr="00B42B39" w:rsidRDefault="00373BB0" w:rsidP="00A020B0">
          <w:pPr>
            <w:ind w:left="840"/>
            <w:jc w:val="left"/>
          </w:pPr>
          <w:r w:rsidRPr="00373BB0">
            <w:t>jQueryサンプル.html</w:t>
          </w:r>
        </w:p>
        <w:tbl>
          <w:tblPr>
            <w:tblStyle w:val="af"/>
            <w:tblW w:w="0" w:type="auto"/>
            <w:tblInd w:w="840" w:type="dxa"/>
            <w:tblLook w:val="04A0"/>
          </w:tblPr>
          <w:tblGrid>
            <w:gridCol w:w="9122"/>
          </w:tblGrid>
          <w:tr w:rsidR="00E64842" w:rsidTr="004D25FC">
            <w:tc>
              <w:tcPr>
                <w:tcW w:w="9944" w:type="dxa"/>
              </w:tcPr>
              <w:p w:rsidR="00B71176" w:rsidRDefault="00B71176" w:rsidP="00B71176">
                <w:pPr>
                  <w:ind w:leftChars="0" w:left="0"/>
                  <w:jc w:val="left"/>
                </w:pPr>
                <w:r>
                  <w:t>&lt;!DOCTYPE html&gt;</w:t>
                </w:r>
              </w:p>
              <w:p w:rsidR="00B71176" w:rsidRDefault="00B71176" w:rsidP="00B71176">
                <w:pPr>
                  <w:ind w:leftChars="0" w:left="0"/>
                  <w:jc w:val="left"/>
                </w:pPr>
                <w:r>
                  <w:t>&lt;html&gt;</w:t>
                </w:r>
              </w:p>
              <w:p w:rsidR="00B71176" w:rsidRDefault="00B71176" w:rsidP="008E769B">
                <w:pPr>
                  <w:ind w:leftChars="0" w:left="0" w:firstLineChars="100" w:firstLine="210"/>
                  <w:jc w:val="left"/>
                </w:pPr>
                <w:r>
                  <w:t>&lt;head&gt;</w:t>
                </w:r>
              </w:p>
              <w:p w:rsidR="00A9167F" w:rsidRDefault="00A9167F" w:rsidP="008E769B">
                <w:pPr>
                  <w:ind w:leftChars="0" w:left="0" w:firstLineChars="200" w:firstLine="420"/>
                  <w:jc w:val="left"/>
                </w:pPr>
                <w:r>
                  <w:rPr>
                    <w:rFonts w:hint="eastAsia"/>
                  </w:rPr>
                  <w:t>&lt;meta charset=</w:t>
                </w:r>
                <w:r w:rsidR="00CE4C44" w:rsidRPr="00B71176">
                  <w:t>"</w:t>
                </w:r>
                <w:r>
                  <w:rPr>
                    <w:rFonts w:hint="eastAsia"/>
                  </w:rPr>
                  <w:t>UTF-8</w:t>
                </w:r>
                <w:r w:rsidR="00CE4C44" w:rsidRPr="00B71176">
                  <w:t>"</w:t>
                </w:r>
                <w:r>
                  <w:rPr>
                    <w:rFonts w:hint="eastAsia"/>
                  </w:rPr>
                  <w:t>&gt;</w:t>
                </w:r>
              </w:p>
              <w:p w:rsidR="00B46EAC" w:rsidRDefault="00B46EAC" w:rsidP="008E769B">
                <w:pPr>
                  <w:ind w:leftChars="0" w:left="0" w:firstLineChars="200" w:firstLine="420"/>
                  <w:jc w:val="left"/>
                </w:pPr>
                <w:r>
                  <w:t>&lt;title&gt;sample&lt;/title&gt;</w:t>
                </w:r>
              </w:p>
              <w:p w:rsidR="00E64842" w:rsidRDefault="00B46EAC" w:rsidP="008E769B">
                <w:pPr>
                  <w:ind w:leftChars="0" w:left="0" w:firstLineChars="200" w:firstLine="420"/>
                  <w:jc w:val="left"/>
                </w:pPr>
                <w:r>
                  <w:t>&lt;script src="jquery-1.10.2.min.js"&gt;&lt;/script&gt;</w:t>
                </w:r>
                <w:r w:rsidR="00E64842">
                  <w:rPr>
                    <w:rFonts w:hint="eastAsia"/>
                  </w:rPr>
                  <w:t xml:space="preserve">　❶</w:t>
                </w:r>
              </w:p>
              <w:p w:rsidR="00A9167F" w:rsidRDefault="00A9167F" w:rsidP="008E769B">
                <w:pPr>
                  <w:ind w:leftChars="0" w:left="0" w:firstLineChars="200" w:firstLine="420"/>
                  <w:jc w:val="left"/>
                </w:pPr>
                <w:r>
                  <w:rPr>
                    <w:rFonts w:hint="eastAsia"/>
                  </w:rPr>
                  <w:t>&lt;script&gt;</w:t>
                </w:r>
              </w:p>
              <w:p w:rsidR="00A9167F" w:rsidRDefault="00A9167F" w:rsidP="008E769B">
                <w:pPr>
                  <w:ind w:leftChars="0" w:left="0" w:firstLineChars="300" w:firstLine="630"/>
                  <w:jc w:val="left"/>
                </w:pPr>
                <w:r>
                  <w:rPr>
                    <w:rFonts w:hint="eastAsia"/>
                  </w:rPr>
                  <w:t>$</w:t>
                </w:r>
                <w:r w:rsidR="00AC6327">
                  <w:rPr>
                    <w:rFonts w:hint="eastAsia"/>
                  </w:rPr>
                  <w:t>(</w:t>
                </w:r>
                <w:r>
                  <w:rPr>
                    <w:rFonts w:hint="eastAsia"/>
                  </w:rPr>
                  <w:t>function</w:t>
                </w:r>
                <w:r w:rsidR="00AC6327">
                  <w:rPr>
                    <w:rFonts w:hint="eastAsia"/>
                  </w:rPr>
                  <w:t>()</w:t>
                </w:r>
                <w:r>
                  <w:rPr>
                    <w:rFonts w:hint="eastAsia"/>
                  </w:rPr>
                  <w:t>{　❷</w:t>
                </w:r>
              </w:p>
              <w:p w:rsidR="00A9167F" w:rsidRDefault="00A9167F" w:rsidP="008E769B">
                <w:pPr>
                  <w:ind w:leftChars="0" w:left="0" w:firstLineChars="400" w:firstLine="840"/>
                  <w:jc w:val="left"/>
                </w:pPr>
                <w:r>
                  <w:rPr>
                    <w:rFonts w:hint="eastAsia"/>
                  </w:rPr>
                  <w:t>$</w:t>
                </w:r>
                <w:r w:rsidR="00AC6327">
                  <w:rPr>
                    <w:rFonts w:hint="eastAsia"/>
                  </w:rPr>
                  <w:t>(</w:t>
                </w:r>
                <w:r>
                  <w:rPr>
                    <w:rFonts w:hint="eastAsia"/>
                  </w:rPr>
                  <w:t>'#button'</w:t>
                </w:r>
                <w:r w:rsidR="00AC6327">
                  <w:rPr>
                    <w:rFonts w:hint="eastAsia"/>
                  </w:rPr>
                  <w:t>)</w:t>
                </w:r>
                <w:r>
                  <w:rPr>
                    <w:rFonts w:hint="eastAsia"/>
                  </w:rPr>
                  <w:t>.click</w:t>
                </w:r>
                <w:r w:rsidR="00AC6327">
                  <w:rPr>
                    <w:rFonts w:hint="eastAsia"/>
                  </w:rPr>
                  <w:t>(</w:t>
                </w:r>
                <w:r>
                  <w:rPr>
                    <w:rFonts w:hint="eastAsia"/>
                  </w:rPr>
                  <w:t>function</w:t>
                </w:r>
                <w:r w:rsidR="00AC6327">
                  <w:rPr>
                    <w:rFonts w:hint="eastAsia"/>
                  </w:rPr>
                  <w:t>()</w:t>
                </w:r>
                <w:r>
                  <w:rPr>
                    <w:rFonts w:hint="eastAsia"/>
                  </w:rPr>
                  <w:t>{　❸</w:t>
                </w:r>
              </w:p>
              <w:p w:rsidR="00A9167F" w:rsidRDefault="00A9167F" w:rsidP="008E769B">
                <w:pPr>
                  <w:ind w:leftChars="0" w:left="0" w:firstLineChars="500" w:firstLine="1050"/>
                  <w:jc w:val="left"/>
                </w:pPr>
                <w:r>
                  <w:rPr>
                    <w:rFonts w:hint="eastAsia"/>
                  </w:rPr>
                  <w:t>var name = $</w:t>
                </w:r>
                <w:r w:rsidR="00AC6327">
                  <w:rPr>
                    <w:rFonts w:hint="eastAsia"/>
                  </w:rPr>
                  <w:t>(</w:t>
                </w:r>
                <w:r>
                  <w:rPr>
                    <w:rFonts w:hint="eastAsia"/>
                  </w:rPr>
                  <w:t>'#name'</w:t>
                </w:r>
                <w:r w:rsidR="00AC6327">
                  <w:rPr>
                    <w:rFonts w:hint="eastAsia"/>
                  </w:rPr>
                  <w:t>)</w:t>
                </w:r>
                <w:r>
                  <w:rPr>
                    <w:rFonts w:hint="eastAsia"/>
                  </w:rPr>
                  <w:t>.val</w:t>
                </w:r>
                <w:r w:rsidR="00AC6327">
                  <w:rPr>
                    <w:rFonts w:hint="eastAsia"/>
                  </w:rPr>
                  <w:t>()</w:t>
                </w:r>
                <w:r>
                  <w:rPr>
                    <w:rFonts w:hint="eastAsia"/>
                  </w:rPr>
                  <w:t>;　❹</w:t>
                </w:r>
              </w:p>
              <w:p w:rsidR="00A9167F" w:rsidRDefault="00B71176" w:rsidP="008E769B">
                <w:pPr>
                  <w:ind w:leftChars="0" w:left="0" w:firstLineChars="500" w:firstLine="1050"/>
                  <w:jc w:val="left"/>
                </w:pPr>
                <w:r w:rsidRPr="00B71176">
                  <w:t>alert('こんにちは、'+ name + 'さん！');</w:t>
                </w:r>
              </w:p>
              <w:p w:rsidR="00A9167F" w:rsidRDefault="00A9167F" w:rsidP="008E769B">
                <w:pPr>
                  <w:ind w:leftChars="0" w:left="0" w:firstLineChars="400" w:firstLine="840"/>
                  <w:jc w:val="left"/>
                </w:pPr>
                <w:r>
                  <w:rPr>
                    <w:rFonts w:hint="eastAsia"/>
                  </w:rPr>
                  <w:t>}</w:t>
                </w:r>
                <w:r w:rsidR="00AC6327">
                  <w:rPr>
                    <w:rFonts w:hint="eastAsia"/>
                  </w:rPr>
                  <w:t>)</w:t>
                </w:r>
                <w:r>
                  <w:rPr>
                    <w:rFonts w:hint="eastAsia"/>
                  </w:rPr>
                  <w:t>;</w:t>
                </w:r>
              </w:p>
              <w:p w:rsidR="00A9167F" w:rsidRDefault="00A9167F" w:rsidP="008E769B">
                <w:pPr>
                  <w:ind w:leftChars="0" w:left="0" w:firstLineChars="300" w:firstLine="630"/>
                  <w:jc w:val="left"/>
                </w:pPr>
                <w:r>
                  <w:rPr>
                    <w:rFonts w:hint="eastAsia"/>
                  </w:rPr>
                  <w:t>}</w:t>
                </w:r>
                <w:r w:rsidR="00AC6327">
                  <w:rPr>
                    <w:rFonts w:hint="eastAsia"/>
                  </w:rPr>
                  <w:t>)</w:t>
                </w:r>
                <w:r>
                  <w:rPr>
                    <w:rFonts w:hint="eastAsia"/>
                  </w:rPr>
                  <w:t>;</w:t>
                </w:r>
              </w:p>
              <w:p w:rsidR="00A9167F" w:rsidRDefault="00A9167F" w:rsidP="008E769B">
                <w:pPr>
                  <w:ind w:leftChars="0" w:left="0" w:firstLineChars="200" w:firstLine="420"/>
                  <w:jc w:val="left"/>
                </w:pPr>
                <w:r>
                  <w:rPr>
                    <w:rFonts w:hint="eastAsia"/>
                  </w:rPr>
                  <w:t>&lt;/script&gt;</w:t>
                </w:r>
              </w:p>
              <w:p w:rsidR="00E64842" w:rsidRDefault="00E64842" w:rsidP="008E769B">
                <w:pPr>
                  <w:ind w:leftChars="0" w:left="0" w:firstLineChars="100" w:firstLine="210"/>
                  <w:jc w:val="left"/>
                </w:pPr>
                <w:r>
                  <w:rPr>
                    <w:rFonts w:hint="eastAsia"/>
                  </w:rPr>
                  <w:t>&lt;/head&gt;</w:t>
                </w:r>
              </w:p>
              <w:p w:rsidR="00E64842" w:rsidRDefault="00E64842" w:rsidP="00F45646">
                <w:pPr>
                  <w:ind w:leftChars="0" w:left="0" w:firstLineChars="100" w:firstLine="210"/>
                  <w:jc w:val="left"/>
                </w:pPr>
                <w:r>
                  <w:rPr>
                    <w:rFonts w:hint="eastAsia"/>
                  </w:rPr>
                  <w:lastRenderedPageBreak/>
                  <w:t>&lt;body&gt;</w:t>
                </w:r>
              </w:p>
              <w:p w:rsidR="00E64842" w:rsidRDefault="00E64842" w:rsidP="00F45646">
                <w:pPr>
                  <w:ind w:leftChars="0" w:left="0" w:firstLineChars="200" w:firstLine="420"/>
                  <w:jc w:val="left"/>
                </w:pPr>
                <w:r>
                  <w:rPr>
                    <w:rFonts w:hint="eastAsia"/>
                  </w:rPr>
                  <w:t>&lt;h1&gt;jQueryの基本&lt;/h1&gt;</w:t>
                </w:r>
              </w:p>
              <w:p w:rsidR="00B71176" w:rsidRDefault="00B71176" w:rsidP="00F45646">
                <w:pPr>
                  <w:ind w:leftChars="0" w:left="0" w:firstLineChars="200" w:firstLine="420"/>
                  <w:jc w:val="left"/>
                </w:pPr>
                <w:r>
                  <w:rPr>
                    <w:rFonts w:hint="eastAsia"/>
                  </w:rPr>
                  <w:t>お名前をどうぞ：</w:t>
                </w:r>
              </w:p>
              <w:p w:rsidR="00B71176" w:rsidRDefault="00B71176" w:rsidP="00F45646">
                <w:pPr>
                  <w:ind w:leftChars="0" w:left="0" w:firstLineChars="200" w:firstLine="420"/>
                  <w:jc w:val="left"/>
                </w:pPr>
                <w:r>
                  <w:t>&lt;input type="text" id="name" /&gt;</w:t>
                </w:r>
              </w:p>
              <w:p w:rsidR="00A9167F" w:rsidRDefault="00B71176" w:rsidP="00F45646">
                <w:pPr>
                  <w:ind w:leftChars="0" w:left="0" w:firstLineChars="200" w:firstLine="420"/>
                  <w:jc w:val="left"/>
                </w:pPr>
                <w:r>
                  <w:t>&lt;input type="button" id="button" value="クリック" /&gt;</w:t>
                </w:r>
              </w:p>
              <w:p w:rsidR="00E64842" w:rsidRDefault="00E64842" w:rsidP="00F45646">
                <w:pPr>
                  <w:ind w:leftChars="0" w:left="0" w:firstLineChars="100" w:firstLine="210"/>
                  <w:jc w:val="left"/>
                </w:pPr>
                <w:r>
                  <w:rPr>
                    <w:rFonts w:hint="eastAsia"/>
                  </w:rPr>
                  <w:t>&lt;/body&gt;</w:t>
                </w:r>
              </w:p>
              <w:p w:rsidR="00E64842" w:rsidRDefault="00E64842" w:rsidP="00A020B0">
                <w:pPr>
                  <w:ind w:leftChars="0" w:left="0"/>
                  <w:jc w:val="left"/>
                </w:pPr>
                <w:r>
                  <w:rPr>
                    <w:rFonts w:hint="eastAsia"/>
                  </w:rPr>
                  <w:t>&lt;/html&gt;</w:t>
                </w:r>
              </w:p>
            </w:tc>
          </w:tr>
        </w:tbl>
        <w:p w:rsidR="00E64842" w:rsidRDefault="00E64842" w:rsidP="00A020B0">
          <w:pPr>
            <w:ind w:left="840"/>
            <w:jc w:val="left"/>
          </w:pPr>
        </w:p>
        <w:p w:rsidR="00E64842" w:rsidRDefault="00C3271C" w:rsidP="00A020B0">
          <w:pPr>
            <w:ind w:leftChars="0" w:left="0" w:firstLineChars="500" w:firstLine="1050"/>
            <w:jc w:val="left"/>
          </w:pPr>
          <w:r>
            <w:rPr>
              <w:rFonts w:hint="eastAsia"/>
            </w:rPr>
            <w:t>❶</w:t>
          </w:r>
          <w:r w:rsidR="00E64842">
            <w:rPr>
              <w:rFonts w:hint="eastAsia"/>
            </w:rPr>
            <w:t>ではjQueryのJavaScriptファイルをインポートしています。</w:t>
          </w:r>
        </w:p>
        <w:p w:rsidR="00E64842" w:rsidRDefault="00E64842" w:rsidP="00A020B0">
          <w:pPr>
            <w:ind w:left="840" w:firstLineChars="100" w:firstLine="210"/>
            <w:jc w:val="left"/>
          </w:pPr>
          <w:r>
            <w:rPr>
              <w:rFonts w:hint="eastAsia"/>
            </w:rPr>
            <w:t>jQueryではイベントハンドラの登録などHTMLのロード後に実行される処理を、❷のように$</w:t>
          </w:r>
          <w:r w:rsidR="00AC6327">
            <w:rPr>
              <w:rFonts w:hint="eastAsia"/>
            </w:rPr>
            <w:t>(</w:t>
          </w:r>
          <w:r>
            <w:rPr>
              <w:rFonts w:hint="eastAsia"/>
            </w:rPr>
            <w:t>function</w:t>
          </w:r>
          <w:r w:rsidR="00AC6327">
            <w:rPr>
              <w:rFonts w:hint="eastAsia"/>
            </w:rPr>
            <w:t>()</w:t>
          </w:r>
          <w:r>
            <w:rPr>
              <w:rFonts w:hint="eastAsia"/>
            </w:rPr>
            <w:t>{</w:t>
          </w:r>
          <w:r>
            <w:t>…</w:t>
          </w:r>
          <w:r>
            <w:rPr>
              <w:rFonts w:hint="eastAsia"/>
            </w:rPr>
            <w:t>}</w:t>
          </w:r>
          <w:r w:rsidR="00AC6327">
            <w:rPr>
              <w:rFonts w:hint="eastAsia"/>
            </w:rPr>
            <w:t>)</w:t>
          </w:r>
          <w:r>
            <w:rPr>
              <w:rFonts w:hint="eastAsia"/>
            </w:rPr>
            <w:t>;の中に記述します。</w:t>
          </w:r>
        </w:p>
        <w:p w:rsidR="00E64842" w:rsidRDefault="00E64842" w:rsidP="00A020B0">
          <w:pPr>
            <w:ind w:left="840" w:firstLineChars="100" w:firstLine="210"/>
            <w:jc w:val="left"/>
          </w:pPr>
          <w:r>
            <w:rPr>
              <w:rFonts w:hint="eastAsia"/>
            </w:rPr>
            <w:t>❸のように$</w:t>
          </w:r>
          <w:r w:rsidR="00AC6327">
            <w:rPr>
              <w:rFonts w:hint="eastAsia"/>
            </w:rPr>
            <w:t>()</w:t>
          </w:r>
          <w:r>
            <w:rPr>
              <w:rFonts w:hint="eastAsia"/>
            </w:rPr>
            <w:t>関数にCSS</w:t>
          </w:r>
          <w:r w:rsidR="00C34ADB">
            <w:rPr>
              <w:rFonts w:hint="eastAsia"/>
            </w:rPr>
            <w:t>セレクタ</w:t>
          </w:r>
          <w:r>
            <w:rPr>
              <w:rFonts w:hint="eastAsia"/>
            </w:rPr>
            <w:t>を指定することで要素を検索できます。また、click</w:t>
          </w:r>
          <w:r w:rsidR="00AC6327">
            <w:rPr>
              <w:rFonts w:hint="eastAsia"/>
            </w:rPr>
            <w:t>()</w:t>
          </w:r>
          <w:r>
            <w:rPr>
              <w:rFonts w:hint="eastAsia"/>
            </w:rPr>
            <w:t>などイベントに対応したメソッドでイベントハンドラを登録できます。ここではid属性がbuttonの要素のclickイベントにイベントハンドラを登録しています。</w:t>
          </w:r>
        </w:p>
        <w:p w:rsidR="00E64842" w:rsidRDefault="00E64842" w:rsidP="00A020B0">
          <w:pPr>
            <w:ind w:left="840" w:firstLineChars="100" w:firstLine="210"/>
            <w:jc w:val="left"/>
          </w:pPr>
          <w:r>
            <w:rPr>
              <w:rFonts w:hint="eastAsia"/>
            </w:rPr>
            <w:t>$</w:t>
          </w:r>
          <w:r w:rsidR="00AC6327">
            <w:rPr>
              <w:rFonts w:hint="eastAsia"/>
            </w:rPr>
            <w:t>()</w:t>
          </w:r>
          <w:r>
            <w:rPr>
              <w:rFonts w:hint="eastAsia"/>
            </w:rPr>
            <w:t>関数で取得したjQueryオブジェクトには要素やDOMツリーの操作を行なう際に便利な各種のメソッドが用意されています。ここではval</w:t>
          </w:r>
          <w:r w:rsidR="00AC6327">
            <w:rPr>
              <w:rFonts w:hint="eastAsia"/>
            </w:rPr>
            <w:t>()</w:t>
          </w:r>
          <w:r>
            <w:rPr>
              <w:rFonts w:hint="eastAsia"/>
            </w:rPr>
            <w:t>メソッドでテキストフィールドの値を取得しています</w:t>
          </w:r>
          <w:r w:rsidR="00AC6327">
            <w:rPr>
              <w:rFonts w:hint="eastAsia"/>
            </w:rPr>
            <w:t>(</w:t>
          </w:r>
          <w:r>
            <w:rPr>
              <w:rFonts w:hint="eastAsia"/>
            </w:rPr>
            <w:t>❹</w:t>
          </w:r>
          <w:r w:rsidR="00AC6327">
            <w:rPr>
              <w:rFonts w:hint="eastAsia"/>
            </w:rPr>
            <w:t>)</w:t>
          </w:r>
          <w:r>
            <w:rPr>
              <w:rFonts w:hint="eastAsia"/>
            </w:rPr>
            <w:t>。</w:t>
          </w:r>
        </w:p>
        <w:p w:rsidR="00E64842" w:rsidRDefault="00E64842" w:rsidP="00A020B0">
          <w:pPr>
            <w:ind w:left="840" w:firstLineChars="100" w:firstLine="210"/>
            <w:jc w:val="left"/>
          </w:pPr>
          <w:r>
            <w:rPr>
              <w:rFonts w:hint="eastAsia"/>
            </w:rPr>
            <w:t>jQueryが提供する主な機能について</w:t>
          </w:r>
          <w:r w:rsidR="00F75DBF">
            <w:rPr>
              <w:rFonts w:hint="eastAsia"/>
            </w:rPr>
            <w:t>以下にまとめます</w:t>
          </w:r>
          <w:r>
            <w:rPr>
              <w:rFonts w:hint="eastAsia"/>
            </w:rPr>
            <w:t>。</w:t>
          </w:r>
        </w:p>
        <w:p w:rsidR="006E16A8" w:rsidRDefault="006E16A8" w:rsidP="00A020B0">
          <w:pPr>
            <w:ind w:left="840" w:firstLineChars="100" w:firstLine="210"/>
            <w:jc w:val="left"/>
          </w:pPr>
        </w:p>
        <w:p w:rsidR="00E636CB" w:rsidRDefault="00E636CB" w:rsidP="00A020B0">
          <w:pPr>
            <w:ind w:leftChars="190" w:left="399"/>
            <w:jc w:val="left"/>
            <w:rPr>
              <w:b/>
            </w:rPr>
          </w:pPr>
          <w:r w:rsidRPr="00DA4620">
            <w:rPr>
              <w:rFonts w:hint="eastAsia"/>
            </w:rPr>
            <w:t>●</w:t>
          </w:r>
          <w:r>
            <w:rPr>
              <w:rFonts w:hint="eastAsia"/>
              <w:sz w:val="28"/>
              <w:szCs w:val="28"/>
            </w:rPr>
            <w:t>CSS</w:t>
          </w:r>
          <w:r w:rsidR="00C34ADB">
            <w:rPr>
              <w:rFonts w:hint="eastAsia"/>
              <w:sz w:val="28"/>
              <w:szCs w:val="28"/>
            </w:rPr>
            <w:t>セレクタ</w:t>
          </w:r>
        </w:p>
        <w:p w:rsidR="00E64842" w:rsidRDefault="00E64842" w:rsidP="00A020B0">
          <w:pPr>
            <w:ind w:left="840"/>
            <w:jc w:val="left"/>
          </w:pPr>
          <w:r>
            <w:rPr>
              <w:rFonts w:hint="eastAsia"/>
            </w:rPr>
            <w:t xml:space="preserve">　通常のJavaScriptで要素を取得するには、DOMツリーを1つずつたどるか、id属性の値を指定してdocument.getElementById</w:t>
          </w:r>
          <w:r w:rsidR="00AC6327">
            <w:rPr>
              <w:rFonts w:hint="eastAsia"/>
            </w:rPr>
            <w:t>()</w:t>
          </w:r>
          <w:r>
            <w:rPr>
              <w:rFonts w:hint="eastAsia"/>
            </w:rPr>
            <w:t>メソッドを使用などの方法しかありませんが、jQueryでは$</w:t>
          </w:r>
          <w:r w:rsidR="00AC6327">
            <w:rPr>
              <w:rFonts w:hint="eastAsia"/>
            </w:rPr>
            <w:t>()</w:t>
          </w:r>
          <w:r>
            <w:rPr>
              <w:rFonts w:hint="eastAsia"/>
            </w:rPr>
            <w:t>関数の引数にCSS</w:t>
          </w:r>
          <w:r w:rsidR="00C34ADB">
            <w:rPr>
              <w:rFonts w:hint="eastAsia"/>
            </w:rPr>
            <w:t>セレクタ</w:t>
          </w:r>
          <w:r>
            <w:rPr>
              <w:rFonts w:hint="eastAsia"/>
            </w:rPr>
            <w:t>を指定することで非常に柔軟な検索を行なうことができます。</w:t>
          </w:r>
        </w:p>
        <w:p w:rsidR="00E64842" w:rsidRDefault="00E64842" w:rsidP="00A020B0">
          <w:pPr>
            <w:ind w:left="840" w:firstLineChars="100" w:firstLine="210"/>
            <w:jc w:val="left"/>
          </w:pPr>
        </w:p>
        <w:tbl>
          <w:tblPr>
            <w:tblStyle w:val="af"/>
            <w:tblW w:w="0" w:type="auto"/>
            <w:tblInd w:w="840" w:type="dxa"/>
            <w:tblLook w:val="04A0"/>
          </w:tblPr>
          <w:tblGrid>
            <w:gridCol w:w="9122"/>
          </w:tblGrid>
          <w:tr w:rsidR="00E64842" w:rsidTr="004D25FC">
            <w:tc>
              <w:tcPr>
                <w:tcW w:w="9944" w:type="dxa"/>
              </w:tcPr>
              <w:p w:rsidR="00E64842" w:rsidRDefault="00E64842" w:rsidP="00A020B0">
                <w:pPr>
                  <w:ind w:leftChars="0" w:left="0"/>
                  <w:jc w:val="left"/>
                </w:pPr>
                <w:r>
                  <w:rPr>
                    <w:rFonts w:hint="eastAsia"/>
                  </w:rPr>
                  <w:t>// id属性がmylement配下のdiv要素を取得</w:t>
                </w:r>
              </w:p>
              <w:p w:rsidR="00E64842" w:rsidRDefault="00E64842" w:rsidP="00A020B0">
                <w:pPr>
                  <w:ind w:leftChars="0" w:left="0"/>
                  <w:jc w:val="left"/>
                </w:pPr>
                <w:r>
                  <w:rPr>
                    <w:rFonts w:hint="eastAsia"/>
                  </w:rPr>
                  <w:t>var element=$</w:t>
                </w:r>
                <w:r w:rsidR="00AC6327">
                  <w:rPr>
                    <w:rFonts w:hint="eastAsia"/>
                  </w:rPr>
                  <w:t>(</w:t>
                </w:r>
                <w:r>
                  <w:rPr>
                    <w:rFonts w:hint="eastAsia"/>
                  </w:rPr>
                  <w:t>'#myelement div'</w:t>
                </w:r>
                <w:r w:rsidR="00AC6327">
                  <w:rPr>
                    <w:rFonts w:hint="eastAsia"/>
                  </w:rPr>
                  <w:t>)</w:t>
                </w:r>
                <w:r>
                  <w:rPr>
                    <w:rFonts w:hint="eastAsia"/>
                  </w:rPr>
                  <w:t>;</w:t>
                </w:r>
              </w:p>
            </w:tc>
          </w:tr>
        </w:tbl>
        <w:p w:rsidR="00E64842" w:rsidRDefault="00E64842" w:rsidP="00A020B0">
          <w:pPr>
            <w:ind w:left="840" w:firstLineChars="100" w:firstLine="210"/>
            <w:jc w:val="left"/>
          </w:pPr>
        </w:p>
        <w:p w:rsidR="004223E9" w:rsidRDefault="004223E9" w:rsidP="00A020B0">
          <w:pPr>
            <w:ind w:leftChars="190" w:left="399"/>
            <w:jc w:val="left"/>
            <w:rPr>
              <w:b/>
            </w:rPr>
          </w:pPr>
          <w:r w:rsidRPr="00DA4620">
            <w:rPr>
              <w:rFonts w:hint="eastAsia"/>
            </w:rPr>
            <w:t>●</w:t>
          </w:r>
          <w:r>
            <w:rPr>
              <w:rFonts w:hint="eastAsia"/>
              <w:sz w:val="28"/>
              <w:szCs w:val="28"/>
            </w:rPr>
            <w:t>DOM操作</w:t>
          </w:r>
        </w:p>
        <w:p w:rsidR="00E64842" w:rsidRPr="00FD4818" w:rsidRDefault="00E64842" w:rsidP="00A020B0">
          <w:pPr>
            <w:ind w:left="840"/>
            <w:jc w:val="left"/>
          </w:pPr>
          <w:r>
            <w:rPr>
              <w:rFonts w:hint="eastAsia"/>
            </w:rPr>
            <w:t xml:space="preserve">　jQueryオブジェクトのメソッドを使用することで、煩雑なDOM操作を手軽に行なうことができます。たとえば次のコードはclass属性がimageのli要素の子要素の先頭にimg要素を挿入しています。このようにjQueryを使用することで、CSS</w:t>
          </w:r>
          <w:r w:rsidR="00C34ADB">
            <w:rPr>
              <w:rFonts w:hint="eastAsia"/>
            </w:rPr>
            <w:t>セレクタ</w:t>
          </w:r>
          <w:r>
            <w:rPr>
              <w:rFonts w:hint="eastAsia"/>
            </w:rPr>
            <w:t>に一致した複数の要素に対する操作を一度に行なうことができます。</w:t>
          </w:r>
        </w:p>
        <w:p w:rsidR="006E0EAA" w:rsidRDefault="00FD4818" w:rsidP="00FD4818">
          <w:pPr>
            <w:ind w:left="840" w:firstLineChars="100" w:firstLine="210"/>
            <w:jc w:val="left"/>
          </w:pPr>
          <w:r>
            <w:rPr>
              <w:rFonts w:hint="eastAsia"/>
            </w:rPr>
            <w:t>以下に</w:t>
          </w:r>
          <w:r w:rsidR="006E0EAA">
            <w:rPr>
              <w:rFonts w:hint="eastAsia"/>
            </w:rPr>
            <w:t>jQueryを使用したDOM操作の例</w:t>
          </w:r>
          <w:r>
            <w:rPr>
              <w:rFonts w:hint="eastAsia"/>
            </w:rPr>
            <w:t>を示します。</w:t>
          </w:r>
        </w:p>
        <w:p w:rsidR="00FD4818" w:rsidRPr="00FD4818" w:rsidRDefault="00FD4818" w:rsidP="00A020B0">
          <w:pPr>
            <w:ind w:left="840"/>
            <w:jc w:val="left"/>
          </w:pPr>
        </w:p>
        <w:tbl>
          <w:tblPr>
            <w:tblStyle w:val="af"/>
            <w:tblW w:w="0" w:type="auto"/>
            <w:tblInd w:w="840" w:type="dxa"/>
            <w:tblLook w:val="04A0"/>
          </w:tblPr>
          <w:tblGrid>
            <w:gridCol w:w="9122"/>
          </w:tblGrid>
          <w:tr w:rsidR="00E64842" w:rsidTr="006E0EAA">
            <w:tc>
              <w:tcPr>
                <w:tcW w:w="9122" w:type="dxa"/>
              </w:tcPr>
              <w:p w:rsidR="00E64842" w:rsidRDefault="00E64842" w:rsidP="00A020B0">
                <w:pPr>
                  <w:ind w:leftChars="0" w:left="0"/>
                  <w:jc w:val="left"/>
                </w:pPr>
                <w:r>
                  <w:rPr>
                    <w:rFonts w:hint="eastAsia"/>
                  </w:rPr>
                  <w:t>// &lt;li class="icon"&gt;...&lt;li&gt;の先頭に&lt;img src="icon.png"/&gt;を挿入</w:t>
                </w:r>
              </w:p>
              <w:p w:rsidR="00E64842" w:rsidRDefault="00E64842" w:rsidP="00A020B0">
                <w:pPr>
                  <w:ind w:leftChars="0" w:left="0"/>
                  <w:jc w:val="left"/>
                </w:pPr>
                <w:r>
                  <w:rPr>
                    <w:rFonts w:hint="eastAsia"/>
                  </w:rPr>
                  <w:t>$</w:t>
                </w:r>
                <w:r w:rsidR="00AC6327">
                  <w:rPr>
                    <w:rFonts w:hint="eastAsia"/>
                  </w:rPr>
                  <w:t>(</w:t>
                </w:r>
                <w:r>
                  <w:rPr>
                    <w:rFonts w:hint="eastAsia"/>
                  </w:rPr>
                  <w:t>'li.icon'</w:t>
                </w:r>
                <w:r w:rsidR="00AC6327">
                  <w:rPr>
                    <w:rFonts w:hint="eastAsia"/>
                  </w:rPr>
                  <w:t>)</w:t>
                </w:r>
                <w:r>
                  <w:rPr>
                    <w:rFonts w:hint="eastAsia"/>
                  </w:rPr>
                  <w:t>.prepend</w:t>
                </w:r>
                <w:r w:rsidR="00AC6327">
                  <w:rPr>
                    <w:rFonts w:hint="eastAsia"/>
                  </w:rPr>
                  <w:t>(</w:t>
                </w:r>
                <w:r>
                  <w:rPr>
                    <w:rFonts w:hint="eastAsia"/>
                  </w:rPr>
                  <w:t>$</w:t>
                </w:r>
                <w:r w:rsidR="00AC6327">
                  <w:rPr>
                    <w:rFonts w:hint="eastAsia"/>
                  </w:rPr>
                  <w:t>(</w:t>
                </w:r>
                <w:r>
                  <w:rPr>
                    <w:rFonts w:hint="eastAsia"/>
                  </w:rPr>
                  <w:t>'&lt;img&gt;'</w:t>
                </w:r>
                <w:r w:rsidR="00AC6327">
                  <w:rPr>
                    <w:rFonts w:hint="eastAsia"/>
                  </w:rPr>
                  <w:t>)</w:t>
                </w:r>
                <w:r>
                  <w:rPr>
                    <w:rFonts w:hint="eastAsia"/>
                  </w:rPr>
                  <w:t>.attr</w:t>
                </w:r>
                <w:r w:rsidR="00AC6327">
                  <w:rPr>
                    <w:rFonts w:hint="eastAsia"/>
                  </w:rPr>
                  <w:t>(</w:t>
                </w:r>
                <w:r>
                  <w:rPr>
                    <w:rFonts w:hint="eastAsia"/>
                  </w:rPr>
                  <w:t>'src', 'icon.png'</w:t>
                </w:r>
                <w:r w:rsidR="00AC6327">
                  <w:rPr>
                    <w:rFonts w:hint="eastAsia"/>
                  </w:rPr>
                  <w:t>))</w:t>
                </w:r>
                <w:r>
                  <w:rPr>
                    <w:rFonts w:hint="eastAsia"/>
                  </w:rPr>
                  <w:t xml:space="preserve">; </w:t>
                </w:r>
              </w:p>
            </w:tc>
          </w:tr>
        </w:tbl>
        <w:p w:rsidR="00E64842" w:rsidRDefault="00E64842" w:rsidP="00A020B0">
          <w:pPr>
            <w:ind w:left="840"/>
            <w:jc w:val="left"/>
          </w:pPr>
          <w:r>
            <w:br w:type="page"/>
          </w:r>
        </w:p>
        <w:tbl>
          <w:tblPr>
            <w:tblStyle w:val="af"/>
            <w:tblW w:w="0" w:type="auto"/>
            <w:tblInd w:w="840" w:type="dxa"/>
            <w:tblLook w:val="04A0"/>
          </w:tblPr>
          <w:tblGrid>
            <w:gridCol w:w="9122"/>
          </w:tblGrid>
          <w:tr w:rsidR="00E64842" w:rsidTr="004D25FC">
            <w:tc>
              <w:tcPr>
                <w:tcW w:w="9944" w:type="dxa"/>
              </w:tcPr>
              <w:p w:rsidR="00E64842" w:rsidRDefault="00E64842" w:rsidP="00A020B0">
                <w:pPr>
                  <w:ind w:leftChars="0" w:left="0"/>
                  <w:jc w:val="left"/>
                </w:pPr>
                <w:r>
                  <w:rPr>
                    <w:rFonts w:hint="eastAsia"/>
                  </w:rPr>
                  <w:lastRenderedPageBreak/>
                  <w:t>&lt;ul&gt;</w:t>
                </w:r>
              </w:p>
              <w:p w:rsidR="00E64842" w:rsidRDefault="00E64842" w:rsidP="00AD6D96">
                <w:pPr>
                  <w:ind w:leftChars="0" w:left="0" w:firstLineChars="100" w:firstLine="210"/>
                  <w:jc w:val="left"/>
                </w:pPr>
                <w:r>
                  <w:rPr>
                    <w:rFonts w:hint="eastAsia"/>
                  </w:rPr>
                  <w:t>&lt;li class="icon"&gt;HTML&lt;/li&gt;</w:t>
                </w:r>
              </w:p>
              <w:p w:rsidR="00E64842" w:rsidRDefault="00E64842" w:rsidP="00AD6D96">
                <w:pPr>
                  <w:ind w:leftChars="0" w:left="0" w:firstLineChars="100" w:firstLine="210"/>
                  <w:jc w:val="left"/>
                </w:pPr>
                <w:r>
                  <w:rPr>
                    <w:rFonts w:hint="eastAsia"/>
                  </w:rPr>
                  <w:t>&lt;li class="icon"&gt;CSS&lt;/li&gt;</w:t>
                </w:r>
              </w:p>
              <w:p w:rsidR="00E64842" w:rsidRDefault="00E64842" w:rsidP="00AD6D96">
                <w:pPr>
                  <w:ind w:leftChars="0" w:left="0" w:firstLineChars="100" w:firstLine="210"/>
                  <w:jc w:val="left"/>
                </w:pPr>
                <w:r>
                  <w:rPr>
                    <w:rFonts w:hint="eastAsia"/>
                  </w:rPr>
                  <w:t>&lt;li class="icon"&gt;JavaScript&lt;/li&gt;</w:t>
                </w:r>
              </w:p>
              <w:p w:rsidR="00E64842" w:rsidRDefault="00E64842" w:rsidP="00A020B0">
                <w:pPr>
                  <w:ind w:leftChars="0" w:left="0"/>
                  <w:jc w:val="left"/>
                </w:pPr>
                <w:r>
                  <w:rPr>
                    <w:rFonts w:hint="eastAsia"/>
                  </w:rPr>
                  <w:t>&lt;/ul&gt;</w:t>
                </w:r>
              </w:p>
            </w:tc>
          </w:tr>
        </w:tbl>
        <w:p w:rsidR="00E64842" w:rsidRDefault="00110AB1" w:rsidP="00A020B0">
          <w:pPr>
            <w:ind w:left="840"/>
            <w:jc w:val="left"/>
          </w:pPr>
          <w:r>
            <w:rPr>
              <w:noProof/>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59889" type="#_x0000_t67" style="position:absolute;left:0;text-align:left;margin-left:0;margin-top:12.2pt;width:23.75pt;height:22.05pt;z-index:253475840;mso-position-horizontal:center;mso-position-horizontal-relative:margin;mso-position-vertical-relative:text" adj="10992,4365" fillcolor="black [3213]">
                <v:textbox style="layout-flow:vertical-ideographic" inset="5.85pt,.7pt,5.85pt,.7pt"/>
                <w10:wrap anchorx="margin"/>
              </v:shape>
            </w:pict>
          </w:r>
        </w:p>
        <w:p w:rsidR="00E64842" w:rsidRDefault="00E64842" w:rsidP="00A020B0">
          <w:pPr>
            <w:ind w:left="840"/>
            <w:jc w:val="left"/>
          </w:pPr>
        </w:p>
        <w:p w:rsidR="00E64842" w:rsidRDefault="00E64842" w:rsidP="00A020B0">
          <w:pPr>
            <w:ind w:left="840"/>
            <w:jc w:val="left"/>
          </w:pPr>
        </w:p>
        <w:tbl>
          <w:tblPr>
            <w:tblStyle w:val="af"/>
            <w:tblW w:w="0" w:type="auto"/>
            <w:tblInd w:w="840" w:type="dxa"/>
            <w:tblLook w:val="04A0"/>
          </w:tblPr>
          <w:tblGrid>
            <w:gridCol w:w="9122"/>
          </w:tblGrid>
          <w:tr w:rsidR="00E64842" w:rsidTr="004D25FC">
            <w:tc>
              <w:tcPr>
                <w:tcW w:w="9944" w:type="dxa"/>
              </w:tcPr>
              <w:p w:rsidR="00E64842" w:rsidRDefault="00110AB1" w:rsidP="00A020B0">
                <w:pPr>
                  <w:ind w:leftChars="0" w:left="0"/>
                  <w:jc w:val="left"/>
                </w:pPr>
                <w:r>
                  <w:rPr>
                    <w:noProof/>
                  </w:rPr>
                  <w:pict>
                    <v:rect id="_x0000_s59869" style="position:absolute;margin-left:99pt;margin-top:14.25pt;width:121.3pt;height:53.15pt;z-index:253461504" filled="f" strokecolor="#31849b [2408]" strokeweight="1.5pt">
                      <v:textbox inset="5.85pt,.7pt,5.85pt,.7pt"/>
                    </v:rect>
                  </w:pict>
                </w:r>
                <w:r w:rsidR="00E64842">
                  <w:rPr>
                    <w:rFonts w:hint="eastAsia"/>
                  </w:rPr>
                  <w:t>&lt;ul&gt;</w:t>
                </w:r>
              </w:p>
              <w:p w:rsidR="00E64842" w:rsidRDefault="00E64842" w:rsidP="00AD6D96">
                <w:pPr>
                  <w:ind w:leftChars="0" w:left="0" w:firstLineChars="100" w:firstLine="210"/>
                  <w:jc w:val="left"/>
                </w:pPr>
                <w:r>
                  <w:rPr>
                    <w:rFonts w:hint="eastAsia"/>
                  </w:rPr>
                  <w:t>&lt;li class="icon"&gt;&lt;img src="icon.png"/&gt;HTML&lt;/li&gt;</w:t>
                </w:r>
              </w:p>
              <w:p w:rsidR="00E64842" w:rsidRDefault="00E64842" w:rsidP="00AD6D96">
                <w:pPr>
                  <w:ind w:leftChars="0" w:left="0" w:firstLineChars="100" w:firstLine="210"/>
                  <w:jc w:val="left"/>
                </w:pPr>
                <w:r>
                  <w:rPr>
                    <w:rFonts w:hint="eastAsia"/>
                  </w:rPr>
                  <w:t>&lt;li class="icon"&gt;&lt;img src="icon.png"/&gt;CSS&lt;/li&gt;</w:t>
                </w:r>
              </w:p>
              <w:p w:rsidR="00E64842" w:rsidRDefault="00E64842" w:rsidP="00AD6D96">
                <w:pPr>
                  <w:ind w:leftChars="0" w:left="0" w:firstLineChars="100" w:firstLine="210"/>
                  <w:jc w:val="left"/>
                </w:pPr>
                <w:r>
                  <w:rPr>
                    <w:rFonts w:hint="eastAsia"/>
                  </w:rPr>
                  <w:t>&lt;li class="icon"&gt;&lt;img src="icon.png"/&gt;JavaScript&lt;/li&gt;</w:t>
                </w:r>
              </w:p>
              <w:p w:rsidR="00E64842" w:rsidRDefault="00E64842" w:rsidP="00A020B0">
                <w:pPr>
                  <w:ind w:leftChars="0" w:left="0"/>
                  <w:jc w:val="left"/>
                </w:pPr>
                <w:r>
                  <w:rPr>
                    <w:rFonts w:hint="eastAsia"/>
                  </w:rPr>
                  <w:t>&lt;/ul&gt;</w:t>
                </w:r>
              </w:p>
            </w:tc>
          </w:tr>
        </w:tbl>
        <w:p w:rsidR="00E64842" w:rsidRDefault="00110AB1" w:rsidP="00A020B0">
          <w:pPr>
            <w:ind w:left="840"/>
            <w:jc w:val="left"/>
          </w:pPr>
          <w:r>
            <w:rPr>
              <w:noProof/>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59870" type="#_x0000_t62" style="position:absolute;left:0;text-align:left;margin-left:262.3pt;margin-top:1.8pt;width:140.85pt;height:22.95pt;z-index:253462528;mso-position-horizontal-relative:text;mso-position-vertical-relative:text" adj="100,-11200" strokecolor="#31849b [2408]" strokeweight="1.5pt">
                <v:textbox style="mso-next-textbox:#_x0000_s59870" inset="5.85pt,.7pt,5.85pt,.7pt">
                  <w:txbxContent>
                    <w:p w:rsidR="00AF5E8F" w:rsidRDefault="00AF5E8F" w:rsidP="00A90707">
                      <w:pPr>
                        <w:ind w:leftChars="0" w:left="0"/>
                        <w:jc w:val="center"/>
                      </w:pPr>
                      <w:r>
                        <w:rPr>
                          <w:rFonts w:hint="eastAsia"/>
                        </w:rPr>
                        <w:t>先頭にimg要素を挿入</w:t>
                      </w:r>
                    </w:p>
                  </w:txbxContent>
                </v:textbox>
              </v:shape>
            </w:pict>
          </w:r>
        </w:p>
        <w:p w:rsidR="00E64842" w:rsidRDefault="00E64842" w:rsidP="00A020B0">
          <w:pPr>
            <w:ind w:left="840"/>
            <w:jc w:val="left"/>
          </w:pPr>
        </w:p>
        <w:p w:rsidR="006E0EAA" w:rsidRDefault="006E0EAA" w:rsidP="00A020B0">
          <w:pPr>
            <w:ind w:leftChars="190" w:left="399"/>
            <w:jc w:val="left"/>
            <w:rPr>
              <w:b/>
            </w:rPr>
          </w:pPr>
          <w:r w:rsidRPr="00DA4620">
            <w:rPr>
              <w:rFonts w:hint="eastAsia"/>
            </w:rPr>
            <w:t>●</w:t>
          </w:r>
          <w:r>
            <w:rPr>
              <w:rFonts w:hint="eastAsia"/>
              <w:sz w:val="28"/>
              <w:szCs w:val="28"/>
            </w:rPr>
            <w:t>イベントハンドラの設定</w:t>
          </w:r>
        </w:p>
        <w:p w:rsidR="00E64842" w:rsidRDefault="00E64842" w:rsidP="00A020B0">
          <w:pPr>
            <w:ind w:left="840"/>
            <w:jc w:val="left"/>
          </w:pPr>
          <w:r>
            <w:rPr>
              <w:rFonts w:hint="eastAsia"/>
            </w:rPr>
            <w:t xml:space="preserve">　JavaScriptでイベント処理を行なう場合、</w:t>
          </w:r>
          <w:r w:rsidR="00880F84">
            <w:rPr>
              <w:rFonts w:hint="eastAsia"/>
            </w:rPr>
            <w:t>ブラウザ</w:t>
          </w:r>
          <w:r>
            <w:rPr>
              <w:rFonts w:hint="eastAsia"/>
            </w:rPr>
            <w:t>ごとのイベントモデルの違いやイベントハンドラに渡されるイベントオブジェクトの差異に留意する必要があります。jQueryを使用することで、</w:t>
          </w:r>
          <w:r w:rsidR="00880F84">
            <w:rPr>
              <w:rFonts w:hint="eastAsia"/>
            </w:rPr>
            <w:t>ブラウザ</w:t>
          </w:r>
          <w:r>
            <w:rPr>
              <w:rFonts w:hint="eastAsia"/>
            </w:rPr>
            <w:t>間のイベントモデルの差異を吸収し、</w:t>
          </w:r>
          <w:r w:rsidR="00880F84">
            <w:rPr>
              <w:rFonts w:hint="eastAsia"/>
            </w:rPr>
            <w:t>ブラウザ</w:t>
          </w:r>
          <w:r>
            <w:rPr>
              <w:rFonts w:hint="eastAsia"/>
            </w:rPr>
            <w:t>の違いを意識することなくイベントを処理することができます。</w:t>
          </w:r>
        </w:p>
        <w:p w:rsidR="00E64842" w:rsidRDefault="00E64842" w:rsidP="00A020B0">
          <w:pPr>
            <w:ind w:left="840"/>
            <w:jc w:val="left"/>
          </w:pPr>
          <w:r>
            <w:rPr>
              <w:rFonts w:hint="eastAsia"/>
            </w:rPr>
            <w:t xml:space="preserve">　</w:t>
          </w:r>
        </w:p>
        <w:p w:rsidR="007C6CA9" w:rsidRDefault="007C6CA9" w:rsidP="00A020B0">
          <w:pPr>
            <w:ind w:leftChars="190" w:left="399"/>
            <w:jc w:val="left"/>
            <w:rPr>
              <w:b/>
            </w:rPr>
          </w:pPr>
          <w:r w:rsidRPr="00DA4620">
            <w:rPr>
              <w:rFonts w:hint="eastAsia"/>
            </w:rPr>
            <w:t>●</w:t>
          </w:r>
          <w:r>
            <w:rPr>
              <w:rFonts w:hint="eastAsia"/>
              <w:sz w:val="28"/>
              <w:szCs w:val="28"/>
            </w:rPr>
            <w:t>その他の機能</w:t>
          </w:r>
        </w:p>
        <w:p w:rsidR="00E64842" w:rsidRDefault="00E64842" w:rsidP="00A020B0">
          <w:pPr>
            <w:ind w:left="840"/>
            <w:jc w:val="left"/>
          </w:pPr>
          <w:r>
            <w:rPr>
              <w:rFonts w:hint="eastAsia"/>
            </w:rPr>
            <w:t xml:space="preserve">　jQueryにはその他にも、Ajaxによる通信を簡単に行なうための機能や、配列の操作などを手軽に行なうための便利なユーティリティが含まれています。</w:t>
          </w:r>
        </w:p>
        <w:p w:rsidR="00E64842" w:rsidRDefault="00E64842" w:rsidP="00A020B0">
          <w:pPr>
            <w:widowControl/>
            <w:spacing w:line="240" w:lineRule="auto"/>
            <w:ind w:leftChars="0" w:left="0"/>
            <w:jc w:val="left"/>
          </w:pPr>
          <w:r>
            <w:br w:type="page"/>
          </w:r>
        </w:p>
        <w:p w:rsidR="00E64842" w:rsidRDefault="00E64842" w:rsidP="00A020B0">
          <w:pPr>
            <w:pStyle w:val="1"/>
            <w:spacing w:after="180"/>
            <w:jc w:val="left"/>
          </w:pPr>
          <w:bookmarkStart w:id="9" w:name="_Toc372284244"/>
          <w:bookmarkStart w:id="10" w:name="_Toc474511404"/>
          <w:bookmarkStart w:id="11" w:name="_Toc476154136"/>
          <w:r>
            <w:rPr>
              <w:rFonts w:hint="eastAsia"/>
            </w:rPr>
            <w:lastRenderedPageBreak/>
            <w:t>jQueryによるDOM操作</w:t>
          </w:r>
          <w:bookmarkEnd w:id="9"/>
          <w:bookmarkEnd w:id="10"/>
          <w:bookmarkEnd w:id="11"/>
        </w:p>
        <w:p w:rsidR="00E64842" w:rsidRDefault="00E64842" w:rsidP="00A020B0">
          <w:pPr>
            <w:pStyle w:val="2"/>
            <w:spacing w:after="180"/>
            <w:jc w:val="left"/>
          </w:pPr>
          <w:r>
            <w:rPr>
              <w:rFonts w:hint="eastAsia"/>
            </w:rPr>
            <w:t xml:space="preserve">　</w:t>
          </w:r>
          <w:bookmarkStart w:id="12" w:name="_Toc474511405"/>
          <w:bookmarkStart w:id="13" w:name="_Toc476154137"/>
          <w:r>
            <w:rPr>
              <w:rFonts w:hint="eastAsia"/>
            </w:rPr>
            <w:t>要素の操作</w:t>
          </w:r>
          <w:bookmarkEnd w:id="12"/>
          <w:bookmarkEnd w:id="13"/>
        </w:p>
        <w:p w:rsidR="00E64842" w:rsidRDefault="00E64842" w:rsidP="00A020B0">
          <w:pPr>
            <w:ind w:left="840"/>
            <w:jc w:val="left"/>
          </w:pPr>
          <w:r>
            <w:rPr>
              <w:rFonts w:hint="eastAsia"/>
            </w:rPr>
            <w:t xml:space="preserve">　DOM</w:t>
          </w:r>
          <w:r w:rsidR="007D265D">
            <w:rPr>
              <w:rFonts w:hint="eastAsia"/>
            </w:rPr>
            <w:t>要素の操作を行うためのメソッドには次</w:t>
          </w:r>
          <w:r>
            <w:rPr>
              <w:rFonts w:hint="eastAsia"/>
            </w:rPr>
            <w:t>のようなものがあります</w:t>
          </w:r>
        </w:p>
        <w:p w:rsidR="00E64842" w:rsidRDefault="00E64842" w:rsidP="00A020B0">
          <w:pPr>
            <w:ind w:left="840"/>
            <w:jc w:val="left"/>
          </w:pPr>
        </w:p>
        <w:tbl>
          <w:tblPr>
            <w:tblStyle w:val="af"/>
            <w:tblW w:w="0" w:type="auto"/>
            <w:tblInd w:w="840" w:type="dxa"/>
            <w:tblLook w:val="04A0"/>
          </w:tblPr>
          <w:tblGrid>
            <w:gridCol w:w="2529"/>
            <w:gridCol w:w="6593"/>
          </w:tblGrid>
          <w:tr w:rsidR="00E64842" w:rsidTr="002C30D6">
            <w:tc>
              <w:tcPr>
                <w:tcW w:w="2529" w:type="dxa"/>
                <w:shd w:val="clear" w:color="auto" w:fill="DAEEF3" w:themeFill="accent5" w:themeFillTint="33"/>
              </w:tcPr>
              <w:p w:rsidR="00E64842" w:rsidRPr="002C30D6" w:rsidRDefault="00E64842" w:rsidP="002C30D6">
                <w:pPr>
                  <w:ind w:leftChars="0" w:left="0"/>
                  <w:jc w:val="left"/>
                  <w:rPr>
                    <w:b/>
                    <w:color w:val="31849B" w:themeColor="accent5" w:themeShade="BF"/>
                  </w:rPr>
                </w:pPr>
                <w:r w:rsidRPr="002C30D6">
                  <w:rPr>
                    <w:rFonts w:hint="eastAsia"/>
                    <w:b/>
                    <w:color w:val="31849B" w:themeColor="accent5" w:themeShade="BF"/>
                  </w:rPr>
                  <w:t>メソッド名</w:t>
                </w:r>
                <w:r w:rsidR="002C30D6" w:rsidRPr="002C30D6">
                  <w:rPr>
                    <w:rFonts w:hint="eastAsia"/>
                    <w:b/>
                    <w:color w:val="31849B" w:themeColor="accent5" w:themeShade="BF"/>
                  </w:rPr>
                  <w:t>/</w:t>
                </w:r>
                <w:r w:rsidRPr="002C30D6">
                  <w:rPr>
                    <w:rFonts w:hint="eastAsia"/>
                    <w:b/>
                    <w:color w:val="31849B" w:themeColor="accent5" w:themeShade="BF"/>
                  </w:rPr>
                  <w:t>構文</w:t>
                </w:r>
              </w:p>
            </w:tc>
            <w:tc>
              <w:tcPr>
                <w:tcW w:w="6593" w:type="dxa"/>
                <w:shd w:val="clear" w:color="auto" w:fill="DAEEF3" w:themeFill="accent5" w:themeFillTint="33"/>
              </w:tcPr>
              <w:p w:rsidR="00E64842" w:rsidRPr="002C30D6" w:rsidRDefault="00E64842" w:rsidP="00A020B0">
                <w:pPr>
                  <w:ind w:leftChars="0" w:left="0"/>
                  <w:jc w:val="left"/>
                  <w:rPr>
                    <w:b/>
                    <w:color w:val="31849B" w:themeColor="accent5" w:themeShade="BF"/>
                  </w:rPr>
                </w:pPr>
                <w:r w:rsidRPr="002C30D6">
                  <w:rPr>
                    <w:rFonts w:hint="eastAsia"/>
                    <w:b/>
                    <w:color w:val="31849B" w:themeColor="accent5" w:themeShade="BF"/>
                  </w:rPr>
                  <w:t>説明</w:t>
                </w:r>
              </w:p>
            </w:tc>
          </w:tr>
          <w:tr w:rsidR="00E64842" w:rsidTr="00025FA3">
            <w:tc>
              <w:tcPr>
                <w:tcW w:w="2529" w:type="dxa"/>
              </w:tcPr>
              <w:p w:rsidR="00E64842" w:rsidRPr="00C1500B" w:rsidRDefault="00E64842" w:rsidP="00A020B0">
                <w:pPr>
                  <w:ind w:leftChars="0" w:left="0"/>
                  <w:jc w:val="left"/>
                  <w:rPr>
                    <w:sz w:val="18"/>
                    <w:szCs w:val="18"/>
                  </w:rPr>
                </w:pPr>
                <w:r w:rsidRPr="00C1500B">
                  <w:rPr>
                    <w:rFonts w:hint="eastAsia"/>
                    <w:sz w:val="18"/>
                    <w:szCs w:val="18"/>
                  </w:rPr>
                  <w:t>after</w:t>
                </w:r>
                <w:r w:rsidR="00AC6327">
                  <w:rPr>
                    <w:rFonts w:hint="eastAsia"/>
                    <w:sz w:val="18"/>
                    <w:szCs w:val="18"/>
                  </w:rPr>
                  <w:t>(</w:t>
                </w:r>
                <w:r w:rsidRPr="00C1500B">
                  <w:rPr>
                    <w:rFonts w:hint="eastAsia"/>
                    <w:sz w:val="18"/>
                    <w:szCs w:val="18"/>
                  </w:rPr>
                  <w:t>content</w:t>
                </w:r>
                <w:r w:rsidR="00AC6327">
                  <w:rPr>
                    <w:rFonts w:hint="eastAsia"/>
                    <w:sz w:val="18"/>
                    <w:szCs w:val="18"/>
                  </w:rPr>
                  <w:t>)</w:t>
                </w:r>
              </w:p>
            </w:tc>
            <w:tc>
              <w:tcPr>
                <w:tcW w:w="6593" w:type="dxa"/>
              </w:tcPr>
              <w:p w:rsidR="00E64842" w:rsidRPr="00C1500B" w:rsidRDefault="00E64842" w:rsidP="00A020B0">
                <w:pPr>
                  <w:ind w:leftChars="0" w:left="0"/>
                  <w:jc w:val="left"/>
                  <w:rPr>
                    <w:sz w:val="18"/>
                    <w:szCs w:val="18"/>
                  </w:rPr>
                </w:pPr>
                <w:r w:rsidRPr="00C1500B">
                  <w:rPr>
                    <w:rFonts w:hint="eastAsia"/>
                    <w:sz w:val="18"/>
                    <w:szCs w:val="18"/>
                  </w:rPr>
                  <w:t>引数で指定したコンテンツ</w:t>
                </w:r>
                <w:r w:rsidR="00AC6327">
                  <w:rPr>
                    <w:rFonts w:hint="eastAsia"/>
                    <w:sz w:val="18"/>
                    <w:szCs w:val="18"/>
                  </w:rPr>
                  <w:t>(</w:t>
                </w:r>
                <w:r w:rsidRPr="00C1500B">
                  <w:rPr>
                    <w:rFonts w:hint="eastAsia"/>
                    <w:sz w:val="18"/>
                    <w:szCs w:val="18"/>
                  </w:rPr>
                  <w:t>content</w:t>
                </w:r>
                <w:r w:rsidR="00AC6327">
                  <w:rPr>
                    <w:rFonts w:hint="eastAsia"/>
                    <w:sz w:val="18"/>
                    <w:szCs w:val="18"/>
                  </w:rPr>
                  <w:t>)</w:t>
                </w:r>
                <w:r w:rsidRPr="00C1500B">
                  <w:rPr>
                    <w:rFonts w:hint="eastAsia"/>
                    <w:sz w:val="18"/>
                    <w:szCs w:val="18"/>
                  </w:rPr>
                  <w:t>を要素の直後に追加する</w:t>
                </w:r>
              </w:p>
            </w:tc>
          </w:tr>
          <w:tr w:rsidR="00E64842" w:rsidTr="00025FA3">
            <w:tc>
              <w:tcPr>
                <w:tcW w:w="2529" w:type="dxa"/>
              </w:tcPr>
              <w:p w:rsidR="00E64842" w:rsidRPr="00C1500B" w:rsidRDefault="00E64842" w:rsidP="00A020B0">
                <w:pPr>
                  <w:ind w:leftChars="0" w:left="0"/>
                  <w:jc w:val="left"/>
                  <w:rPr>
                    <w:sz w:val="18"/>
                    <w:szCs w:val="18"/>
                  </w:rPr>
                </w:pPr>
                <w:r w:rsidRPr="00C1500B">
                  <w:rPr>
                    <w:rFonts w:hint="eastAsia"/>
                    <w:sz w:val="18"/>
                    <w:szCs w:val="18"/>
                  </w:rPr>
                  <w:t>defore</w:t>
                </w:r>
                <w:r w:rsidR="00AC6327">
                  <w:rPr>
                    <w:rFonts w:hint="eastAsia"/>
                    <w:sz w:val="18"/>
                    <w:szCs w:val="18"/>
                  </w:rPr>
                  <w:t>(</w:t>
                </w:r>
                <w:r w:rsidRPr="00C1500B">
                  <w:rPr>
                    <w:rFonts w:hint="eastAsia"/>
                    <w:sz w:val="18"/>
                    <w:szCs w:val="18"/>
                  </w:rPr>
                  <w:t>content</w:t>
                </w:r>
                <w:r w:rsidR="00AC6327">
                  <w:rPr>
                    <w:rFonts w:hint="eastAsia"/>
                    <w:sz w:val="18"/>
                    <w:szCs w:val="18"/>
                  </w:rPr>
                  <w:t>)</w:t>
                </w:r>
              </w:p>
            </w:tc>
            <w:tc>
              <w:tcPr>
                <w:tcW w:w="6593" w:type="dxa"/>
              </w:tcPr>
              <w:p w:rsidR="00E64842" w:rsidRPr="00C1500B" w:rsidRDefault="00E64842" w:rsidP="00A020B0">
                <w:pPr>
                  <w:ind w:leftChars="0" w:left="0"/>
                  <w:jc w:val="left"/>
                  <w:rPr>
                    <w:sz w:val="18"/>
                    <w:szCs w:val="18"/>
                  </w:rPr>
                </w:pPr>
                <w:r w:rsidRPr="00C1500B">
                  <w:rPr>
                    <w:rFonts w:hint="eastAsia"/>
                    <w:sz w:val="18"/>
                    <w:szCs w:val="18"/>
                  </w:rPr>
                  <w:t>引数で指定したコンテンツ</w:t>
                </w:r>
                <w:r w:rsidR="00AC6327">
                  <w:rPr>
                    <w:rFonts w:hint="eastAsia"/>
                    <w:sz w:val="18"/>
                    <w:szCs w:val="18"/>
                  </w:rPr>
                  <w:t>(</w:t>
                </w:r>
                <w:r w:rsidRPr="00C1500B">
                  <w:rPr>
                    <w:rFonts w:hint="eastAsia"/>
                    <w:sz w:val="18"/>
                    <w:szCs w:val="18"/>
                  </w:rPr>
                  <w:t>content</w:t>
                </w:r>
                <w:r w:rsidR="00AC6327">
                  <w:rPr>
                    <w:rFonts w:hint="eastAsia"/>
                    <w:sz w:val="18"/>
                    <w:szCs w:val="18"/>
                  </w:rPr>
                  <w:t>)</w:t>
                </w:r>
                <w:r w:rsidRPr="00C1500B">
                  <w:rPr>
                    <w:rFonts w:hint="eastAsia"/>
                    <w:sz w:val="18"/>
                    <w:szCs w:val="18"/>
                  </w:rPr>
                  <w:t>を要素の直前に追加する</w:t>
                </w:r>
              </w:p>
            </w:tc>
          </w:tr>
          <w:tr w:rsidR="00E64842" w:rsidTr="00025FA3">
            <w:tc>
              <w:tcPr>
                <w:tcW w:w="2529" w:type="dxa"/>
              </w:tcPr>
              <w:p w:rsidR="00E64842" w:rsidRPr="00C1500B" w:rsidRDefault="00E64842" w:rsidP="00A020B0">
                <w:pPr>
                  <w:ind w:leftChars="0" w:left="0"/>
                  <w:jc w:val="left"/>
                  <w:rPr>
                    <w:sz w:val="18"/>
                    <w:szCs w:val="18"/>
                  </w:rPr>
                </w:pPr>
                <w:r w:rsidRPr="00C1500B">
                  <w:rPr>
                    <w:rFonts w:hint="eastAsia"/>
                    <w:sz w:val="18"/>
                    <w:szCs w:val="18"/>
                  </w:rPr>
                  <w:t>insertAfter</w:t>
                </w:r>
                <w:r w:rsidR="00AC6327">
                  <w:rPr>
                    <w:rFonts w:hint="eastAsia"/>
                    <w:sz w:val="18"/>
                    <w:szCs w:val="18"/>
                  </w:rPr>
                  <w:t>(</w:t>
                </w:r>
                <w:r w:rsidRPr="00C1500B">
                  <w:rPr>
                    <w:rFonts w:hint="eastAsia"/>
                    <w:sz w:val="18"/>
                    <w:szCs w:val="18"/>
                  </w:rPr>
                  <w:t>target</w:t>
                </w:r>
                <w:r w:rsidR="00AC6327">
                  <w:rPr>
                    <w:rFonts w:hint="eastAsia"/>
                    <w:sz w:val="18"/>
                    <w:szCs w:val="18"/>
                  </w:rPr>
                  <w:t>)</w:t>
                </w:r>
              </w:p>
            </w:tc>
            <w:tc>
              <w:tcPr>
                <w:tcW w:w="6593" w:type="dxa"/>
              </w:tcPr>
              <w:p w:rsidR="00E64842" w:rsidRPr="00C1500B" w:rsidRDefault="00E64842" w:rsidP="00A020B0">
                <w:pPr>
                  <w:ind w:leftChars="0" w:left="0"/>
                  <w:jc w:val="left"/>
                  <w:rPr>
                    <w:sz w:val="18"/>
                    <w:szCs w:val="18"/>
                  </w:rPr>
                </w:pPr>
                <w:r w:rsidRPr="00C1500B">
                  <w:rPr>
                    <w:rFonts w:hint="eastAsia"/>
                    <w:sz w:val="18"/>
                    <w:szCs w:val="18"/>
                  </w:rPr>
                  <w:t>引数に指定した要素</w:t>
                </w:r>
                <w:r w:rsidR="00AC6327">
                  <w:rPr>
                    <w:rFonts w:hint="eastAsia"/>
                    <w:sz w:val="18"/>
                    <w:szCs w:val="18"/>
                  </w:rPr>
                  <w:t>(</w:t>
                </w:r>
                <w:r w:rsidRPr="00C1500B">
                  <w:rPr>
                    <w:rFonts w:hint="eastAsia"/>
                    <w:sz w:val="18"/>
                    <w:szCs w:val="18"/>
                  </w:rPr>
                  <w:t>target</w:t>
                </w:r>
                <w:r w:rsidR="00AC6327">
                  <w:rPr>
                    <w:rFonts w:hint="eastAsia"/>
                    <w:sz w:val="18"/>
                    <w:szCs w:val="18"/>
                  </w:rPr>
                  <w:t>)</w:t>
                </w:r>
                <w:r w:rsidRPr="00C1500B">
                  <w:rPr>
                    <w:rFonts w:hint="eastAsia"/>
                    <w:sz w:val="18"/>
                    <w:szCs w:val="18"/>
                  </w:rPr>
                  <w:t>の直後にこのコンテンツを追加する</w:t>
                </w:r>
              </w:p>
            </w:tc>
          </w:tr>
          <w:tr w:rsidR="00E64842" w:rsidTr="00025FA3">
            <w:tc>
              <w:tcPr>
                <w:tcW w:w="2529" w:type="dxa"/>
              </w:tcPr>
              <w:p w:rsidR="00E64842" w:rsidRPr="00C1500B" w:rsidRDefault="00E64842" w:rsidP="00A020B0">
                <w:pPr>
                  <w:ind w:leftChars="0" w:left="0"/>
                  <w:jc w:val="left"/>
                  <w:rPr>
                    <w:sz w:val="18"/>
                    <w:szCs w:val="18"/>
                  </w:rPr>
                </w:pPr>
                <w:r w:rsidRPr="00C1500B">
                  <w:rPr>
                    <w:rFonts w:hint="eastAsia"/>
                    <w:sz w:val="18"/>
                    <w:szCs w:val="18"/>
                  </w:rPr>
                  <w:t>insertBefore</w:t>
                </w:r>
                <w:r w:rsidR="00AC6327">
                  <w:rPr>
                    <w:rFonts w:hint="eastAsia"/>
                    <w:sz w:val="18"/>
                    <w:szCs w:val="18"/>
                  </w:rPr>
                  <w:t>(</w:t>
                </w:r>
                <w:r w:rsidRPr="00C1500B">
                  <w:rPr>
                    <w:rFonts w:hint="eastAsia"/>
                    <w:sz w:val="18"/>
                    <w:szCs w:val="18"/>
                  </w:rPr>
                  <w:t>target</w:t>
                </w:r>
                <w:r w:rsidR="00AC6327">
                  <w:rPr>
                    <w:rFonts w:hint="eastAsia"/>
                    <w:sz w:val="18"/>
                    <w:szCs w:val="18"/>
                  </w:rPr>
                  <w:t>)</w:t>
                </w:r>
              </w:p>
            </w:tc>
            <w:tc>
              <w:tcPr>
                <w:tcW w:w="6593" w:type="dxa"/>
              </w:tcPr>
              <w:p w:rsidR="00E64842" w:rsidRPr="00C1500B" w:rsidRDefault="00E64842" w:rsidP="00A020B0">
                <w:pPr>
                  <w:ind w:leftChars="0" w:left="0"/>
                  <w:jc w:val="left"/>
                  <w:rPr>
                    <w:sz w:val="18"/>
                    <w:szCs w:val="18"/>
                  </w:rPr>
                </w:pPr>
                <w:r w:rsidRPr="00C1500B">
                  <w:rPr>
                    <w:rFonts w:hint="eastAsia"/>
                    <w:sz w:val="18"/>
                    <w:szCs w:val="18"/>
                  </w:rPr>
                  <w:t>引数に指定した要素</w:t>
                </w:r>
                <w:r w:rsidR="00AC6327">
                  <w:rPr>
                    <w:rFonts w:hint="eastAsia"/>
                    <w:sz w:val="18"/>
                    <w:szCs w:val="18"/>
                  </w:rPr>
                  <w:t>(</w:t>
                </w:r>
                <w:r w:rsidRPr="00C1500B">
                  <w:rPr>
                    <w:rFonts w:hint="eastAsia"/>
                    <w:sz w:val="18"/>
                    <w:szCs w:val="18"/>
                  </w:rPr>
                  <w:t>target</w:t>
                </w:r>
                <w:r w:rsidR="00AC6327">
                  <w:rPr>
                    <w:rFonts w:hint="eastAsia"/>
                    <w:sz w:val="18"/>
                    <w:szCs w:val="18"/>
                  </w:rPr>
                  <w:t>)</w:t>
                </w:r>
                <w:r w:rsidRPr="00C1500B">
                  <w:rPr>
                    <w:rFonts w:hint="eastAsia"/>
                    <w:sz w:val="18"/>
                    <w:szCs w:val="18"/>
                  </w:rPr>
                  <w:t>の直前にこのコンテンツを追加する</w:t>
                </w:r>
              </w:p>
            </w:tc>
          </w:tr>
          <w:tr w:rsidR="00E64842" w:rsidTr="00025FA3">
            <w:tc>
              <w:tcPr>
                <w:tcW w:w="2529" w:type="dxa"/>
              </w:tcPr>
              <w:p w:rsidR="00E64842" w:rsidRPr="00C1500B" w:rsidRDefault="00E64842" w:rsidP="00A020B0">
                <w:pPr>
                  <w:ind w:leftChars="0" w:left="0"/>
                  <w:jc w:val="left"/>
                  <w:rPr>
                    <w:sz w:val="18"/>
                    <w:szCs w:val="18"/>
                  </w:rPr>
                </w:pPr>
                <w:r w:rsidRPr="00C1500B">
                  <w:rPr>
                    <w:rFonts w:hint="eastAsia"/>
                    <w:sz w:val="18"/>
                    <w:szCs w:val="18"/>
                  </w:rPr>
                  <w:t>append</w:t>
                </w:r>
                <w:r w:rsidR="00AC6327">
                  <w:rPr>
                    <w:rFonts w:hint="eastAsia"/>
                    <w:sz w:val="18"/>
                    <w:szCs w:val="18"/>
                  </w:rPr>
                  <w:t>(</w:t>
                </w:r>
                <w:r w:rsidRPr="00C1500B">
                  <w:rPr>
                    <w:rFonts w:hint="eastAsia"/>
                    <w:sz w:val="18"/>
                    <w:szCs w:val="18"/>
                  </w:rPr>
                  <w:t>content</w:t>
                </w:r>
                <w:r w:rsidR="00AC6327">
                  <w:rPr>
                    <w:rFonts w:hint="eastAsia"/>
                    <w:sz w:val="18"/>
                    <w:szCs w:val="18"/>
                  </w:rPr>
                  <w:t>)</w:t>
                </w:r>
              </w:p>
            </w:tc>
            <w:tc>
              <w:tcPr>
                <w:tcW w:w="6593" w:type="dxa"/>
              </w:tcPr>
              <w:p w:rsidR="00E64842" w:rsidRPr="00C1500B" w:rsidRDefault="00E64842" w:rsidP="00A020B0">
                <w:pPr>
                  <w:ind w:leftChars="0" w:left="0"/>
                  <w:jc w:val="left"/>
                  <w:rPr>
                    <w:sz w:val="18"/>
                    <w:szCs w:val="18"/>
                  </w:rPr>
                </w:pPr>
                <w:r w:rsidRPr="00C1500B">
                  <w:rPr>
                    <w:rFonts w:hint="eastAsia"/>
                    <w:sz w:val="18"/>
                    <w:szCs w:val="18"/>
                  </w:rPr>
                  <w:t>引数に指定したコンテンツ</w:t>
                </w:r>
                <w:r w:rsidR="00AC6327">
                  <w:rPr>
                    <w:rFonts w:hint="eastAsia"/>
                    <w:sz w:val="18"/>
                    <w:szCs w:val="18"/>
                  </w:rPr>
                  <w:t>(</w:t>
                </w:r>
                <w:r w:rsidRPr="00C1500B">
                  <w:rPr>
                    <w:rFonts w:hint="eastAsia"/>
                    <w:sz w:val="18"/>
                    <w:szCs w:val="18"/>
                  </w:rPr>
                  <w:t>content</w:t>
                </w:r>
                <w:r w:rsidR="00AC6327">
                  <w:rPr>
                    <w:rFonts w:hint="eastAsia"/>
                    <w:sz w:val="18"/>
                    <w:szCs w:val="18"/>
                  </w:rPr>
                  <w:t>)</w:t>
                </w:r>
                <w:r w:rsidRPr="00C1500B">
                  <w:rPr>
                    <w:rFonts w:hint="eastAsia"/>
                    <w:sz w:val="18"/>
                    <w:szCs w:val="18"/>
                  </w:rPr>
                  <w:t>を要素の末尾に追加する</w:t>
                </w:r>
              </w:p>
            </w:tc>
          </w:tr>
          <w:tr w:rsidR="00E64842" w:rsidTr="00025FA3">
            <w:tc>
              <w:tcPr>
                <w:tcW w:w="2529" w:type="dxa"/>
              </w:tcPr>
              <w:p w:rsidR="00E64842" w:rsidRPr="00C1500B" w:rsidRDefault="00E64842" w:rsidP="00A020B0">
                <w:pPr>
                  <w:ind w:leftChars="0" w:left="0"/>
                  <w:jc w:val="left"/>
                  <w:rPr>
                    <w:sz w:val="18"/>
                    <w:szCs w:val="18"/>
                  </w:rPr>
                </w:pPr>
                <w:r w:rsidRPr="00C1500B">
                  <w:rPr>
                    <w:rFonts w:hint="eastAsia"/>
                    <w:sz w:val="18"/>
                    <w:szCs w:val="18"/>
                  </w:rPr>
                  <w:t>appendTo</w:t>
                </w:r>
                <w:r w:rsidR="00AC6327">
                  <w:rPr>
                    <w:rFonts w:hint="eastAsia"/>
                    <w:sz w:val="18"/>
                    <w:szCs w:val="18"/>
                  </w:rPr>
                  <w:t>(</w:t>
                </w:r>
                <w:r w:rsidRPr="00C1500B">
                  <w:rPr>
                    <w:rFonts w:hint="eastAsia"/>
                    <w:sz w:val="18"/>
                    <w:szCs w:val="18"/>
                  </w:rPr>
                  <w:t>target</w:t>
                </w:r>
                <w:r w:rsidR="00AC6327">
                  <w:rPr>
                    <w:rFonts w:hint="eastAsia"/>
                    <w:sz w:val="18"/>
                    <w:szCs w:val="18"/>
                  </w:rPr>
                  <w:t>)</w:t>
                </w:r>
              </w:p>
            </w:tc>
            <w:tc>
              <w:tcPr>
                <w:tcW w:w="6593" w:type="dxa"/>
              </w:tcPr>
              <w:p w:rsidR="00E64842" w:rsidRPr="00C1500B" w:rsidRDefault="00E64842" w:rsidP="00A020B0">
                <w:pPr>
                  <w:ind w:leftChars="0" w:left="0"/>
                  <w:jc w:val="left"/>
                  <w:rPr>
                    <w:sz w:val="18"/>
                    <w:szCs w:val="18"/>
                  </w:rPr>
                </w:pPr>
                <w:r w:rsidRPr="00C1500B">
                  <w:rPr>
                    <w:rFonts w:hint="eastAsia"/>
                    <w:sz w:val="18"/>
                    <w:szCs w:val="18"/>
                  </w:rPr>
                  <w:t>引数に指定した要素</w:t>
                </w:r>
                <w:r w:rsidR="00AC6327">
                  <w:rPr>
                    <w:rFonts w:hint="eastAsia"/>
                    <w:sz w:val="18"/>
                    <w:szCs w:val="18"/>
                  </w:rPr>
                  <w:t>(</w:t>
                </w:r>
                <w:r w:rsidRPr="00C1500B">
                  <w:rPr>
                    <w:rFonts w:hint="eastAsia"/>
                    <w:sz w:val="18"/>
                    <w:szCs w:val="18"/>
                  </w:rPr>
                  <w:t>target</w:t>
                </w:r>
                <w:r w:rsidR="00AC6327">
                  <w:rPr>
                    <w:rFonts w:hint="eastAsia"/>
                    <w:sz w:val="18"/>
                    <w:szCs w:val="18"/>
                  </w:rPr>
                  <w:t>)</w:t>
                </w:r>
                <w:r w:rsidRPr="00C1500B">
                  <w:rPr>
                    <w:rFonts w:hint="eastAsia"/>
                    <w:sz w:val="18"/>
                    <w:szCs w:val="18"/>
                  </w:rPr>
                  <w:t>の末尾にこのコンテンツを追加する</w:t>
                </w:r>
              </w:p>
            </w:tc>
          </w:tr>
          <w:tr w:rsidR="00E64842" w:rsidTr="00025FA3">
            <w:tc>
              <w:tcPr>
                <w:tcW w:w="2529" w:type="dxa"/>
              </w:tcPr>
              <w:p w:rsidR="00E64842" w:rsidRPr="00C1500B" w:rsidRDefault="00E64842" w:rsidP="00A020B0">
                <w:pPr>
                  <w:ind w:leftChars="0" w:left="0"/>
                  <w:jc w:val="left"/>
                  <w:rPr>
                    <w:sz w:val="18"/>
                    <w:szCs w:val="18"/>
                  </w:rPr>
                </w:pPr>
                <w:r w:rsidRPr="00C1500B">
                  <w:rPr>
                    <w:rFonts w:hint="eastAsia"/>
                    <w:sz w:val="18"/>
                    <w:szCs w:val="18"/>
                  </w:rPr>
                  <w:t>prepend</w:t>
                </w:r>
                <w:r w:rsidR="00AC6327">
                  <w:rPr>
                    <w:rFonts w:hint="eastAsia"/>
                    <w:sz w:val="18"/>
                    <w:szCs w:val="18"/>
                  </w:rPr>
                  <w:t>(</w:t>
                </w:r>
                <w:r w:rsidRPr="00C1500B">
                  <w:rPr>
                    <w:rFonts w:hint="eastAsia"/>
                    <w:sz w:val="18"/>
                    <w:szCs w:val="18"/>
                  </w:rPr>
                  <w:t>content</w:t>
                </w:r>
                <w:r w:rsidR="00AC6327">
                  <w:rPr>
                    <w:rFonts w:hint="eastAsia"/>
                    <w:sz w:val="18"/>
                    <w:szCs w:val="18"/>
                  </w:rPr>
                  <w:t>)</w:t>
                </w:r>
              </w:p>
            </w:tc>
            <w:tc>
              <w:tcPr>
                <w:tcW w:w="6593" w:type="dxa"/>
              </w:tcPr>
              <w:p w:rsidR="00E64842" w:rsidRPr="00C1500B" w:rsidRDefault="00E64842" w:rsidP="00A020B0">
                <w:pPr>
                  <w:ind w:leftChars="0" w:left="0"/>
                  <w:jc w:val="left"/>
                  <w:rPr>
                    <w:sz w:val="18"/>
                    <w:szCs w:val="18"/>
                  </w:rPr>
                </w:pPr>
                <w:r w:rsidRPr="00C1500B">
                  <w:rPr>
                    <w:rFonts w:hint="eastAsia"/>
                    <w:sz w:val="18"/>
                    <w:szCs w:val="18"/>
                  </w:rPr>
                  <w:t>引数で指定したコンテンツ</w:t>
                </w:r>
                <w:r w:rsidR="00AC6327">
                  <w:rPr>
                    <w:rFonts w:hint="eastAsia"/>
                    <w:sz w:val="18"/>
                    <w:szCs w:val="18"/>
                  </w:rPr>
                  <w:t>(</w:t>
                </w:r>
                <w:r w:rsidRPr="00C1500B">
                  <w:rPr>
                    <w:rFonts w:hint="eastAsia"/>
                    <w:sz w:val="18"/>
                    <w:szCs w:val="18"/>
                  </w:rPr>
                  <w:t>content</w:t>
                </w:r>
                <w:r w:rsidR="00AC6327">
                  <w:rPr>
                    <w:rFonts w:hint="eastAsia"/>
                    <w:sz w:val="18"/>
                    <w:szCs w:val="18"/>
                  </w:rPr>
                  <w:t>)</w:t>
                </w:r>
                <w:r w:rsidRPr="00C1500B">
                  <w:rPr>
                    <w:rFonts w:hint="eastAsia"/>
                    <w:sz w:val="18"/>
                    <w:szCs w:val="18"/>
                  </w:rPr>
                  <w:t>を要素の先頭に追加する</w:t>
                </w:r>
              </w:p>
            </w:tc>
          </w:tr>
          <w:tr w:rsidR="00E64842" w:rsidTr="00025FA3">
            <w:tc>
              <w:tcPr>
                <w:tcW w:w="2529" w:type="dxa"/>
              </w:tcPr>
              <w:p w:rsidR="00E64842" w:rsidRPr="00C1500B" w:rsidRDefault="00E64842" w:rsidP="00A020B0">
                <w:pPr>
                  <w:ind w:leftChars="0" w:left="0"/>
                  <w:jc w:val="left"/>
                  <w:rPr>
                    <w:sz w:val="18"/>
                    <w:szCs w:val="18"/>
                  </w:rPr>
                </w:pPr>
                <w:r w:rsidRPr="00C1500B">
                  <w:rPr>
                    <w:rFonts w:hint="eastAsia"/>
                    <w:sz w:val="18"/>
                    <w:szCs w:val="18"/>
                  </w:rPr>
                  <w:t>prependTo</w:t>
                </w:r>
                <w:r w:rsidR="00AC6327">
                  <w:rPr>
                    <w:rFonts w:hint="eastAsia"/>
                    <w:sz w:val="18"/>
                    <w:szCs w:val="18"/>
                  </w:rPr>
                  <w:t>(</w:t>
                </w:r>
                <w:r w:rsidRPr="00C1500B">
                  <w:rPr>
                    <w:rFonts w:hint="eastAsia"/>
                    <w:sz w:val="18"/>
                    <w:szCs w:val="18"/>
                  </w:rPr>
                  <w:t>target</w:t>
                </w:r>
                <w:r w:rsidR="00AC6327">
                  <w:rPr>
                    <w:rFonts w:hint="eastAsia"/>
                    <w:sz w:val="18"/>
                    <w:szCs w:val="18"/>
                  </w:rPr>
                  <w:t>)</w:t>
                </w:r>
              </w:p>
            </w:tc>
            <w:tc>
              <w:tcPr>
                <w:tcW w:w="6593" w:type="dxa"/>
              </w:tcPr>
              <w:p w:rsidR="00E64842" w:rsidRPr="00C1500B" w:rsidRDefault="00E64842" w:rsidP="00A020B0">
                <w:pPr>
                  <w:ind w:leftChars="0" w:left="0"/>
                  <w:jc w:val="left"/>
                  <w:rPr>
                    <w:sz w:val="18"/>
                    <w:szCs w:val="18"/>
                  </w:rPr>
                </w:pPr>
                <w:r w:rsidRPr="00C1500B">
                  <w:rPr>
                    <w:rFonts w:hint="eastAsia"/>
                    <w:sz w:val="18"/>
                    <w:szCs w:val="18"/>
                  </w:rPr>
                  <w:t>引数に指定した要素</w:t>
                </w:r>
                <w:r w:rsidR="00AC6327">
                  <w:rPr>
                    <w:rFonts w:hint="eastAsia"/>
                    <w:sz w:val="18"/>
                    <w:szCs w:val="18"/>
                  </w:rPr>
                  <w:t>(</w:t>
                </w:r>
                <w:r w:rsidRPr="00C1500B">
                  <w:rPr>
                    <w:rFonts w:hint="eastAsia"/>
                    <w:sz w:val="18"/>
                    <w:szCs w:val="18"/>
                  </w:rPr>
                  <w:t>target</w:t>
                </w:r>
                <w:r w:rsidR="00AC6327">
                  <w:rPr>
                    <w:rFonts w:hint="eastAsia"/>
                    <w:sz w:val="18"/>
                    <w:szCs w:val="18"/>
                  </w:rPr>
                  <w:t>)</w:t>
                </w:r>
                <w:r w:rsidRPr="00C1500B">
                  <w:rPr>
                    <w:rFonts w:hint="eastAsia"/>
                    <w:sz w:val="18"/>
                    <w:szCs w:val="18"/>
                  </w:rPr>
                  <w:t>の先頭にこのコンテンツを追加する</w:t>
                </w:r>
              </w:p>
            </w:tc>
          </w:tr>
          <w:tr w:rsidR="00E64842" w:rsidTr="00025FA3">
            <w:tc>
              <w:tcPr>
                <w:tcW w:w="2529" w:type="dxa"/>
              </w:tcPr>
              <w:p w:rsidR="00E64842" w:rsidRPr="00C1500B" w:rsidRDefault="00E64842" w:rsidP="00A020B0">
                <w:pPr>
                  <w:ind w:leftChars="0" w:left="0"/>
                  <w:jc w:val="left"/>
                  <w:rPr>
                    <w:sz w:val="18"/>
                    <w:szCs w:val="18"/>
                  </w:rPr>
                </w:pPr>
                <w:r w:rsidRPr="00C1500B">
                  <w:rPr>
                    <w:rFonts w:hint="eastAsia"/>
                    <w:sz w:val="18"/>
                    <w:szCs w:val="18"/>
                  </w:rPr>
                  <w:t>remove</w:t>
                </w:r>
                <w:r w:rsidR="00AC6327">
                  <w:rPr>
                    <w:rFonts w:hint="eastAsia"/>
                    <w:sz w:val="18"/>
                    <w:szCs w:val="18"/>
                  </w:rPr>
                  <w:t>(</w:t>
                </w:r>
                <w:r w:rsidRPr="00C1500B">
                  <w:rPr>
                    <w:rFonts w:hint="eastAsia"/>
                    <w:sz w:val="18"/>
                    <w:szCs w:val="18"/>
                  </w:rPr>
                  <w:t>[selector]</w:t>
                </w:r>
                <w:r w:rsidR="00AC6327">
                  <w:rPr>
                    <w:rFonts w:hint="eastAsia"/>
                    <w:sz w:val="18"/>
                    <w:szCs w:val="18"/>
                  </w:rPr>
                  <w:t>)</w:t>
                </w:r>
              </w:p>
            </w:tc>
            <w:tc>
              <w:tcPr>
                <w:tcW w:w="6593" w:type="dxa"/>
              </w:tcPr>
              <w:p w:rsidR="00E64842" w:rsidRPr="00C1500B" w:rsidRDefault="00E64842" w:rsidP="00A020B0">
                <w:pPr>
                  <w:ind w:leftChars="0" w:left="0"/>
                  <w:jc w:val="left"/>
                  <w:rPr>
                    <w:sz w:val="18"/>
                    <w:szCs w:val="18"/>
                  </w:rPr>
                </w:pPr>
                <w:r w:rsidRPr="00C1500B">
                  <w:rPr>
                    <w:rFonts w:hint="eastAsia"/>
                    <w:sz w:val="18"/>
                    <w:szCs w:val="18"/>
                  </w:rPr>
                  <w:t>要素を削除する引数に</w:t>
                </w:r>
                <w:r w:rsidR="00C34ADB">
                  <w:rPr>
                    <w:rFonts w:hint="eastAsia"/>
                    <w:sz w:val="18"/>
                    <w:szCs w:val="18"/>
                  </w:rPr>
                  <w:t>セレクタ</w:t>
                </w:r>
                <w:r w:rsidR="00AC6327">
                  <w:rPr>
                    <w:rFonts w:hint="eastAsia"/>
                    <w:sz w:val="18"/>
                    <w:szCs w:val="18"/>
                  </w:rPr>
                  <w:t>(</w:t>
                </w:r>
                <w:r w:rsidRPr="00C1500B">
                  <w:rPr>
                    <w:rFonts w:hint="eastAsia"/>
                    <w:sz w:val="18"/>
                    <w:szCs w:val="18"/>
                  </w:rPr>
                  <w:t>selector</w:t>
                </w:r>
                <w:r w:rsidR="00AC6327">
                  <w:rPr>
                    <w:rFonts w:hint="eastAsia"/>
                    <w:sz w:val="18"/>
                    <w:szCs w:val="18"/>
                  </w:rPr>
                  <w:t>)</w:t>
                </w:r>
                <w:r w:rsidRPr="00C1500B">
                  <w:rPr>
                    <w:rFonts w:hint="eastAsia"/>
                    <w:sz w:val="18"/>
                    <w:szCs w:val="18"/>
                  </w:rPr>
                  <w:t>を指定した場合はこのjQueryオブジェクトに含まれている要素の中から</w:t>
                </w:r>
                <w:r w:rsidR="00C34ADB">
                  <w:rPr>
                    <w:rFonts w:hint="eastAsia"/>
                    <w:sz w:val="18"/>
                    <w:szCs w:val="18"/>
                  </w:rPr>
                  <w:t>セレクタ</w:t>
                </w:r>
                <w:r w:rsidRPr="00C1500B">
                  <w:rPr>
                    <w:rFonts w:hint="eastAsia"/>
                    <w:sz w:val="18"/>
                    <w:szCs w:val="18"/>
                  </w:rPr>
                  <w:t>に一致した要素が削除される</w:t>
                </w:r>
              </w:p>
            </w:tc>
          </w:tr>
          <w:tr w:rsidR="00E64842" w:rsidTr="00025FA3">
            <w:tc>
              <w:tcPr>
                <w:tcW w:w="2529" w:type="dxa"/>
              </w:tcPr>
              <w:p w:rsidR="00E64842" w:rsidRPr="00C1500B" w:rsidRDefault="00E64842" w:rsidP="00A020B0">
                <w:pPr>
                  <w:ind w:leftChars="0" w:left="0"/>
                  <w:jc w:val="left"/>
                  <w:rPr>
                    <w:sz w:val="18"/>
                    <w:szCs w:val="18"/>
                  </w:rPr>
                </w:pPr>
                <w:r w:rsidRPr="00C1500B">
                  <w:rPr>
                    <w:rFonts w:hint="eastAsia"/>
                    <w:sz w:val="18"/>
                    <w:szCs w:val="18"/>
                  </w:rPr>
                  <w:t>detach</w:t>
                </w:r>
                <w:r w:rsidR="00AC6327">
                  <w:rPr>
                    <w:rFonts w:hint="eastAsia"/>
                    <w:sz w:val="18"/>
                    <w:szCs w:val="18"/>
                  </w:rPr>
                  <w:t>(</w:t>
                </w:r>
                <w:r w:rsidRPr="00C1500B">
                  <w:rPr>
                    <w:rFonts w:hint="eastAsia"/>
                    <w:sz w:val="18"/>
                    <w:szCs w:val="18"/>
                  </w:rPr>
                  <w:t>[selector]</w:t>
                </w:r>
                <w:r w:rsidR="00AC6327">
                  <w:rPr>
                    <w:rFonts w:hint="eastAsia"/>
                    <w:sz w:val="18"/>
                    <w:szCs w:val="18"/>
                  </w:rPr>
                  <w:t>)</w:t>
                </w:r>
              </w:p>
            </w:tc>
            <w:tc>
              <w:tcPr>
                <w:tcW w:w="6593" w:type="dxa"/>
              </w:tcPr>
              <w:p w:rsidR="00E64842" w:rsidRPr="00C1500B" w:rsidRDefault="00E64842" w:rsidP="00A020B0">
                <w:pPr>
                  <w:ind w:leftChars="0" w:left="0"/>
                  <w:jc w:val="left"/>
                  <w:rPr>
                    <w:sz w:val="18"/>
                    <w:szCs w:val="18"/>
                  </w:rPr>
                </w:pPr>
                <w:r w:rsidRPr="00C1500B">
                  <w:rPr>
                    <w:rFonts w:hint="eastAsia"/>
                    <w:sz w:val="18"/>
                    <w:szCs w:val="18"/>
                  </w:rPr>
                  <w:t>remove</w:t>
                </w:r>
                <w:r w:rsidR="00AC6327">
                  <w:rPr>
                    <w:rFonts w:hint="eastAsia"/>
                    <w:sz w:val="18"/>
                    <w:szCs w:val="18"/>
                  </w:rPr>
                  <w:t>()</w:t>
                </w:r>
                <w:r w:rsidRPr="00C1500B">
                  <w:rPr>
                    <w:rFonts w:hint="eastAsia"/>
                    <w:sz w:val="18"/>
                    <w:szCs w:val="18"/>
                  </w:rPr>
                  <w:t>メソッドと同じだが、要素に設定されているイベントハンドラやデータは削除しない。いったん削除した要素を再度DOMに追加するときに便利</w:t>
                </w:r>
              </w:p>
            </w:tc>
          </w:tr>
          <w:tr w:rsidR="00E64842" w:rsidTr="00025FA3">
            <w:tc>
              <w:tcPr>
                <w:tcW w:w="2529" w:type="dxa"/>
              </w:tcPr>
              <w:p w:rsidR="00E64842" w:rsidRPr="00C1500B" w:rsidRDefault="00E64842" w:rsidP="00A020B0">
                <w:pPr>
                  <w:ind w:leftChars="0" w:left="0"/>
                  <w:jc w:val="left"/>
                  <w:rPr>
                    <w:sz w:val="18"/>
                    <w:szCs w:val="18"/>
                  </w:rPr>
                </w:pPr>
                <w:r w:rsidRPr="00C1500B">
                  <w:rPr>
                    <w:rFonts w:hint="eastAsia"/>
                    <w:sz w:val="18"/>
                    <w:szCs w:val="18"/>
                  </w:rPr>
                  <w:t>empty</w:t>
                </w:r>
                <w:r w:rsidR="00AC6327">
                  <w:rPr>
                    <w:rFonts w:hint="eastAsia"/>
                    <w:sz w:val="18"/>
                    <w:szCs w:val="18"/>
                  </w:rPr>
                  <w:t>()</w:t>
                </w:r>
              </w:p>
            </w:tc>
            <w:tc>
              <w:tcPr>
                <w:tcW w:w="6593" w:type="dxa"/>
              </w:tcPr>
              <w:p w:rsidR="00E64842" w:rsidRPr="00C1500B" w:rsidRDefault="00E64842" w:rsidP="00A020B0">
                <w:pPr>
                  <w:ind w:leftChars="0" w:left="0"/>
                  <w:jc w:val="left"/>
                  <w:rPr>
                    <w:sz w:val="18"/>
                    <w:szCs w:val="18"/>
                  </w:rPr>
                </w:pPr>
                <w:r w:rsidRPr="00C1500B">
                  <w:rPr>
                    <w:rFonts w:hint="eastAsia"/>
                    <w:sz w:val="18"/>
                    <w:szCs w:val="18"/>
                  </w:rPr>
                  <w:t>要素内のすべての子ノードを削除する</w:t>
                </w:r>
              </w:p>
            </w:tc>
          </w:tr>
          <w:tr w:rsidR="00E64842" w:rsidTr="00025FA3">
            <w:tc>
              <w:tcPr>
                <w:tcW w:w="2529" w:type="dxa"/>
              </w:tcPr>
              <w:p w:rsidR="00E64842" w:rsidRPr="00C1500B" w:rsidRDefault="00E64842" w:rsidP="00A020B0">
                <w:pPr>
                  <w:ind w:leftChars="0" w:left="0"/>
                  <w:jc w:val="left"/>
                  <w:rPr>
                    <w:sz w:val="18"/>
                    <w:szCs w:val="18"/>
                  </w:rPr>
                </w:pPr>
                <w:r w:rsidRPr="00C1500B">
                  <w:rPr>
                    <w:rFonts w:hint="eastAsia"/>
                    <w:sz w:val="18"/>
                    <w:szCs w:val="18"/>
                  </w:rPr>
                  <w:t>attr</w:t>
                </w:r>
                <w:r w:rsidR="00AC6327">
                  <w:rPr>
                    <w:rFonts w:hint="eastAsia"/>
                    <w:sz w:val="18"/>
                    <w:szCs w:val="18"/>
                  </w:rPr>
                  <w:t>(</w:t>
                </w:r>
                <w:r w:rsidRPr="00C1500B">
                  <w:rPr>
                    <w:rFonts w:hint="eastAsia"/>
                    <w:sz w:val="18"/>
                    <w:szCs w:val="18"/>
                  </w:rPr>
                  <w:t>name[.value]</w:t>
                </w:r>
                <w:r w:rsidR="00AC6327">
                  <w:rPr>
                    <w:rFonts w:hint="eastAsia"/>
                    <w:sz w:val="18"/>
                    <w:szCs w:val="18"/>
                  </w:rPr>
                  <w:t>)</w:t>
                </w:r>
              </w:p>
            </w:tc>
            <w:tc>
              <w:tcPr>
                <w:tcW w:w="6593" w:type="dxa"/>
              </w:tcPr>
              <w:p w:rsidR="00E64842" w:rsidRPr="00C1500B" w:rsidRDefault="00E64842" w:rsidP="00A020B0">
                <w:pPr>
                  <w:ind w:leftChars="0" w:left="0"/>
                  <w:jc w:val="left"/>
                  <w:rPr>
                    <w:sz w:val="18"/>
                    <w:szCs w:val="18"/>
                  </w:rPr>
                </w:pPr>
                <w:r w:rsidRPr="00C1500B">
                  <w:rPr>
                    <w:rFonts w:hint="eastAsia"/>
                    <w:sz w:val="18"/>
                    <w:szCs w:val="18"/>
                  </w:rPr>
                  <w:t>属性</w:t>
                </w:r>
                <w:r w:rsidR="00AC6327">
                  <w:rPr>
                    <w:rFonts w:hint="eastAsia"/>
                    <w:sz w:val="18"/>
                    <w:szCs w:val="18"/>
                  </w:rPr>
                  <w:t>(</w:t>
                </w:r>
                <w:r w:rsidRPr="00C1500B">
                  <w:rPr>
                    <w:rFonts w:hint="eastAsia"/>
                    <w:sz w:val="18"/>
                    <w:szCs w:val="18"/>
                  </w:rPr>
                  <w:t>name</w:t>
                </w:r>
                <w:r w:rsidR="00AC6327">
                  <w:rPr>
                    <w:rFonts w:hint="eastAsia"/>
                    <w:sz w:val="18"/>
                    <w:szCs w:val="18"/>
                  </w:rPr>
                  <w:t>)</w:t>
                </w:r>
                <w:r w:rsidRPr="00C1500B">
                  <w:rPr>
                    <w:rFonts w:hint="eastAsia"/>
                    <w:sz w:val="18"/>
                    <w:szCs w:val="18"/>
                  </w:rPr>
                  <w:t>を取得または設定する</w:t>
                </w:r>
              </w:p>
            </w:tc>
          </w:tr>
          <w:tr w:rsidR="00E64842" w:rsidTr="00025FA3">
            <w:tc>
              <w:tcPr>
                <w:tcW w:w="2529" w:type="dxa"/>
              </w:tcPr>
              <w:p w:rsidR="00E64842" w:rsidRPr="00C1500B" w:rsidRDefault="00E64842" w:rsidP="00A020B0">
                <w:pPr>
                  <w:ind w:leftChars="0" w:left="0"/>
                  <w:jc w:val="left"/>
                  <w:rPr>
                    <w:sz w:val="18"/>
                    <w:szCs w:val="18"/>
                  </w:rPr>
                </w:pPr>
                <w:r w:rsidRPr="00C1500B">
                  <w:rPr>
                    <w:rFonts w:hint="eastAsia"/>
                    <w:sz w:val="18"/>
                    <w:szCs w:val="18"/>
                  </w:rPr>
                  <w:t>attr</w:t>
                </w:r>
                <w:r w:rsidR="00AC6327">
                  <w:rPr>
                    <w:rFonts w:hint="eastAsia"/>
                    <w:sz w:val="18"/>
                    <w:szCs w:val="18"/>
                  </w:rPr>
                  <w:t>(</w:t>
                </w:r>
                <w:r w:rsidRPr="00C1500B">
                  <w:rPr>
                    <w:rFonts w:hint="eastAsia"/>
                    <w:sz w:val="18"/>
                    <w:szCs w:val="18"/>
                  </w:rPr>
                  <w:t>hash</w:t>
                </w:r>
                <w:r w:rsidR="00AC6327">
                  <w:rPr>
                    <w:rFonts w:hint="eastAsia"/>
                    <w:sz w:val="18"/>
                    <w:szCs w:val="18"/>
                  </w:rPr>
                  <w:t>)</w:t>
                </w:r>
              </w:p>
            </w:tc>
            <w:tc>
              <w:tcPr>
                <w:tcW w:w="6593" w:type="dxa"/>
              </w:tcPr>
              <w:p w:rsidR="00E64842" w:rsidRPr="00C1500B" w:rsidRDefault="00E64842" w:rsidP="00A020B0">
                <w:pPr>
                  <w:ind w:leftChars="0" w:left="0"/>
                  <w:jc w:val="left"/>
                  <w:rPr>
                    <w:sz w:val="18"/>
                    <w:szCs w:val="18"/>
                  </w:rPr>
                </w:pPr>
                <w:r w:rsidRPr="00C1500B">
                  <w:rPr>
                    <w:rFonts w:hint="eastAsia"/>
                    <w:sz w:val="18"/>
                    <w:szCs w:val="18"/>
                  </w:rPr>
                  <w:t>複数の属性</w:t>
                </w:r>
                <w:r w:rsidR="00AC6327">
                  <w:rPr>
                    <w:rFonts w:hint="eastAsia"/>
                    <w:sz w:val="18"/>
                    <w:szCs w:val="18"/>
                  </w:rPr>
                  <w:t>(</w:t>
                </w:r>
                <w:r w:rsidRPr="00C1500B">
                  <w:rPr>
                    <w:rFonts w:hint="eastAsia"/>
                    <w:sz w:val="18"/>
                    <w:szCs w:val="18"/>
                  </w:rPr>
                  <w:t>hash</w:t>
                </w:r>
                <w:r w:rsidR="00AC6327">
                  <w:rPr>
                    <w:rFonts w:hint="eastAsia"/>
                    <w:sz w:val="18"/>
                    <w:szCs w:val="18"/>
                  </w:rPr>
                  <w:t>)</w:t>
                </w:r>
                <w:r w:rsidRPr="00C1500B">
                  <w:rPr>
                    <w:rFonts w:hint="eastAsia"/>
                    <w:sz w:val="18"/>
                    <w:szCs w:val="18"/>
                  </w:rPr>
                  <w:t>をまとめて設定する</w:t>
                </w:r>
              </w:p>
            </w:tc>
          </w:tr>
          <w:tr w:rsidR="00E64842" w:rsidTr="00025FA3">
            <w:tc>
              <w:tcPr>
                <w:tcW w:w="2529" w:type="dxa"/>
              </w:tcPr>
              <w:p w:rsidR="00E64842" w:rsidRPr="00C1500B" w:rsidRDefault="00E64842" w:rsidP="00A020B0">
                <w:pPr>
                  <w:ind w:leftChars="0" w:left="0"/>
                  <w:jc w:val="left"/>
                  <w:rPr>
                    <w:sz w:val="18"/>
                    <w:szCs w:val="18"/>
                  </w:rPr>
                </w:pPr>
                <w:r w:rsidRPr="00C1500B">
                  <w:rPr>
                    <w:rFonts w:hint="eastAsia"/>
                    <w:sz w:val="18"/>
                    <w:szCs w:val="18"/>
                  </w:rPr>
                  <w:t>removeAttr</w:t>
                </w:r>
                <w:r w:rsidR="00AC6327">
                  <w:rPr>
                    <w:rFonts w:hint="eastAsia"/>
                    <w:sz w:val="18"/>
                    <w:szCs w:val="18"/>
                  </w:rPr>
                  <w:t>(</w:t>
                </w:r>
                <w:r w:rsidRPr="00C1500B">
                  <w:rPr>
                    <w:rFonts w:hint="eastAsia"/>
                    <w:sz w:val="18"/>
                    <w:szCs w:val="18"/>
                  </w:rPr>
                  <w:t>name</w:t>
                </w:r>
                <w:r w:rsidR="00AC6327">
                  <w:rPr>
                    <w:rFonts w:hint="eastAsia"/>
                    <w:sz w:val="18"/>
                    <w:szCs w:val="18"/>
                  </w:rPr>
                  <w:t>)</w:t>
                </w:r>
              </w:p>
            </w:tc>
            <w:tc>
              <w:tcPr>
                <w:tcW w:w="6593" w:type="dxa"/>
              </w:tcPr>
              <w:p w:rsidR="00E64842" w:rsidRPr="00C1500B" w:rsidRDefault="00E64842" w:rsidP="00A020B0">
                <w:pPr>
                  <w:ind w:leftChars="0" w:left="0"/>
                  <w:jc w:val="left"/>
                  <w:rPr>
                    <w:sz w:val="18"/>
                    <w:szCs w:val="18"/>
                  </w:rPr>
                </w:pPr>
                <w:r w:rsidRPr="00C1500B">
                  <w:rPr>
                    <w:rFonts w:hint="eastAsia"/>
                    <w:sz w:val="18"/>
                    <w:szCs w:val="18"/>
                  </w:rPr>
                  <w:t>属性</w:t>
                </w:r>
                <w:r w:rsidR="00AC6327">
                  <w:rPr>
                    <w:rFonts w:hint="eastAsia"/>
                    <w:sz w:val="18"/>
                    <w:szCs w:val="18"/>
                  </w:rPr>
                  <w:t>(</w:t>
                </w:r>
                <w:r w:rsidRPr="00C1500B">
                  <w:rPr>
                    <w:rFonts w:hint="eastAsia"/>
                    <w:sz w:val="18"/>
                    <w:szCs w:val="18"/>
                  </w:rPr>
                  <w:t>name</w:t>
                </w:r>
                <w:r w:rsidR="00AC6327">
                  <w:rPr>
                    <w:rFonts w:hint="eastAsia"/>
                    <w:sz w:val="18"/>
                    <w:szCs w:val="18"/>
                  </w:rPr>
                  <w:t>)</w:t>
                </w:r>
                <w:r w:rsidRPr="00C1500B">
                  <w:rPr>
                    <w:rFonts w:hint="eastAsia"/>
                    <w:sz w:val="18"/>
                    <w:szCs w:val="18"/>
                  </w:rPr>
                  <w:t>を削除する</w:t>
                </w:r>
              </w:p>
            </w:tc>
          </w:tr>
          <w:tr w:rsidR="00E64842" w:rsidTr="00025FA3">
            <w:tc>
              <w:tcPr>
                <w:tcW w:w="2529" w:type="dxa"/>
              </w:tcPr>
              <w:p w:rsidR="00E64842" w:rsidRPr="00C1500B" w:rsidRDefault="00E64842" w:rsidP="00A020B0">
                <w:pPr>
                  <w:ind w:leftChars="0" w:left="0"/>
                  <w:jc w:val="left"/>
                  <w:rPr>
                    <w:sz w:val="18"/>
                    <w:szCs w:val="18"/>
                  </w:rPr>
                </w:pPr>
                <w:r w:rsidRPr="00C1500B">
                  <w:rPr>
                    <w:rFonts w:hint="eastAsia"/>
                    <w:sz w:val="18"/>
                    <w:szCs w:val="18"/>
                  </w:rPr>
                  <w:t>replaceWith</w:t>
                </w:r>
                <w:r w:rsidR="00AC6327">
                  <w:rPr>
                    <w:rFonts w:hint="eastAsia"/>
                    <w:sz w:val="18"/>
                    <w:szCs w:val="18"/>
                  </w:rPr>
                  <w:t>(</w:t>
                </w:r>
                <w:r w:rsidRPr="00C1500B">
                  <w:rPr>
                    <w:rFonts w:hint="eastAsia"/>
                    <w:sz w:val="18"/>
                    <w:szCs w:val="18"/>
                  </w:rPr>
                  <w:t>content</w:t>
                </w:r>
                <w:r w:rsidR="00AC6327">
                  <w:rPr>
                    <w:rFonts w:hint="eastAsia"/>
                    <w:sz w:val="18"/>
                    <w:szCs w:val="18"/>
                  </w:rPr>
                  <w:t>)</w:t>
                </w:r>
              </w:p>
            </w:tc>
            <w:tc>
              <w:tcPr>
                <w:tcW w:w="6593" w:type="dxa"/>
              </w:tcPr>
              <w:p w:rsidR="00E64842" w:rsidRPr="00C1500B" w:rsidRDefault="00E64842" w:rsidP="00A020B0">
                <w:pPr>
                  <w:ind w:leftChars="0" w:left="0"/>
                  <w:jc w:val="left"/>
                  <w:rPr>
                    <w:sz w:val="18"/>
                    <w:szCs w:val="18"/>
                  </w:rPr>
                </w:pPr>
                <w:r w:rsidRPr="00C1500B">
                  <w:rPr>
                    <w:rFonts w:hint="eastAsia"/>
                    <w:sz w:val="18"/>
                    <w:szCs w:val="18"/>
                  </w:rPr>
                  <w:t>引数にしていたコンテンツでこの要素を置換する</w:t>
                </w:r>
              </w:p>
            </w:tc>
          </w:tr>
          <w:tr w:rsidR="00E64842" w:rsidTr="00025FA3">
            <w:tc>
              <w:tcPr>
                <w:tcW w:w="2529" w:type="dxa"/>
              </w:tcPr>
              <w:p w:rsidR="00E64842" w:rsidRPr="00C1500B" w:rsidRDefault="00E64842" w:rsidP="00A020B0">
                <w:pPr>
                  <w:ind w:leftChars="0" w:left="0"/>
                  <w:jc w:val="left"/>
                  <w:rPr>
                    <w:sz w:val="18"/>
                    <w:szCs w:val="18"/>
                  </w:rPr>
                </w:pPr>
                <w:r w:rsidRPr="00C1500B">
                  <w:rPr>
                    <w:rFonts w:hint="eastAsia"/>
                    <w:sz w:val="18"/>
                    <w:szCs w:val="18"/>
                  </w:rPr>
                  <w:t>replaceAll</w:t>
                </w:r>
                <w:r w:rsidR="00AC6327">
                  <w:rPr>
                    <w:rFonts w:hint="eastAsia"/>
                    <w:sz w:val="18"/>
                    <w:szCs w:val="18"/>
                  </w:rPr>
                  <w:t>(</w:t>
                </w:r>
                <w:r w:rsidRPr="00C1500B">
                  <w:rPr>
                    <w:rFonts w:hint="eastAsia"/>
                    <w:sz w:val="18"/>
                    <w:szCs w:val="18"/>
                  </w:rPr>
                  <w:t>target</w:t>
                </w:r>
                <w:r w:rsidR="00AC6327">
                  <w:rPr>
                    <w:rFonts w:hint="eastAsia"/>
                    <w:sz w:val="18"/>
                    <w:szCs w:val="18"/>
                  </w:rPr>
                  <w:t>)</w:t>
                </w:r>
              </w:p>
            </w:tc>
            <w:tc>
              <w:tcPr>
                <w:tcW w:w="6593" w:type="dxa"/>
              </w:tcPr>
              <w:p w:rsidR="00E64842" w:rsidRPr="00C1500B" w:rsidRDefault="00E64842" w:rsidP="00A020B0">
                <w:pPr>
                  <w:ind w:leftChars="0" w:left="0"/>
                  <w:jc w:val="left"/>
                  <w:rPr>
                    <w:sz w:val="18"/>
                    <w:szCs w:val="18"/>
                  </w:rPr>
                </w:pPr>
                <w:r w:rsidRPr="00C1500B">
                  <w:rPr>
                    <w:rFonts w:hint="eastAsia"/>
                    <w:sz w:val="18"/>
                    <w:szCs w:val="18"/>
                  </w:rPr>
                  <w:t>引数で指定した要素</w:t>
                </w:r>
                <w:r w:rsidR="00AC6327">
                  <w:rPr>
                    <w:rFonts w:hint="eastAsia"/>
                    <w:sz w:val="18"/>
                    <w:szCs w:val="18"/>
                  </w:rPr>
                  <w:t>(</w:t>
                </w:r>
                <w:r w:rsidRPr="00C1500B">
                  <w:rPr>
                    <w:rFonts w:hint="eastAsia"/>
                    <w:sz w:val="18"/>
                    <w:szCs w:val="18"/>
                  </w:rPr>
                  <w:t>target</w:t>
                </w:r>
                <w:r w:rsidR="00AC6327">
                  <w:rPr>
                    <w:rFonts w:hint="eastAsia"/>
                    <w:sz w:val="18"/>
                    <w:szCs w:val="18"/>
                  </w:rPr>
                  <w:t>)</w:t>
                </w:r>
                <w:r w:rsidRPr="00C1500B">
                  <w:rPr>
                    <w:rFonts w:hint="eastAsia"/>
                    <w:sz w:val="18"/>
                    <w:szCs w:val="18"/>
                  </w:rPr>
                  <w:t>をこのコンテンツで置換する</w:t>
                </w:r>
              </w:p>
            </w:tc>
          </w:tr>
          <w:tr w:rsidR="00E64842" w:rsidTr="00025FA3">
            <w:tc>
              <w:tcPr>
                <w:tcW w:w="2529" w:type="dxa"/>
              </w:tcPr>
              <w:p w:rsidR="00E64842" w:rsidRPr="00C1500B" w:rsidRDefault="00E64842" w:rsidP="00A020B0">
                <w:pPr>
                  <w:ind w:leftChars="0" w:left="0"/>
                  <w:jc w:val="left"/>
                  <w:rPr>
                    <w:sz w:val="18"/>
                    <w:szCs w:val="18"/>
                  </w:rPr>
                </w:pPr>
                <w:r w:rsidRPr="00C1500B">
                  <w:rPr>
                    <w:rFonts w:hint="eastAsia"/>
                    <w:sz w:val="18"/>
                    <w:szCs w:val="18"/>
                  </w:rPr>
                  <w:t>wrap</w:t>
                </w:r>
                <w:r w:rsidR="00AC6327">
                  <w:rPr>
                    <w:rFonts w:hint="eastAsia"/>
                    <w:sz w:val="18"/>
                    <w:szCs w:val="18"/>
                  </w:rPr>
                  <w:t>(</w:t>
                </w:r>
                <w:r w:rsidRPr="00C1500B">
                  <w:rPr>
                    <w:rFonts w:hint="eastAsia"/>
                    <w:sz w:val="18"/>
                    <w:szCs w:val="18"/>
                  </w:rPr>
                  <w:t>parent</w:t>
                </w:r>
                <w:r w:rsidR="00AC6327">
                  <w:rPr>
                    <w:rFonts w:hint="eastAsia"/>
                    <w:sz w:val="18"/>
                    <w:szCs w:val="18"/>
                  </w:rPr>
                  <w:t>)</w:t>
                </w:r>
              </w:p>
            </w:tc>
            <w:tc>
              <w:tcPr>
                <w:tcW w:w="6593" w:type="dxa"/>
              </w:tcPr>
              <w:p w:rsidR="00E64842" w:rsidRPr="00C1500B" w:rsidRDefault="00E64842" w:rsidP="00A020B0">
                <w:pPr>
                  <w:ind w:leftChars="0" w:left="0"/>
                  <w:jc w:val="left"/>
                  <w:rPr>
                    <w:sz w:val="18"/>
                    <w:szCs w:val="18"/>
                  </w:rPr>
                </w:pPr>
                <w:r w:rsidRPr="00C1500B">
                  <w:rPr>
                    <w:rFonts w:hint="eastAsia"/>
                    <w:sz w:val="18"/>
                    <w:szCs w:val="18"/>
                  </w:rPr>
                  <w:t>引数で指定した要素</w:t>
                </w:r>
                <w:r w:rsidR="00AC6327">
                  <w:rPr>
                    <w:rFonts w:hint="eastAsia"/>
                    <w:sz w:val="18"/>
                    <w:szCs w:val="18"/>
                  </w:rPr>
                  <w:t>(</w:t>
                </w:r>
                <w:r w:rsidRPr="00C1500B">
                  <w:rPr>
                    <w:rFonts w:hint="eastAsia"/>
                    <w:sz w:val="18"/>
                    <w:szCs w:val="18"/>
                  </w:rPr>
                  <w:t>parent</w:t>
                </w:r>
                <w:r w:rsidR="00AC6327">
                  <w:rPr>
                    <w:rFonts w:hint="eastAsia"/>
                    <w:sz w:val="18"/>
                    <w:szCs w:val="18"/>
                  </w:rPr>
                  <w:t>)</w:t>
                </w:r>
                <w:r w:rsidRPr="00C1500B">
                  <w:rPr>
                    <w:rFonts w:hint="eastAsia"/>
                    <w:sz w:val="18"/>
                    <w:szCs w:val="18"/>
                  </w:rPr>
                  <w:t>でラップする</w:t>
                </w:r>
              </w:p>
            </w:tc>
          </w:tr>
          <w:tr w:rsidR="00E64842" w:rsidTr="00025FA3">
            <w:tc>
              <w:tcPr>
                <w:tcW w:w="2529" w:type="dxa"/>
              </w:tcPr>
              <w:p w:rsidR="00E64842" w:rsidRPr="00C1500B" w:rsidRDefault="00E64842" w:rsidP="00A020B0">
                <w:pPr>
                  <w:ind w:leftChars="0" w:left="0"/>
                  <w:jc w:val="left"/>
                  <w:rPr>
                    <w:sz w:val="18"/>
                    <w:szCs w:val="18"/>
                  </w:rPr>
                </w:pPr>
                <w:r w:rsidRPr="00C1500B">
                  <w:rPr>
                    <w:rFonts w:hint="eastAsia"/>
                    <w:sz w:val="18"/>
                    <w:szCs w:val="18"/>
                  </w:rPr>
                  <w:t>unwrap</w:t>
                </w:r>
                <w:r w:rsidR="00AC6327">
                  <w:rPr>
                    <w:rFonts w:hint="eastAsia"/>
                    <w:sz w:val="18"/>
                    <w:szCs w:val="18"/>
                  </w:rPr>
                  <w:t>()</w:t>
                </w:r>
              </w:p>
            </w:tc>
            <w:tc>
              <w:tcPr>
                <w:tcW w:w="6593" w:type="dxa"/>
              </w:tcPr>
              <w:p w:rsidR="00E64842" w:rsidRPr="00C1500B" w:rsidRDefault="00E64842" w:rsidP="00A020B0">
                <w:pPr>
                  <w:ind w:leftChars="0" w:left="0"/>
                  <w:jc w:val="left"/>
                  <w:rPr>
                    <w:sz w:val="18"/>
                    <w:szCs w:val="18"/>
                  </w:rPr>
                </w:pPr>
                <w:r w:rsidRPr="00C1500B">
                  <w:rPr>
                    <w:rFonts w:hint="eastAsia"/>
                    <w:sz w:val="18"/>
                    <w:szCs w:val="18"/>
                  </w:rPr>
                  <w:t>新要素を削除する</w:t>
                </w:r>
              </w:p>
            </w:tc>
          </w:tr>
          <w:tr w:rsidR="00E64842" w:rsidTr="00025FA3">
            <w:tc>
              <w:tcPr>
                <w:tcW w:w="2529" w:type="dxa"/>
              </w:tcPr>
              <w:p w:rsidR="00E64842" w:rsidRPr="00C1500B" w:rsidRDefault="00E64842" w:rsidP="00A020B0">
                <w:pPr>
                  <w:ind w:leftChars="0" w:left="0"/>
                  <w:jc w:val="left"/>
                  <w:rPr>
                    <w:sz w:val="18"/>
                    <w:szCs w:val="18"/>
                  </w:rPr>
                </w:pPr>
                <w:r w:rsidRPr="00C1500B">
                  <w:rPr>
                    <w:rFonts w:hint="eastAsia"/>
                    <w:sz w:val="18"/>
                    <w:szCs w:val="18"/>
                  </w:rPr>
                  <w:t>wrapAll</w:t>
                </w:r>
                <w:r w:rsidR="00AC6327">
                  <w:rPr>
                    <w:rFonts w:hint="eastAsia"/>
                    <w:sz w:val="18"/>
                    <w:szCs w:val="18"/>
                  </w:rPr>
                  <w:t>(</w:t>
                </w:r>
                <w:r w:rsidRPr="00C1500B">
                  <w:rPr>
                    <w:rFonts w:hint="eastAsia"/>
                    <w:sz w:val="18"/>
                    <w:szCs w:val="18"/>
                  </w:rPr>
                  <w:t>parent</w:t>
                </w:r>
                <w:r w:rsidR="00AC6327">
                  <w:rPr>
                    <w:rFonts w:hint="eastAsia"/>
                    <w:sz w:val="18"/>
                    <w:szCs w:val="18"/>
                  </w:rPr>
                  <w:t>)</w:t>
                </w:r>
              </w:p>
            </w:tc>
            <w:tc>
              <w:tcPr>
                <w:tcW w:w="6593" w:type="dxa"/>
              </w:tcPr>
              <w:p w:rsidR="00E64842" w:rsidRPr="00C1500B" w:rsidRDefault="00E64842" w:rsidP="00A020B0">
                <w:pPr>
                  <w:ind w:leftChars="0" w:left="0"/>
                  <w:jc w:val="left"/>
                  <w:rPr>
                    <w:sz w:val="18"/>
                    <w:szCs w:val="18"/>
                  </w:rPr>
                </w:pPr>
                <w:r w:rsidRPr="00C1500B">
                  <w:rPr>
                    <w:rFonts w:hint="eastAsia"/>
                    <w:sz w:val="18"/>
                    <w:szCs w:val="18"/>
                  </w:rPr>
                  <w:t>選択している要素</w:t>
                </w:r>
                <w:r w:rsidR="00AC6327">
                  <w:rPr>
                    <w:rFonts w:hint="eastAsia"/>
                    <w:sz w:val="18"/>
                    <w:szCs w:val="18"/>
                  </w:rPr>
                  <w:t>(</w:t>
                </w:r>
                <w:r w:rsidRPr="00C1500B">
                  <w:rPr>
                    <w:rFonts w:hint="eastAsia"/>
                    <w:sz w:val="18"/>
                    <w:szCs w:val="18"/>
                  </w:rPr>
                  <w:t>parent</w:t>
                </w:r>
                <w:r w:rsidR="00AC6327">
                  <w:rPr>
                    <w:rFonts w:hint="eastAsia"/>
                    <w:sz w:val="18"/>
                    <w:szCs w:val="18"/>
                  </w:rPr>
                  <w:t>)</w:t>
                </w:r>
                <w:r w:rsidRPr="00C1500B">
                  <w:rPr>
                    <w:rFonts w:hint="eastAsia"/>
                    <w:sz w:val="18"/>
                    <w:szCs w:val="18"/>
                  </w:rPr>
                  <w:t>をまとめて引数で指定した要素をラップする</w:t>
                </w:r>
              </w:p>
            </w:tc>
          </w:tr>
          <w:tr w:rsidR="00E64842" w:rsidTr="00025FA3">
            <w:tc>
              <w:tcPr>
                <w:tcW w:w="2529" w:type="dxa"/>
              </w:tcPr>
              <w:p w:rsidR="00E64842" w:rsidRPr="00C1500B" w:rsidRDefault="00E64842" w:rsidP="00A020B0">
                <w:pPr>
                  <w:ind w:leftChars="0" w:left="0"/>
                  <w:jc w:val="left"/>
                  <w:rPr>
                    <w:sz w:val="18"/>
                    <w:szCs w:val="18"/>
                  </w:rPr>
                </w:pPr>
                <w:r w:rsidRPr="00C1500B">
                  <w:rPr>
                    <w:rFonts w:hint="eastAsia"/>
                    <w:sz w:val="18"/>
                    <w:szCs w:val="18"/>
                  </w:rPr>
                  <w:t>wraplnner</w:t>
                </w:r>
                <w:r w:rsidR="00AC6327">
                  <w:rPr>
                    <w:rFonts w:hint="eastAsia"/>
                    <w:sz w:val="18"/>
                    <w:szCs w:val="18"/>
                  </w:rPr>
                  <w:t>(</w:t>
                </w:r>
                <w:r w:rsidRPr="00C1500B">
                  <w:rPr>
                    <w:rFonts w:hint="eastAsia"/>
                    <w:sz w:val="18"/>
                    <w:szCs w:val="18"/>
                  </w:rPr>
                  <w:t>parent</w:t>
                </w:r>
                <w:r w:rsidR="00AC6327">
                  <w:rPr>
                    <w:rFonts w:hint="eastAsia"/>
                    <w:sz w:val="18"/>
                    <w:szCs w:val="18"/>
                  </w:rPr>
                  <w:t>)</w:t>
                </w:r>
              </w:p>
            </w:tc>
            <w:tc>
              <w:tcPr>
                <w:tcW w:w="6593" w:type="dxa"/>
              </w:tcPr>
              <w:p w:rsidR="00E64842" w:rsidRPr="00C1500B" w:rsidRDefault="00E64842" w:rsidP="00A020B0">
                <w:pPr>
                  <w:ind w:leftChars="0" w:left="0"/>
                  <w:jc w:val="left"/>
                  <w:rPr>
                    <w:sz w:val="18"/>
                    <w:szCs w:val="18"/>
                  </w:rPr>
                </w:pPr>
                <w:r w:rsidRPr="00C1500B">
                  <w:rPr>
                    <w:rFonts w:hint="eastAsia"/>
                    <w:sz w:val="18"/>
                    <w:szCs w:val="18"/>
                  </w:rPr>
                  <w:t>子要素を引数で指定した要素</w:t>
                </w:r>
                <w:r w:rsidR="00AC6327">
                  <w:rPr>
                    <w:rFonts w:hint="eastAsia"/>
                    <w:sz w:val="18"/>
                    <w:szCs w:val="18"/>
                  </w:rPr>
                  <w:t>(</w:t>
                </w:r>
                <w:r w:rsidRPr="00C1500B">
                  <w:rPr>
                    <w:rFonts w:hint="eastAsia"/>
                    <w:sz w:val="18"/>
                    <w:szCs w:val="18"/>
                  </w:rPr>
                  <w:t>parent</w:t>
                </w:r>
                <w:r w:rsidR="00AC6327">
                  <w:rPr>
                    <w:rFonts w:hint="eastAsia"/>
                    <w:sz w:val="18"/>
                    <w:szCs w:val="18"/>
                  </w:rPr>
                  <w:t>)</w:t>
                </w:r>
                <w:r w:rsidRPr="00C1500B">
                  <w:rPr>
                    <w:rFonts w:hint="eastAsia"/>
                    <w:sz w:val="18"/>
                    <w:szCs w:val="18"/>
                  </w:rPr>
                  <w:t>でラップする</w:t>
                </w:r>
              </w:p>
            </w:tc>
          </w:tr>
          <w:tr w:rsidR="00E64842" w:rsidTr="00025FA3">
            <w:tc>
              <w:tcPr>
                <w:tcW w:w="2529" w:type="dxa"/>
              </w:tcPr>
              <w:p w:rsidR="00E64842" w:rsidRPr="00C1500B" w:rsidRDefault="00E64842" w:rsidP="00A020B0">
                <w:pPr>
                  <w:ind w:leftChars="0" w:left="0"/>
                  <w:jc w:val="left"/>
                  <w:rPr>
                    <w:sz w:val="18"/>
                    <w:szCs w:val="18"/>
                  </w:rPr>
                </w:pPr>
                <w:r w:rsidRPr="00C1500B">
                  <w:rPr>
                    <w:rFonts w:hint="eastAsia"/>
                    <w:sz w:val="18"/>
                    <w:szCs w:val="18"/>
                  </w:rPr>
                  <w:t>html</w:t>
                </w:r>
                <w:r w:rsidR="00AC6327">
                  <w:rPr>
                    <w:rFonts w:hint="eastAsia"/>
                    <w:sz w:val="18"/>
                    <w:szCs w:val="18"/>
                  </w:rPr>
                  <w:t>(</w:t>
                </w:r>
                <w:r w:rsidRPr="00C1500B">
                  <w:rPr>
                    <w:rFonts w:hint="eastAsia"/>
                    <w:sz w:val="18"/>
                    <w:szCs w:val="18"/>
                  </w:rPr>
                  <w:t>[content]</w:t>
                </w:r>
                <w:r w:rsidR="00AC6327">
                  <w:rPr>
                    <w:rFonts w:hint="eastAsia"/>
                    <w:sz w:val="18"/>
                    <w:szCs w:val="18"/>
                  </w:rPr>
                  <w:t>)</w:t>
                </w:r>
              </w:p>
            </w:tc>
            <w:tc>
              <w:tcPr>
                <w:tcW w:w="6593" w:type="dxa"/>
              </w:tcPr>
              <w:p w:rsidR="00E64842" w:rsidRPr="00C1500B" w:rsidRDefault="00E64842" w:rsidP="00A020B0">
                <w:pPr>
                  <w:ind w:leftChars="0" w:left="0"/>
                  <w:jc w:val="left"/>
                  <w:rPr>
                    <w:sz w:val="18"/>
                    <w:szCs w:val="18"/>
                  </w:rPr>
                </w:pPr>
                <w:r w:rsidRPr="00C1500B">
                  <w:rPr>
                    <w:rFonts w:hint="eastAsia"/>
                    <w:sz w:val="18"/>
                    <w:szCs w:val="18"/>
                  </w:rPr>
                  <w:t>要素内のHTMLコンテンツ</w:t>
                </w:r>
                <w:r w:rsidR="00AC6327">
                  <w:rPr>
                    <w:rFonts w:hint="eastAsia"/>
                    <w:sz w:val="18"/>
                    <w:szCs w:val="18"/>
                  </w:rPr>
                  <w:t>(</w:t>
                </w:r>
                <w:r w:rsidRPr="00C1500B">
                  <w:rPr>
                    <w:rFonts w:hint="eastAsia"/>
                    <w:sz w:val="18"/>
                    <w:szCs w:val="18"/>
                  </w:rPr>
                  <w:t>content</w:t>
                </w:r>
                <w:r w:rsidR="00AC6327">
                  <w:rPr>
                    <w:rFonts w:hint="eastAsia"/>
                    <w:sz w:val="18"/>
                    <w:szCs w:val="18"/>
                  </w:rPr>
                  <w:t>)</w:t>
                </w:r>
                <w:r w:rsidRPr="00C1500B">
                  <w:rPr>
                    <w:rFonts w:hint="eastAsia"/>
                    <w:sz w:val="18"/>
                    <w:szCs w:val="18"/>
                  </w:rPr>
                  <w:t>も取得または設定する</w:t>
                </w:r>
              </w:p>
            </w:tc>
          </w:tr>
          <w:tr w:rsidR="00E64842" w:rsidTr="00025FA3">
            <w:tc>
              <w:tcPr>
                <w:tcW w:w="2529" w:type="dxa"/>
              </w:tcPr>
              <w:p w:rsidR="00E64842" w:rsidRPr="00C1500B" w:rsidRDefault="00E64842" w:rsidP="00A020B0">
                <w:pPr>
                  <w:ind w:leftChars="0" w:left="0"/>
                  <w:jc w:val="left"/>
                  <w:rPr>
                    <w:sz w:val="18"/>
                    <w:szCs w:val="18"/>
                  </w:rPr>
                </w:pPr>
                <w:r w:rsidRPr="00C1500B">
                  <w:rPr>
                    <w:rFonts w:hint="eastAsia"/>
                    <w:sz w:val="18"/>
                    <w:szCs w:val="18"/>
                  </w:rPr>
                  <w:t>text</w:t>
                </w:r>
                <w:r w:rsidR="00AC6327">
                  <w:rPr>
                    <w:rFonts w:hint="eastAsia"/>
                    <w:sz w:val="18"/>
                    <w:szCs w:val="18"/>
                  </w:rPr>
                  <w:t>(</w:t>
                </w:r>
                <w:r w:rsidRPr="00C1500B">
                  <w:rPr>
                    <w:rFonts w:hint="eastAsia"/>
                    <w:sz w:val="18"/>
                    <w:szCs w:val="18"/>
                  </w:rPr>
                  <w:t>[content]</w:t>
                </w:r>
                <w:r w:rsidR="00AC6327">
                  <w:rPr>
                    <w:rFonts w:hint="eastAsia"/>
                    <w:sz w:val="18"/>
                    <w:szCs w:val="18"/>
                  </w:rPr>
                  <w:t>)</w:t>
                </w:r>
              </w:p>
            </w:tc>
            <w:tc>
              <w:tcPr>
                <w:tcW w:w="6593" w:type="dxa"/>
              </w:tcPr>
              <w:p w:rsidR="00E64842" w:rsidRPr="00C1500B" w:rsidRDefault="00E64842" w:rsidP="00A020B0">
                <w:pPr>
                  <w:ind w:leftChars="0" w:left="0"/>
                  <w:jc w:val="left"/>
                  <w:rPr>
                    <w:sz w:val="18"/>
                    <w:szCs w:val="18"/>
                  </w:rPr>
                </w:pPr>
                <w:r w:rsidRPr="00C1500B">
                  <w:rPr>
                    <w:rFonts w:hint="eastAsia"/>
                    <w:sz w:val="18"/>
                    <w:szCs w:val="18"/>
                  </w:rPr>
                  <w:t>要素内のテキストコンテンツ</w:t>
                </w:r>
                <w:r w:rsidR="00AC6327">
                  <w:rPr>
                    <w:rFonts w:hint="eastAsia"/>
                    <w:sz w:val="18"/>
                    <w:szCs w:val="18"/>
                  </w:rPr>
                  <w:t>(</w:t>
                </w:r>
                <w:r w:rsidRPr="00C1500B">
                  <w:rPr>
                    <w:rFonts w:hint="eastAsia"/>
                    <w:sz w:val="18"/>
                    <w:szCs w:val="18"/>
                  </w:rPr>
                  <w:t>content</w:t>
                </w:r>
                <w:r w:rsidR="00AC6327">
                  <w:rPr>
                    <w:rFonts w:hint="eastAsia"/>
                    <w:sz w:val="18"/>
                    <w:szCs w:val="18"/>
                  </w:rPr>
                  <w:t>)</w:t>
                </w:r>
                <w:r w:rsidRPr="00C1500B">
                  <w:rPr>
                    <w:rFonts w:hint="eastAsia"/>
                    <w:sz w:val="18"/>
                    <w:szCs w:val="18"/>
                  </w:rPr>
                  <w:t>も取得または設定する</w:t>
                </w:r>
              </w:p>
            </w:tc>
          </w:tr>
          <w:tr w:rsidR="00E64842" w:rsidTr="00025FA3">
            <w:tc>
              <w:tcPr>
                <w:tcW w:w="2529" w:type="dxa"/>
              </w:tcPr>
              <w:p w:rsidR="00E64842" w:rsidRPr="00C1500B" w:rsidRDefault="00E64842" w:rsidP="00A020B0">
                <w:pPr>
                  <w:ind w:leftChars="0" w:left="0"/>
                  <w:jc w:val="left"/>
                  <w:rPr>
                    <w:sz w:val="18"/>
                    <w:szCs w:val="18"/>
                  </w:rPr>
                </w:pPr>
                <w:r w:rsidRPr="00C1500B">
                  <w:rPr>
                    <w:rFonts w:hint="eastAsia"/>
                    <w:sz w:val="18"/>
                    <w:szCs w:val="18"/>
                  </w:rPr>
                  <w:t>clone</w:t>
                </w:r>
                <w:r w:rsidR="00AC6327">
                  <w:rPr>
                    <w:rFonts w:hint="eastAsia"/>
                    <w:sz w:val="18"/>
                    <w:szCs w:val="18"/>
                  </w:rPr>
                  <w:t>()</w:t>
                </w:r>
              </w:p>
            </w:tc>
            <w:tc>
              <w:tcPr>
                <w:tcW w:w="6593" w:type="dxa"/>
              </w:tcPr>
              <w:p w:rsidR="00E64842" w:rsidRPr="00C1500B" w:rsidRDefault="00E64842" w:rsidP="00A020B0">
                <w:pPr>
                  <w:ind w:leftChars="0" w:left="0"/>
                  <w:jc w:val="left"/>
                  <w:rPr>
                    <w:sz w:val="18"/>
                    <w:szCs w:val="18"/>
                  </w:rPr>
                </w:pPr>
                <w:r w:rsidRPr="00C1500B">
                  <w:rPr>
                    <w:rFonts w:hint="eastAsia"/>
                    <w:sz w:val="18"/>
                    <w:szCs w:val="18"/>
                  </w:rPr>
                  <w:t>要素をコピーして新しいオブジェクトを作成する</w:t>
                </w:r>
              </w:p>
            </w:tc>
          </w:tr>
          <w:tr w:rsidR="00025FA3" w:rsidTr="00025FA3">
            <w:tc>
              <w:tcPr>
                <w:tcW w:w="2529" w:type="dxa"/>
              </w:tcPr>
              <w:p w:rsidR="00025FA3" w:rsidRPr="00C1500B" w:rsidRDefault="00025FA3" w:rsidP="00A020B0">
                <w:pPr>
                  <w:ind w:leftChars="0" w:left="0"/>
                  <w:jc w:val="left"/>
                  <w:rPr>
                    <w:sz w:val="18"/>
                    <w:szCs w:val="18"/>
                  </w:rPr>
                </w:pPr>
                <w:r w:rsidRPr="00C1500B">
                  <w:rPr>
                    <w:rFonts w:hint="eastAsia"/>
                    <w:sz w:val="18"/>
                    <w:szCs w:val="18"/>
                  </w:rPr>
                  <w:t>css</w:t>
                </w:r>
                <w:r w:rsidR="00AC6327">
                  <w:rPr>
                    <w:rFonts w:hint="eastAsia"/>
                    <w:sz w:val="18"/>
                    <w:szCs w:val="18"/>
                  </w:rPr>
                  <w:t>(</w:t>
                </w:r>
                <w:r w:rsidRPr="00C1500B">
                  <w:rPr>
                    <w:rFonts w:hint="eastAsia"/>
                    <w:sz w:val="18"/>
                    <w:szCs w:val="18"/>
                  </w:rPr>
                  <w:t>name[.value]</w:t>
                </w:r>
                <w:r w:rsidR="00AC6327">
                  <w:rPr>
                    <w:rFonts w:hint="eastAsia"/>
                    <w:sz w:val="18"/>
                    <w:szCs w:val="18"/>
                  </w:rPr>
                  <w:t>)</w:t>
                </w:r>
              </w:p>
            </w:tc>
            <w:tc>
              <w:tcPr>
                <w:tcW w:w="6593" w:type="dxa"/>
              </w:tcPr>
              <w:p w:rsidR="00025FA3" w:rsidRPr="00C1500B" w:rsidRDefault="00025FA3" w:rsidP="00A020B0">
                <w:pPr>
                  <w:ind w:leftChars="0" w:left="0"/>
                  <w:jc w:val="left"/>
                  <w:rPr>
                    <w:sz w:val="18"/>
                    <w:szCs w:val="18"/>
                  </w:rPr>
                </w:pPr>
                <w:r w:rsidRPr="00C1500B">
                  <w:rPr>
                    <w:rFonts w:hint="eastAsia"/>
                    <w:sz w:val="18"/>
                    <w:szCs w:val="18"/>
                  </w:rPr>
                  <w:t>指定したCSSプロパティの値を設定・取得する</w:t>
                </w:r>
              </w:p>
            </w:tc>
          </w:tr>
        </w:tbl>
        <w:p w:rsidR="00C1500B" w:rsidRDefault="00C1500B" w:rsidP="00A020B0">
          <w:pPr>
            <w:ind w:left="840"/>
            <w:jc w:val="left"/>
          </w:pPr>
        </w:p>
        <w:p w:rsidR="00C1500B" w:rsidRDefault="00C1500B" w:rsidP="00A020B0">
          <w:pPr>
            <w:ind w:leftChars="190" w:left="399"/>
            <w:jc w:val="left"/>
            <w:rPr>
              <w:b/>
            </w:rPr>
          </w:pPr>
          <w:r w:rsidRPr="00DA4620">
            <w:rPr>
              <w:rFonts w:hint="eastAsia"/>
            </w:rPr>
            <w:t>●</w:t>
          </w:r>
          <w:r>
            <w:rPr>
              <w:rFonts w:hint="eastAsia"/>
              <w:sz w:val="28"/>
              <w:szCs w:val="28"/>
            </w:rPr>
            <w:t>属性の追加/削除</w:t>
          </w:r>
        </w:p>
        <w:p w:rsidR="00E64842" w:rsidRDefault="00E64842" w:rsidP="00A020B0">
          <w:pPr>
            <w:ind w:left="840"/>
            <w:jc w:val="left"/>
          </w:pPr>
          <w:r>
            <w:rPr>
              <w:rFonts w:hint="eastAsia"/>
            </w:rPr>
            <w:t xml:space="preserve">　attr</w:t>
          </w:r>
          <w:r w:rsidR="00AC6327">
            <w:rPr>
              <w:rFonts w:hint="eastAsia"/>
            </w:rPr>
            <w:t>()</w:t>
          </w:r>
          <w:r>
            <w:rPr>
              <w:rFonts w:hint="eastAsia"/>
            </w:rPr>
            <w:t>メソッド</w:t>
          </w:r>
          <w:r w:rsidR="00850F8E">
            <w:rPr>
              <w:rFonts w:hint="eastAsia"/>
            </w:rPr>
            <w:t>はJavaScriptでいうところのsetAttribute</w:t>
          </w:r>
          <w:r w:rsidR="00AC6327">
            <w:rPr>
              <w:rFonts w:hint="eastAsia"/>
            </w:rPr>
            <w:t>()</w:t>
          </w:r>
          <w:r w:rsidR="00850F8E">
            <w:rPr>
              <w:rFonts w:hint="eastAsia"/>
            </w:rPr>
            <w:t>メソッドとgetAttribute</w:t>
          </w:r>
          <w:r w:rsidR="00AC6327">
            <w:rPr>
              <w:rFonts w:hint="eastAsia"/>
            </w:rPr>
            <w:t>()</w:t>
          </w:r>
          <w:r w:rsidR="00850F8E">
            <w:rPr>
              <w:rFonts w:hint="eastAsia"/>
            </w:rPr>
            <w:t>メソッドの複合</w:t>
          </w:r>
          <w:r w:rsidR="00CD71C2">
            <w:rPr>
              <w:rFonts w:hint="eastAsia"/>
            </w:rPr>
            <w:t>形</w:t>
          </w:r>
          <w:r w:rsidR="00850F8E">
            <w:rPr>
              <w:rFonts w:hint="eastAsia"/>
            </w:rPr>
            <w:t>であり、</w:t>
          </w:r>
          <w:r>
            <w:rPr>
              <w:rFonts w:hint="eastAsia"/>
            </w:rPr>
            <w:t>要素の属性値の取得および設定、removeAttr</w:t>
          </w:r>
          <w:r w:rsidR="00AC6327">
            <w:rPr>
              <w:rFonts w:hint="eastAsia"/>
            </w:rPr>
            <w:t>()</w:t>
          </w:r>
          <w:r>
            <w:rPr>
              <w:rFonts w:hint="eastAsia"/>
            </w:rPr>
            <w:t>メソッドで属性の削除を行うことができます。attr</w:t>
          </w:r>
          <w:r w:rsidR="00AC6327">
            <w:rPr>
              <w:rFonts w:hint="eastAsia"/>
            </w:rPr>
            <w:t>()</w:t>
          </w:r>
          <w:r>
            <w:rPr>
              <w:rFonts w:hint="eastAsia"/>
            </w:rPr>
            <w:t>メソッドの引数にオブジェクトを指定すると、複数の属性をまとめて設定することができます。</w:t>
          </w:r>
        </w:p>
        <w:p w:rsidR="00C1500B" w:rsidRDefault="00C1500B" w:rsidP="00A020B0">
          <w:pPr>
            <w:widowControl/>
            <w:spacing w:line="240" w:lineRule="auto"/>
            <w:ind w:leftChars="0" w:left="0"/>
            <w:jc w:val="left"/>
          </w:pPr>
          <w:r>
            <w:br w:type="page"/>
          </w:r>
        </w:p>
        <w:tbl>
          <w:tblPr>
            <w:tblStyle w:val="af"/>
            <w:tblW w:w="0" w:type="auto"/>
            <w:tblInd w:w="840" w:type="dxa"/>
            <w:tblLook w:val="04A0"/>
          </w:tblPr>
          <w:tblGrid>
            <w:gridCol w:w="9122"/>
          </w:tblGrid>
          <w:tr w:rsidR="00E64842" w:rsidTr="00C1500B">
            <w:tc>
              <w:tcPr>
                <w:tcW w:w="9122" w:type="dxa"/>
              </w:tcPr>
              <w:p w:rsidR="00E64842" w:rsidRDefault="00E64842" w:rsidP="00A020B0">
                <w:pPr>
                  <w:ind w:leftChars="0" w:left="0"/>
                  <w:jc w:val="left"/>
                </w:pPr>
                <w:r>
                  <w:rPr>
                    <w:rFonts w:hint="eastAsia"/>
                  </w:rPr>
                  <w:lastRenderedPageBreak/>
                  <w:t>//a要素のhref属性を取得</w:t>
                </w:r>
              </w:p>
              <w:p w:rsidR="00E64842" w:rsidRDefault="00E64842" w:rsidP="00A020B0">
                <w:pPr>
                  <w:ind w:leftChars="0" w:left="0"/>
                  <w:jc w:val="left"/>
                </w:pPr>
                <w:r>
                  <w:rPr>
                    <w:rFonts w:hint="eastAsia"/>
                  </w:rPr>
                  <w:t>var url = $</w:t>
                </w:r>
                <w:r w:rsidR="00AC6327">
                  <w:rPr>
                    <w:rFonts w:hint="eastAsia"/>
                  </w:rPr>
                  <w:t>(</w:t>
                </w:r>
                <w:r>
                  <w:t>‘</w:t>
                </w:r>
                <w:r>
                  <w:rPr>
                    <w:rFonts w:hint="eastAsia"/>
                  </w:rPr>
                  <w:t>a</w:t>
                </w:r>
                <w:r>
                  <w:t>’</w:t>
                </w:r>
                <w:r w:rsidR="00AC6327">
                  <w:rPr>
                    <w:rFonts w:hint="eastAsia"/>
                  </w:rPr>
                  <w:t>)</w:t>
                </w:r>
                <w:r>
                  <w:rPr>
                    <w:rFonts w:hint="eastAsia"/>
                  </w:rPr>
                  <w:t>.attr</w:t>
                </w:r>
                <w:r w:rsidR="00AC6327">
                  <w:rPr>
                    <w:rFonts w:hint="eastAsia"/>
                  </w:rPr>
                  <w:t>(</w:t>
                </w:r>
                <w:r>
                  <w:t>‘</w:t>
                </w:r>
                <w:r>
                  <w:rPr>
                    <w:rFonts w:hint="eastAsia"/>
                  </w:rPr>
                  <w:t>href</w:t>
                </w:r>
                <w:r>
                  <w:t>’</w:t>
                </w:r>
                <w:r w:rsidR="00AC6327">
                  <w:rPr>
                    <w:rFonts w:hint="eastAsia"/>
                  </w:rPr>
                  <w:t>)</w:t>
                </w:r>
                <w:r>
                  <w:rPr>
                    <w:rFonts w:hint="eastAsia"/>
                  </w:rPr>
                  <w:t>;</w:t>
                </w:r>
              </w:p>
              <w:p w:rsidR="00E64842" w:rsidRDefault="00E64842" w:rsidP="00A020B0">
                <w:pPr>
                  <w:ind w:leftChars="0" w:left="0"/>
                  <w:jc w:val="left"/>
                </w:pPr>
                <w:r>
                  <w:rPr>
                    <w:rFonts w:hint="eastAsia"/>
                  </w:rPr>
                  <w:t>//a要素のhref属性を設定</w:t>
                </w:r>
              </w:p>
              <w:p w:rsidR="00E64842" w:rsidRDefault="00E64842" w:rsidP="00A020B0">
                <w:pPr>
                  <w:ind w:leftChars="0" w:left="0"/>
                  <w:jc w:val="left"/>
                </w:pPr>
                <w:r>
                  <w:rPr>
                    <w:rFonts w:hint="eastAsia"/>
                  </w:rPr>
                  <w:t>$</w:t>
                </w:r>
                <w:r w:rsidR="00AC6327">
                  <w:rPr>
                    <w:rFonts w:hint="eastAsia"/>
                  </w:rPr>
                  <w:t>(</w:t>
                </w:r>
                <w:r>
                  <w:t>‘</w:t>
                </w:r>
                <w:r>
                  <w:rPr>
                    <w:rFonts w:hint="eastAsia"/>
                  </w:rPr>
                  <w:t>a</w:t>
                </w:r>
                <w:r>
                  <w:t>’</w:t>
                </w:r>
                <w:r w:rsidR="00AC6327">
                  <w:rPr>
                    <w:rFonts w:hint="eastAsia"/>
                  </w:rPr>
                  <w:t>)</w:t>
                </w:r>
                <w:r>
                  <w:rPr>
                    <w:rFonts w:hint="eastAsia"/>
                  </w:rPr>
                  <w:t>.attr</w:t>
                </w:r>
                <w:r w:rsidR="00AC6327">
                  <w:rPr>
                    <w:rFonts w:hint="eastAsia"/>
                  </w:rPr>
                  <w:t>(</w:t>
                </w:r>
                <w:r>
                  <w:t>‘</w:t>
                </w:r>
                <w:r>
                  <w:rPr>
                    <w:rFonts w:hint="eastAsia"/>
                  </w:rPr>
                  <w:t>herf</w:t>
                </w:r>
                <w:r>
                  <w:t>’</w:t>
                </w:r>
                <w:r>
                  <w:rPr>
                    <w:rFonts w:hint="eastAsia"/>
                  </w:rPr>
                  <w:t xml:space="preserve">, </w:t>
                </w:r>
                <w:r>
                  <w:t>‘</w:t>
                </w:r>
                <w:r>
                  <w:rPr>
                    <w:rFonts w:hint="eastAsia"/>
                  </w:rPr>
                  <w:t>http://www.google.co.jp/</w:t>
                </w:r>
                <w:r>
                  <w:t>’</w:t>
                </w:r>
                <w:r w:rsidR="00AC6327">
                  <w:rPr>
                    <w:rFonts w:hint="eastAsia"/>
                  </w:rPr>
                  <w:t>)</w:t>
                </w:r>
                <w:r>
                  <w:rPr>
                    <w:rFonts w:hint="eastAsia"/>
                  </w:rPr>
                  <w:t>;</w:t>
                </w:r>
              </w:p>
              <w:p w:rsidR="00E64842" w:rsidRDefault="00E64842" w:rsidP="00A020B0">
                <w:pPr>
                  <w:ind w:leftChars="0" w:left="0"/>
                  <w:jc w:val="left"/>
                </w:pPr>
                <w:r>
                  <w:rPr>
                    <w:rFonts w:hint="eastAsia"/>
                  </w:rPr>
                  <w:t>//複数の属性をまとめて設定</w:t>
                </w:r>
              </w:p>
              <w:p w:rsidR="00E64842" w:rsidRDefault="00E64842" w:rsidP="00A020B0">
                <w:pPr>
                  <w:ind w:leftChars="0" w:left="0"/>
                  <w:jc w:val="left"/>
                </w:pPr>
                <w:r>
                  <w:rPr>
                    <w:rFonts w:hint="eastAsia"/>
                  </w:rPr>
                  <w:t>$</w:t>
                </w:r>
                <w:r w:rsidR="00AC6327">
                  <w:rPr>
                    <w:rFonts w:hint="eastAsia"/>
                  </w:rPr>
                  <w:t>(</w:t>
                </w:r>
                <w:r>
                  <w:t>‘</w:t>
                </w:r>
                <w:r>
                  <w:rPr>
                    <w:rFonts w:hint="eastAsia"/>
                  </w:rPr>
                  <w:t>a</w:t>
                </w:r>
                <w:r>
                  <w:t>’</w:t>
                </w:r>
                <w:r w:rsidR="00AC6327">
                  <w:rPr>
                    <w:rFonts w:hint="eastAsia"/>
                  </w:rPr>
                  <w:t>)</w:t>
                </w:r>
                <w:r>
                  <w:rPr>
                    <w:rFonts w:hint="eastAsia"/>
                  </w:rPr>
                  <w:t>.attr</w:t>
                </w:r>
                <w:r w:rsidR="00AC6327">
                  <w:rPr>
                    <w:rFonts w:hint="eastAsia"/>
                  </w:rPr>
                  <w:t>(</w:t>
                </w:r>
                <w:r>
                  <w:rPr>
                    <w:rFonts w:hint="eastAsia"/>
                  </w:rPr>
                  <w:t>{</w:t>
                </w:r>
              </w:p>
              <w:p w:rsidR="00E64842" w:rsidRDefault="00E64842" w:rsidP="00AD6D96">
                <w:pPr>
                  <w:ind w:leftChars="0" w:left="0" w:firstLineChars="100" w:firstLine="210"/>
                  <w:jc w:val="left"/>
                </w:pPr>
                <w:r>
                  <w:rPr>
                    <w:rFonts w:hint="eastAsia"/>
                  </w:rPr>
                  <w:t xml:space="preserve">title: </w:t>
                </w:r>
                <w:r>
                  <w:t>‘</w:t>
                </w:r>
                <w:r>
                  <w:rPr>
                    <w:rFonts w:hint="eastAsia"/>
                  </w:rPr>
                  <w:t>Google</w:t>
                </w:r>
                <w:r>
                  <w:t>’</w:t>
                </w:r>
                <w:r>
                  <w:rPr>
                    <w:rFonts w:hint="eastAsia"/>
                  </w:rPr>
                  <w:t>,</w:t>
                </w:r>
              </w:p>
              <w:p w:rsidR="00E64842" w:rsidRDefault="00E64842" w:rsidP="00AD6D96">
                <w:pPr>
                  <w:ind w:leftChars="0" w:left="0" w:firstLineChars="100" w:firstLine="210"/>
                  <w:jc w:val="left"/>
                </w:pPr>
                <w:r>
                  <w:rPr>
                    <w:rFonts w:hint="eastAsia"/>
                  </w:rPr>
                  <w:t xml:space="preserve">href: </w:t>
                </w:r>
                <w:r>
                  <w:t>‘</w:t>
                </w:r>
                <w:r>
                  <w:rPr>
                    <w:rFonts w:hint="eastAsia"/>
                  </w:rPr>
                  <w:t>http://www.google.co.jp/</w:t>
                </w:r>
                <w:r>
                  <w:t>’</w:t>
                </w:r>
              </w:p>
              <w:p w:rsidR="00E64842" w:rsidRDefault="00E64842" w:rsidP="00A020B0">
                <w:pPr>
                  <w:ind w:leftChars="0" w:left="0"/>
                  <w:jc w:val="left"/>
                </w:pPr>
                <w:r>
                  <w:rPr>
                    <w:rFonts w:hint="eastAsia"/>
                  </w:rPr>
                  <w:t>}</w:t>
                </w:r>
                <w:r w:rsidR="00AC6327">
                  <w:rPr>
                    <w:rFonts w:hint="eastAsia"/>
                  </w:rPr>
                  <w:t>)</w:t>
                </w:r>
                <w:r>
                  <w:rPr>
                    <w:rFonts w:hint="eastAsia"/>
                  </w:rPr>
                  <w:t>;</w:t>
                </w:r>
              </w:p>
            </w:tc>
          </w:tr>
        </w:tbl>
        <w:p w:rsidR="00E64842" w:rsidRDefault="00E64842" w:rsidP="00A020B0">
          <w:pPr>
            <w:ind w:left="840"/>
            <w:jc w:val="left"/>
          </w:pPr>
        </w:p>
        <w:p w:rsidR="0010751F" w:rsidRDefault="0010751F" w:rsidP="00A020B0">
          <w:pPr>
            <w:ind w:leftChars="190" w:left="399"/>
            <w:jc w:val="left"/>
            <w:rPr>
              <w:b/>
            </w:rPr>
          </w:pPr>
          <w:r w:rsidRPr="00DA4620">
            <w:rPr>
              <w:rFonts w:hint="eastAsia"/>
            </w:rPr>
            <w:t>●</w:t>
          </w:r>
          <w:r>
            <w:rPr>
              <w:rFonts w:hint="eastAsia"/>
              <w:sz w:val="28"/>
              <w:szCs w:val="28"/>
            </w:rPr>
            <w:t>要素内のコンテンツの取得/設定</w:t>
          </w:r>
        </w:p>
        <w:p w:rsidR="00E64842" w:rsidRDefault="00E64842" w:rsidP="00A020B0">
          <w:pPr>
            <w:ind w:left="840"/>
            <w:jc w:val="left"/>
          </w:pPr>
          <w:r>
            <w:rPr>
              <w:rFonts w:hint="eastAsia"/>
            </w:rPr>
            <w:t xml:space="preserve">　text</w:t>
          </w:r>
          <w:r w:rsidR="00AC6327">
            <w:rPr>
              <w:rFonts w:hint="eastAsia"/>
            </w:rPr>
            <w:t>()</w:t>
          </w:r>
          <w:r>
            <w:rPr>
              <w:rFonts w:hint="eastAsia"/>
            </w:rPr>
            <w:t>メソッドは要素内のテキスト、html</w:t>
          </w:r>
          <w:r w:rsidR="00AC6327">
            <w:rPr>
              <w:rFonts w:hint="eastAsia"/>
            </w:rPr>
            <w:t>()</w:t>
          </w:r>
          <w:r>
            <w:rPr>
              <w:rFonts w:hint="eastAsia"/>
            </w:rPr>
            <w:t>メソッドは要素内のHTMLを取得および設定できます。引数なしで呼び出すとコンテンツを取得し、引数を指定して呼び出すと引数に指定したコンテンツを設定します。</w:t>
          </w:r>
        </w:p>
        <w:p w:rsidR="00E64842" w:rsidRDefault="00E64842" w:rsidP="00A020B0">
          <w:pPr>
            <w:ind w:left="840"/>
            <w:jc w:val="left"/>
          </w:pPr>
        </w:p>
        <w:p w:rsidR="000B7935" w:rsidRDefault="000B7935" w:rsidP="00A020B0">
          <w:pPr>
            <w:ind w:left="840"/>
            <w:jc w:val="left"/>
          </w:pPr>
          <w:r w:rsidRPr="000B7935">
            <w:rPr>
              <w:rFonts w:hint="eastAsia"/>
            </w:rPr>
            <w:t>要素内のコンテンツの取得と設定</w:t>
          </w:r>
          <w:r w:rsidRPr="000B7935">
            <w:t>.html</w:t>
          </w:r>
        </w:p>
        <w:tbl>
          <w:tblPr>
            <w:tblStyle w:val="af"/>
            <w:tblW w:w="0" w:type="auto"/>
            <w:tblInd w:w="840" w:type="dxa"/>
            <w:tblLook w:val="04A0"/>
          </w:tblPr>
          <w:tblGrid>
            <w:gridCol w:w="9122"/>
          </w:tblGrid>
          <w:tr w:rsidR="00E64842" w:rsidTr="003E768B">
            <w:tc>
              <w:tcPr>
                <w:tcW w:w="9122" w:type="dxa"/>
              </w:tcPr>
              <w:p w:rsidR="00377E25" w:rsidRDefault="00377E25" w:rsidP="00377E25">
                <w:pPr>
                  <w:ind w:leftChars="0" w:left="0"/>
                  <w:jc w:val="left"/>
                </w:pPr>
                <w:r>
                  <w:t>&lt;!DOCTYPE html&gt;</w:t>
                </w:r>
              </w:p>
              <w:p w:rsidR="00377E25" w:rsidRDefault="00377E25" w:rsidP="00377E25">
                <w:pPr>
                  <w:ind w:leftChars="0" w:left="0"/>
                  <w:jc w:val="left"/>
                </w:pPr>
                <w:r>
                  <w:t>&lt;html lang="ja"&gt;</w:t>
                </w:r>
              </w:p>
              <w:p w:rsidR="00377E25" w:rsidRDefault="00377E25" w:rsidP="009B473D">
                <w:pPr>
                  <w:ind w:leftChars="0" w:left="0" w:firstLineChars="100" w:firstLine="210"/>
                  <w:jc w:val="left"/>
                </w:pPr>
                <w:r>
                  <w:t>&lt;head&gt;</w:t>
                </w:r>
              </w:p>
              <w:p w:rsidR="00377E25" w:rsidRDefault="00377E25" w:rsidP="009B473D">
                <w:pPr>
                  <w:ind w:leftChars="0" w:left="0" w:firstLineChars="200" w:firstLine="420"/>
                  <w:jc w:val="left"/>
                </w:pPr>
                <w:r>
                  <w:t>&lt;meta charset="utf-8"&gt;</w:t>
                </w:r>
              </w:p>
              <w:p w:rsidR="00377E25" w:rsidRDefault="0001669C" w:rsidP="009B473D">
                <w:pPr>
                  <w:ind w:leftChars="0" w:left="0" w:firstLineChars="200" w:firstLine="420"/>
                  <w:jc w:val="left"/>
                </w:pPr>
                <w:r>
                  <w:t>&lt;title&gt;</w:t>
                </w:r>
                <w:r>
                  <w:rPr>
                    <w:rFonts w:hint="eastAsia"/>
                  </w:rPr>
                  <w:t>sample</w:t>
                </w:r>
                <w:r w:rsidR="00377E25">
                  <w:t>&lt;/title&gt;</w:t>
                </w:r>
              </w:p>
              <w:p w:rsidR="00377E25" w:rsidRDefault="00377E25" w:rsidP="009B473D">
                <w:pPr>
                  <w:ind w:leftChars="0" w:left="0" w:firstLineChars="200" w:firstLine="420"/>
                  <w:jc w:val="left"/>
                </w:pPr>
                <w:r>
                  <w:t>&lt;script src="jquery-1.10.2.min.js"&gt;&lt;/script&gt;</w:t>
                </w:r>
              </w:p>
              <w:p w:rsidR="00377E25" w:rsidRDefault="00377E25" w:rsidP="009B473D">
                <w:pPr>
                  <w:ind w:leftChars="0" w:left="0" w:firstLineChars="100" w:firstLine="210"/>
                  <w:jc w:val="left"/>
                </w:pPr>
                <w:r>
                  <w:t>&lt;/head&gt;</w:t>
                </w:r>
              </w:p>
              <w:p w:rsidR="00377E25" w:rsidRDefault="00377E25" w:rsidP="009B473D">
                <w:pPr>
                  <w:ind w:leftChars="0" w:left="0" w:firstLineChars="100" w:firstLine="210"/>
                  <w:jc w:val="left"/>
                </w:pPr>
                <w:r>
                  <w:t>&lt;body&gt;</w:t>
                </w:r>
              </w:p>
              <w:p w:rsidR="00377E25" w:rsidRDefault="00377E25" w:rsidP="009B473D">
                <w:pPr>
                  <w:ind w:leftChars="0" w:left="0" w:firstLineChars="200" w:firstLine="420"/>
                  <w:jc w:val="left"/>
                </w:pPr>
                <w:r>
                  <w:t>&lt;h1&gt;元々のテキスト&lt;/h1&gt;</w:t>
                </w:r>
              </w:p>
              <w:p w:rsidR="00377E25" w:rsidRDefault="00377E25" w:rsidP="009B473D">
                <w:pPr>
                  <w:ind w:leftChars="0" w:left="0" w:firstLineChars="200" w:firstLine="420"/>
                  <w:jc w:val="left"/>
                </w:pPr>
                <w:r>
                  <w:t>&lt;script&gt;</w:t>
                </w:r>
              </w:p>
              <w:p w:rsidR="00377E25" w:rsidRDefault="00377E25" w:rsidP="009B473D">
                <w:pPr>
                  <w:ind w:leftChars="0" w:left="0" w:firstLineChars="300" w:firstLine="630"/>
                  <w:jc w:val="left"/>
                </w:pPr>
                <w:r>
                  <w:t>//h1要素内のテキストを設定</w:t>
                </w:r>
              </w:p>
              <w:p w:rsidR="00377E25" w:rsidRDefault="00377E25" w:rsidP="009B473D">
                <w:pPr>
                  <w:ind w:leftChars="0" w:left="0" w:firstLineChars="300" w:firstLine="630"/>
                  <w:jc w:val="left"/>
                </w:pPr>
                <w:r>
                  <w:t>$('h1').text('Hello, jQuery!');</w:t>
                </w:r>
              </w:p>
              <w:p w:rsidR="00377E25" w:rsidRDefault="00377E25" w:rsidP="009B473D">
                <w:pPr>
                  <w:ind w:leftChars="0" w:left="0" w:firstLineChars="300" w:firstLine="630"/>
                  <w:jc w:val="left"/>
                </w:pPr>
                <w:r>
                  <w:t>//h1要素内のテキストを取得</w:t>
                </w:r>
              </w:p>
              <w:p w:rsidR="00377E25" w:rsidRDefault="00377E25" w:rsidP="009B473D">
                <w:pPr>
                  <w:ind w:leftChars="0" w:left="0" w:firstLineChars="300" w:firstLine="630"/>
                  <w:jc w:val="left"/>
                </w:pPr>
                <w:r>
                  <w:t>var text = $('h1').text(); //→'Hello, jQuery!'</w:t>
                </w:r>
              </w:p>
              <w:p w:rsidR="00377E25" w:rsidRDefault="00377E25" w:rsidP="009B473D">
                <w:pPr>
                  <w:ind w:leftChars="0" w:left="0" w:firstLineChars="300" w:firstLine="630"/>
                  <w:jc w:val="left"/>
                </w:pPr>
                <w:r>
                  <w:t>alert(text);</w:t>
                </w:r>
              </w:p>
              <w:p w:rsidR="00377E25" w:rsidRDefault="00377E25" w:rsidP="009B473D">
                <w:pPr>
                  <w:ind w:leftChars="0" w:left="0" w:firstLineChars="300" w:firstLine="630"/>
                  <w:jc w:val="left"/>
                </w:pPr>
                <w:r>
                  <w:t>//h1要素内のHTMLを設定</w:t>
                </w:r>
              </w:p>
              <w:p w:rsidR="00377E25" w:rsidRDefault="00377E25" w:rsidP="009B473D">
                <w:pPr>
                  <w:ind w:leftChars="0" w:left="0" w:firstLineChars="300" w:firstLine="630"/>
                  <w:jc w:val="left"/>
                </w:pPr>
                <w:r>
                  <w:t>$('h1').html('&lt;a href="http://jquery.com/"&gt;Hello, jQuery!&lt;/a&gt;');</w:t>
                </w:r>
              </w:p>
              <w:p w:rsidR="00377E25" w:rsidRDefault="00377E25" w:rsidP="009B473D">
                <w:pPr>
                  <w:ind w:leftChars="0" w:left="0" w:firstLineChars="300" w:firstLine="630"/>
                  <w:jc w:val="left"/>
                </w:pPr>
                <w:r>
                  <w:t>//h1要素内のHTMLを取得</w:t>
                </w:r>
              </w:p>
              <w:p w:rsidR="00377E25" w:rsidRDefault="00377E25" w:rsidP="009B473D">
                <w:pPr>
                  <w:ind w:leftChars="300" w:left="1260" w:hangingChars="300" w:hanging="630"/>
                  <w:jc w:val="left"/>
                </w:pPr>
                <w:r>
                  <w:t>var html = $('h1').html(); //→ '&lt;a href="http://jquery.com/"&gt;</w:t>
                </w:r>
                <w:r w:rsidR="009B473D">
                  <w:rPr>
                    <w:rFonts w:hint="eastAsia"/>
                  </w:rPr>
                  <w:t xml:space="preserve">             </w:t>
                </w:r>
                <w:r>
                  <w:t>Hello, jQuery!&lt;/a&gt;</w:t>
                </w:r>
              </w:p>
              <w:p w:rsidR="00377E25" w:rsidRDefault="00377E25" w:rsidP="009B473D">
                <w:pPr>
                  <w:ind w:leftChars="0" w:left="0" w:firstLineChars="300" w:firstLine="630"/>
                  <w:jc w:val="left"/>
                </w:pPr>
                <w:r>
                  <w:t>alert(html);</w:t>
                </w:r>
              </w:p>
              <w:p w:rsidR="00377E25" w:rsidRDefault="00377E25" w:rsidP="009B473D">
                <w:pPr>
                  <w:ind w:leftChars="0" w:left="0" w:firstLineChars="200" w:firstLine="420"/>
                  <w:jc w:val="left"/>
                </w:pPr>
                <w:r>
                  <w:t>&lt;/script&gt;</w:t>
                </w:r>
              </w:p>
              <w:p w:rsidR="00377E25" w:rsidRDefault="00377E25" w:rsidP="009B473D">
                <w:pPr>
                  <w:ind w:leftChars="0" w:left="0" w:firstLineChars="100" w:firstLine="210"/>
                  <w:jc w:val="left"/>
                </w:pPr>
                <w:r>
                  <w:t>&lt;/body&gt;</w:t>
                </w:r>
              </w:p>
              <w:p w:rsidR="00E64842" w:rsidRDefault="00377E25" w:rsidP="00377E25">
                <w:pPr>
                  <w:ind w:leftChars="0" w:left="0"/>
                  <w:jc w:val="left"/>
                </w:pPr>
                <w:r>
                  <w:t>&lt;/html&gt;</w:t>
                </w:r>
              </w:p>
            </w:tc>
          </w:tr>
        </w:tbl>
        <w:p w:rsidR="00377E25" w:rsidRDefault="00377E25" w:rsidP="00D62E63">
          <w:pPr>
            <w:ind w:left="840"/>
            <w:jc w:val="left"/>
          </w:pPr>
          <w:r>
            <w:br w:type="page"/>
          </w:r>
        </w:p>
        <w:p w:rsidR="00DA5264" w:rsidRDefault="00DA5264" w:rsidP="00A020B0">
          <w:pPr>
            <w:pStyle w:val="2"/>
            <w:spacing w:after="180"/>
            <w:jc w:val="left"/>
          </w:pPr>
          <w:r>
            <w:rPr>
              <w:rFonts w:hint="eastAsia"/>
            </w:rPr>
            <w:lastRenderedPageBreak/>
            <w:t xml:space="preserve">　</w:t>
          </w:r>
          <w:bookmarkStart w:id="14" w:name="_Toc476154138"/>
          <w:r>
            <w:rPr>
              <w:rFonts w:hint="eastAsia"/>
            </w:rPr>
            <w:t>メソッドチェーン</w:t>
          </w:r>
          <w:bookmarkEnd w:id="14"/>
        </w:p>
        <w:p w:rsidR="008B6607" w:rsidRDefault="00DA5264" w:rsidP="00A020B0">
          <w:pPr>
            <w:ind w:left="840"/>
            <w:jc w:val="left"/>
            <w:rPr>
              <w:rFonts w:hint="eastAsia"/>
            </w:rPr>
          </w:pPr>
          <w:r>
            <w:rPr>
              <w:rFonts w:hint="eastAsia"/>
            </w:rPr>
            <w:t xml:space="preserve">　ここまでHTMLとCSSを操作する命令を一気に紹介してきました。jQueryではDOM操作するときに便利な「メソッドチェ</w:t>
          </w:r>
          <w:r w:rsidR="008B6607">
            <w:rPr>
              <w:rFonts w:hint="eastAsia"/>
            </w:rPr>
            <w:t>ーン」という記述を利用することができます。</w:t>
          </w:r>
        </w:p>
        <w:p w:rsidR="00DA5264" w:rsidRDefault="00DA5264" w:rsidP="00A020B0">
          <w:pPr>
            <w:ind w:left="840"/>
            <w:jc w:val="left"/>
          </w:pPr>
          <w:r>
            <w:rPr>
              <w:rFonts w:hint="eastAsia"/>
            </w:rPr>
            <w:t>以下の例は</w:t>
          </w:r>
          <w:r w:rsidR="00BA2959">
            <w:rPr>
              <w:rFonts w:hint="eastAsia"/>
            </w:rPr>
            <w:t>prepend</w:t>
          </w:r>
          <w:r w:rsidR="00AC6327">
            <w:rPr>
              <w:rFonts w:hint="eastAsia"/>
            </w:rPr>
            <w:t>()</w:t>
          </w:r>
          <w:r w:rsidR="00BA2959">
            <w:rPr>
              <w:rFonts w:hint="eastAsia"/>
            </w:rPr>
            <w:t>メソッドとappdend</w:t>
          </w:r>
          <w:r w:rsidR="00AC6327">
            <w:rPr>
              <w:rFonts w:hint="eastAsia"/>
            </w:rPr>
            <w:t>()</w:t>
          </w:r>
          <w:r w:rsidR="00BA2959">
            <w:rPr>
              <w:rFonts w:hint="eastAsia"/>
            </w:rPr>
            <w:t>メソッドを利用し、</w:t>
          </w:r>
          <w:r w:rsidR="00151E7D">
            <w:rPr>
              <w:rFonts w:hint="eastAsia"/>
            </w:rPr>
            <w:t>p</w:t>
          </w:r>
          <w:r w:rsidR="00BA2959">
            <w:rPr>
              <w:rFonts w:hint="eastAsia"/>
            </w:rPr>
            <w:t>要素の先頭と最後に</w:t>
          </w:r>
          <w:r w:rsidR="00F12766">
            <w:rPr>
              <w:rFonts w:hint="eastAsia"/>
            </w:rPr>
            <w:t>sample</w:t>
          </w:r>
          <w:r>
            <w:rPr>
              <w:rFonts w:hint="eastAsia"/>
            </w:rPr>
            <w:t>要素</w:t>
          </w:r>
          <w:r w:rsidR="00BA2959">
            <w:rPr>
              <w:rFonts w:hint="eastAsia"/>
            </w:rPr>
            <w:t>を</w:t>
          </w:r>
          <w:r>
            <w:rPr>
              <w:rFonts w:hint="eastAsia"/>
            </w:rPr>
            <w:t>挿入するサンプルです。</w:t>
          </w:r>
        </w:p>
        <w:p w:rsidR="00910AD0" w:rsidRDefault="00910AD0" w:rsidP="00C34ADB">
          <w:pPr>
            <w:ind w:left="840"/>
            <w:jc w:val="left"/>
          </w:pPr>
        </w:p>
        <w:tbl>
          <w:tblPr>
            <w:tblStyle w:val="af"/>
            <w:tblW w:w="0" w:type="auto"/>
            <w:tblInd w:w="840" w:type="dxa"/>
            <w:tblLook w:val="04A0"/>
          </w:tblPr>
          <w:tblGrid>
            <w:gridCol w:w="9122"/>
          </w:tblGrid>
          <w:tr w:rsidR="00910AD0" w:rsidTr="00F12766">
            <w:tc>
              <w:tcPr>
                <w:tcW w:w="9122" w:type="dxa"/>
              </w:tcPr>
              <w:p w:rsidR="00910AD0" w:rsidRDefault="00910AD0" w:rsidP="00A020B0">
                <w:pPr>
                  <w:ind w:leftChars="0" w:left="0"/>
                  <w:jc w:val="left"/>
                </w:pPr>
                <w:r>
                  <w:rPr>
                    <w:rFonts w:hint="eastAsia"/>
                  </w:rPr>
                  <w:t>$</w:t>
                </w:r>
                <w:r w:rsidR="00AC6327">
                  <w:rPr>
                    <w:rFonts w:hint="eastAsia"/>
                  </w:rPr>
                  <w:t>(</w:t>
                </w:r>
                <w:r>
                  <w:t>“</w:t>
                </w:r>
                <w:r>
                  <w:rPr>
                    <w:rFonts w:hint="eastAsia"/>
                  </w:rPr>
                  <w:t>p</w:t>
                </w:r>
                <w:r>
                  <w:t>”</w:t>
                </w:r>
                <w:r w:rsidR="00AC6327">
                  <w:rPr>
                    <w:rFonts w:hint="eastAsia"/>
                  </w:rPr>
                  <w:t>)</w:t>
                </w:r>
                <w:r>
                  <w:rPr>
                    <w:rFonts w:hint="eastAsia"/>
                  </w:rPr>
                  <w:t>.</w:t>
                </w:r>
                <w:r w:rsidR="00BA2959">
                  <w:rPr>
                    <w:rFonts w:hint="eastAsia"/>
                  </w:rPr>
                  <w:t>prepend</w:t>
                </w:r>
                <w:r w:rsidR="00AC6327">
                  <w:rPr>
                    <w:rFonts w:hint="eastAsia"/>
                  </w:rPr>
                  <w:t>(</w:t>
                </w:r>
                <w:r>
                  <w:t>“</w:t>
                </w:r>
                <w:r>
                  <w:rPr>
                    <w:rFonts w:hint="eastAsia"/>
                  </w:rPr>
                  <w:t>&lt;sample&gt;先頭に挿入&lt;/sample&gt;</w:t>
                </w:r>
                <w:r>
                  <w:t>”</w:t>
                </w:r>
                <w:r w:rsidR="00AC6327">
                  <w:rPr>
                    <w:rFonts w:hint="eastAsia"/>
                  </w:rPr>
                  <w:t>)</w:t>
                </w:r>
                <w:r>
                  <w:rPr>
                    <w:rFonts w:hint="eastAsia"/>
                  </w:rPr>
                  <w:t>;</w:t>
                </w:r>
              </w:p>
              <w:p w:rsidR="00910AD0" w:rsidRDefault="00910AD0" w:rsidP="00A020B0">
                <w:pPr>
                  <w:ind w:leftChars="0" w:left="0"/>
                  <w:jc w:val="left"/>
                </w:pPr>
                <w:r>
                  <w:rPr>
                    <w:rFonts w:hint="eastAsia"/>
                  </w:rPr>
                  <w:t>$</w:t>
                </w:r>
                <w:r w:rsidR="00AC6327">
                  <w:rPr>
                    <w:rFonts w:hint="eastAsia"/>
                  </w:rPr>
                  <w:t>(</w:t>
                </w:r>
                <w:r>
                  <w:t>“</w:t>
                </w:r>
                <w:r>
                  <w:rPr>
                    <w:rFonts w:hint="eastAsia"/>
                  </w:rPr>
                  <w:t>p</w:t>
                </w:r>
                <w:r>
                  <w:t>”</w:t>
                </w:r>
                <w:r w:rsidR="00AC6327">
                  <w:rPr>
                    <w:rFonts w:hint="eastAsia"/>
                  </w:rPr>
                  <w:t>)</w:t>
                </w:r>
                <w:r>
                  <w:rPr>
                    <w:rFonts w:hint="eastAsia"/>
                  </w:rPr>
                  <w:t>.</w:t>
                </w:r>
                <w:r w:rsidR="00BA2959">
                  <w:rPr>
                    <w:rFonts w:hint="eastAsia"/>
                  </w:rPr>
                  <w:t>append</w:t>
                </w:r>
                <w:r w:rsidR="00AC6327">
                  <w:rPr>
                    <w:rFonts w:hint="eastAsia"/>
                  </w:rPr>
                  <w:t>(</w:t>
                </w:r>
                <w:r>
                  <w:t>“</w:t>
                </w:r>
                <w:r>
                  <w:rPr>
                    <w:rFonts w:hint="eastAsia"/>
                  </w:rPr>
                  <w:t>&lt;sample&gt;後方に挿入&lt;/sample&gt;</w:t>
                </w:r>
                <w:r>
                  <w:t>”</w:t>
                </w:r>
                <w:r w:rsidR="00AC6327">
                  <w:rPr>
                    <w:rFonts w:hint="eastAsia"/>
                  </w:rPr>
                  <w:t>)</w:t>
                </w:r>
                <w:r>
                  <w:rPr>
                    <w:rFonts w:hint="eastAsia"/>
                  </w:rPr>
                  <w:t>;</w:t>
                </w:r>
              </w:p>
            </w:tc>
          </w:tr>
        </w:tbl>
        <w:p w:rsidR="00F12766" w:rsidRPr="00457692" w:rsidRDefault="00F12766" w:rsidP="00A020B0">
          <w:pPr>
            <w:ind w:left="840"/>
            <w:jc w:val="left"/>
          </w:pPr>
        </w:p>
        <w:p w:rsidR="00891CE0" w:rsidRDefault="00F12766" w:rsidP="00A020B0">
          <w:pPr>
            <w:ind w:left="840" w:firstLineChars="100" w:firstLine="210"/>
            <w:jc w:val="left"/>
          </w:pPr>
          <w:r>
            <w:rPr>
              <w:rFonts w:hint="eastAsia"/>
            </w:rPr>
            <w:t>$</w:t>
          </w:r>
          <w:r w:rsidR="00AC6327">
            <w:rPr>
              <w:rFonts w:hint="eastAsia"/>
            </w:rPr>
            <w:t>(</w:t>
          </w:r>
          <w:r>
            <w:t>“</w:t>
          </w:r>
          <w:r>
            <w:rPr>
              <w:rFonts w:hint="eastAsia"/>
            </w:rPr>
            <w:t>p</w:t>
          </w:r>
          <w:r>
            <w:t>”</w:t>
          </w:r>
          <w:r w:rsidR="00AC6327">
            <w:rPr>
              <w:rFonts w:hint="eastAsia"/>
            </w:rPr>
            <w:t>)</w:t>
          </w:r>
          <w:r>
            <w:rPr>
              <w:rFonts w:hint="eastAsia"/>
            </w:rPr>
            <w:t>という同じ</w:t>
          </w:r>
          <w:r w:rsidR="00C34ADB">
            <w:rPr>
              <w:rFonts w:hint="eastAsia"/>
            </w:rPr>
            <w:t>セレクタ</w:t>
          </w:r>
          <w:r>
            <w:rPr>
              <w:rFonts w:hint="eastAsia"/>
            </w:rPr>
            <w:t>に対して、prepend</w:t>
          </w:r>
          <w:r w:rsidR="00AC6327">
            <w:rPr>
              <w:rFonts w:hint="eastAsia"/>
            </w:rPr>
            <w:t>()</w:t>
          </w:r>
          <w:r>
            <w:rPr>
              <w:rFonts w:hint="eastAsia"/>
            </w:rPr>
            <w:t>とappend</w:t>
          </w:r>
          <w:r w:rsidR="00AC6327">
            <w:rPr>
              <w:rFonts w:hint="eastAsia"/>
            </w:rPr>
            <w:t>()</w:t>
          </w:r>
          <w:r>
            <w:rPr>
              <w:rFonts w:hint="eastAsia"/>
            </w:rPr>
            <w:t>の2つの命令が設定されています。このスクリプトを</w:t>
          </w:r>
          <w:r w:rsidR="00880F84">
            <w:rPr>
              <w:rFonts w:hint="eastAsia"/>
            </w:rPr>
            <w:t>ブラウザ</w:t>
          </w:r>
          <w:r>
            <w:rPr>
              <w:rFonts w:hint="eastAsia"/>
            </w:rPr>
            <w:t>で実行すると、jQueryはp要素を探し、prepend</w:t>
          </w:r>
          <w:r w:rsidR="00AC6327">
            <w:rPr>
              <w:rFonts w:hint="eastAsia"/>
            </w:rPr>
            <w:t>()</w:t>
          </w:r>
          <w:r>
            <w:rPr>
              <w:rFonts w:hint="eastAsia"/>
            </w:rPr>
            <w:t>を実行し、次にまたp要素を探し、append</w:t>
          </w:r>
          <w:r w:rsidR="00AC6327">
            <w:rPr>
              <w:rFonts w:hint="eastAsia"/>
            </w:rPr>
            <w:t>()</w:t>
          </w:r>
          <w:r>
            <w:rPr>
              <w:rFonts w:hint="eastAsia"/>
            </w:rPr>
            <w:t>を実行します。p要素を2回探しにいくことになるので非効率的です。</w:t>
          </w:r>
        </w:p>
        <w:p w:rsidR="00F12766" w:rsidRDefault="00F12766" w:rsidP="00A020B0">
          <w:pPr>
            <w:ind w:left="840" w:firstLineChars="100" w:firstLine="210"/>
            <w:jc w:val="left"/>
          </w:pPr>
          <w:r>
            <w:rPr>
              <w:rFonts w:hint="eastAsia"/>
            </w:rPr>
            <w:t>上記の内容を</w:t>
          </w:r>
          <w:r w:rsidR="00C34ADB">
            <w:rPr>
              <w:rFonts w:hint="eastAsia"/>
            </w:rPr>
            <w:t>、</w:t>
          </w:r>
          <w:r>
            <w:rPr>
              <w:rFonts w:hint="eastAsia"/>
            </w:rPr>
            <w:t>メソッドチェーンを利用して書き直すと以下のようになります。</w:t>
          </w:r>
        </w:p>
        <w:p w:rsidR="00377E25" w:rsidRDefault="00377E25" w:rsidP="00A020B0">
          <w:pPr>
            <w:ind w:left="840" w:firstLineChars="100" w:firstLine="210"/>
            <w:jc w:val="left"/>
          </w:pPr>
        </w:p>
        <w:tbl>
          <w:tblPr>
            <w:tblStyle w:val="af"/>
            <w:tblW w:w="0" w:type="auto"/>
            <w:tblInd w:w="840" w:type="dxa"/>
            <w:tblLook w:val="04A0"/>
          </w:tblPr>
          <w:tblGrid>
            <w:gridCol w:w="9122"/>
          </w:tblGrid>
          <w:tr w:rsidR="00F12766" w:rsidTr="00751942">
            <w:tc>
              <w:tcPr>
                <w:tcW w:w="9122" w:type="dxa"/>
              </w:tcPr>
              <w:p w:rsidR="00F12766" w:rsidRDefault="00F12766" w:rsidP="00A020B0">
                <w:pPr>
                  <w:ind w:leftChars="0" w:left="0"/>
                  <w:jc w:val="left"/>
                </w:pPr>
                <w:r>
                  <w:rPr>
                    <w:rFonts w:hint="eastAsia"/>
                  </w:rPr>
                  <w:t>$</w:t>
                </w:r>
                <w:r w:rsidR="00AC6327">
                  <w:rPr>
                    <w:rFonts w:hint="eastAsia"/>
                  </w:rPr>
                  <w:t>(</w:t>
                </w:r>
                <w:r>
                  <w:t>“</w:t>
                </w:r>
                <w:r>
                  <w:rPr>
                    <w:rFonts w:hint="eastAsia"/>
                  </w:rPr>
                  <w:t>p</w:t>
                </w:r>
                <w:r>
                  <w:t>”</w:t>
                </w:r>
                <w:r w:rsidR="00AC6327">
                  <w:rPr>
                    <w:rFonts w:hint="eastAsia"/>
                  </w:rPr>
                  <w:t>)</w:t>
                </w:r>
                <w:r>
                  <w:rPr>
                    <w:rFonts w:hint="eastAsia"/>
                  </w:rPr>
                  <w:t>.prepend</w:t>
                </w:r>
                <w:r w:rsidR="00AC6327">
                  <w:rPr>
                    <w:rFonts w:hint="eastAsia"/>
                  </w:rPr>
                  <w:t>(</w:t>
                </w:r>
                <w:r>
                  <w:t>“</w:t>
                </w:r>
                <w:r>
                  <w:rPr>
                    <w:rFonts w:hint="eastAsia"/>
                  </w:rPr>
                  <w:t>&lt;sample&gt;先頭に挿入&lt;/sample&gt;</w:t>
                </w:r>
                <w:r>
                  <w:t>”</w:t>
                </w:r>
                <w:r w:rsidR="00AC6327">
                  <w:rPr>
                    <w:rFonts w:hint="eastAsia"/>
                  </w:rPr>
                  <w:t>)</w:t>
                </w:r>
              </w:p>
              <w:p w:rsidR="00F12766" w:rsidRDefault="00F12766" w:rsidP="00A020B0">
                <w:pPr>
                  <w:ind w:leftChars="0" w:left="0" w:firstLineChars="250" w:firstLine="525"/>
                  <w:jc w:val="left"/>
                </w:pPr>
                <w:r>
                  <w:rPr>
                    <w:rFonts w:hint="eastAsia"/>
                  </w:rPr>
                  <w:t>.append</w:t>
                </w:r>
                <w:r w:rsidR="00AC6327">
                  <w:rPr>
                    <w:rFonts w:hint="eastAsia"/>
                  </w:rPr>
                  <w:t>(</w:t>
                </w:r>
                <w:r>
                  <w:t>“</w:t>
                </w:r>
                <w:r>
                  <w:rPr>
                    <w:rFonts w:hint="eastAsia"/>
                  </w:rPr>
                  <w:t>&lt;sample&gt;後方に挿入&lt;/sample&gt;</w:t>
                </w:r>
                <w:r>
                  <w:t>”</w:t>
                </w:r>
                <w:r w:rsidR="00AC6327">
                  <w:rPr>
                    <w:rFonts w:hint="eastAsia"/>
                  </w:rPr>
                  <w:t>)</w:t>
                </w:r>
                <w:r>
                  <w:rPr>
                    <w:rFonts w:hint="eastAsia"/>
                  </w:rPr>
                  <w:t>;</w:t>
                </w:r>
              </w:p>
            </w:tc>
          </w:tr>
        </w:tbl>
        <w:p w:rsidR="00DF0BDE" w:rsidRPr="00377E25" w:rsidRDefault="00DF0BDE" w:rsidP="00377E25">
          <w:pPr>
            <w:ind w:left="840" w:firstLineChars="100" w:firstLine="210"/>
            <w:jc w:val="left"/>
          </w:pPr>
        </w:p>
        <w:p w:rsidR="00841F48" w:rsidRDefault="00841F48" w:rsidP="00A020B0">
          <w:pPr>
            <w:ind w:left="840"/>
            <w:jc w:val="left"/>
          </w:pPr>
          <w:r>
            <w:rPr>
              <w:rFonts w:hint="eastAsia"/>
            </w:rPr>
            <w:t>コードは少し短くなりましたが、実行してみると結果は前と同じです。このように、jQueryでは命令と命令を.</w:t>
          </w:r>
          <w:r w:rsidR="00AC6327">
            <w:rPr>
              <w:rFonts w:hint="eastAsia"/>
            </w:rPr>
            <w:t>(</w:t>
          </w:r>
          <w:r>
            <w:rPr>
              <w:rFonts w:hint="eastAsia"/>
            </w:rPr>
            <w:t>ドット</w:t>
          </w:r>
          <w:r w:rsidR="00AC6327">
            <w:rPr>
              <w:rFonts w:hint="eastAsia"/>
            </w:rPr>
            <w:t>)</w:t>
          </w:r>
          <w:r>
            <w:rPr>
              <w:rFonts w:hint="eastAsia"/>
            </w:rPr>
            <w:t>でつなげて記述することで、1つの</w:t>
          </w:r>
          <w:r w:rsidR="00C34ADB">
            <w:rPr>
              <w:rFonts w:hint="eastAsia"/>
            </w:rPr>
            <w:t>セレクタ</w:t>
          </w:r>
          <w:r>
            <w:rPr>
              <w:rFonts w:hint="eastAsia"/>
            </w:rPr>
            <w:t>に対して2つ以上の命令を連続して実行できます。</w:t>
          </w:r>
          <w:r w:rsidR="00E01CA6">
            <w:rPr>
              <w:rFonts w:hint="eastAsia"/>
            </w:rPr>
            <w:t>この記述方法をメソッドチェーンと呼びます。</w:t>
          </w:r>
        </w:p>
        <w:p w:rsidR="00AB1F81" w:rsidRDefault="00E01CA6" w:rsidP="00A020B0">
          <w:pPr>
            <w:ind w:left="840"/>
            <w:jc w:val="left"/>
          </w:pPr>
          <w:r>
            <w:rPr>
              <w:rFonts w:hint="eastAsia"/>
            </w:rPr>
            <w:t>単に記述が短くなるだけではなく、今回の場合はp要素を一度検索した後に、各メソッドが実行されるので内部的な処理も効率が良くなります。同一の</w:t>
          </w:r>
          <w:r w:rsidR="00C34ADB">
            <w:rPr>
              <w:rFonts w:hint="eastAsia"/>
            </w:rPr>
            <w:t>セレクタ</w:t>
          </w:r>
          <w:r>
            <w:rPr>
              <w:rFonts w:hint="eastAsia"/>
            </w:rPr>
            <w:t>に対して複数の命令を指定する場合は、メソッドチェーンで記述するようにしてください。</w:t>
          </w:r>
        </w:p>
        <w:p w:rsidR="00DA5264" w:rsidRDefault="00AB1F81" w:rsidP="00A020B0">
          <w:pPr>
            <w:widowControl/>
            <w:spacing w:line="240" w:lineRule="auto"/>
            <w:ind w:leftChars="0" w:left="0"/>
            <w:jc w:val="left"/>
          </w:pPr>
          <w:r>
            <w:br w:type="page"/>
          </w:r>
        </w:p>
        <w:bookmarkEnd w:id="3" w:displacedByCustomXml="next"/>
      </w:sdtContent>
    </w:sdt>
    <w:p w:rsidR="00DA5264" w:rsidRDefault="00DA5264" w:rsidP="00A020B0">
      <w:pPr>
        <w:pStyle w:val="1"/>
        <w:spacing w:after="180"/>
        <w:jc w:val="left"/>
      </w:pPr>
      <w:bookmarkStart w:id="15" w:name="_Toc476154139"/>
      <w:r>
        <w:rPr>
          <w:rFonts w:hint="eastAsia"/>
        </w:rPr>
        <w:lastRenderedPageBreak/>
        <w:t>jQueryのメソッド</w:t>
      </w:r>
      <w:bookmarkEnd w:id="15"/>
      <w:r>
        <w:rPr>
          <w:rFonts w:hint="eastAsia"/>
        </w:rPr>
        <w:t xml:space="preserve">　</w:t>
      </w:r>
    </w:p>
    <w:p w:rsidR="00DA5264" w:rsidRDefault="007D265D" w:rsidP="00A020B0">
      <w:pPr>
        <w:pStyle w:val="2"/>
        <w:spacing w:after="180"/>
        <w:jc w:val="left"/>
      </w:pPr>
      <w:bookmarkStart w:id="16" w:name="_Toc476154140"/>
      <w:r>
        <w:rPr>
          <w:rFonts w:hint="eastAsia"/>
        </w:rPr>
        <w:t>イベント</w:t>
      </w:r>
      <w:bookmarkEnd w:id="16"/>
    </w:p>
    <w:p w:rsidR="00DA5264" w:rsidRDefault="00DA5264" w:rsidP="00A020B0">
      <w:pPr>
        <w:ind w:left="840"/>
        <w:jc w:val="left"/>
      </w:pPr>
      <w:r>
        <w:rPr>
          <w:rFonts w:hint="eastAsia"/>
        </w:rPr>
        <w:t xml:space="preserve">　</w:t>
      </w:r>
      <w:r w:rsidR="00EB7CB8">
        <w:rPr>
          <w:rFonts w:hint="eastAsia"/>
        </w:rPr>
        <w:t>jQueryではプログラムが実行されるきっかけを「イベント」と言います。イベントの発生を感知したタイミングで処理が実行される仕組みです。イベントを感知して処理を実行するにはいくつかの命令を使用します。主に次のようなものがあります。</w:t>
      </w:r>
    </w:p>
    <w:p w:rsidR="00EB7CB8" w:rsidRDefault="00EB7CB8" w:rsidP="00A020B0">
      <w:pPr>
        <w:ind w:leftChars="0" w:left="0"/>
        <w:jc w:val="left"/>
      </w:pPr>
    </w:p>
    <w:tbl>
      <w:tblPr>
        <w:tblStyle w:val="af"/>
        <w:tblW w:w="0" w:type="auto"/>
        <w:tblInd w:w="840" w:type="dxa"/>
        <w:tblLook w:val="04A0"/>
      </w:tblPr>
      <w:tblGrid>
        <w:gridCol w:w="2529"/>
        <w:gridCol w:w="6593"/>
      </w:tblGrid>
      <w:tr w:rsidR="00EB7CB8" w:rsidTr="002C30D6">
        <w:tc>
          <w:tcPr>
            <w:tcW w:w="2529" w:type="dxa"/>
            <w:shd w:val="clear" w:color="auto" w:fill="DAEEF3" w:themeFill="accent5" w:themeFillTint="33"/>
          </w:tcPr>
          <w:p w:rsidR="00EB7CB8" w:rsidRPr="002C30D6" w:rsidRDefault="00EB7CB8" w:rsidP="002C30D6">
            <w:pPr>
              <w:ind w:leftChars="0" w:left="0"/>
              <w:jc w:val="left"/>
              <w:rPr>
                <w:b/>
                <w:color w:val="31849B" w:themeColor="accent5" w:themeShade="BF"/>
              </w:rPr>
            </w:pPr>
            <w:r w:rsidRPr="002C30D6">
              <w:rPr>
                <w:rFonts w:hint="eastAsia"/>
                <w:b/>
                <w:color w:val="31849B" w:themeColor="accent5" w:themeShade="BF"/>
              </w:rPr>
              <w:t>メソッド名</w:t>
            </w:r>
            <w:r w:rsidR="002C30D6" w:rsidRPr="002C30D6">
              <w:rPr>
                <w:rFonts w:hint="eastAsia"/>
                <w:b/>
                <w:color w:val="31849B" w:themeColor="accent5" w:themeShade="BF"/>
              </w:rPr>
              <w:t>/</w:t>
            </w:r>
            <w:r w:rsidRPr="002C30D6">
              <w:rPr>
                <w:rFonts w:hint="eastAsia"/>
                <w:b/>
                <w:color w:val="31849B" w:themeColor="accent5" w:themeShade="BF"/>
              </w:rPr>
              <w:t>構文</w:t>
            </w:r>
          </w:p>
        </w:tc>
        <w:tc>
          <w:tcPr>
            <w:tcW w:w="6593" w:type="dxa"/>
            <w:shd w:val="clear" w:color="auto" w:fill="DAEEF3" w:themeFill="accent5" w:themeFillTint="33"/>
          </w:tcPr>
          <w:p w:rsidR="00EB7CB8" w:rsidRPr="002C30D6" w:rsidRDefault="00EB7CB8" w:rsidP="00A020B0">
            <w:pPr>
              <w:ind w:leftChars="0" w:left="0"/>
              <w:jc w:val="left"/>
              <w:rPr>
                <w:b/>
                <w:color w:val="31849B" w:themeColor="accent5" w:themeShade="BF"/>
              </w:rPr>
            </w:pPr>
            <w:r w:rsidRPr="002C30D6">
              <w:rPr>
                <w:rFonts w:hint="eastAsia"/>
                <w:b/>
                <w:color w:val="31849B" w:themeColor="accent5" w:themeShade="BF"/>
              </w:rPr>
              <w:t>説明</w:t>
            </w:r>
          </w:p>
        </w:tc>
      </w:tr>
      <w:tr w:rsidR="00EB7CB8" w:rsidTr="005D293C">
        <w:tc>
          <w:tcPr>
            <w:tcW w:w="2529" w:type="dxa"/>
          </w:tcPr>
          <w:p w:rsidR="00EB7CB8" w:rsidRPr="00C120A3" w:rsidRDefault="00EB7CB8" w:rsidP="00A020B0">
            <w:pPr>
              <w:ind w:leftChars="0" w:left="0"/>
              <w:jc w:val="left"/>
              <w:rPr>
                <w:sz w:val="18"/>
                <w:szCs w:val="18"/>
              </w:rPr>
            </w:pPr>
            <w:r w:rsidRPr="00C120A3">
              <w:rPr>
                <w:rFonts w:hint="eastAsia"/>
                <w:sz w:val="18"/>
                <w:szCs w:val="18"/>
              </w:rPr>
              <w:t>click</w:t>
            </w:r>
            <w:r w:rsidR="00AC6327">
              <w:rPr>
                <w:rFonts w:hint="eastAsia"/>
                <w:sz w:val="18"/>
                <w:szCs w:val="18"/>
              </w:rPr>
              <w:t>()</w:t>
            </w:r>
          </w:p>
        </w:tc>
        <w:tc>
          <w:tcPr>
            <w:tcW w:w="6593" w:type="dxa"/>
          </w:tcPr>
          <w:p w:rsidR="00EB7CB8" w:rsidRPr="00C120A3" w:rsidRDefault="00EB7CB8" w:rsidP="00A020B0">
            <w:pPr>
              <w:ind w:leftChars="0" w:left="0"/>
              <w:jc w:val="left"/>
              <w:rPr>
                <w:sz w:val="18"/>
                <w:szCs w:val="18"/>
              </w:rPr>
            </w:pPr>
            <w:r w:rsidRPr="00C120A3">
              <w:rPr>
                <w:rFonts w:hint="eastAsia"/>
                <w:sz w:val="18"/>
                <w:szCs w:val="18"/>
              </w:rPr>
              <w:t>クリック時に処理を実行する</w:t>
            </w:r>
          </w:p>
        </w:tc>
      </w:tr>
      <w:tr w:rsidR="00EB7CB8" w:rsidTr="005D293C">
        <w:tc>
          <w:tcPr>
            <w:tcW w:w="2529" w:type="dxa"/>
          </w:tcPr>
          <w:p w:rsidR="00EB7CB8" w:rsidRPr="00C120A3" w:rsidRDefault="00EB7CB8" w:rsidP="00A020B0">
            <w:pPr>
              <w:ind w:leftChars="0" w:left="0"/>
              <w:jc w:val="left"/>
              <w:rPr>
                <w:sz w:val="18"/>
                <w:szCs w:val="18"/>
              </w:rPr>
            </w:pPr>
            <w:r w:rsidRPr="00C120A3">
              <w:rPr>
                <w:rFonts w:hint="eastAsia"/>
                <w:sz w:val="18"/>
                <w:szCs w:val="18"/>
              </w:rPr>
              <w:t>dblclick</w:t>
            </w:r>
            <w:r w:rsidR="00AC6327">
              <w:rPr>
                <w:rFonts w:hint="eastAsia"/>
                <w:sz w:val="18"/>
                <w:szCs w:val="18"/>
              </w:rPr>
              <w:t>()</w:t>
            </w:r>
          </w:p>
        </w:tc>
        <w:tc>
          <w:tcPr>
            <w:tcW w:w="6593" w:type="dxa"/>
          </w:tcPr>
          <w:p w:rsidR="00EB7CB8" w:rsidRPr="00C120A3" w:rsidRDefault="00EB7CB8" w:rsidP="00A020B0">
            <w:pPr>
              <w:ind w:leftChars="0" w:left="0"/>
              <w:jc w:val="left"/>
              <w:rPr>
                <w:sz w:val="18"/>
                <w:szCs w:val="18"/>
              </w:rPr>
            </w:pPr>
            <w:r w:rsidRPr="00C120A3">
              <w:rPr>
                <w:rFonts w:hint="eastAsia"/>
                <w:sz w:val="18"/>
                <w:szCs w:val="18"/>
              </w:rPr>
              <w:t>ダブルクリック時に処理を実行する</w:t>
            </w:r>
          </w:p>
        </w:tc>
      </w:tr>
      <w:tr w:rsidR="00EB7CB8" w:rsidTr="005D293C">
        <w:tc>
          <w:tcPr>
            <w:tcW w:w="2529" w:type="dxa"/>
          </w:tcPr>
          <w:p w:rsidR="00EB7CB8" w:rsidRPr="00C120A3" w:rsidRDefault="00EB7CB8" w:rsidP="00A020B0">
            <w:pPr>
              <w:ind w:leftChars="0" w:left="0"/>
              <w:jc w:val="left"/>
              <w:rPr>
                <w:sz w:val="18"/>
                <w:szCs w:val="18"/>
              </w:rPr>
            </w:pPr>
            <w:r w:rsidRPr="00C120A3">
              <w:rPr>
                <w:rFonts w:hint="eastAsia"/>
                <w:sz w:val="18"/>
                <w:szCs w:val="18"/>
              </w:rPr>
              <w:t>mousedown</w:t>
            </w:r>
            <w:r w:rsidR="00AC6327">
              <w:rPr>
                <w:rFonts w:hint="eastAsia"/>
                <w:sz w:val="18"/>
                <w:szCs w:val="18"/>
              </w:rPr>
              <w:t>()</w:t>
            </w:r>
          </w:p>
        </w:tc>
        <w:tc>
          <w:tcPr>
            <w:tcW w:w="6593" w:type="dxa"/>
          </w:tcPr>
          <w:p w:rsidR="00EB7CB8" w:rsidRPr="00C120A3" w:rsidRDefault="00EB7CB8" w:rsidP="00A020B0">
            <w:pPr>
              <w:ind w:leftChars="0" w:left="0"/>
              <w:jc w:val="left"/>
              <w:rPr>
                <w:sz w:val="18"/>
                <w:szCs w:val="18"/>
              </w:rPr>
            </w:pPr>
            <w:r w:rsidRPr="00C120A3">
              <w:rPr>
                <w:rFonts w:hint="eastAsia"/>
                <w:sz w:val="18"/>
                <w:szCs w:val="18"/>
              </w:rPr>
              <w:t>マウスのボタンが押された時に処理を実行する</w:t>
            </w:r>
          </w:p>
        </w:tc>
      </w:tr>
      <w:tr w:rsidR="00EB7CB8" w:rsidTr="005D293C">
        <w:tc>
          <w:tcPr>
            <w:tcW w:w="2529" w:type="dxa"/>
          </w:tcPr>
          <w:p w:rsidR="00EB7CB8" w:rsidRPr="00C120A3" w:rsidRDefault="00EB7CB8" w:rsidP="00A020B0">
            <w:pPr>
              <w:ind w:leftChars="0" w:left="0"/>
              <w:jc w:val="left"/>
              <w:rPr>
                <w:sz w:val="18"/>
                <w:szCs w:val="18"/>
              </w:rPr>
            </w:pPr>
            <w:r w:rsidRPr="00C120A3">
              <w:rPr>
                <w:rFonts w:hint="eastAsia"/>
                <w:sz w:val="18"/>
                <w:szCs w:val="18"/>
              </w:rPr>
              <w:t>mouseup</w:t>
            </w:r>
            <w:r w:rsidR="00AC6327">
              <w:rPr>
                <w:rFonts w:hint="eastAsia"/>
                <w:sz w:val="18"/>
                <w:szCs w:val="18"/>
              </w:rPr>
              <w:t>()</w:t>
            </w:r>
          </w:p>
        </w:tc>
        <w:tc>
          <w:tcPr>
            <w:tcW w:w="6593" w:type="dxa"/>
          </w:tcPr>
          <w:p w:rsidR="00EB7CB8" w:rsidRPr="00C120A3" w:rsidRDefault="00EB7CB8" w:rsidP="00A020B0">
            <w:pPr>
              <w:ind w:leftChars="0" w:left="0"/>
              <w:jc w:val="left"/>
              <w:rPr>
                <w:sz w:val="18"/>
                <w:szCs w:val="18"/>
              </w:rPr>
            </w:pPr>
            <w:r w:rsidRPr="00C120A3">
              <w:rPr>
                <w:rFonts w:hint="eastAsia"/>
                <w:sz w:val="18"/>
                <w:szCs w:val="18"/>
              </w:rPr>
              <w:t>マウスのボタンが離された時に処理を実行する</w:t>
            </w:r>
          </w:p>
        </w:tc>
      </w:tr>
      <w:tr w:rsidR="00EB7CB8" w:rsidTr="005D293C">
        <w:tc>
          <w:tcPr>
            <w:tcW w:w="2529" w:type="dxa"/>
          </w:tcPr>
          <w:p w:rsidR="00EB7CB8" w:rsidRPr="00C120A3" w:rsidRDefault="00EB7CB8" w:rsidP="00A020B0">
            <w:pPr>
              <w:ind w:leftChars="0" w:left="0"/>
              <w:jc w:val="left"/>
              <w:rPr>
                <w:sz w:val="18"/>
                <w:szCs w:val="18"/>
              </w:rPr>
            </w:pPr>
            <w:r w:rsidRPr="00C120A3">
              <w:rPr>
                <w:rFonts w:hint="eastAsia"/>
                <w:sz w:val="18"/>
                <w:szCs w:val="18"/>
              </w:rPr>
              <w:t>mouseover</w:t>
            </w:r>
            <w:r w:rsidR="00AC6327">
              <w:rPr>
                <w:rFonts w:hint="eastAsia"/>
                <w:sz w:val="18"/>
                <w:szCs w:val="18"/>
              </w:rPr>
              <w:t>()</w:t>
            </w:r>
          </w:p>
        </w:tc>
        <w:tc>
          <w:tcPr>
            <w:tcW w:w="6593" w:type="dxa"/>
          </w:tcPr>
          <w:p w:rsidR="00EB7CB8" w:rsidRPr="00C120A3" w:rsidRDefault="00EB7CB8" w:rsidP="00A020B0">
            <w:pPr>
              <w:ind w:leftChars="0" w:left="0"/>
              <w:jc w:val="left"/>
              <w:rPr>
                <w:sz w:val="18"/>
                <w:szCs w:val="18"/>
              </w:rPr>
            </w:pPr>
            <w:r w:rsidRPr="00C120A3">
              <w:rPr>
                <w:rFonts w:hint="eastAsia"/>
                <w:sz w:val="18"/>
                <w:szCs w:val="18"/>
              </w:rPr>
              <w:t>マウスオーバー時に処理を実行する</w:t>
            </w:r>
          </w:p>
        </w:tc>
      </w:tr>
      <w:tr w:rsidR="00EB7CB8" w:rsidTr="005D293C">
        <w:tc>
          <w:tcPr>
            <w:tcW w:w="2529" w:type="dxa"/>
          </w:tcPr>
          <w:p w:rsidR="00EB7CB8" w:rsidRPr="00C120A3" w:rsidRDefault="00EB7CB8" w:rsidP="00A020B0">
            <w:pPr>
              <w:ind w:leftChars="0" w:left="0"/>
              <w:jc w:val="left"/>
              <w:rPr>
                <w:sz w:val="18"/>
                <w:szCs w:val="18"/>
              </w:rPr>
            </w:pPr>
            <w:r w:rsidRPr="00C120A3">
              <w:rPr>
                <w:rFonts w:hint="eastAsia"/>
                <w:sz w:val="18"/>
                <w:szCs w:val="18"/>
              </w:rPr>
              <w:t>mouseout</w:t>
            </w:r>
            <w:r w:rsidR="00AC6327">
              <w:rPr>
                <w:rFonts w:hint="eastAsia"/>
                <w:sz w:val="18"/>
                <w:szCs w:val="18"/>
              </w:rPr>
              <w:t>()</w:t>
            </w:r>
          </w:p>
        </w:tc>
        <w:tc>
          <w:tcPr>
            <w:tcW w:w="6593" w:type="dxa"/>
          </w:tcPr>
          <w:p w:rsidR="00EB7CB8" w:rsidRPr="00C120A3" w:rsidRDefault="00EB7CB8" w:rsidP="00A020B0">
            <w:pPr>
              <w:ind w:leftChars="0" w:left="0"/>
              <w:jc w:val="left"/>
              <w:rPr>
                <w:sz w:val="18"/>
                <w:szCs w:val="18"/>
              </w:rPr>
            </w:pPr>
            <w:r w:rsidRPr="00C120A3">
              <w:rPr>
                <w:rFonts w:hint="eastAsia"/>
                <w:sz w:val="18"/>
                <w:szCs w:val="18"/>
              </w:rPr>
              <w:t>マウスアウト時に処理を実行する</w:t>
            </w:r>
          </w:p>
        </w:tc>
      </w:tr>
      <w:tr w:rsidR="00EB7CB8" w:rsidTr="005D293C">
        <w:tc>
          <w:tcPr>
            <w:tcW w:w="2529" w:type="dxa"/>
          </w:tcPr>
          <w:p w:rsidR="00EB7CB8" w:rsidRPr="00C120A3" w:rsidRDefault="00EB7CB8" w:rsidP="00A020B0">
            <w:pPr>
              <w:ind w:leftChars="0" w:left="0"/>
              <w:jc w:val="left"/>
              <w:rPr>
                <w:sz w:val="18"/>
                <w:szCs w:val="18"/>
              </w:rPr>
            </w:pPr>
            <w:r w:rsidRPr="00C120A3">
              <w:rPr>
                <w:rFonts w:hint="eastAsia"/>
                <w:sz w:val="18"/>
                <w:szCs w:val="18"/>
              </w:rPr>
              <w:t>mousemove</w:t>
            </w:r>
            <w:r w:rsidR="00AC6327">
              <w:rPr>
                <w:rFonts w:hint="eastAsia"/>
                <w:sz w:val="18"/>
                <w:szCs w:val="18"/>
              </w:rPr>
              <w:t>()</w:t>
            </w:r>
          </w:p>
        </w:tc>
        <w:tc>
          <w:tcPr>
            <w:tcW w:w="6593" w:type="dxa"/>
          </w:tcPr>
          <w:p w:rsidR="00EB7CB8" w:rsidRPr="00C120A3" w:rsidRDefault="00EB7CB8" w:rsidP="00A020B0">
            <w:pPr>
              <w:ind w:leftChars="0" w:left="0"/>
              <w:jc w:val="left"/>
              <w:rPr>
                <w:sz w:val="18"/>
                <w:szCs w:val="18"/>
              </w:rPr>
            </w:pPr>
            <w:r w:rsidRPr="00C120A3">
              <w:rPr>
                <w:rFonts w:hint="eastAsia"/>
                <w:sz w:val="18"/>
                <w:szCs w:val="18"/>
              </w:rPr>
              <w:t>マウスが移動したときに処理を実行する</w:t>
            </w:r>
          </w:p>
        </w:tc>
      </w:tr>
      <w:tr w:rsidR="00EB7CB8" w:rsidTr="005D293C">
        <w:tc>
          <w:tcPr>
            <w:tcW w:w="2529" w:type="dxa"/>
          </w:tcPr>
          <w:p w:rsidR="00EB7CB8" w:rsidRPr="00C120A3" w:rsidRDefault="00EB7CB8" w:rsidP="00A020B0">
            <w:pPr>
              <w:ind w:leftChars="0" w:left="0"/>
              <w:jc w:val="left"/>
              <w:rPr>
                <w:sz w:val="18"/>
                <w:szCs w:val="18"/>
              </w:rPr>
            </w:pPr>
            <w:r w:rsidRPr="00C120A3">
              <w:rPr>
                <w:rFonts w:hint="eastAsia"/>
                <w:sz w:val="18"/>
                <w:szCs w:val="18"/>
              </w:rPr>
              <w:t>one</w:t>
            </w:r>
            <w:r w:rsidR="00AC6327">
              <w:rPr>
                <w:rFonts w:hint="eastAsia"/>
                <w:sz w:val="18"/>
                <w:szCs w:val="18"/>
              </w:rPr>
              <w:t>()</w:t>
            </w:r>
          </w:p>
        </w:tc>
        <w:tc>
          <w:tcPr>
            <w:tcW w:w="6593" w:type="dxa"/>
          </w:tcPr>
          <w:p w:rsidR="00EB7CB8" w:rsidRPr="00C120A3" w:rsidRDefault="00EB7CB8" w:rsidP="00A020B0">
            <w:pPr>
              <w:ind w:leftChars="0" w:left="0"/>
              <w:jc w:val="left"/>
              <w:rPr>
                <w:sz w:val="18"/>
                <w:szCs w:val="18"/>
              </w:rPr>
            </w:pPr>
            <w:r w:rsidRPr="00C120A3">
              <w:rPr>
                <w:rFonts w:hint="eastAsia"/>
                <w:sz w:val="18"/>
                <w:szCs w:val="18"/>
              </w:rPr>
              <w:t>イベント発生時に一度だけ処理を実行する</w:t>
            </w:r>
          </w:p>
        </w:tc>
      </w:tr>
      <w:tr w:rsidR="00EB7CB8" w:rsidTr="005D293C">
        <w:tc>
          <w:tcPr>
            <w:tcW w:w="2529" w:type="dxa"/>
          </w:tcPr>
          <w:p w:rsidR="00EB7CB8" w:rsidRPr="00C120A3" w:rsidRDefault="00EB7CB8" w:rsidP="00A020B0">
            <w:pPr>
              <w:ind w:leftChars="0" w:left="0"/>
              <w:jc w:val="left"/>
              <w:rPr>
                <w:sz w:val="18"/>
                <w:szCs w:val="18"/>
              </w:rPr>
            </w:pPr>
            <w:r w:rsidRPr="00C120A3">
              <w:rPr>
                <w:rFonts w:hint="eastAsia"/>
                <w:sz w:val="18"/>
                <w:szCs w:val="18"/>
              </w:rPr>
              <w:t>on</w:t>
            </w:r>
            <w:r w:rsidR="00AC6327">
              <w:rPr>
                <w:rFonts w:hint="eastAsia"/>
                <w:sz w:val="18"/>
                <w:szCs w:val="18"/>
              </w:rPr>
              <w:t>()</w:t>
            </w:r>
          </w:p>
        </w:tc>
        <w:tc>
          <w:tcPr>
            <w:tcW w:w="6593" w:type="dxa"/>
          </w:tcPr>
          <w:p w:rsidR="00EB7CB8" w:rsidRPr="00C120A3" w:rsidRDefault="00EB7CB8" w:rsidP="00A020B0">
            <w:pPr>
              <w:ind w:leftChars="0" w:left="0"/>
              <w:jc w:val="left"/>
              <w:rPr>
                <w:sz w:val="18"/>
                <w:szCs w:val="18"/>
              </w:rPr>
            </w:pPr>
            <w:r w:rsidRPr="00C120A3">
              <w:rPr>
                <w:rFonts w:hint="eastAsia"/>
                <w:sz w:val="18"/>
                <w:szCs w:val="18"/>
              </w:rPr>
              <w:t>対象要素を絞ってイベントを登録する</w:t>
            </w:r>
          </w:p>
        </w:tc>
      </w:tr>
      <w:tr w:rsidR="00EB7CB8" w:rsidTr="005D293C">
        <w:tc>
          <w:tcPr>
            <w:tcW w:w="2529" w:type="dxa"/>
          </w:tcPr>
          <w:p w:rsidR="00EB7CB8" w:rsidRPr="00C120A3" w:rsidRDefault="00EB7CB8" w:rsidP="00A020B0">
            <w:pPr>
              <w:ind w:leftChars="0" w:left="0"/>
              <w:jc w:val="left"/>
              <w:rPr>
                <w:sz w:val="18"/>
                <w:szCs w:val="18"/>
              </w:rPr>
            </w:pPr>
            <w:r w:rsidRPr="00C120A3">
              <w:rPr>
                <w:rFonts w:hint="eastAsia"/>
                <w:sz w:val="18"/>
                <w:szCs w:val="18"/>
              </w:rPr>
              <w:t>off</w:t>
            </w:r>
            <w:r w:rsidR="00AC6327">
              <w:rPr>
                <w:rFonts w:hint="eastAsia"/>
                <w:sz w:val="18"/>
                <w:szCs w:val="18"/>
              </w:rPr>
              <w:t>()</w:t>
            </w:r>
          </w:p>
        </w:tc>
        <w:tc>
          <w:tcPr>
            <w:tcW w:w="6593" w:type="dxa"/>
          </w:tcPr>
          <w:p w:rsidR="00EB7CB8" w:rsidRPr="00C120A3" w:rsidRDefault="00EB7CB8" w:rsidP="00A020B0">
            <w:pPr>
              <w:ind w:leftChars="0" w:left="0"/>
              <w:jc w:val="left"/>
              <w:rPr>
                <w:sz w:val="18"/>
                <w:szCs w:val="18"/>
              </w:rPr>
            </w:pPr>
            <w:r w:rsidRPr="00C120A3">
              <w:rPr>
                <w:rFonts w:hint="eastAsia"/>
                <w:sz w:val="18"/>
                <w:szCs w:val="18"/>
              </w:rPr>
              <w:t>設定されているイベント処理を取り消す</w:t>
            </w:r>
          </w:p>
        </w:tc>
      </w:tr>
      <w:tr w:rsidR="005D293C" w:rsidTr="005D293C">
        <w:tc>
          <w:tcPr>
            <w:tcW w:w="2529" w:type="dxa"/>
          </w:tcPr>
          <w:p w:rsidR="005D293C" w:rsidRPr="00C120A3" w:rsidRDefault="005D293C" w:rsidP="00A020B0">
            <w:pPr>
              <w:ind w:leftChars="0" w:left="0"/>
              <w:jc w:val="left"/>
              <w:rPr>
                <w:sz w:val="18"/>
                <w:szCs w:val="18"/>
              </w:rPr>
            </w:pPr>
            <w:r w:rsidRPr="00C120A3">
              <w:rPr>
                <w:rFonts w:hint="eastAsia"/>
                <w:sz w:val="18"/>
                <w:szCs w:val="18"/>
              </w:rPr>
              <w:t>hover</w:t>
            </w:r>
            <w:r w:rsidR="00AC6327">
              <w:rPr>
                <w:rFonts w:hint="eastAsia"/>
                <w:sz w:val="18"/>
                <w:szCs w:val="18"/>
              </w:rPr>
              <w:t>()</w:t>
            </w:r>
          </w:p>
        </w:tc>
        <w:tc>
          <w:tcPr>
            <w:tcW w:w="6593" w:type="dxa"/>
          </w:tcPr>
          <w:p w:rsidR="005D293C" w:rsidRPr="00C120A3" w:rsidRDefault="005D293C" w:rsidP="00A020B0">
            <w:pPr>
              <w:ind w:leftChars="0" w:left="0"/>
              <w:jc w:val="left"/>
              <w:rPr>
                <w:sz w:val="18"/>
                <w:szCs w:val="18"/>
              </w:rPr>
            </w:pPr>
            <w:r w:rsidRPr="00C120A3">
              <w:rPr>
                <w:rFonts w:hint="eastAsia"/>
                <w:sz w:val="18"/>
                <w:szCs w:val="18"/>
              </w:rPr>
              <w:t>マウスオーバー</w:t>
            </w:r>
            <w:r w:rsidR="00E90C6A" w:rsidRPr="00C120A3">
              <w:rPr>
                <w:rFonts w:hint="eastAsia"/>
                <w:sz w:val="18"/>
                <w:szCs w:val="18"/>
              </w:rPr>
              <w:t>/</w:t>
            </w:r>
            <w:r w:rsidRPr="00C120A3">
              <w:rPr>
                <w:rFonts w:hint="eastAsia"/>
                <w:sz w:val="18"/>
                <w:szCs w:val="18"/>
              </w:rPr>
              <w:t>マウスアウト時に処理を実行する</w:t>
            </w:r>
          </w:p>
        </w:tc>
      </w:tr>
    </w:tbl>
    <w:p w:rsidR="00EB7CB8" w:rsidRDefault="00EB7CB8" w:rsidP="00A020B0">
      <w:pPr>
        <w:ind w:left="840"/>
        <w:jc w:val="left"/>
      </w:pPr>
    </w:p>
    <w:p w:rsidR="00751942" w:rsidRDefault="00BE3318" w:rsidP="00BE3318">
      <w:pPr>
        <w:ind w:leftChars="190" w:left="399"/>
        <w:jc w:val="left"/>
      </w:pPr>
      <w:r w:rsidRPr="00DA4620">
        <w:rPr>
          <w:rFonts w:hint="eastAsia"/>
        </w:rPr>
        <w:t>●</w:t>
      </w:r>
      <w:r w:rsidR="00751942" w:rsidRPr="00BE3318">
        <w:rPr>
          <w:rFonts w:hint="eastAsia"/>
          <w:sz w:val="28"/>
          <w:szCs w:val="28"/>
        </w:rPr>
        <w:t>特定の要素がクリックされたときに処理を実行</w:t>
      </w:r>
    </w:p>
    <w:p w:rsidR="00751942" w:rsidRDefault="00751942" w:rsidP="00A020B0">
      <w:pPr>
        <w:ind w:left="840"/>
        <w:jc w:val="left"/>
      </w:pPr>
      <w:r>
        <w:rPr>
          <w:rFonts w:hint="eastAsia"/>
        </w:rPr>
        <w:t xml:space="preserve">　click</w:t>
      </w:r>
      <w:r w:rsidR="00AC6327">
        <w:rPr>
          <w:rFonts w:hint="eastAsia"/>
        </w:rPr>
        <w:t>()</w:t>
      </w:r>
      <w:r>
        <w:rPr>
          <w:rFonts w:hint="eastAsia"/>
        </w:rPr>
        <w:t>メソッドを使用することで特定の要素がクリックされた時に処理を実行することができます。dblclickメソッドを使用した場合は特定の要素が「ダブルクリック」された時に処理が実行されます。以下サンプルになります。</w:t>
      </w:r>
    </w:p>
    <w:p w:rsidR="00751942" w:rsidRDefault="00751942" w:rsidP="00C120A3">
      <w:pPr>
        <w:ind w:left="840"/>
        <w:jc w:val="left"/>
      </w:pPr>
    </w:p>
    <w:p w:rsidR="00271724" w:rsidRPr="00751942" w:rsidRDefault="006E26F6" w:rsidP="00C120A3">
      <w:pPr>
        <w:ind w:left="840"/>
        <w:jc w:val="left"/>
      </w:pPr>
      <w:r w:rsidRPr="006E26F6">
        <w:rPr>
          <w:rFonts w:hint="eastAsia"/>
        </w:rPr>
        <w:t>特定の要素がクリックされたときに処理を実行</w:t>
      </w:r>
      <w:r w:rsidRPr="006E26F6">
        <w:t>.html</w:t>
      </w:r>
    </w:p>
    <w:tbl>
      <w:tblPr>
        <w:tblStyle w:val="af"/>
        <w:tblW w:w="0" w:type="auto"/>
        <w:tblInd w:w="840" w:type="dxa"/>
        <w:tblLook w:val="04A0"/>
      </w:tblPr>
      <w:tblGrid>
        <w:gridCol w:w="9122"/>
      </w:tblGrid>
      <w:tr w:rsidR="00751942" w:rsidTr="00891CE0">
        <w:tc>
          <w:tcPr>
            <w:tcW w:w="9122" w:type="dxa"/>
          </w:tcPr>
          <w:p w:rsidR="00212BB3" w:rsidRDefault="00212BB3" w:rsidP="00212BB3">
            <w:pPr>
              <w:ind w:leftChars="0" w:left="0"/>
              <w:jc w:val="left"/>
            </w:pPr>
            <w:r>
              <w:t>&lt;!DOCTYPE html&gt;</w:t>
            </w:r>
          </w:p>
          <w:p w:rsidR="00212BB3" w:rsidRDefault="00212BB3" w:rsidP="00212BB3">
            <w:pPr>
              <w:ind w:leftChars="0" w:left="0"/>
              <w:jc w:val="left"/>
            </w:pPr>
            <w:r>
              <w:t>&lt;html lang="ja"&gt;</w:t>
            </w:r>
          </w:p>
          <w:p w:rsidR="00212BB3" w:rsidRDefault="00212BB3" w:rsidP="004E38ED">
            <w:pPr>
              <w:ind w:leftChars="0" w:left="0" w:firstLineChars="100" w:firstLine="210"/>
              <w:jc w:val="left"/>
            </w:pPr>
            <w:r>
              <w:t>&lt;head&gt;</w:t>
            </w:r>
          </w:p>
          <w:p w:rsidR="00212BB3" w:rsidRDefault="00212BB3" w:rsidP="004E38ED">
            <w:pPr>
              <w:ind w:leftChars="0" w:left="0" w:firstLineChars="200" w:firstLine="420"/>
              <w:jc w:val="left"/>
            </w:pPr>
            <w:r>
              <w:t>&lt;meta charset="UTF-8"&gt;</w:t>
            </w:r>
          </w:p>
          <w:p w:rsidR="00212BB3" w:rsidRDefault="00212BB3" w:rsidP="004E38ED">
            <w:pPr>
              <w:ind w:leftChars="0" w:left="0" w:firstLineChars="200" w:firstLine="420"/>
              <w:jc w:val="left"/>
            </w:pPr>
            <w:r>
              <w:t>&lt;title&gt;sample&lt;/title&gt;</w:t>
            </w:r>
          </w:p>
          <w:p w:rsidR="00212BB3" w:rsidRDefault="00212BB3" w:rsidP="004E38ED">
            <w:pPr>
              <w:ind w:leftChars="0" w:left="0" w:firstLineChars="200" w:firstLine="420"/>
              <w:jc w:val="left"/>
            </w:pPr>
            <w:r>
              <w:t>&lt;script src="jquery-1.10.2.min.js"&gt;&lt;/script&gt;</w:t>
            </w:r>
          </w:p>
          <w:p w:rsidR="00212BB3" w:rsidRDefault="00212BB3" w:rsidP="004E38ED">
            <w:pPr>
              <w:ind w:leftChars="0" w:left="0" w:firstLineChars="200" w:firstLine="420"/>
              <w:jc w:val="left"/>
            </w:pPr>
            <w:r>
              <w:t>&lt;script&gt;</w:t>
            </w:r>
          </w:p>
          <w:p w:rsidR="00212BB3" w:rsidRDefault="00212BB3" w:rsidP="004E38ED">
            <w:pPr>
              <w:ind w:leftChars="0" w:left="0" w:firstLineChars="300" w:firstLine="630"/>
              <w:jc w:val="left"/>
            </w:pPr>
            <w:r>
              <w:t>$(function(){</w:t>
            </w:r>
          </w:p>
          <w:p w:rsidR="00212BB3" w:rsidRDefault="00212BB3" w:rsidP="004E38ED">
            <w:pPr>
              <w:ind w:leftChars="0" w:left="0" w:firstLineChars="400" w:firstLine="840"/>
              <w:jc w:val="left"/>
            </w:pPr>
            <w:r>
              <w:t>$("button").click(function(){</w:t>
            </w:r>
          </w:p>
          <w:p w:rsidR="00212BB3" w:rsidRDefault="00212BB3" w:rsidP="004E38ED">
            <w:pPr>
              <w:ind w:leftChars="0" w:left="0" w:firstLineChars="500" w:firstLine="1050"/>
              <w:jc w:val="left"/>
            </w:pPr>
            <w:r>
              <w:t>$("img").attr("src","tennis.jpg").attr("alt","テニス");</w:t>
            </w:r>
          </w:p>
          <w:p w:rsidR="00212BB3" w:rsidRDefault="00212BB3" w:rsidP="004E38ED">
            <w:pPr>
              <w:ind w:leftChars="0" w:left="0" w:firstLineChars="400" w:firstLine="840"/>
              <w:jc w:val="left"/>
            </w:pPr>
            <w:r>
              <w:t>});</w:t>
            </w:r>
          </w:p>
          <w:p w:rsidR="00212BB3" w:rsidRDefault="00212BB3" w:rsidP="004E38ED">
            <w:pPr>
              <w:ind w:leftChars="0" w:left="0" w:firstLineChars="300" w:firstLine="630"/>
              <w:jc w:val="left"/>
            </w:pPr>
            <w:r>
              <w:t>});</w:t>
            </w:r>
          </w:p>
          <w:p w:rsidR="00212BB3" w:rsidRDefault="00212BB3" w:rsidP="004E38ED">
            <w:pPr>
              <w:ind w:leftChars="0" w:left="0" w:firstLineChars="200" w:firstLine="420"/>
              <w:jc w:val="left"/>
            </w:pPr>
            <w:r>
              <w:t>&lt;/script&gt;</w:t>
            </w:r>
          </w:p>
          <w:p w:rsidR="00212BB3" w:rsidRDefault="00212BB3" w:rsidP="004E38ED">
            <w:pPr>
              <w:ind w:leftChars="0" w:left="0" w:firstLineChars="100" w:firstLine="210"/>
              <w:jc w:val="left"/>
            </w:pPr>
            <w:r>
              <w:t>&lt;/head&gt;</w:t>
            </w:r>
          </w:p>
          <w:p w:rsidR="00212BB3" w:rsidRDefault="00212BB3" w:rsidP="004E38ED">
            <w:pPr>
              <w:ind w:leftChars="0" w:left="0" w:firstLineChars="100" w:firstLine="210"/>
              <w:jc w:val="left"/>
            </w:pPr>
            <w:r>
              <w:t>&lt;body&gt;</w:t>
            </w:r>
          </w:p>
          <w:p w:rsidR="00212BB3" w:rsidRDefault="00212BB3" w:rsidP="004E38ED">
            <w:pPr>
              <w:ind w:leftChars="0" w:left="0" w:firstLineChars="200" w:firstLine="420"/>
              <w:jc w:val="left"/>
            </w:pPr>
            <w:r>
              <w:t>&lt;button&gt;画像を変更&lt;/button&gt;</w:t>
            </w:r>
          </w:p>
          <w:p w:rsidR="00212BB3" w:rsidRDefault="00212BB3" w:rsidP="004E38ED">
            <w:pPr>
              <w:ind w:leftChars="0" w:left="0" w:firstLineChars="200" w:firstLine="420"/>
              <w:jc w:val="left"/>
            </w:pPr>
            <w:r>
              <w:lastRenderedPageBreak/>
              <w:t>&lt;p&gt;&lt;img src="soccer.jpg" alt="サッカー" style="width:50%; height:auto;"&gt;&lt;/p&gt;</w:t>
            </w:r>
          </w:p>
          <w:p w:rsidR="00212BB3" w:rsidRDefault="00212BB3" w:rsidP="004E38ED">
            <w:pPr>
              <w:ind w:leftChars="0" w:left="0" w:firstLineChars="100" w:firstLine="210"/>
              <w:jc w:val="left"/>
            </w:pPr>
            <w:r>
              <w:t>&lt;/body&gt;</w:t>
            </w:r>
          </w:p>
          <w:p w:rsidR="00751942" w:rsidRDefault="00212BB3" w:rsidP="00212BB3">
            <w:pPr>
              <w:ind w:leftChars="0" w:left="0"/>
              <w:jc w:val="left"/>
            </w:pPr>
            <w:r>
              <w:t>&lt;/html&gt;</w:t>
            </w:r>
          </w:p>
        </w:tc>
      </w:tr>
    </w:tbl>
    <w:p w:rsidR="00974EB6" w:rsidRDefault="00974EB6" w:rsidP="00A020B0">
      <w:pPr>
        <w:ind w:left="840" w:firstLineChars="100" w:firstLine="210"/>
        <w:jc w:val="left"/>
      </w:pPr>
    </w:p>
    <w:p w:rsidR="00DC5E14" w:rsidRDefault="00891CE0" w:rsidP="00A020B0">
      <w:pPr>
        <w:ind w:left="840" w:firstLineChars="100" w:firstLine="210"/>
        <w:jc w:val="left"/>
      </w:pPr>
      <w:r>
        <w:rPr>
          <w:rFonts w:hint="eastAsia"/>
        </w:rPr>
        <w:t>上記サンプルはbutton要素がクリックされたらimg要素のsrc属性の値を「tennis.jpg」に</w:t>
      </w:r>
      <w:r w:rsidR="00113322">
        <w:rPr>
          <w:rFonts w:hint="eastAsia"/>
        </w:rPr>
        <w:t>、</w:t>
      </w:r>
      <w:r>
        <w:t>A</w:t>
      </w:r>
      <w:r>
        <w:rPr>
          <w:rFonts w:hint="eastAsia"/>
        </w:rPr>
        <w:t>lt属性の値を「テニス」に書き換えるスクリプトです。attr</w:t>
      </w:r>
      <w:r w:rsidR="00AC6327">
        <w:rPr>
          <w:rFonts w:hint="eastAsia"/>
        </w:rPr>
        <w:t>()</w:t>
      </w:r>
      <w:r>
        <w:rPr>
          <w:rFonts w:hint="eastAsia"/>
        </w:rPr>
        <w:t>メソッドはカンマ区切りで指定した</w:t>
      </w:r>
      <w:r w:rsidR="00BB4573">
        <w:rPr>
          <w:rFonts w:hint="eastAsia"/>
        </w:rPr>
        <w:t>属性値</w:t>
      </w:r>
      <w:r>
        <w:rPr>
          <w:rFonts w:hint="eastAsia"/>
        </w:rPr>
        <w:t>を変更する命令です。メソッドチェーンを利用し、src属性とalt属性を一度に書き換えています。また、あくまでsrc属性とalt属性を書き換えただけなので、style属性は書き変わっていません。画像サイズが変わらないことにも注目して</w:t>
      </w:r>
      <w:r w:rsidR="008C0034">
        <w:rPr>
          <w:rFonts w:hint="eastAsia"/>
        </w:rPr>
        <w:t>みて</w:t>
      </w:r>
      <w:r>
        <w:rPr>
          <w:rFonts w:hint="eastAsia"/>
        </w:rPr>
        <w:t>ください。</w:t>
      </w:r>
    </w:p>
    <w:p w:rsidR="00974EB6" w:rsidRDefault="00974EB6" w:rsidP="00A020B0">
      <w:pPr>
        <w:ind w:left="840" w:firstLineChars="100" w:firstLine="210"/>
        <w:jc w:val="left"/>
      </w:pPr>
    </w:p>
    <w:p w:rsidR="00DC5E14" w:rsidRDefault="00DC5E14" w:rsidP="00A020B0">
      <w:pPr>
        <w:ind w:leftChars="0" w:left="0"/>
        <w:jc w:val="left"/>
      </w:pPr>
      <w:r>
        <w:rPr>
          <w:rFonts w:hint="eastAsia"/>
        </w:rPr>
        <w:t>実行結果</w:t>
      </w:r>
    </w:p>
    <w:p w:rsidR="00DC5E14" w:rsidRDefault="00110AB1" w:rsidP="00A020B0">
      <w:pPr>
        <w:widowControl/>
        <w:spacing w:line="240" w:lineRule="auto"/>
        <w:ind w:leftChars="0" w:left="0"/>
        <w:jc w:val="left"/>
      </w:pPr>
      <w:r>
        <w:rPr>
          <w:noProof/>
        </w:rPr>
        <w:pict>
          <v:shape id="_x0000_s59896" type="#_x0000_t67" style="position:absolute;margin-left:0;margin-top:232.15pt;width:23.75pt;height:22.05pt;z-index:253486080;mso-position-horizontal:center;mso-position-horizontal-relative:margin" adj="10992,4365" fillcolor="black [3213]">
            <v:textbox style="layout-flow:vertical-ideographic" inset="5.85pt,.7pt,5.85pt,.7pt"/>
            <w10:wrap anchorx="margin"/>
          </v:shape>
        </w:pict>
      </w:r>
      <w:r w:rsidR="00DC5E14">
        <w:rPr>
          <w:rFonts w:hint="eastAsia"/>
          <w:noProof/>
        </w:rPr>
        <w:drawing>
          <wp:inline distT="0" distB="0" distL="0" distR="0">
            <wp:extent cx="6074103" cy="2887980"/>
            <wp:effectExtent l="19050" t="0" r="2847" b="0"/>
            <wp:docPr id="34" name="図 19" descr="fade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dein1.PNG"/>
                    <pic:cNvPicPr/>
                  </pic:nvPicPr>
                  <pic:blipFill>
                    <a:blip r:embed="rId11"/>
                    <a:stretch>
                      <a:fillRect/>
                    </a:stretch>
                  </pic:blipFill>
                  <pic:spPr>
                    <a:xfrm>
                      <a:off x="0" y="0"/>
                      <a:ext cx="6074103" cy="2887980"/>
                    </a:xfrm>
                    <a:prstGeom prst="rect">
                      <a:avLst/>
                    </a:prstGeom>
                  </pic:spPr>
                </pic:pic>
              </a:graphicData>
            </a:graphic>
          </wp:inline>
        </w:drawing>
      </w:r>
    </w:p>
    <w:p w:rsidR="0062509A" w:rsidRDefault="0062509A" w:rsidP="0062509A">
      <w:pPr>
        <w:widowControl/>
        <w:spacing w:line="240" w:lineRule="auto"/>
        <w:ind w:leftChars="0" w:left="0"/>
        <w:jc w:val="left"/>
      </w:pPr>
    </w:p>
    <w:p w:rsidR="00BB4573" w:rsidRPr="00DC5E14" w:rsidRDefault="00DC5E14" w:rsidP="00A020B0">
      <w:pPr>
        <w:widowControl/>
        <w:spacing w:line="240" w:lineRule="auto"/>
        <w:ind w:leftChars="0" w:left="0"/>
        <w:jc w:val="left"/>
      </w:pPr>
      <w:r>
        <w:rPr>
          <w:rFonts w:hint="eastAsia"/>
          <w:noProof/>
        </w:rPr>
        <w:drawing>
          <wp:inline distT="0" distB="0" distL="0" distR="0">
            <wp:extent cx="6188710" cy="2953702"/>
            <wp:effectExtent l="19050" t="0" r="2540" b="0"/>
            <wp:docPr id="35" name="図 22" descr="fade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dein2.PNG"/>
                    <pic:cNvPicPr/>
                  </pic:nvPicPr>
                  <pic:blipFill>
                    <a:blip r:embed="rId12"/>
                    <a:stretch>
                      <a:fillRect/>
                    </a:stretch>
                  </pic:blipFill>
                  <pic:spPr>
                    <a:xfrm>
                      <a:off x="0" y="0"/>
                      <a:ext cx="6188710" cy="2953702"/>
                    </a:xfrm>
                    <a:prstGeom prst="rect">
                      <a:avLst/>
                    </a:prstGeom>
                  </pic:spPr>
                </pic:pic>
              </a:graphicData>
            </a:graphic>
          </wp:inline>
        </w:drawing>
      </w:r>
    </w:p>
    <w:p w:rsidR="00BB4573" w:rsidRDefault="002866C1" w:rsidP="00974EB6">
      <w:pPr>
        <w:widowControl/>
        <w:spacing w:line="240" w:lineRule="auto"/>
        <w:ind w:leftChars="0" w:left="0"/>
        <w:jc w:val="left"/>
      </w:pPr>
      <w:r>
        <w:br w:type="page"/>
      </w:r>
      <w:r w:rsidR="000B2D54" w:rsidRPr="00DA4620">
        <w:rPr>
          <w:rFonts w:hint="eastAsia"/>
        </w:rPr>
        <w:lastRenderedPageBreak/>
        <w:t>●</w:t>
      </w:r>
      <w:r w:rsidR="001C7478" w:rsidRPr="000B2D54">
        <w:rPr>
          <w:rFonts w:hint="eastAsia"/>
          <w:sz w:val="28"/>
          <w:szCs w:val="28"/>
        </w:rPr>
        <w:t>複数の</w:t>
      </w:r>
      <w:r w:rsidR="00BB4573" w:rsidRPr="000B2D54">
        <w:rPr>
          <w:rFonts w:hint="eastAsia"/>
          <w:sz w:val="28"/>
          <w:szCs w:val="28"/>
        </w:rPr>
        <w:t>要素</w:t>
      </w:r>
      <w:r w:rsidR="001C7478" w:rsidRPr="000B2D54">
        <w:rPr>
          <w:rFonts w:hint="eastAsia"/>
          <w:sz w:val="28"/>
          <w:szCs w:val="28"/>
        </w:rPr>
        <w:t>の取得</w:t>
      </w:r>
    </w:p>
    <w:p w:rsidR="00BB4573" w:rsidRDefault="00BB4573" w:rsidP="006B0D05">
      <w:pPr>
        <w:ind w:left="840"/>
        <w:jc w:val="left"/>
      </w:pPr>
      <w:r>
        <w:rPr>
          <w:rFonts w:hint="eastAsia"/>
        </w:rPr>
        <w:t xml:space="preserve">　複数の要素に対して</w:t>
      </w:r>
      <w:r w:rsidR="006B0D05">
        <w:rPr>
          <w:rFonts w:hint="eastAsia"/>
        </w:rPr>
        <w:t>イベント</w:t>
      </w:r>
      <w:r>
        <w:rPr>
          <w:rFonts w:hint="eastAsia"/>
        </w:rPr>
        <w:t>設定</w:t>
      </w:r>
      <w:r w:rsidR="006B0D05">
        <w:rPr>
          <w:rFonts w:hint="eastAsia"/>
        </w:rPr>
        <w:t>する</w:t>
      </w:r>
      <w:r>
        <w:rPr>
          <w:rFonts w:hint="eastAsia"/>
        </w:rPr>
        <w:t>場合</w:t>
      </w:r>
      <w:r w:rsidR="006B0D05">
        <w:rPr>
          <w:rFonts w:hint="eastAsia"/>
        </w:rPr>
        <w:t>も</w:t>
      </w:r>
      <w:r>
        <w:rPr>
          <w:rFonts w:hint="eastAsia"/>
        </w:rPr>
        <w:t>あ</w:t>
      </w:r>
      <w:r w:rsidR="006B0D05">
        <w:rPr>
          <w:rFonts w:hint="eastAsia"/>
        </w:rPr>
        <w:t>るでしょう</w:t>
      </w:r>
      <w:r>
        <w:rPr>
          <w:rFonts w:hint="eastAsia"/>
        </w:rPr>
        <w:t>。下記のサンプルは複数のa要素に対してそれぞれ異なるクリックイベントを設定しています。複数の要素を指定した順番に取得するには「eq</w:t>
      </w:r>
      <w:r w:rsidR="00AC6327">
        <w:rPr>
          <w:rFonts w:hint="eastAsia"/>
        </w:rPr>
        <w:t>(</w:t>
      </w:r>
      <w:r>
        <w:rPr>
          <w:rFonts w:hint="eastAsia"/>
        </w:rPr>
        <w:t>equal</w:t>
      </w:r>
      <w:r w:rsidR="00AC6327">
        <w:rPr>
          <w:rFonts w:hint="eastAsia"/>
        </w:rPr>
        <w:t>)</w:t>
      </w:r>
      <w:r w:rsidR="00C34ADB">
        <w:rPr>
          <w:rFonts w:hint="eastAsia"/>
        </w:rPr>
        <w:t>セレクタ</w:t>
      </w:r>
      <w:r>
        <w:rPr>
          <w:rFonts w:hint="eastAsia"/>
        </w:rPr>
        <w:t>」を使用します。JavaScriptは0から数値を数えるため、1番目の要素は「0」二番目の要素は「1」になります。</w:t>
      </w:r>
    </w:p>
    <w:p w:rsidR="00932678" w:rsidRDefault="00932678" w:rsidP="00CA5DCA">
      <w:pPr>
        <w:ind w:left="840"/>
        <w:jc w:val="left"/>
      </w:pPr>
    </w:p>
    <w:p w:rsidR="00DA21E3" w:rsidRPr="00751942" w:rsidRDefault="00DA21E3" w:rsidP="00CA5DCA">
      <w:pPr>
        <w:ind w:left="840"/>
        <w:jc w:val="left"/>
      </w:pPr>
      <w:r w:rsidRPr="00DA21E3">
        <w:rPr>
          <w:rFonts w:hint="eastAsia"/>
        </w:rPr>
        <w:t>複数の要素の取得</w:t>
      </w:r>
      <w:r w:rsidRPr="00DA21E3">
        <w:t>.html</w:t>
      </w:r>
    </w:p>
    <w:tbl>
      <w:tblPr>
        <w:tblStyle w:val="af"/>
        <w:tblW w:w="0" w:type="auto"/>
        <w:tblInd w:w="840" w:type="dxa"/>
        <w:tblLook w:val="04A0"/>
      </w:tblPr>
      <w:tblGrid>
        <w:gridCol w:w="9122"/>
      </w:tblGrid>
      <w:tr w:rsidR="00932678" w:rsidTr="0015599F">
        <w:tc>
          <w:tcPr>
            <w:tcW w:w="9122" w:type="dxa"/>
          </w:tcPr>
          <w:p w:rsidR="00B009C9" w:rsidRDefault="00B009C9" w:rsidP="00B009C9">
            <w:pPr>
              <w:ind w:leftChars="0" w:left="0"/>
              <w:jc w:val="left"/>
            </w:pPr>
            <w:r>
              <w:t>&lt;!DOCTYPE html&gt;</w:t>
            </w:r>
          </w:p>
          <w:p w:rsidR="00B009C9" w:rsidRDefault="00B009C9" w:rsidP="00B009C9">
            <w:pPr>
              <w:ind w:leftChars="0" w:left="0"/>
              <w:jc w:val="left"/>
            </w:pPr>
            <w:r>
              <w:t>&lt;html lang="ja"&gt;</w:t>
            </w:r>
          </w:p>
          <w:p w:rsidR="00B009C9" w:rsidRDefault="00B009C9" w:rsidP="00AF5E8F">
            <w:pPr>
              <w:ind w:leftChars="0" w:left="0" w:firstLineChars="100" w:firstLine="210"/>
              <w:jc w:val="left"/>
            </w:pPr>
            <w:r>
              <w:t>&lt;head&gt;</w:t>
            </w:r>
          </w:p>
          <w:p w:rsidR="00B009C9" w:rsidRDefault="00B009C9" w:rsidP="00AF5E8F">
            <w:pPr>
              <w:ind w:leftChars="0" w:left="0" w:firstLineChars="200" w:firstLine="420"/>
              <w:jc w:val="left"/>
            </w:pPr>
            <w:r>
              <w:t>&lt;meta charset="UTF-8"&gt;</w:t>
            </w:r>
          </w:p>
          <w:p w:rsidR="00B009C9" w:rsidRDefault="00B009C9" w:rsidP="00AF5E8F">
            <w:pPr>
              <w:ind w:leftChars="0" w:left="0" w:firstLineChars="200" w:firstLine="420"/>
              <w:jc w:val="left"/>
            </w:pPr>
            <w:r>
              <w:t>&lt;title&gt;sample&lt;/title&gt;</w:t>
            </w:r>
          </w:p>
          <w:p w:rsidR="00B009C9" w:rsidRDefault="00B009C9" w:rsidP="00AF5E8F">
            <w:pPr>
              <w:ind w:leftChars="0" w:left="0" w:firstLineChars="200" w:firstLine="420"/>
              <w:jc w:val="left"/>
            </w:pPr>
            <w:r>
              <w:t>&lt;script src="jquery-1.10.2.min.js"&gt;&lt;/script&gt;</w:t>
            </w:r>
          </w:p>
          <w:p w:rsidR="00B009C9" w:rsidRDefault="00B009C9" w:rsidP="00AF5E8F">
            <w:pPr>
              <w:ind w:leftChars="0" w:left="0" w:firstLineChars="200" w:firstLine="420"/>
              <w:jc w:val="left"/>
            </w:pPr>
            <w:r>
              <w:t>&lt;script&gt;</w:t>
            </w:r>
          </w:p>
          <w:p w:rsidR="00B009C9" w:rsidRDefault="00B009C9" w:rsidP="00AF5E8F">
            <w:pPr>
              <w:ind w:leftChars="0" w:left="0" w:firstLineChars="300" w:firstLine="630"/>
              <w:jc w:val="left"/>
            </w:pPr>
            <w:r>
              <w:t>$(function(){</w:t>
            </w:r>
          </w:p>
          <w:p w:rsidR="00B009C9" w:rsidRDefault="00B009C9" w:rsidP="00AF5E8F">
            <w:pPr>
              <w:ind w:leftChars="0" w:left="0" w:firstLineChars="400" w:firstLine="840"/>
              <w:jc w:val="left"/>
            </w:pPr>
            <w:r>
              <w:t>$("a:eq(0)").click(function(){</w:t>
            </w:r>
          </w:p>
          <w:p w:rsidR="00B009C9" w:rsidRDefault="00B009C9" w:rsidP="00AF5E8F">
            <w:pPr>
              <w:ind w:leftChars="0" w:left="0" w:firstLineChars="500" w:firstLine="1050"/>
              <w:jc w:val="left"/>
            </w:pPr>
            <w:r>
              <w:t>$("img").attr("src","dog.jpg").attr("alt","犬");</w:t>
            </w:r>
          </w:p>
          <w:p w:rsidR="00B009C9" w:rsidRDefault="00B009C9" w:rsidP="00AF5E8F">
            <w:pPr>
              <w:ind w:leftChars="0" w:left="0" w:firstLineChars="500" w:firstLine="1050"/>
              <w:jc w:val="left"/>
            </w:pPr>
            <w:r>
              <w:t>return false;</w:t>
            </w:r>
          </w:p>
          <w:p w:rsidR="00B009C9" w:rsidRDefault="00B009C9" w:rsidP="00AF5E8F">
            <w:pPr>
              <w:ind w:leftChars="0" w:left="0" w:firstLineChars="400" w:firstLine="840"/>
              <w:jc w:val="left"/>
            </w:pPr>
            <w:r>
              <w:t>});</w:t>
            </w:r>
          </w:p>
          <w:p w:rsidR="00B009C9" w:rsidRDefault="00B009C9" w:rsidP="00066A85">
            <w:pPr>
              <w:ind w:leftChars="0" w:left="0" w:firstLineChars="400" w:firstLine="840"/>
              <w:jc w:val="left"/>
            </w:pPr>
            <w:r>
              <w:t>$("a:eq(1)").click(function(){</w:t>
            </w:r>
          </w:p>
          <w:p w:rsidR="00B009C9" w:rsidRDefault="00B009C9" w:rsidP="00066A85">
            <w:pPr>
              <w:ind w:leftChars="0" w:left="0" w:firstLineChars="500" w:firstLine="1050"/>
              <w:jc w:val="left"/>
            </w:pPr>
            <w:r>
              <w:t>$("img").attr("src","cat.jpg").attr("alt","猫");</w:t>
            </w:r>
          </w:p>
          <w:p w:rsidR="00B009C9" w:rsidRDefault="00B009C9" w:rsidP="00066A85">
            <w:pPr>
              <w:ind w:leftChars="0" w:left="0" w:firstLineChars="500" w:firstLine="1050"/>
              <w:jc w:val="left"/>
            </w:pPr>
            <w:r>
              <w:t>return false;</w:t>
            </w:r>
          </w:p>
          <w:p w:rsidR="00B009C9" w:rsidRDefault="00B009C9" w:rsidP="00066A85">
            <w:pPr>
              <w:ind w:leftChars="0" w:left="0" w:firstLineChars="400" w:firstLine="840"/>
              <w:jc w:val="left"/>
            </w:pPr>
            <w:r>
              <w:t>});</w:t>
            </w:r>
          </w:p>
          <w:p w:rsidR="00B009C9" w:rsidRDefault="00B009C9" w:rsidP="00066A85">
            <w:pPr>
              <w:ind w:leftChars="0" w:left="0" w:firstLineChars="400" w:firstLine="840"/>
              <w:jc w:val="left"/>
            </w:pPr>
            <w:r>
              <w:t>$("a:eq(2)").click(function(){</w:t>
            </w:r>
          </w:p>
          <w:p w:rsidR="00B009C9" w:rsidRDefault="00B009C9" w:rsidP="00066A85">
            <w:pPr>
              <w:ind w:leftChars="0" w:left="0" w:firstLineChars="500" w:firstLine="1050"/>
              <w:jc w:val="left"/>
            </w:pPr>
            <w:r>
              <w:t>$("img").attr("src","penguin.jpg").attr("alt","鳥");</w:t>
            </w:r>
          </w:p>
          <w:p w:rsidR="00B009C9" w:rsidRDefault="00B009C9" w:rsidP="00066A85">
            <w:pPr>
              <w:ind w:leftChars="0" w:left="0" w:firstLineChars="500" w:firstLine="1050"/>
              <w:jc w:val="left"/>
            </w:pPr>
            <w:r>
              <w:t>return false;</w:t>
            </w:r>
          </w:p>
          <w:p w:rsidR="00B009C9" w:rsidRDefault="00B009C9" w:rsidP="00066A85">
            <w:pPr>
              <w:ind w:leftChars="0" w:left="0" w:firstLineChars="400" w:firstLine="840"/>
              <w:jc w:val="left"/>
            </w:pPr>
            <w:r>
              <w:t>});</w:t>
            </w:r>
          </w:p>
          <w:p w:rsidR="00B009C9" w:rsidRDefault="00B009C9" w:rsidP="00066A85">
            <w:pPr>
              <w:ind w:leftChars="0" w:left="0" w:firstLineChars="400" w:firstLine="840"/>
              <w:jc w:val="left"/>
            </w:pPr>
            <w:r>
              <w:t>$("a:eq(3)").click(function(){</w:t>
            </w:r>
          </w:p>
          <w:p w:rsidR="00B009C9" w:rsidRDefault="00B009C9" w:rsidP="00066A85">
            <w:pPr>
              <w:ind w:leftChars="0" w:left="0" w:firstLineChars="500" w:firstLine="1050"/>
              <w:jc w:val="left"/>
            </w:pPr>
            <w:r>
              <w:t>$("img").attr("src","fish.jpg").attr("alt","魚");</w:t>
            </w:r>
          </w:p>
          <w:p w:rsidR="00B009C9" w:rsidRDefault="00B009C9" w:rsidP="00066A85">
            <w:pPr>
              <w:ind w:leftChars="0" w:left="0" w:firstLineChars="500" w:firstLine="1050"/>
              <w:jc w:val="left"/>
            </w:pPr>
            <w:r>
              <w:t>return false;</w:t>
            </w:r>
          </w:p>
          <w:p w:rsidR="00B009C9" w:rsidRDefault="00B009C9" w:rsidP="00066A85">
            <w:pPr>
              <w:ind w:leftChars="0" w:left="0" w:firstLineChars="400" w:firstLine="840"/>
              <w:jc w:val="left"/>
            </w:pPr>
            <w:r>
              <w:t>});</w:t>
            </w:r>
          </w:p>
          <w:p w:rsidR="00B009C9" w:rsidRDefault="00B009C9" w:rsidP="008828ED">
            <w:pPr>
              <w:ind w:leftChars="0" w:left="0" w:firstLineChars="300" w:firstLine="630"/>
              <w:jc w:val="left"/>
            </w:pPr>
            <w:r>
              <w:t>});</w:t>
            </w:r>
          </w:p>
          <w:p w:rsidR="00B009C9" w:rsidRDefault="00B009C9" w:rsidP="0053259C">
            <w:pPr>
              <w:ind w:leftChars="0" w:left="0" w:firstLineChars="200" w:firstLine="420"/>
              <w:jc w:val="left"/>
            </w:pPr>
            <w:r>
              <w:t>&lt;/script&gt;</w:t>
            </w:r>
          </w:p>
          <w:p w:rsidR="00B009C9" w:rsidRDefault="00B009C9" w:rsidP="0053259C">
            <w:pPr>
              <w:ind w:leftChars="0" w:left="0" w:firstLineChars="100" w:firstLine="210"/>
              <w:jc w:val="left"/>
            </w:pPr>
            <w:r>
              <w:t>&lt;/head&gt;</w:t>
            </w:r>
          </w:p>
          <w:p w:rsidR="00B009C9" w:rsidRDefault="00B009C9" w:rsidP="00116C26">
            <w:pPr>
              <w:ind w:leftChars="0" w:left="0" w:firstLineChars="100" w:firstLine="210"/>
              <w:jc w:val="left"/>
            </w:pPr>
            <w:r>
              <w:t>&lt;body&gt;</w:t>
            </w:r>
          </w:p>
          <w:p w:rsidR="00B009C9" w:rsidRDefault="00B009C9" w:rsidP="00116C26">
            <w:pPr>
              <w:ind w:leftChars="0" w:left="0" w:firstLineChars="200" w:firstLine="420"/>
              <w:jc w:val="left"/>
            </w:pPr>
            <w:r>
              <w:t>&lt;ul&gt;</w:t>
            </w:r>
          </w:p>
          <w:p w:rsidR="00B009C9" w:rsidRDefault="00B009C9" w:rsidP="00116C26">
            <w:pPr>
              <w:ind w:leftChars="0" w:left="0" w:firstLineChars="300" w:firstLine="630"/>
              <w:jc w:val="left"/>
            </w:pPr>
            <w:r>
              <w:t>&lt;li&gt;&lt;a href="dog.jpg"&gt;犬&lt;/a&gt;&lt;/li&gt;</w:t>
            </w:r>
          </w:p>
          <w:p w:rsidR="00B009C9" w:rsidRDefault="00B009C9" w:rsidP="00116C26">
            <w:pPr>
              <w:ind w:leftChars="0" w:left="0" w:firstLineChars="300" w:firstLine="630"/>
              <w:jc w:val="left"/>
            </w:pPr>
            <w:r>
              <w:t>&lt;li&gt;&lt;a href="cat.jpg"&gt;猫&lt;/a&gt;&lt;/li&gt;</w:t>
            </w:r>
          </w:p>
          <w:p w:rsidR="00B009C9" w:rsidRDefault="00B009C9" w:rsidP="00116C26">
            <w:pPr>
              <w:ind w:leftChars="0" w:left="0" w:firstLineChars="300" w:firstLine="630"/>
              <w:jc w:val="left"/>
            </w:pPr>
            <w:r>
              <w:t>&lt;li&gt;&lt;a href="penguin.jpg"&gt;鳥&lt;/a&gt;&lt;/li&gt;</w:t>
            </w:r>
          </w:p>
          <w:p w:rsidR="00B009C9" w:rsidRDefault="00B009C9" w:rsidP="00116C26">
            <w:pPr>
              <w:ind w:leftChars="0" w:left="0" w:firstLineChars="300" w:firstLine="630"/>
              <w:jc w:val="left"/>
            </w:pPr>
            <w:r>
              <w:t>&lt;li&gt;&lt;a href="fish.jpg"&gt;魚&lt;/a&gt;&lt;/li&gt;</w:t>
            </w:r>
          </w:p>
          <w:p w:rsidR="00B009C9" w:rsidRDefault="00B009C9" w:rsidP="00116C26">
            <w:pPr>
              <w:ind w:leftChars="0" w:left="0" w:firstLineChars="200" w:firstLine="420"/>
              <w:jc w:val="left"/>
            </w:pPr>
            <w:r>
              <w:t>&lt;/ul&gt;</w:t>
            </w:r>
          </w:p>
          <w:p w:rsidR="00B009C9" w:rsidRDefault="00B009C9" w:rsidP="0096316E">
            <w:pPr>
              <w:ind w:leftChars="0" w:left="0" w:firstLineChars="200" w:firstLine="420"/>
              <w:jc w:val="left"/>
            </w:pPr>
            <w:r>
              <w:t>&lt;p&gt;&lt;img src="dog.jpg" alt="犬" style="width:50%; height:auto;"&gt;&lt;/p&gt;</w:t>
            </w:r>
          </w:p>
          <w:p w:rsidR="00B009C9" w:rsidRDefault="00B009C9" w:rsidP="0096316E">
            <w:pPr>
              <w:ind w:leftChars="0" w:left="0" w:firstLineChars="100" w:firstLine="210"/>
              <w:jc w:val="left"/>
            </w:pPr>
            <w:r>
              <w:lastRenderedPageBreak/>
              <w:t>&lt;/body&gt;</w:t>
            </w:r>
          </w:p>
          <w:p w:rsidR="00932678" w:rsidRDefault="00B009C9" w:rsidP="00B009C9">
            <w:pPr>
              <w:ind w:leftChars="0" w:left="0"/>
              <w:jc w:val="left"/>
            </w:pPr>
            <w:r>
              <w:t>&lt;/html&gt;</w:t>
            </w:r>
          </w:p>
        </w:tc>
      </w:tr>
    </w:tbl>
    <w:p w:rsidR="00DA21E3" w:rsidRDefault="00DA21E3" w:rsidP="00A020B0">
      <w:pPr>
        <w:ind w:left="840" w:firstLineChars="100" w:firstLine="210"/>
        <w:jc w:val="left"/>
      </w:pPr>
    </w:p>
    <w:p w:rsidR="00545EB6" w:rsidRDefault="00545EB6" w:rsidP="00A020B0">
      <w:pPr>
        <w:ind w:left="840" w:firstLineChars="100" w:firstLine="210"/>
        <w:jc w:val="left"/>
      </w:pPr>
      <w:r>
        <w:rPr>
          <w:rFonts w:hint="eastAsia"/>
        </w:rPr>
        <w:t>上記サンプルはclick</w:t>
      </w:r>
      <w:r w:rsidR="00AC6327">
        <w:rPr>
          <w:rFonts w:hint="eastAsia"/>
        </w:rPr>
        <w:t>()</w:t>
      </w:r>
      <w:r>
        <w:rPr>
          <w:rFonts w:hint="eastAsia"/>
        </w:rPr>
        <w:t>メソッドで対象としている</w:t>
      </w:r>
      <w:r w:rsidR="00C34ADB">
        <w:rPr>
          <w:rFonts w:hint="eastAsia"/>
        </w:rPr>
        <w:t>セレクタ</w:t>
      </w:r>
      <w:r>
        <w:rPr>
          <w:rFonts w:hint="eastAsia"/>
        </w:rPr>
        <w:t>がa要素ですが、もともとa要素は「クリックされるとhref属性に書かれたリンク先に移動する」働きがあります。そのままでは画面遷移をしてしまうので、clickイベントの最後に「return false;」を追加します。この場合a要素がクリックされた際にはjQueryの命令だけが実行され、href属性に設定されたリンク先には移動しません。</w:t>
      </w:r>
    </w:p>
    <w:p w:rsidR="00FC1252" w:rsidRDefault="00FC1252" w:rsidP="00A020B0">
      <w:pPr>
        <w:ind w:left="840" w:firstLineChars="100" w:firstLine="210"/>
        <w:jc w:val="left"/>
      </w:pPr>
    </w:p>
    <w:p w:rsidR="00FC1252" w:rsidRDefault="00FC1252" w:rsidP="00A020B0">
      <w:pPr>
        <w:ind w:leftChars="0" w:left="0"/>
        <w:jc w:val="left"/>
      </w:pPr>
      <w:r>
        <w:rPr>
          <w:rFonts w:hint="eastAsia"/>
        </w:rPr>
        <w:t>実行結果</w:t>
      </w:r>
    </w:p>
    <w:p w:rsidR="00273A99" w:rsidRDefault="00FC1252" w:rsidP="00A020B0">
      <w:pPr>
        <w:widowControl/>
        <w:spacing w:line="240" w:lineRule="auto"/>
        <w:ind w:leftChars="0" w:left="0"/>
        <w:jc w:val="left"/>
      </w:pPr>
      <w:r>
        <w:rPr>
          <w:rFonts w:hint="eastAsia"/>
          <w:noProof/>
        </w:rPr>
        <w:drawing>
          <wp:inline distT="0" distB="0" distL="0" distR="0">
            <wp:extent cx="5856964" cy="2162755"/>
            <wp:effectExtent l="19050" t="0" r="0" b="0"/>
            <wp:docPr id="36" name="図 19" descr="fade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dein1.PNG"/>
                    <pic:cNvPicPr/>
                  </pic:nvPicPr>
                  <pic:blipFill>
                    <a:blip r:embed="rId13"/>
                    <a:stretch>
                      <a:fillRect/>
                    </a:stretch>
                  </pic:blipFill>
                  <pic:spPr>
                    <a:xfrm>
                      <a:off x="0" y="0"/>
                      <a:ext cx="5857810" cy="2163067"/>
                    </a:xfrm>
                    <a:prstGeom prst="rect">
                      <a:avLst/>
                    </a:prstGeom>
                  </pic:spPr>
                </pic:pic>
              </a:graphicData>
            </a:graphic>
          </wp:inline>
        </w:drawing>
      </w:r>
    </w:p>
    <w:p w:rsidR="001C7478" w:rsidRDefault="00606D7C" w:rsidP="00606D7C">
      <w:pPr>
        <w:ind w:leftChars="190" w:left="399"/>
        <w:jc w:val="left"/>
      </w:pPr>
      <w:r w:rsidRPr="00DA4620">
        <w:rPr>
          <w:rFonts w:hint="eastAsia"/>
        </w:rPr>
        <w:t>●</w:t>
      </w:r>
      <w:r w:rsidR="001C7478" w:rsidRPr="00606D7C">
        <w:rPr>
          <w:rFonts w:hint="eastAsia"/>
          <w:sz w:val="28"/>
          <w:szCs w:val="28"/>
        </w:rPr>
        <w:t>イベントが発生した要素を取得する</w:t>
      </w:r>
    </w:p>
    <w:p w:rsidR="00273A99" w:rsidRDefault="001C7478" w:rsidP="00A020B0">
      <w:pPr>
        <w:ind w:left="840"/>
        <w:jc w:val="left"/>
      </w:pPr>
      <w:r>
        <w:rPr>
          <w:rFonts w:hint="eastAsia"/>
        </w:rPr>
        <w:t xml:space="preserve">　</w:t>
      </w:r>
      <w:r w:rsidR="00273A99">
        <w:rPr>
          <w:rFonts w:hint="eastAsia"/>
        </w:rPr>
        <w:t>画像を変更する機能は実装できましたが、このままだとコードがかなり長くなってしまい、画像が増えるたびにコードを追記しなくてはいけません。それを解消するために、イベントが発生した要素を取得する</w:t>
      </w:r>
      <w:r w:rsidR="00C34ADB">
        <w:rPr>
          <w:rFonts w:hint="eastAsia"/>
        </w:rPr>
        <w:t>セレクタ</w:t>
      </w:r>
      <w:r w:rsidR="00273A99">
        <w:rPr>
          <w:rFonts w:hint="eastAsia"/>
        </w:rPr>
        <w:t>「</w:t>
      </w:r>
      <w:r w:rsidR="00273A99" w:rsidRPr="00413A11">
        <w:rPr>
          <w:rFonts w:hint="eastAsia"/>
        </w:rPr>
        <w:t>$</w:t>
      </w:r>
      <w:r w:rsidR="00AC6327" w:rsidRPr="00413A11">
        <w:rPr>
          <w:rFonts w:hint="eastAsia"/>
        </w:rPr>
        <w:t>(</w:t>
      </w:r>
      <w:r w:rsidR="00273A99" w:rsidRPr="00413A11">
        <w:rPr>
          <w:rFonts w:hint="eastAsia"/>
        </w:rPr>
        <w:t>this</w:t>
      </w:r>
      <w:r w:rsidR="00AC6327" w:rsidRPr="00413A11">
        <w:rPr>
          <w:rFonts w:hint="eastAsia"/>
        </w:rPr>
        <w:t>)</w:t>
      </w:r>
      <w:r w:rsidR="00273A99" w:rsidRPr="00413A11">
        <w:rPr>
          <w:rFonts w:hint="eastAsia"/>
        </w:rPr>
        <w:t>」</w:t>
      </w:r>
      <w:r w:rsidR="00273A99">
        <w:rPr>
          <w:rFonts w:hint="eastAsia"/>
        </w:rPr>
        <w:t>が用意されています。イベントを設定しているclick</w:t>
      </w:r>
      <w:r w:rsidR="00AC6327">
        <w:rPr>
          <w:rFonts w:hint="eastAsia"/>
        </w:rPr>
        <w:t>(</w:t>
      </w:r>
      <w:r w:rsidR="00273A99">
        <w:rPr>
          <w:rFonts w:hint="eastAsia"/>
        </w:rPr>
        <w:t>function</w:t>
      </w:r>
      <w:r w:rsidR="00AC6327">
        <w:rPr>
          <w:rFonts w:hint="eastAsia"/>
        </w:rPr>
        <w:t>()</w:t>
      </w:r>
      <w:r w:rsidR="00273A99">
        <w:rPr>
          <w:rFonts w:hint="eastAsia"/>
        </w:rPr>
        <w:t>{・・・}</w:t>
      </w:r>
      <w:r w:rsidR="00AC6327">
        <w:rPr>
          <w:rFonts w:hint="eastAsia"/>
        </w:rPr>
        <w:t>)</w:t>
      </w:r>
      <w:r w:rsidR="00273A99">
        <w:rPr>
          <w:rFonts w:hint="eastAsia"/>
        </w:rPr>
        <w:t>内で$</w:t>
      </w:r>
      <w:r w:rsidR="00AC6327">
        <w:rPr>
          <w:rFonts w:hint="eastAsia"/>
        </w:rPr>
        <w:t>(</w:t>
      </w:r>
      <w:r w:rsidR="00273A99">
        <w:rPr>
          <w:rFonts w:hint="eastAsia"/>
        </w:rPr>
        <w:t>this</w:t>
      </w:r>
      <w:r w:rsidR="00AC6327">
        <w:rPr>
          <w:rFonts w:hint="eastAsia"/>
        </w:rPr>
        <w:t>)</w:t>
      </w:r>
      <w:r w:rsidR="00273A99">
        <w:rPr>
          <w:rFonts w:hint="eastAsia"/>
        </w:rPr>
        <w:t>と書くと、イベントが発生した要素を取得できます。</w:t>
      </w:r>
    </w:p>
    <w:p w:rsidR="00273A99" w:rsidRDefault="00273A99" w:rsidP="00A020B0">
      <w:pPr>
        <w:ind w:left="840"/>
        <w:jc w:val="left"/>
      </w:pPr>
      <w:r>
        <w:rPr>
          <w:rFonts w:hint="eastAsia"/>
        </w:rPr>
        <w:t>$</w:t>
      </w:r>
      <w:r w:rsidR="00AC6327">
        <w:rPr>
          <w:rFonts w:hint="eastAsia"/>
        </w:rPr>
        <w:t>(</w:t>
      </w:r>
      <w:r>
        <w:rPr>
          <w:rFonts w:hint="eastAsia"/>
        </w:rPr>
        <w:t>this</w:t>
      </w:r>
      <w:r w:rsidR="00AC6327">
        <w:rPr>
          <w:rFonts w:hint="eastAsia"/>
        </w:rPr>
        <w:t>)</w:t>
      </w:r>
      <w:r>
        <w:rPr>
          <w:rFonts w:hint="eastAsia"/>
        </w:rPr>
        <w:t>を使用すると、先程の</w:t>
      </w:r>
      <w:r w:rsidR="00B94312">
        <w:rPr>
          <w:rFonts w:hint="eastAsia"/>
        </w:rPr>
        <w:t>サンプルのjQuery</w:t>
      </w:r>
      <w:r w:rsidR="000509F4">
        <w:rPr>
          <w:rFonts w:hint="eastAsia"/>
        </w:rPr>
        <w:t>文</w:t>
      </w:r>
      <w:r w:rsidR="00B94312">
        <w:rPr>
          <w:rFonts w:hint="eastAsia"/>
        </w:rPr>
        <w:t>を</w:t>
      </w:r>
      <w:r>
        <w:rPr>
          <w:rFonts w:hint="eastAsia"/>
        </w:rPr>
        <w:t>以下のように短く記述できます。</w:t>
      </w:r>
    </w:p>
    <w:p w:rsidR="001C7478" w:rsidRPr="00751942" w:rsidRDefault="001C7478" w:rsidP="00413A11">
      <w:pPr>
        <w:ind w:left="840"/>
        <w:jc w:val="left"/>
      </w:pPr>
    </w:p>
    <w:tbl>
      <w:tblPr>
        <w:tblStyle w:val="af"/>
        <w:tblW w:w="0" w:type="auto"/>
        <w:tblInd w:w="840" w:type="dxa"/>
        <w:tblLook w:val="04A0"/>
      </w:tblPr>
      <w:tblGrid>
        <w:gridCol w:w="9122"/>
      </w:tblGrid>
      <w:tr w:rsidR="001C7478" w:rsidTr="0015599F">
        <w:tc>
          <w:tcPr>
            <w:tcW w:w="9122" w:type="dxa"/>
          </w:tcPr>
          <w:p w:rsidR="00273A99" w:rsidRDefault="00273A99" w:rsidP="00A020B0">
            <w:pPr>
              <w:ind w:leftChars="0" w:left="0"/>
              <w:jc w:val="left"/>
            </w:pPr>
            <w:r>
              <w:t>&lt;script&gt;</w:t>
            </w:r>
          </w:p>
          <w:p w:rsidR="00273A99" w:rsidRDefault="00273A99" w:rsidP="00D74B44">
            <w:pPr>
              <w:ind w:leftChars="0" w:left="0" w:firstLineChars="100" w:firstLine="210"/>
              <w:jc w:val="left"/>
            </w:pPr>
            <w:r>
              <w:t>$</w:t>
            </w:r>
            <w:r w:rsidR="00AC6327">
              <w:t>(</w:t>
            </w:r>
            <w:r>
              <w:t>function</w:t>
            </w:r>
            <w:r w:rsidR="00AC6327">
              <w:t>()</w:t>
            </w:r>
            <w:r>
              <w:t>{</w:t>
            </w:r>
          </w:p>
          <w:p w:rsidR="00273A99" w:rsidRDefault="00273A99" w:rsidP="00D74B44">
            <w:pPr>
              <w:ind w:leftChars="0" w:left="0" w:firstLineChars="200" w:firstLine="420"/>
              <w:jc w:val="left"/>
            </w:pPr>
            <w:r>
              <w:t>$</w:t>
            </w:r>
            <w:r w:rsidR="00AC6327">
              <w:t>(</w:t>
            </w:r>
            <w:r>
              <w:t>"a"</w:t>
            </w:r>
            <w:r w:rsidR="00AC6327">
              <w:t>)</w:t>
            </w:r>
            <w:r>
              <w:t>.click</w:t>
            </w:r>
            <w:r w:rsidR="00AC6327">
              <w:t>(</w:t>
            </w:r>
            <w:r>
              <w:t>function</w:t>
            </w:r>
            <w:r w:rsidR="00AC6327">
              <w:t>()</w:t>
            </w:r>
            <w:r>
              <w:t>{</w:t>
            </w:r>
          </w:p>
          <w:p w:rsidR="00273A99" w:rsidRDefault="00273A99" w:rsidP="00D74B44">
            <w:pPr>
              <w:ind w:leftChars="0" w:left="0" w:firstLineChars="300" w:firstLine="630"/>
              <w:jc w:val="left"/>
            </w:pPr>
            <w:r>
              <w:t>$</w:t>
            </w:r>
            <w:r w:rsidR="00AC6327">
              <w:t>(</w:t>
            </w:r>
            <w:r>
              <w:t>"img"</w:t>
            </w:r>
            <w:r w:rsidR="00AC6327">
              <w:t>)</w:t>
            </w:r>
            <w:r>
              <w:t>.attr</w:t>
            </w:r>
            <w:r w:rsidR="00AC6327">
              <w:t>(</w:t>
            </w:r>
            <w:r>
              <w:t>"src",$</w:t>
            </w:r>
            <w:r w:rsidR="00AC6327">
              <w:t>(</w:t>
            </w:r>
            <w:r>
              <w:t>this</w:t>
            </w:r>
            <w:r w:rsidR="00AC6327">
              <w:t>)</w:t>
            </w:r>
            <w:r>
              <w:t>.attr</w:t>
            </w:r>
            <w:r w:rsidR="00AC6327">
              <w:t>(</w:t>
            </w:r>
            <w:r>
              <w:t>"href"</w:t>
            </w:r>
            <w:r w:rsidR="00AC6327">
              <w:t>))</w:t>
            </w:r>
            <w:r>
              <w:t>.attr</w:t>
            </w:r>
            <w:r w:rsidR="00AC6327">
              <w:t>(</w:t>
            </w:r>
            <w:r>
              <w:t>"alt",$</w:t>
            </w:r>
            <w:r w:rsidR="00AC6327">
              <w:t>(</w:t>
            </w:r>
            <w:r>
              <w:t>this</w:t>
            </w:r>
            <w:r w:rsidR="00AC6327">
              <w:t>)</w:t>
            </w:r>
            <w:r>
              <w:t>.text</w:t>
            </w:r>
            <w:r w:rsidR="00AC6327">
              <w:t>())</w:t>
            </w:r>
            <w:r>
              <w:t>;</w:t>
            </w:r>
          </w:p>
          <w:p w:rsidR="00273A99" w:rsidRDefault="00273A99" w:rsidP="00D74B44">
            <w:pPr>
              <w:ind w:leftChars="0" w:left="0" w:firstLineChars="300" w:firstLine="630"/>
              <w:jc w:val="left"/>
            </w:pPr>
            <w:r>
              <w:t>return false;</w:t>
            </w:r>
          </w:p>
          <w:p w:rsidR="00273A99" w:rsidRDefault="00273A99" w:rsidP="00A020B0">
            <w:pPr>
              <w:ind w:leftChars="0" w:left="0"/>
              <w:jc w:val="left"/>
            </w:pPr>
            <w:r>
              <w:tab/>
            </w:r>
            <w:r>
              <w:rPr>
                <w:rFonts w:hint="eastAsia"/>
              </w:rPr>
              <w:t xml:space="preserve">   </w:t>
            </w:r>
            <w:r>
              <w:t>}</w:t>
            </w:r>
            <w:r w:rsidR="00AC6327">
              <w:t>)</w:t>
            </w:r>
            <w:r>
              <w:t>;</w:t>
            </w:r>
          </w:p>
          <w:p w:rsidR="00273A99" w:rsidRDefault="00273A99" w:rsidP="00D74B44">
            <w:pPr>
              <w:ind w:leftChars="0" w:left="0" w:firstLineChars="100" w:firstLine="210"/>
              <w:jc w:val="left"/>
            </w:pPr>
            <w:r>
              <w:t>}</w:t>
            </w:r>
            <w:r w:rsidR="00AC6327">
              <w:t>)</w:t>
            </w:r>
            <w:r>
              <w:t>;</w:t>
            </w:r>
          </w:p>
          <w:p w:rsidR="001C7478" w:rsidRDefault="00273A99" w:rsidP="00A020B0">
            <w:pPr>
              <w:ind w:leftChars="0" w:left="0"/>
              <w:jc w:val="left"/>
            </w:pPr>
            <w:r>
              <w:t>&lt;/script&gt;</w:t>
            </w:r>
          </w:p>
        </w:tc>
      </w:tr>
    </w:tbl>
    <w:p w:rsidR="001C7478" w:rsidRDefault="001C7478" w:rsidP="00A020B0">
      <w:pPr>
        <w:ind w:left="840" w:firstLineChars="100" w:firstLine="210"/>
        <w:jc w:val="left"/>
      </w:pPr>
    </w:p>
    <w:p w:rsidR="00E86A63" w:rsidRDefault="00E86A63" w:rsidP="00A020B0">
      <w:pPr>
        <w:ind w:left="840" w:firstLineChars="100" w:firstLine="210"/>
        <w:jc w:val="left"/>
      </w:pPr>
      <w:r>
        <w:rPr>
          <w:rFonts w:hint="eastAsia"/>
        </w:rPr>
        <w:t>クリックされた要素のhref属性を$</w:t>
      </w:r>
      <w:r w:rsidR="00AC6327">
        <w:rPr>
          <w:rFonts w:hint="eastAsia"/>
        </w:rPr>
        <w:t>(</w:t>
      </w:r>
      <w:r>
        <w:rPr>
          <w:rFonts w:hint="eastAsia"/>
        </w:rPr>
        <w:t>this</w:t>
      </w:r>
      <w:r w:rsidR="00AC6327">
        <w:rPr>
          <w:rFonts w:hint="eastAsia"/>
        </w:rPr>
        <w:t>)</w:t>
      </w:r>
      <w:r>
        <w:rPr>
          <w:rFonts w:hint="eastAsia"/>
        </w:rPr>
        <w:t>.attr</w:t>
      </w:r>
      <w:r w:rsidR="00AC6327">
        <w:rPr>
          <w:rFonts w:hint="eastAsia"/>
        </w:rPr>
        <w:t>(</w:t>
      </w:r>
      <w:r>
        <w:t>“</w:t>
      </w:r>
      <w:r>
        <w:rPr>
          <w:rFonts w:hint="eastAsia"/>
        </w:rPr>
        <w:t>href</w:t>
      </w:r>
      <w:r>
        <w:t>”</w:t>
      </w:r>
      <w:r w:rsidR="00AC6327">
        <w:rPr>
          <w:rFonts w:hint="eastAsia"/>
        </w:rPr>
        <w:t>)</w:t>
      </w:r>
      <w:r>
        <w:rPr>
          <w:rFonts w:hint="eastAsia"/>
        </w:rPr>
        <w:t>で、クリックされた要素内のテキストを$</w:t>
      </w:r>
      <w:r w:rsidR="00AC6327">
        <w:rPr>
          <w:rFonts w:hint="eastAsia"/>
        </w:rPr>
        <w:t>(</w:t>
      </w:r>
      <w:r>
        <w:rPr>
          <w:rFonts w:hint="eastAsia"/>
        </w:rPr>
        <w:t>this</w:t>
      </w:r>
      <w:r w:rsidR="00AC6327">
        <w:rPr>
          <w:rFonts w:hint="eastAsia"/>
        </w:rPr>
        <w:t>)</w:t>
      </w:r>
      <w:r>
        <w:rPr>
          <w:rFonts w:hint="eastAsia"/>
        </w:rPr>
        <w:t>.text</w:t>
      </w:r>
      <w:r w:rsidR="00AC6327">
        <w:rPr>
          <w:rFonts w:hint="eastAsia"/>
        </w:rPr>
        <w:t>()</w:t>
      </w:r>
      <w:r>
        <w:rPr>
          <w:rFonts w:hint="eastAsia"/>
        </w:rPr>
        <w:t>で取得し、img要素のsrc属性、alt属性にそれぞれ設定しています。仮に画像が10枚増えても、jQueryを書き換える必要がなくなり、HTMLの修正だけで済みます。</w:t>
      </w:r>
    </w:p>
    <w:p w:rsidR="00DB2945" w:rsidRDefault="00E86A63" w:rsidP="0005638E">
      <w:pPr>
        <w:ind w:left="840" w:firstLineChars="100" w:firstLine="210"/>
        <w:jc w:val="left"/>
      </w:pPr>
      <w:r>
        <w:rPr>
          <w:rFonts w:hint="eastAsia"/>
        </w:rPr>
        <w:t>イベントが発生した要素を取得する$</w:t>
      </w:r>
      <w:r w:rsidR="00AC6327">
        <w:rPr>
          <w:rFonts w:hint="eastAsia"/>
        </w:rPr>
        <w:t>(</w:t>
      </w:r>
      <w:r>
        <w:rPr>
          <w:rFonts w:hint="eastAsia"/>
        </w:rPr>
        <w:t>this</w:t>
      </w:r>
      <w:r w:rsidR="00AC6327">
        <w:rPr>
          <w:rFonts w:hint="eastAsia"/>
        </w:rPr>
        <w:t>)</w:t>
      </w:r>
      <w:r>
        <w:rPr>
          <w:rFonts w:hint="eastAsia"/>
        </w:rPr>
        <w:t>はclickイベント以外でも使用する機会がとても多いので覚えておきましょう。</w:t>
      </w:r>
    </w:p>
    <w:p w:rsidR="00ED7455" w:rsidRDefault="00ED7455" w:rsidP="00A020B0">
      <w:pPr>
        <w:pStyle w:val="2"/>
        <w:spacing w:after="180"/>
        <w:jc w:val="left"/>
      </w:pPr>
      <w:bookmarkStart w:id="17" w:name="_Toc476154141"/>
      <w:r>
        <w:rPr>
          <w:rFonts w:hint="eastAsia"/>
        </w:rPr>
        <w:lastRenderedPageBreak/>
        <w:t>フォーム機能</w:t>
      </w:r>
      <w:bookmarkEnd w:id="17"/>
    </w:p>
    <w:p w:rsidR="0047707B" w:rsidRDefault="00ED7455" w:rsidP="00A020B0">
      <w:pPr>
        <w:ind w:left="840"/>
        <w:jc w:val="left"/>
      </w:pPr>
      <w:r>
        <w:rPr>
          <w:rFonts w:hint="eastAsia"/>
        </w:rPr>
        <w:t xml:space="preserve">　jQuery</w:t>
      </w:r>
      <w:r w:rsidR="0047707B">
        <w:rPr>
          <w:rFonts w:hint="eastAsia"/>
        </w:rPr>
        <w:t>のフォーム機能を使用すると、入力内容に応じてフォームのデザインを変更したり、エラーメッセージを表示したりでき、使い勝手のいいフォームを作成できます。</w:t>
      </w:r>
    </w:p>
    <w:p w:rsidR="00ED7455" w:rsidRDefault="0047707B" w:rsidP="00A020B0">
      <w:pPr>
        <w:ind w:left="840"/>
        <w:jc w:val="left"/>
      </w:pPr>
      <w:r>
        <w:rPr>
          <w:rFonts w:hint="eastAsia"/>
        </w:rPr>
        <w:t>フォームの機能には</w:t>
      </w:r>
      <w:r w:rsidR="00ED7455">
        <w:rPr>
          <w:rFonts w:hint="eastAsia"/>
        </w:rPr>
        <w:t>主に次のようなものがあります。</w:t>
      </w:r>
    </w:p>
    <w:p w:rsidR="00ED7455" w:rsidRDefault="00ED7455" w:rsidP="00785C98">
      <w:pPr>
        <w:ind w:left="840"/>
        <w:jc w:val="left"/>
      </w:pPr>
    </w:p>
    <w:tbl>
      <w:tblPr>
        <w:tblStyle w:val="af"/>
        <w:tblW w:w="0" w:type="auto"/>
        <w:tblInd w:w="840" w:type="dxa"/>
        <w:tblLook w:val="04A0"/>
      </w:tblPr>
      <w:tblGrid>
        <w:gridCol w:w="2529"/>
        <w:gridCol w:w="6593"/>
      </w:tblGrid>
      <w:tr w:rsidR="00ED7455" w:rsidTr="002C30D6">
        <w:tc>
          <w:tcPr>
            <w:tcW w:w="2529" w:type="dxa"/>
            <w:shd w:val="clear" w:color="auto" w:fill="DAEEF3" w:themeFill="accent5" w:themeFillTint="33"/>
          </w:tcPr>
          <w:p w:rsidR="00ED7455" w:rsidRPr="002C30D6" w:rsidRDefault="00ED7455" w:rsidP="002C30D6">
            <w:pPr>
              <w:ind w:leftChars="0" w:left="0"/>
              <w:jc w:val="left"/>
              <w:rPr>
                <w:b/>
                <w:color w:val="31849B" w:themeColor="accent5" w:themeShade="BF"/>
              </w:rPr>
            </w:pPr>
            <w:r w:rsidRPr="002C30D6">
              <w:rPr>
                <w:rFonts w:hint="eastAsia"/>
                <w:b/>
                <w:color w:val="31849B" w:themeColor="accent5" w:themeShade="BF"/>
              </w:rPr>
              <w:t>メソッド名</w:t>
            </w:r>
            <w:r w:rsidR="002C30D6" w:rsidRPr="002C30D6">
              <w:rPr>
                <w:rFonts w:hint="eastAsia"/>
                <w:b/>
                <w:color w:val="31849B" w:themeColor="accent5" w:themeShade="BF"/>
              </w:rPr>
              <w:t>/</w:t>
            </w:r>
            <w:r w:rsidRPr="002C30D6">
              <w:rPr>
                <w:rFonts w:hint="eastAsia"/>
                <w:b/>
                <w:color w:val="31849B" w:themeColor="accent5" w:themeShade="BF"/>
              </w:rPr>
              <w:t>構文</w:t>
            </w:r>
          </w:p>
        </w:tc>
        <w:tc>
          <w:tcPr>
            <w:tcW w:w="6593" w:type="dxa"/>
            <w:shd w:val="clear" w:color="auto" w:fill="DAEEF3" w:themeFill="accent5" w:themeFillTint="33"/>
          </w:tcPr>
          <w:p w:rsidR="00ED7455" w:rsidRPr="002C30D6" w:rsidRDefault="00ED7455" w:rsidP="00A020B0">
            <w:pPr>
              <w:ind w:leftChars="0" w:left="0"/>
              <w:jc w:val="left"/>
              <w:rPr>
                <w:b/>
                <w:color w:val="31849B" w:themeColor="accent5" w:themeShade="BF"/>
              </w:rPr>
            </w:pPr>
            <w:r w:rsidRPr="002C30D6">
              <w:rPr>
                <w:rFonts w:hint="eastAsia"/>
                <w:b/>
                <w:color w:val="31849B" w:themeColor="accent5" w:themeShade="BF"/>
              </w:rPr>
              <w:t>説明</w:t>
            </w:r>
          </w:p>
        </w:tc>
      </w:tr>
      <w:tr w:rsidR="00ED7455" w:rsidTr="0015599F">
        <w:tc>
          <w:tcPr>
            <w:tcW w:w="2529" w:type="dxa"/>
          </w:tcPr>
          <w:p w:rsidR="00ED7455" w:rsidRPr="0072713C" w:rsidRDefault="0047707B" w:rsidP="00A020B0">
            <w:pPr>
              <w:ind w:leftChars="0" w:left="0"/>
              <w:jc w:val="left"/>
              <w:rPr>
                <w:sz w:val="18"/>
                <w:szCs w:val="18"/>
              </w:rPr>
            </w:pPr>
            <w:r w:rsidRPr="0072713C">
              <w:rPr>
                <w:rFonts w:hint="eastAsia"/>
                <w:sz w:val="18"/>
                <w:szCs w:val="18"/>
              </w:rPr>
              <w:t>val</w:t>
            </w:r>
            <w:r w:rsidR="00AC6327" w:rsidRPr="0072713C">
              <w:rPr>
                <w:rFonts w:hint="eastAsia"/>
                <w:sz w:val="18"/>
                <w:szCs w:val="18"/>
              </w:rPr>
              <w:t>()</w:t>
            </w:r>
          </w:p>
        </w:tc>
        <w:tc>
          <w:tcPr>
            <w:tcW w:w="6593" w:type="dxa"/>
          </w:tcPr>
          <w:p w:rsidR="00ED7455" w:rsidRPr="0072713C" w:rsidRDefault="0047707B" w:rsidP="00A020B0">
            <w:pPr>
              <w:ind w:leftChars="0" w:left="0"/>
              <w:jc w:val="left"/>
              <w:rPr>
                <w:sz w:val="18"/>
                <w:szCs w:val="18"/>
              </w:rPr>
            </w:pPr>
            <w:r w:rsidRPr="0072713C">
              <w:rPr>
                <w:rFonts w:hint="eastAsia"/>
                <w:sz w:val="18"/>
                <w:szCs w:val="18"/>
              </w:rPr>
              <w:t>フォームに入力または選択されている値を取得・変更する</w:t>
            </w:r>
          </w:p>
        </w:tc>
      </w:tr>
      <w:tr w:rsidR="00ED7455" w:rsidTr="0015599F">
        <w:tc>
          <w:tcPr>
            <w:tcW w:w="2529" w:type="dxa"/>
          </w:tcPr>
          <w:p w:rsidR="00ED7455" w:rsidRPr="0072713C" w:rsidRDefault="0047707B" w:rsidP="00A020B0">
            <w:pPr>
              <w:ind w:leftChars="0" w:left="0"/>
              <w:jc w:val="left"/>
              <w:rPr>
                <w:sz w:val="18"/>
                <w:szCs w:val="18"/>
              </w:rPr>
            </w:pPr>
            <w:r w:rsidRPr="0072713C">
              <w:rPr>
                <w:rFonts w:hint="eastAsia"/>
                <w:sz w:val="18"/>
                <w:szCs w:val="18"/>
              </w:rPr>
              <w:t>focus</w:t>
            </w:r>
            <w:r w:rsidR="00AC6327" w:rsidRPr="0072713C">
              <w:rPr>
                <w:rFonts w:hint="eastAsia"/>
                <w:sz w:val="18"/>
                <w:szCs w:val="18"/>
              </w:rPr>
              <w:t>()</w:t>
            </w:r>
          </w:p>
        </w:tc>
        <w:tc>
          <w:tcPr>
            <w:tcW w:w="6593" w:type="dxa"/>
          </w:tcPr>
          <w:p w:rsidR="00ED7455" w:rsidRPr="0072713C" w:rsidRDefault="0047707B" w:rsidP="00A020B0">
            <w:pPr>
              <w:ind w:leftChars="0" w:left="0"/>
              <w:jc w:val="left"/>
              <w:rPr>
                <w:sz w:val="18"/>
                <w:szCs w:val="18"/>
              </w:rPr>
            </w:pPr>
            <w:r w:rsidRPr="0072713C">
              <w:rPr>
                <w:rFonts w:hint="eastAsia"/>
                <w:sz w:val="18"/>
                <w:szCs w:val="18"/>
              </w:rPr>
              <w:t>マウスやタブキーによって選択された状態を感知する</w:t>
            </w:r>
          </w:p>
        </w:tc>
      </w:tr>
      <w:tr w:rsidR="00ED7455" w:rsidTr="0015599F">
        <w:tc>
          <w:tcPr>
            <w:tcW w:w="2529" w:type="dxa"/>
          </w:tcPr>
          <w:p w:rsidR="00ED7455" w:rsidRPr="0072713C" w:rsidRDefault="0047707B" w:rsidP="00A020B0">
            <w:pPr>
              <w:ind w:leftChars="0" w:left="0"/>
              <w:jc w:val="left"/>
              <w:rPr>
                <w:sz w:val="18"/>
                <w:szCs w:val="18"/>
              </w:rPr>
            </w:pPr>
            <w:r w:rsidRPr="0072713C">
              <w:rPr>
                <w:rFonts w:hint="eastAsia"/>
                <w:sz w:val="18"/>
                <w:szCs w:val="18"/>
              </w:rPr>
              <w:t>blur</w:t>
            </w:r>
            <w:r w:rsidR="00AC6327" w:rsidRPr="0072713C">
              <w:rPr>
                <w:rFonts w:hint="eastAsia"/>
                <w:sz w:val="18"/>
                <w:szCs w:val="18"/>
              </w:rPr>
              <w:t>()</w:t>
            </w:r>
          </w:p>
        </w:tc>
        <w:tc>
          <w:tcPr>
            <w:tcW w:w="6593" w:type="dxa"/>
          </w:tcPr>
          <w:p w:rsidR="00ED7455" w:rsidRPr="0072713C" w:rsidRDefault="0047707B" w:rsidP="00A020B0">
            <w:pPr>
              <w:ind w:leftChars="0" w:left="0"/>
              <w:jc w:val="left"/>
              <w:rPr>
                <w:sz w:val="18"/>
                <w:szCs w:val="18"/>
              </w:rPr>
            </w:pPr>
            <w:r w:rsidRPr="0072713C">
              <w:rPr>
                <w:rFonts w:hint="eastAsia"/>
                <w:sz w:val="18"/>
                <w:szCs w:val="18"/>
              </w:rPr>
              <w:t>選択が外れたことを感知する</w:t>
            </w:r>
          </w:p>
        </w:tc>
      </w:tr>
      <w:tr w:rsidR="00ED7455" w:rsidTr="0015599F">
        <w:tc>
          <w:tcPr>
            <w:tcW w:w="2529" w:type="dxa"/>
          </w:tcPr>
          <w:p w:rsidR="00ED7455" w:rsidRPr="0072713C" w:rsidRDefault="0015599F" w:rsidP="00A020B0">
            <w:pPr>
              <w:ind w:leftChars="0" w:left="0"/>
              <w:jc w:val="left"/>
              <w:rPr>
                <w:sz w:val="18"/>
                <w:szCs w:val="18"/>
              </w:rPr>
            </w:pPr>
            <w:r w:rsidRPr="0072713C">
              <w:rPr>
                <w:rFonts w:hint="eastAsia"/>
                <w:sz w:val="18"/>
                <w:szCs w:val="18"/>
              </w:rPr>
              <w:t>change</w:t>
            </w:r>
            <w:r w:rsidR="00AC6327" w:rsidRPr="0072713C">
              <w:rPr>
                <w:rFonts w:hint="eastAsia"/>
                <w:sz w:val="18"/>
                <w:szCs w:val="18"/>
              </w:rPr>
              <w:t>()</w:t>
            </w:r>
          </w:p>
        </w:tc>
        <w:tc>
          <w:tcPr>
            <w:tcW w:w="6593" w:type="dxa"/>
          </w:tcPr>
          <w:p w:rsidR="00ED7455" w:rsidRPr="0072713C" w:rsidRDefault="0015599F" w:rsidP="00A020B0">
            <w:pPr>
              <w:ind w:leftChars="0" w:left="0"/>
              <w:jc w:val="left"/>
              <w:rPr>
                <w:sz w:val="18"/>
                <w:szCs w:val="18"/>
              </w:rPr>
            </w:pPr>
            <w:r w:rsidRPr="0072713C">
              <w:rPr>
                <w:rFonts w:hint="eastAsia"/>
                <w:sz w:val="18"/>
                <w:szCs w:val="18"/>
              </w:rPr>
              <w:t>フォームの内容変更を感知する</w:t>
            </w:r>
          </w:p>
        </w:tc>
      </w:tr>
      <w:tr w:rsidR="00ED7455" w:rsidTr="0015599F">
        <w:tc>
          <w:tcPr>
            <w:tcW w:w="2529" w:type="dxa"/>
          </w:tcPr>
          <w:p w:rsidR="00ED7455" w:rsidRPr="0072713C" w:rsidRDefault="0015599F" w:rsidP="00A020B0">
            <w:pPr>
              <w:ind w:leftChars="0" w:left="0"/>
              <w:jc w:val="left"/>
              <w:rPr>
                <w:sz w:val="18"/>
                <w:szCs w:val="18"/>
              </w:rPr>
            </w:pPr>
            <w:r w:rsidRPr="0072713C">
              <w:rPr>
                <w:rFonts w:hint="eastAsia"/>
                <w:sz w:val="18"/>
                <w:szCs w:val="18"/>
              </w:rPr>
              <w:t>submit</w:t>
            </w:r>
            <w:r w:rsidR="00AC6327" w:rsidRPr="0072713C">
              <w:rPr>
                <w:rFonts w:hint="eastAsia"/>
                <w:sz w:val="18"/>
                <w:szCs w:val="18"/>
              </w:rPr>
              <w:t>()</w:t>
            </w:r>
          </w:p>
        </w:tc>
        <w:tc>
          <w:tcPr>
            <w:tcW w:w="6593" w:type="dxa"/>
          </w:tcPr>
          <w:p w:rsidR="00ED7455" w:rsidRPr="0072713C" w:rsidRDefault="0015599F" w:rsidP="00A020B0">
            <w:pPr>
              <w:ind w:leftChars="0" w:left="0"/>
              <w:jc w:val="left"/>
              <w:rPr>
                <w:sz w:val="18"/>
                <w:szCs w:val="18"/>
              </w:rPr>
            </w:pPr>
            <w:r w:rsidRPr="0072713C">
              <w:rPr>
                <w:rFonts w:hint="eastAsia"/>
                <w:sz w:val="18"/>
                <w:szCs w:val="18"/>
              </w:rPr>
              <w:t>フォームの送信を感知する</w:t>
            </w:r>
          </w:p>
        </w:tc>
      </w:tr>
      <w:tr w:rsidR="00ED7455" w:rsidTr="0015599F">
        <w:tc>
          <w:tcPr>
            <w:tcW w:w="2529" w:type="dxa"/>
          </w:tcPr>
          <w:p w:rsidR="00ED7455" w:rsidRPr="0072713C" w:rsidRDefault="0015599F" w:rsidP="00A020B0">
            <w:pPr>
              <w:ind w:leftChars="0" w:left="0"/>
              <w:jc w:val="left"/>
              <w:rPr>
                <w:sz w:val="18"/>
                <w:szCs w:val="18"/>
              </w:rPr>
            </w:pPr>
            <w:r w:rsidRPr="0072713C">
              <w:rPr>
                <w:rFonts w:hint="eastAsia"/>
                <w:sz w:val="18"/>
                <w:szCs w:val="18"/>
              </w:rPr>
              <w:t>checked</w:t>
            </w:r>
            <w:r w:rsidR="00AC6327" w:rsidRPr="0072713C">
              <w:rPr>
                <w:rFonts w:hint="eastAsia"/>
                <w:sz w:val="18"/>
                <w:szCs w:val="18"/>
              </w:rPr>
              <w:t>()</w:t>
            </w:r>
          </w:p>
        </w:tc>
        <w:tc>
          <w:tcPr>
            <w:tcW w:w="6593" w:type="dxa"/>
          </w:tcPr>
          <w:p w:rsidR="00ED7455" w:rsidRPr="0072713C" w:rsidRDefault="0015599F" w:rsidP="00A020B0">
            <w:pPr>
              <w:ind w:leftChars="0" w:left="0"/>
              <w:jc w:val="left"/>
              <w:rPr>
                <w:sz w:val="18"/>
                <w:szCs w:val="18"/>
              </w:rPr>
            </w:pPr>
            <w:r w:rsidRPr="0072713C">
              <w:rPr>
                <w:rFonts w:hint="eastAsia"/>
                <w:sz w:val="18"/>
                <w:szCs w:val="18"/>
              </w:rPr>
              <w:t>チェックの入っているフォーム部品を選択する</w:t>
            </w:r>
            <w:r w:rsidR="00AC6327" w:rsidRPr="0072713C">
              <w:rPr>
                <w:rFonts w:hint="eastAsia"/>
                <w:sz w:val="18"/>
                <w:szCs w:val="18"/>
              </w:rPr>
              <w:t>(</w:t>
            </w:r>
            <w:r w:rsidRPr="0072713C">
              <w:rPr>
                <w:rFonts w:hint="eastAsia"/>
                <w:sz w:val="18"/>
                <w:szCs w:val="18"/>
              </w:rPr>
              <w:t>チェックボックス</w:t>
            </w:r>
            <w:r w:rsidR="00AC6327" w:rsidRPr="0072713C">
              <w:rPr>
                <w:rFonts w:hint="eastAsia"/>
                <w:sz w:val="18"/>
                <w:szCs w:val="18"/>
              </w:rPr>
              <w:t>)</w:t>
            </w:r>
          </w:p>
        </w:tc>
      </w:tr>
      <w:tr w:rsidR="00ED7455" w:rsidTr="0015599F">
        <w:tc>
          <w:tcPr>
            <w:tcW w:w="2529" w:type="dxa"/>
          </w:tcPr>
          <w:p w:rsidR="00ED7455" w:rsidRPr="0072713C" w:rsidRDefault="0015599F" w:rsidP="00A020B0">
            <w:pPr>
              <w:ind w:leftChars="0" w:left="0"/>
              <w:jc w:val="left"/>
              <w:rPr>
                <w:sz w:val="18"/>
                <w:szCs w:val="18"/>
              </w:rPr>
            </w:pPr>
            <w:r w:rsidRPr="0072713C">
              <w:rPr>
                <w:rFonts w:hint="eastAsia"/>
                <w:sz w:val="18"/>
                <w:szCs w:val="18"/>
              </w:rPr>
              <w:t>selected</w:t>
            </w:r>
            <w:r w:rsidR="00AC6327" w:rsidRPr="0072713C">
              <w:rPr>
                <w:rFonts w:hint="eastAsia"/>
                <w:sz w:val="18"/>
                <w:szCs w:val="18"/>
              </w:rPr>
              <w:t>()</w:t>
            </w:r>
          </w:p>
        </w:tc>
        <w:tc>
          <w:tcPr>
            <w:tcW w:w="6593" w:type="dxa"/>
          </w:tcPr>
          <w:p w:rsidR="00ED7455" w:rsidRPr="0072713C" w:rsidRDefault="0015599F" w:rsidP="00A020B0">
            <w:pPr>
              <w:ind w:leftChars="0" w:left="0"/>
              <w:jc w:val="left"/>
              <w:rPr>
                <w:sz w:val="18"/>
                <w:szCs w:val="18"/>
              </w:rPr>
            </w:pPr>
            <w:r w:rsidRPr="0072713C">
              <w:rPr>
                <w:rFonts w:hint="eastAsia"/>
                <w:sz w:val="18"/>
                <w:szCs w:val="18"/>
              </w:rPr>
              <w:t>選択されている要素を選択する</w:t>
            </w:r>
            <w:r w:rsidR="00AC6327" w:rsidRPr="0072713C">
              <w:rPr>
                <w:rFonts w:hint="eastAsia"/>
                <w:sz w:val="18"/>
                <w:szCs w:val="18"/>
              </w:rPr>
              <w:t>(</w:t>
            </w:r>
            <w:r w:rsidRPr="0072713C">
              <w:rPr>
                <w:rFonts w:hint="eastAsia"/>
                <w:sz w:val="18"/>
                <w:szCs w:val="18"/>
              </w:rPr>
              <w:t>セレクトボックス</w:t>
            </w:r>
            <w:r w:rsidR="00AC6327" w:rsidRPr="0072713C">
              <w:rPr>
                <w:rFonts w:hint="eastAsia"/>
                <w:sz w:val="18"/>
                <w:szCs w:val="18"/>
              </w:rPr>
              <w:t>)</w:t>
            </w:r>
          </w:p>
        </w:tc>
      </w:tr>
    </w:tbl>
    <w:p w:rsidR="00ED7455" w:rsidRDefault="00ED7455" w:rsidP="00A020B0">
      <w:pPr>
        <w:ind w:left="840"/>
        <w:jc w:val="left"/>
      </w:pPr>
    </w:p>
    <w:p w:rsidR="00ED7455" w:rsidRDefault="001E0386" w:rsidP="001E0386">
      <w:pPr>
        <w:ind w:leftChars="190" w:left="399"/>
        <w:jc w:val="left"/>
      </w:pPr>
      <w:r w:rsidRPr="00DA4620">
        <w:rPr>
          <w:rFonts w:hint="eastAsia"/>
        </w:rPr>
        <w:t>●</w:t>
      </w:r>
      <w:r w:rsidR="00025FA3" w:rsidRPr="001E0386">
        <w:rPr>
          <w:rFonts w:hint="eastAsia"/>
          <w:sz w:val="28"/>
          <w:szCs w:val="28"/>
        </w:rPr>
        <w:t>フォーム選択時に動的に操作を行う</w:t>
      </w:r>
    </w:p>
    <w:p w:rsidR="00ED7455" w:rsidRDefault="00ED7455" w:rsidP="00A020B0">
      <w:pPr>
        <w:ind w:left="840"/>
        <w:jc w:val="left"/>
      </w:pPr>
      <w:r>
        <w:rPr>
          <w:rFonts w:hint="eastAsia"/>
        </w:rPr>
        <w:t xml:space="preserve">　</w:t>
      </w:r>
      <w:r w:rsidR="00025FA3">
        <w:rPr>
          <w:rFonts w:hint="eastAsia"/>
        </w:rPr>
        <w:t>focus</w:t>
      </w:r>
      <w:r w:rsidR="00AC6327">
        <w:rPr>
          <w:rFonts w:hint="eastAsia"/>
        </w:rPr>
        <w:t>()</w:t>
      </w:r>
      <w:r>
        <w:rPr>
          <w:rFonts w:hint="eastAsia"/>
        </w:rPr>
        <w:t>メソッド</w:t>
      </w:r>
      <w:r w:rsidR="00AD2D0C">
        <w:rPr>
          <w:rFonts w:hint="eastAsia"/>
        </w:rPr>
        <w:t>を使用し、input要素などのフォーム部品がマウスやタブキーによって選択された状態</w:t>
      </w:r>
      <w:r w:rsidR="00AC6327">
        <w:rPr>
          <w:rFonts w:hint="eastAsia"/>
        </w:rPr>
        <w:t>(</w:t>
      </w:r>
      <w:r w:rsidR="00AD2D0C">
        <w:rPr>
          <w:rFonts w:hint="eastAsia"/>
        </w:rPr>
        <w:t>フォーカス状態</w:t>
      </w:r>
      <w:r w:rsidR="00AC6327">
        <w:rPr>
          <w:rFonts w:hint="eastAsia"/>
        </w:rPr>
        <w:t>)</w:t>
      </w:r>
      <w:r w:rsidR="00AD2D0C">
        <w:rPr>
          <w:rFonts w:hint="eastAsia"/>
        </w:rPr>
        <w:t>になったことを感知し、設定された処理を実行します。他のイベントと同じように、括弧内にfunction</w:t>
      </w:r>
      <w:r w:rsidR="00AC6327">
        <w:rPr>
          <w:rFonts w:hint="eastAsia"/>
        </w:rPr>
        <w:t>()</w:t>
      </w:r>
      <w:r w:rsidR="00AD2D0C">
        <w:rPr>
          <w:rFonts w:hint="eastAsia"/>
        </w:rPr>
        <w:t>{</w:t>
      </w:r>
      <w:r w:rsidR="00AD2D0C">
        <w:t>…</w:t>
      </w:r>
      <w:r w:rsidR="00AD2D0C">
        <w:rPr>
          <w:rFonts w:hint="eastAsia"/>
        </w:rPr>
        <w:t>}</w:t>
      </w:r>
      <w:r w:rsidR="005E604A">
        <w:rPr>
          <w:rFonts w:hint="eastAsia"/>
        </w:rPr>
        <w:t>を記述し、その中に実行したい処理を記述します。また、フォーカスが外れたことを感知するblur</w:t>
      </w:r>
      <w:r w:rsidR="00AC6327">
        <w:rPr>
          <w:rFonts w:hint="eastAsia"/>
        </w:rPr>
        <w:t>()</w:t>
      </w:r>
      <w:r w:rsidR="005E604A">
        <w:rPr>
          <w:rFonts w:hint="eastAsia"/>
        </w:rPr>
        <w:t>メソッド使用した例を紹介します。</w:t>
      </w:r>
    </w:p>
    <w:p w:rsidR="005E604A" w:rsidRDefault="005E604A" w:rsidP="00A020B0">
      <w:pPr>
        <w:ind w:left="840"/>
        <w:jc w:val="left"/>
      </w:pPr>
      <w:r>
        <w:rPr>
          <w:rFonts w:hint="eastAsia"/>
        </w:rPr>
        <w:t>以下サンプルになります。</w:t>
      </w:r>
    </w:p>
    <w:p w:rsidR="005E604A" w:rsidRDefault="005E604A" w:rsidP="005F21B1">
      <w:pPr>
        <w:ind w:left="840"/>
        <w:jc w:val="left"/>
      </w:pPr>
    </w:p>
    <w:p w:rsidR="003754B1" w:rsidRPr="00751942" w:rsidRDefault="003754B1" w:rsidP="005F21B1">
      <w:pPr>
        <w:ind w:left="840"/>
        <w:jc w:val="left"/>
      </w:pPr>
      <w:r w:rsidRPr="003754B1">
        <w:rPr>
          <w:rFonts w:hint="eastAsia"/>
        </w:rPr>
        <w:t>フォーム選択時に動的に操作を行う</w:t>
      </w:r>
      <w:r w:rsidRPr="003754B1">
        <w:t>.html</w:t>
      </w:r>
    </w:p>
    <w:tbl>
      <w:tblPr>
        <w:tblStyle w:val="af"/>
        <w:tblW w:w="0" w:type="auto"/>
        <w:tblInd w:w="840" w:type="dxa"/>
        <w:tblLook w:val="04A0"/>
      </w:tblPr>
      <w:tblGrid>
        <w:gridCol w:w="9122"/>
      </w:tblGrid>
      <w:tr w:rsidR="005E604A" w:rsidTr="000509F4">
        <w:tc>
          <w:tcPr>
            <w:tcW w:w="9122" w:type="dxa"/>
          </w:tcPr>
          <w:p w:rsidR="006811D4" w:rsidRDefault="006811D4" w:rsidP="006811D4">
            <w:pPr>
              <w:ind w:leftChars="0" w:left="0"/>
              <w:jc w:val="left"/>
            </w:pPr>
            <w:r>
              <w:t>&lt;!DOCTYPE html&gt;</w:t>
            </w:r>
          </w:p>
          <w:p w:rsidR="006811D4" w:rsidRDefault="006811D4" w:rsidP="006811D4">
            <w:pPr>
              <w:ind w:leftChars="0" w:left="0"/>
              <w:jc w:val="left"/>
            </w:pPr>
            <w:r>
              <w:t>&lt;html lang="ja"&gt;</w:t>
            </w:r>
          </w:p>
          <w:p w:rsidR="006811D4" w:rsidRDefault="006811D4" w:rsidP="004A15B5">
            <w:pPr>
              <w:ind w:leftChars="0" w:left="0" w:firstLineChars="100" w:firstLine="210"/>
              <w:jc w:val="left"/>
            </w:pPr>
            <w:r>
              <w:t>&lt;head&gt;</w:t>
            </w:r>
          </w:p>
          <w:p w:rsidR="006811D4" w:rsidRDefault="006811D4" w:rsidP="004A15B5">
            <w:pPr>
              <w:ind w:leftChars="0" w:left="0" w:firstLineChars="200" w:firstLine="420"/>
              <w:jc w:val="left"/>
            </w:pPr>
            <w:r>
              <w:t>&lt;meta charset="utf-8"&gt;</w:t>
            </w:r>
          </w:p>
          <w:p w:rsidR="006811D4" w:rsidRDefault="006811D4" w:rsidP="004A15B5">
            <w:pPr>
              <w:ind w:leftChars="0" w:left="0" w:firstLineChars="200" w:firstLine="420"/>
              <w:jc w:val="left"/>
            </w:pPr>
            <w:r>
              <w:t>&lt;title&gt;sample&lt;/title&gt;</w:t>
            </w:r>
          </w:p>
          <w:p w:rsidR="006811D4" w:rsidRDefault="006811D4" w:rsidP="004A15B5">
            <w:pPr>
              <w:ind w:leftChars="0" w:left="0" w:firstLineChars="200" w:firstLine="420"/>
              <w:jc w:val="left"/>
            </w:pPr>
            <w:r>
              <w:t>&lt;script src="jquery-1.10.2.min.js"&gt;&lt;/script&gt;</w:t>
            </w:r>
          </w:p>
          <w:p w:rsidR="006811D4" w:rsidRDefault="006811D4" w:rsidP="004A15B5">
            <w:pPr>
              <w:ind w:leftChars="0" w:left="0" w:firstLineChars="200" w:firstLine="420"/>
              <w:jc w:val="left"/>
            </w:pPr>
            <w:r>
              <w:t>&lt;script&gt;</w:t>
            </w:r>
          </w:p>
          <w:p w:rsidR="006811D4" w:rsidRDefault="006811D4" w:rsidP="004A15B5">
            <w:pPr>
              <w:ind w:leftChars="0" w:left="0" w:firstLineChars="300" w:firstLine="630"/>
              <w:jc w:val="left"/>
            </w:pPr>
            <w:r>
              <w:t>$(function(){</w:t>
            </w:r>
          </w:p>
          <w:p w:rsidR="006811D4" w:rsidRDefault="006811D4" w:rsidP="004A15B5">
            <w:pPr>
              <w:ind w:leftChars="0" w:left="0" w:firstLineChars="400" w:firstLine="840"/>
              <w:jc w:val="left"/>
            </w:pPr>
            <w:r>
              <w:t>//初期設定 背景を灰色に、val()メソッドを使い初期値を設定、文字色を黒に</w:t>
            </w:r>
          </w:p>
          <w:p w:rsidR="006811D4" w:rsidRDefault="006811D4" w:rsidP="004A15B5">
            <w:pPr>
              <w:ind w:leftChars="0" w:left="0" w:firstLineChars="400" w:firstLine="840"/>
              <w:jc w:val="left"/>
            </w:pPr>
            <w:r>
              <w:t>$('input[type="text"]').val("入力してください").css('color','#000000')</w:t>
            </w:r>
          </w:p>
          <w:p w:rsidR="006811D4" w:rsidRDefault="006811D4" w:rsidP="004A15B5">
            <w:pPr>
              <w:ind w:leftChars="0" w:left="0" w:firstLineChars="400" w:firstLine="840"/>
              <w:jc w:val="left"/>
            </w:pPr>
            <w:r>
              <w:t>.css('background','#CCC').focus(function() {</w:t>
            </w:r>
          </w:p>
          <w:p w:rsidR="006811D4" w:rsidRDefault="006811D4" w:rsidP="004A15B5">
            <w:pPr>
              <w:ind w:leftChars="0" w:left="0" w:firstLineChars="500" w:firstLine="1050"/>
              <w:jc w:val="left"/>
            </w:pPr>
            <w:r>
              <w:t>//フォーカスされたらval()メソッドで初期化し、文字色を白に、背景色を赤にする</w:t>
            </w:r>
          </w:p>
          <w:p w:rsidR="006811D4" w:rsidRDefault="006811D4" w:rsidP="004A15B5">
            <w:pPr>
              <w:ind w:leftChars="0" w:left="0" w:firstLineChars="500" w:firstLine="1050"/>
              <w:jc w:val="left"/>
            </w:pPr>
            <w:r>
              <w:t>$(this).val("").css('color','#fffafa').css('background','#dc143c');</w:t>
            </w:r>
          </w:p>
          <w:p w:rsidR="006811D4" w:rsidRDefault="006811D4" w:rsidP="004A15B5">
            <w:pPr>
              <w:ind w:leftChars="0" w:left="0" w:firstLineChars="400" w:firstLine="840"/>
              <w:jc w:val="left"/>
            </w:pPr>
            <w:r>
              <w:t>}).blur(function() {</w:t>
            </w:r>
          </w:p>
          <w:p w:rsidR="006811D4" w:rsidRDefault="006811D4" w:rsidP="004A15B5">
            <w:pPr>
              <w:ind w:leftChars="0" w:left="0" w:firstLineChars="500" w:firstLine="1050"/>
              <w:jc w:val="left"/>
            </w:pPr>
            <w:r>
              <w:t>//フォーカスが外れたら文字色を黒に背景色を青にする</w:t>
            </w:r>
          </w:p>
          <w:p w:rsidR="006811D4" w:rsidRDefault="006811D4" w:rsidP="004A15B5">
            <w:pPr>
              <w:ind w:leftChars="0" w:left="0" w:firstLineChars="500" w:firstLine="1050"/>
              <w:jc w:val="left"/>
            </w:pPr>
            <w:r>
              <w:t>$(this).css('color','#000000').css('background','#6495ed');</w:t>
            </w:r>
          </w:p>
          <w:p w:rsidR="006811D4" w:rsidRDefault="006811D4" w:rsidP="004A15B5">
            <w:pPr>
              <w:ind w:leftChars="0" w:left="0" w:firstLineChars="400" w:firstLine="840"/>
              <w:jc w:val="left"/>
            </w:pPr>
            <w:r>
              <w:t>});</w:t>
            </w:r>
          </w:p>
          <w:p w:rsidR="006811D4" w:rsidRDefault="006811D4" w:rsidP="004A15B5">
            <w:pPr>
              <w:ind w:leftChars="0" w:left="0" w:firstLineChars="300" w:firstLine="630"/>
              <w:jc w:val="left"/>
            </w:pPr>
            <w:r>
              <w:t>});</w:t>
            </w:r>
          </w:p>
          <w:p w:rsidR="006811D4" w:rsidRDefault="006811D4" w:rsidP="004A15B5">
            <w:pPr>
              <w:ind w:leftChars="0" w:left="0" w:firstLineChars="200" w:firstLine="420"/>
              <w:jc w:val="left"/>
            </w:pPr>
            <w:r>
              <w:t>&lt;/script&gt;</w:t>
            </w:r>
          </w:p>
          <w:p w:rsidR="006811D4" w:rsidRDefault="006811D4" w:rsidP="004A15B5">
            <w:pPr>
              <w:ind w:leftChars="0" w:left="0" w:firstLineChars="100" w:firstLine="210"/>
              <w:jc w:val="left"/>
            </w:pPr>
            <w:r>
              <w:t>&lt;/head&gt;</w:t>
            </w:r>
          </w:p>
          <w:p w:rsidR="006811D4" w:rsidRDefault="006811D4" w:rsidP="004A15B5">
            <w:pPr>
              <w:ind w:leftChars="0" w:left="0" w:firstLineChars="100" w:firstLine="210"/>
              <w:jc w:val="left"/>
            </w:pPr>
            <w:r>
              <w:lastRenderedPageBreak/>
              <w:t>&lt;body&gt;</w:t>
            </w:r>
          </w:p>
          <w:p w:rsidR="006811D4" w:rsidRDefault="006811D4" w:rsidP="004A15B5">
            <w:pPr>
              <w:ind w:leftChars="0" w:left="0" w:firstLineChars="200" w:firstLine="420"/>
              <w:jc w:val="left"/>
            </w:pPr>
            <w:r>
              <w:rPr>
                <w:rFonts w:hint="eastAsia"/>
              </w:rPr>
              <w:t>苗字：</w:t>
            </w:r>
            <w:r>
              <w:t>&lt;input type="text"&gt;</w:t>
            </w:r>
          </w:p>
          <w:p w:rsidR="006811D4" w:rsidRDefault="006811D4" w:rsidP="004A15B5">
            <w:pPr>
              <w:ind w:leftChars="0" w:left="0" w:firstLineChars="200" w:firstLine="420"/>
              <w:jc w:val="left"/>
            </w:pPr>
            <w:r>
              <w:rPr>
                <w:rFonts w:hint="eastAsia"/>
              </w:rPr>
              <w:t>名前：</w:t>
            </w:r>
            <w:r>
              <w:t>&lt;input type="text"&gt;</w:t>
            </w:r>
          </w:p>
          <w:p w:rsidR="006811D4" w:rsidRDefault="006811D4" w:rsidP="004A15B5">
            <w:pPr>
              <w:ind w:leftChars="0" w:left="0" w:firstLineChars="100" w:firstLine="210"/>
              <w:jc w:val="left"/>
            </w:pPr>
            <w:r>
              <w:t>&lt;/body&gt;</w:t>
            </w:r>
          </w:p>
          <w:p w:rsidR="005E604A" w:rsidRDefault="006811D4" w:rsidP="006811D4">
            <w:pPr>
              <w:ind w:leftChars="0" w:left="0"/>
              <w:jc w:val="left"/>
            </w:pPr>
            <w:r>
              <w:t>&lt;/html&gt;</w:t>
            </w:r>
          </w:p>
        </w:tc>
      </w:tr>
    </w:tbl>
    <w:p w:rsidR="00A40A3B" w:rsidRDefault="00A40A3B" w:rsidP="00A020B0">
      <w:pPr>
        <w:ind w:left="840" w:firstLineChars="100" w:firstLine="210"/>
        <w:jc w:val="left"/>
      </w:pPr>
    </w:p>
    <w:p w:rsidR="00A40A3B" w:rsidRDefault="00A40A3B" w:rsidP="00A020B0">
      <w:pPr>
        <w:ind w:left="840" w:firstLineChars="100" w:firstLine="210"/>
        <w:jc w:val="left"/>
      </w:pPr>
      <w:r>
        <w:rPr>
          <w:rFonts w:hint="eastAsia"/>
        </w:rPr>
        <w:t>上記サンプルは</w:t>
      </w:r>
      <w:r w:rsidR="009140DD">
        <w:rPr>
          <w:rFonts w:hint="eastAsia"/>
        </w:rPr>
        <w:t>メソッド</w:t>
      </w:r>
      <w:r w:rsidR="009823C8">
        <w:rPr>
          <w:rFonts w:hint="eastAsia"/>
        </w:rPr>
        <w:t>チェーンを利用し、</w:t>
      </w:r>
      <w:r w:rsidR="00DB05DE">
        <w:rPr>
          <w:rFonts w:hint="eastAsia"/>
        </w:rPr>
        <w:t>テキストボックス</w:t>
      </w:r>
      <w:r w:rsidR="009823C8">
        <w:rPr>
          <w:rFonts w:hint="eastAsia"/>
        </w:rPr>
        <w:t>の入力欄に値と、文字色、背景色の三つを設定しています。</w:t>
      </w:r>
      <w:r w:rsidR="00FF5E72">
        <w:rPr>
          <w:rFonts w:hint="eastAsia"/>
        </w:rPr>
        <w:t>テキストボックスを</w:t>
      </w:r>
      <w:r w:rsidR="009823C8">
        <w:rPr>
          <w:rFonts w:hint="eastAsia"/>
        </w:rPr>
        <w:t>選択するとfocus</w:t>
      </w:r>
      <w:r w:rsidR="00AC6327">
        <w:rPr>
          <w:rFonts w:hint="eastAsia"/>
        </w:rPr>
        <w:t>()</w:t>
      </w:r>
      <w:r w:rsidR="009823C8">
        <w:rPr>
          <w:rFonts w:hint="eastAsia"/>
        </w:rPr>
        <w:t>メソッドが実行され、入力欄が変更されます。フォーカスを外すとblur</w:t>
      </w:r>
      <w:r w:rsidR="00AC6327">
        <w:rPr>
          <w:rFonts w:hint="eastAsia"/>
        </w:rPr>
        <w:t>()</w:t>
      </w:r>
      <w:r w:rsidR="009823C8">
        <w:rPr>
          <w:rFonts w:hint="eastAsia"/>
        </w:rPr>
        <w:t>メソッドが実行されます。各イベントを組み合わせることで、様々な処理を</w:t>
      </w:r>
      <w:r w:rsidR="00DC09DE">
        <w:rPr>
          <w:rFonts w:hint="eastAsia"/>
        </w:rPr>
        <w:t>動的に</w:t>
      </w:r>
      <w:r w:rsidR="009823C8">
        <w:rPr>
          <w:rFonts w:hint="eastAsia"/>
        </w:rPr>
        <w:t>実装することができます。</w:t>
      </w:r>
    </w:p>
    <w:p w:rsidR="008A5BAA" w:rsidRDefault="008A5BAA" w:rsidP="00A020B0">
      <w:pPr>
        <w:ind w:left="840"/>
        <w:jc w:val="left"/>
      </w:pPr>
    </w:p>
    <w:p w:rsidR="00C334B3" w:rsidRDefault="00C334B3" w:rsidP="00A020B0">
      <w:pPr>
        <w:ind w:leftChars="0" w:left="0"/>
        <w:jc w:val="left"/>
      </w:pPr>
      <w:r>
        <w:rPr>
          <w:rFonts w:hint="eastAsia"/>
        </w:rPr>
        <w:t>実行結果</w:t>
      </w:r>
    </w:p>
    <w:p w:rsidR="00C334B3" w:rsidRDefault="00C334B3" w:rsidP="00A020B0">
      <w:pPr>
        <w:widowControl/>
        <w:spacing w:line="240" w:lineRule="auto"/>
        <w:ind w:leftChars="0" w:left="0"/>
        <w:jc w:val="left"/>
      </w:pPr>
      <w:r>
        <w:rPr>
          <w:rFonts w:hint="eastAsia"/>
          <w:noProof/>
        </w:rPr>
        <w:drawing>
          <wp:inline distT="0" distB="0" distL="0" distR="0">
            <wp:extent cx="5856964" cy="2313829"/>
            <wp:effectExtent l="19050" t="0" r="0" b="0"/>
            <wp:docPr id="30" name="図 19" descr="fade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dein1.PNG"/>
                    <pic:cNvPicPr/>
                  </pic:nvPicPr>
                  <pic:blipFill>
                    <a:blip r:embed="rId14"/>
                    <a:stretch>
                      <a:fillRect/>
                    </a:stretch>
                  </pic:blipFill>
                  <pic:spPr>
                    <a:xfrm>
                      <a:off x="0" y="0"/>
                      <a:ext cx="5860325" cy="2315157"/>
                    </a:xfrm>
                    <a:prstGeom prst="rect">
                      <a:avLst/>
                    </a:prstGeom>
                  </pic:spPr>
                </pic:pic>
              </a:graphicData>
            </a:graphic>
          </wp:inline>
        </w:drawing>
      </w:r>
    </w:p>
    <w:p w:rsidR="00C334B3" w:rsidRDefault="00110AB1" w:rsidP="00A020B0">
      <w:pPr>
        <w:widowControl/>
        <w:spacing w:line="240" w:lineRule="auto"/>
        <w:ind w:leftChars="0" w:left="0"/>
        <w:jc w:val="left"/>
      </w:pPr>
      <w:r>
        <w:rPr>
          <w:noProof/>
        </w:rPr>
        <w:pict>
          <v:shape id="_x0000_s59894" type="#_x0000_t67" style="position:absolute;margin-left:0;margin-top:8.95pt;width:23.75pt;height:22.05pt;z-index:253481984;mso-position-horizontal:center;mso-position-horizontal-relative:margin" adj="10992,4365" fillcolor="black [3213]">
            <v:textbox style="layout-flow:vertical-ideographic" inset="5.85pt,.7pt,5.85pt,.7pt"/>
            <w10:wrap anchorx="margin"/>
          </v:shape>
        </w:pict>
      </w:r>
    </w:p>
    <w:p w:rsidR="00C334B3" w:rsidRDefault="00C334B3" w:rsidP="00A020B0">
      <w:pPr>
        <w:widowControl/>
        <w:spacing w:line="240" w:lineRule="auto"/>
        <w:ind w:leftChars="0" w:left="0"/>
        <w:jc w:val="left"/>
      </w:pPr>
      <w:r w:rsidRPr="00C334B3">
        <w:rPr>
          <w:rFonts w:hint="eastAsia"/>
          <w:noProof/>
        </w:rPr>
        <w:drawing>
          <wp:inline distT="0" distB="0" distL="0" distR="0">
            <wp:extent cx="5856964" cy="2369488"/>
            <wp:effectExtent l="19050" t="0" r="0" b="0"/>
            <wp:docPr id="31" name="図 19" descr="fade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dein1.PNG"/>
                    <pic:cNvPicPr/>
                  </pic:nvPicPr>
                  <pic:blipFill>
                    <a:blip r:embed="rId15"/>
                    <a:stretch>
                      <a:fillRect/>
                    </a:stretch>
                  </pic:blipFill>
                  <pic:spPr>
                    <a:xfrm>
                      <a:off x="0" y="0"/>
                      <a:ext cx="5860369" cy="2370866"/>
                    </a:xfrm>
                    <a:prstGeom prst="rect">
                      <a:avLst/>
                    </a:prstGeom>
                  </pic:spPr>
                </pic:pic>
              </a:graphicData>
            </a:graphic>
          </wp:inline>
        </w:drawing>
      </w:r>
    </w:p>
    <w:p w:rsidR="00580142" w:rsidRDefault="00580142">
      <w:pPr>
        <w:widowControl/>
        <w:spacing w:line="240" w:lineRule="auto"/>
        <w:ind w:leftChars="0" w:left="0"/>
        <w:jc w:val="left"/>
      </w:pPr>
      <w:r>
        <w:br w:type="page"/>
      </w:r>
    </w:p>
    <w:p w:rsidR="008A5BAA" w:rsidRDefault="00580142" w:rsidP="00580142">
      <w:pPr>
        <w:ind w:leftChars="190" w:left="399"/>
        <w:jc w:val="left"/>
      </w:pPr>
      <w:r w:rsidRPr="00DA4620">
        <w:rPr>
          <w:rFonts w:hint="eastAsia"/>
        </w:rPr>
        <w:lastRenderedPageBreak/>
        <w:t>●</w:t>
      </w:r>
      <w:r w:rsidR="008A5BAA" w:rsidRPr="00580142">
        <w:rPr>
          <w:rFonts w:hint="eastAsia"/>
          <w:sz w:val="28"/>
          <w:szCs w:val="28"/>
        </w:rPr>
        <w:t>選択されている要素を使用不可に変更する</w:t>
      </w:r>
    </w:p>
    <w:p w:rsidR="008A5BAA" w:rsidRDefault="008A5BAA" w:rsidP="00A020B0">
      <w:pPr>
        <w:ind w:left="840"/>
        <w:jc w:val="left"/>
      </w:pPr>
      <w:r>
        <w:rPr>
          <w:rFonts w:hint="eastAsia"/>
        </w:rPr>
        <w:t xml:space="preserve">　selected</w:t>
      </w:r>
      <w:r w:rsidR="00AC6327">
        <w:rPr>
          <w:rFonts w:hint="eastAsia"/>
        </w:rPr>
        <w:t>()</w:t>
      </w:r>
      <w:r>
        <w:rPr>
          <w:rFonts w:hint="eastAsia"/>
        </w:rPr>
        <w:t>メソッドを使用し、選択されているセレクトボックスの要素を取得し、value属性の値によって処理を変更したい場合があります。以下サンプルになります。</w:t>
      </w:r>
    </w:p>
    <w:p w:rsidR="002E55FE" w:rsidRDefault="002E55FE" w:rsidP="00A020B0">
      <w:pPr>
        <w:ind w:left="840"/>
        <w:jc w:val="left"/>
      </w:pPr>
    </w:p>
    <w:p w:rsidR="008A5BAA" w:rsidRPr="00751942" w:rsidRDefault="002E55FE" w:rsidP="002E55FE">
      <w:pPr>
        <w:ind w:left="840"/>
        <w:jc w:val="left"/>
      </w:pPr>
      <w:r w:rsidRPr="002E55FE">
        <w:rPr>
          <w:rFonts w:hint="eastAsia"/>
        </w:rPr>
        <w:t>選択されている要素を使用不可に変更する</w:t>
      </w:r>
      <w:r w:rsidRPr="002E55FE">
        <w:t>.html</w:t>
      </w:r>
    </w:p>
    <w:tbl>
      <w:tblPr>
        <w:tblStyle w:val="af"/>
        <w:tblW w:w="0" w:type="auto"/>
        <w:tblInd w:w="840" w:type="dxa"/>
        <w:tblLook w:val="04A0"/>
      </w:tblPr>
      <w:tblGrid>
        <w:gridCol w:w="9122"/>
      </w:tblGrid>
      <w:tr w:rsidR="008A5BAA" w:rsidTr="000509F4">
        <w:tc>
          <w:tcPr>
            <w:tcW w:w="9122" w:type="dxa"/>
          </w:tcPr>
          <w:p w:rsidR="004B79AB" w:rsidRDefault="004B79AB" w:rsidP="004B79AB">
            <w:pPr>
              <w:ind w:leftChars="0" w:left="0"/>
              <w:jc w:val="left"/>
            </w:pPr>
            <w:r>
              <w:t>&lt;!DOCTYPE html&gt;</w:t>
            </w:r>
          </w:p>
          <w:p w:rsidR="004B79AB" w:rsidRDefault="004B79AB" w:rsidP="004B79AB">
            <w:pPr>
              <w:ind w:leftChars="0" w:left="0"/>
              <w:jc w:val="left"/>
            </w:pPr>
            <w:r>
              <w:t>&lt;html lang="ja"&gt;</w:t>
            </w:r>
          </w:p>
          <w:p w:rsidR="004B79AB" w:rsidRDefault="004B79AB" w:rsidP="00BD3EE9">
            <w:pPr>
              <w:ind w:leftChars="0" w:left="0" w:firstLineChars="100" w:firstLine="210"/>
              <w:jc w:val="left"/>
            </w:pPr>
            <w:r>
              <w:t>&lt;head&gt;</w:t>
            </w:r>
          </w:p>
          <w:p w:rsidR="004B79AB" w:rsidRDefault="004B79AB" w:rsidP="00BD3EE9">
            <w:pPr>
              <w:ind w:leftChars="0" w:left="0" w:firstLineChars="200" w:firstLine="420"/>
              <w:jc w:val="left"/>
            </w:pPr>
            <w:r>
              <w:t>&lt;meta charset="utf-8"&gt;</w:t>
            </w:r>
          </w:p>
          <w:p w:rsidR="004B79AB" w:rsidRDefault="004B79AB" w:rsidP="00BD3EE9">
            <w:pPr>
              <w:ind w:leftChars="0" w:left="0" w:firstLineChars="200" w:firstLine="420"/>
              <w:jc w:val="left"/>
            </w:pPr>
            <w:r>
              <w:t>&lt;title&gt;sample&lt;/title&gt;</w:t>
            </w:r>
          </w:p>
          <w:p w:rsidR="004B79AB" w:rsidRDefault="004B79AB" w:rsidP="00BD3EE9">
            <w:pPr>
              <w:ind w:leftChars="0" w:left="0" w:firstLineChars="200" w:firstLine="420"/>
              <w:jc w:val="left"/>
            </w:pPr>
            <w:r>
              <w:t>&lt;script src="jquery-1.10.2.min.js"&gt;&lt;/script&gt;</w:t>
            </w:r>
          </w:p>
          <w:p w:rsidR="004B79AB" w:rsidRDefault="004B79AB" w:rsidP="00BD3EE9">
            <w:pPr>
              <w:ind w:leftChars="0" w:left="0" w:firstLineChars="200" w:firstLine="420"/>
              <w:jc w:val="left"/>
            </w:pPr>
            <w:r>
              <w:t>&lt;script&gt;</w:t>
            </w:r>
          </w:p>
          <w:p w:rsidR="004B79AB" w:rsidRDefault="004B79AB" w:rsidP="00BD3EE9">
            <w:pPr>
              <w:ind w:leftChars="0" w:left="0" w:firstLineChars="300" w:firstLine="630"/>
              <w:jc w:val="left"/>
            </w:pPr>
            <w:r>
              <w:t>$(function(){</w:t>
            </w:r>
          </w:p>
          <w:p w:rsidR="004B79AB" w:rsidRDefault="004B79AB" w:rsidP="00BD3EE9">
            <w:pPr>
              <w:ind w:leftChars="0" w:left="0" w:firstLineChars="400" w:firstLine="840"/>
              <w:jc w:val="left"/>
            </w:pPr>
            <w:r>
              <w:t>$("select").change(function(){</w:t>
            </w:r>
          </w:p>
          <w:p w:rsidR="004B79AB" w:rsidRDefault="004B79AB" w:rsidP="00BD3EE9">
            <w:pPr>
              <w:ind w:leftChars="0" w:left="0" w:firstLineChars="500" w:firstLine="1050"/>
              <w:jc w:val="left"/>
            </w:pPr>
            <w:r>
              <w:t>if($(":selected").attr("value")=="10"){</w:t>
            </w:r>
          </w:p>
          <w:p w:rsidR="004B79AB" w:rsidRDefault="004B79AB" w:rsidP="00BD3EE9">
            <w:pPr>
              <w:ind w:leftChars="0" w:left="0" w:firstLineChars="600" w:firstLine="1260"/>
              <w:jc w:val="left"/>
            </w:pPr>
            <w:r>
              <w:t>$("input").val("お酒は20歳から！").attr("disabled", "disabled");</w:t>
            </w:r>
          </w:p>
          <w:p w:rsidR="004B79AB" w:rsidRDefault="004B79AB" w:rsidP="00BD3EE9">
            <w:pPr>
              <w:ind w:leftChars="0" w:left="0" w:firstLineChars="500" w:firstLine="1050"/>
              <w:jc w:val="left"/>
            </w:pPr>
            <w:r>
              <w:t>}else{</w:t>
            </w:r>
          </w:p>
          <w:p w:rsidR="004B79AB" w:rsidRDefault="004B79AB" w:rsidP="00BD3EE9">
            <w:pPr>
              <w:ind w:leftChars="0" w:left="0" w:firstLineChars="600" w:firstLine="1260"/>
              <w:jc w:val="left"/>
            </w:pPr>
            <w:r>
              <w:t>$("input").removeAttr("disabled");</w:t>
            </w:r>
          </w:p>
          <w:p w:rsidR="004B79AB" w:rsidRDefault="004B79AB" w:rsidP="00BD3EE9">
            <w:pPr>
              <w:ind w:leftChars="0" w:left="0" w:firstLineChars="500" w:firstLine="1050"/>
              <w:jc w:val="left"/>
            </w:pPr>
            <w:r>
              <w:t>}</w:t>
            </w:r>
          </w:p>
          <w:p w:rsidR="004B79AB" w:rsidRDefault="004B79AB" w:rsidP="00BD3EE9">
            <w:pPr>
              <w:ind w:leftChars="0" w:left="0" w:firstLineChars="400" w:firstLine="840"/>
              <w:jc w:val="left"/>
            </w:pPr>
            <w:r>
              <w:t>});</w:t>
            </w:r>
          </w:p>
          <w:p w:rsidR="004B79AB" w:rsidRDefault="004B79AB" w:rsidP="00BD3EE9">
            <w:pPr>
              <w:ind w:leftChars="0" w:left="0" w:firstLineChars="300" w:firstLine="630"/>
              <w:jc w:val="left"/>
            </w:pPr>
            <w:r>
              <w:t>});</w:t>
            </w:r>
          </w:p>
          <w:p w:rsidR="004B79AB" w:rsidRDefault="004B79AB" w:rsidP="00BD3EE9">
            <w:pPr>
              <w:ind w:leftChars="0" w:left="0" w:firstLineChars="200" w:firstLine="420"/>
              <w:jc w:val="left"/>
            </w:pPr>
            <w:r>
              <w:t>&lt;/script&gt;</w:t>
            </w:r>
          </w:p>
          <w:p w:rsidR="004B79AB" w:rsidRDefault="004B79AB" w:rsidP="00BD3EE9">
            <w:pPr>
              <w:ind w:leftChars="0" w:left="0" w:firstLineChars="100" w:firstLine="210"/>
              <w:jc w:val="left"/>
            </w:pPr>
            <w:r>
              <w:t>&lt;/head&gt;</w:t>
            </w:r>
          </w:p>
          <w:p w:rsidR="004B79AB" w:rsidRDefault="004B79AB" w:rsidP="00BD3EE9">
            <w:pPr>
              <w:ind w:leftChars="0" w:left="0" w:firstLineChars="100" w:firstLine="210"/>
              <w:jc w:val="left"/>
            </w:pPr>
            <w:r>
              <w:t>&lt;body&gt;</w:t>
            </w:r>
          </w:p>
          <w:p w:rsidR="004B79AB" w:rsidRDefault="004B79AB" w:rsidP="00BD3EE9">
            <w:pPr>
              <w:ind w:leftChars="0" w:left="0" w:firstLineChars="200" w:firstLine="420"/>
              <w:jc w:val="left"/>
            </w:pPr>
            <w:r>
              <w:t>&lt;p&gt;年齢：</w:t>
            </w:r>
          </w:p>
          <w:p w:rsidR="004B79AB" w:rsidRDefault="004B79AB" w:rsidP="00BD3EE9">
            <w:pPr>
              <w:ind w:leftChars="0"/>
              <w:jc w:val="left"/>
            </w:pPr>
            <w:r>
              <w:t>&lt;select name="age"&gt;</w:t>
            </w:r>
          </w:p>
          <w:p w:rsidR="004B79AB" w:rsidRDefault="004B79AB" w:rsidP="00BD3EE9">
            <w:pPr>
              <w:ind w:leftChars="0" w:firstLineChars="100" w:firstLine="210"/>
              <w:jc w:val="left"/>
            </w:pPr>
            <w:r>
              <w:t>&lt;option value=""&gt;選択してください&lt;/option&gt;</w:t>
            </w:r>
          </w:p>
          <w:p w:rsidR="004B79AB" w:rsidRDefault="004B79AB" w:rsidP="00BD3EE9">
            <w:pPr>
              <w:ind w:leftChars="0" w:firstLineChars="100" w:firstLine="210"/>
              <w:jc w:val="left"/>
            </w:pPr>
            <w:r>
              <w:t>&lt;option value="10"&gt;10 代&lt;/option&gt;</w:t>
            </w:r>
          </w:p>
          <w:p w:rsidR="004B79AB" w:rsidRDefault="004B79AB" w:rsidP="00BD3EE9">
            <w:pPr>
              <w:ind w:leftChars="0" w:firstLineChars="100" w:firstLine="210"/>
              <w:jc w:val="left"/>
            </w:pPr>
            <w:r>
              <w:t>&lt;option value="20"&gt;20 代&lt;/option&gt;</w:t>
            </w:r>
          </w:p>
          <w:p w:rsidR="004B79AB" w:rsidRDefault="004B79AB" w:rsidP="00BD3EE9">
            <w:pPr>
              <w:ind w:leftChars="0" w:firstLineChars="100" w:firstLine="210"/>
              <w:jc w:val="left"/>
            </w:pPr>
            <w:r>
              <w:t>&lt;option value="30"&gt;30 代&lt;/option&gt;</w:t>
            </w:r>
          </w:p>
          <w:p w:rsidR="004B79AB" w:rsidRDefault="004B79AB" w:rsidP="00BD3EE9">
            <w:pPr>
              <w:ind w:leftChars="0" w:firstLineChars="100" w:firstLine="210"/>
              <w:jc w:val="left"/>
            </w:pPr>
            <w:r>
              <w:t>&lt;option value="40"&gt;40 代以上&lt;/option&gt;</w:t>
            </w:r>
          </w:p>
          <w:p w:rsidR="004B79AB" w:rsidRDefault="004B79AB" w:rsidP="00BD3EE9">
            <w:pPr>
              <w:ind w:leftChars="0" w:left="0" w:firstLineChars="200" w:firstLine="420"/>
              <w:jc w:val="left"/>
            </w:pPr>
            <w:r>
              <w:t>&lt;/select&gt;&lt;/p&gt;</w:t>
            </w:r>
          </w:p>
          <w:p w:rsidR="004B79AB" w:rsidRDefault="004B79AB" w:rsidP="00BD3EE9">
            <w:pPr>
              <w:ind w:leftChars="0" w:left="0" w:firstLineChars="200" w:firstLine="420"/>
              <w:jc w:val="left"/>
            </w:pPr>
            <w:r>
              <w:t>&lt;p&gt;注文するお酒：&lt;input type="text"&gt;&lt;/p&gt;</w:t>
            </w:r>
          </w:p>
          <w:p w:rsidR="004B79AB" w:rsidRDefault="004B79AB" w:rsidP="00BD3EE9">
            <w:pPr>
              <w:ind w:leftChars="0" w:left="0" w:firstLineChars="100" w:firstLine="210"/>
              <w:jc w:val="left"/>
            </w:pPr>
            <w:r>
              <w:t>&lt;/body&gt;</w:t>
            </w:r>
          </w:p>
          <w:p w:rsidR="008A5BAA" w:rsidRDefault="004B79AB" w:rsidP="004B79AB">
            <w:pPr>
              <w:ind w:leftChars="0" w:left="0"/>
              <w:jc w:val="left"/>
            </w:pPr>
            <w:r>
              <w:t>&lt;/html&gt;</w:t>
            </w:r>
          </w:p>
        </w:tc>
      </w:tr>
    </w:tbl>
    <w:p w:rsidR="00337E68" w:rsidRDefault="00337E68" w:rsidP="00A020B0">
      <w:pPr>
        <w:ind w:left="840" w:firstLineChars="100" w:firstLine="210"/>
        <w:jc w:val="left"/>
      </w:pPr>
    </w:p>
    <w:p w:rsidR="002F64D6" w:rsidRDefault="008A5BAA" w:rsidP="00A020B0">
      <w:pPr>
        <w:ind w:left="840" w:firstLineChars="100" w:firstLine="210"/>
        <w:jc w:val="left"/>
      </w:pPr>
      <w:r>
        <w:rPr>
          <w:rFonts w:hint="eastAsia"/>
        </w:rPr>
        <w:t>上記サンプルは</w:t>
      </w:r>
      <w:r w:rsidR="00E162B7">
        <w:rPr>
          <w:rFonts w:hint="eastAsia"/>
        </w:rPr>
        <w:t>change</w:t>
      </w:r>
      <w:r w:rsidR="00AC6327">
        <w:rPr>
          <w:rFonts w:hint="eastAsia"/>
        </w:rPr>
        <w:t>()</w:t>
      </w:r>
      <w:r w:rsidR="00E162B7">
        <w:rPr>
          <w:rFonts w:hint="eastAsia"/>
        </w:rPr>
        <w:t>メソッドを使用し、セレクトボックスの値が変わった時に実行される文です。もし10代が選択された場合はvalue=</w:t>
      </w:r>
      <w:r w:rsidR="00E162B7">
        <w:t>”</w:t>
      </w:r>
      <w:r w:rsidR="00E162B7">
        <w:rPr>
          <w:rFonts w:hint="eastAsia"/>
        </w:rPr>
        <w:t>10</w:t>
      </w:r>
      <w:r w:rsidR="00E162B7">
        <w:t>”</w:t>
      </w:r>
      <w:r w:rsidR="00E162B7">
        <w:rPr>
          <w:rFonts w:hint="eastAsia"/>
        </w:rPr>
        <w:t>なので、if文の中身が実行されます。入力欄が選択不可になり、値が変更されます。10代以外を選択した場合はフォームの入力ができるようになります。</w:t>
      </w:r>
    </w:p>
    <w:p w:rsidR="002F64D6" w:rsidRDefault="002F64D6">
      <w:pPr>
        <w:widowControl/>
        <w:spacing w:line="240" w:lineRule="auto"/>
        <w:ind w:leftChars="0" w:left="0"/>
        <w:jc w:val="left"/>
      </w:pPr>
      <w:r>
        <w:br w:type="page"/>
      </w:r>
    </w:p>
    <w:p w:rsidR="00C844F6" w:rsidRDefault="00C844F6" w:rsidP="00A020B0">
      <w:pPr>
        <w:ind w:leftChars="0" w:left="0"/>
        <w:jc w:val="left"/>
      </w:pPr>
      <w:r>
        <w:rPr>
          <w:rFonts w:hint="eastAsia"/>
        </w:rPr>
        <w:lastRenderedPageBreak/>
        <w:t>実行結果</w:t>
      </w:r>
    </w:p>
    <w:p w:rsidR="00C844F6" w:rsidRDefault="00C844F6" w:rsidP="00A020B0">
      <w:pPr>
        <w:widowControl/>
        <w:spacing w:line="240" w:lineRule="auto"/>
        <w:ind w:leftChars="0" w:left="0"/>
        <w:jc w:val="left"/>
      </w:pPr>
      <w:r>
        <w:rPr>
          <w:rFonts w:hint="eastAsia"/>
          <w:noProof/>
        </w:rPr>
        <w:drawing>
          <wp:inline distT="0" distB="0" distL="0" distR="0">
            <wp:extent cx="6188710" cy="2722306"/>
            <wp:effectExtent l="19050" t="0" r="2540" b="0"/>
            <wp:docPr id="32" name="図 19" descr="fade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dein1.PNG"/>
                    <pic:cNvPicPr/>
                  </pic:nvPicPr>
                  <pic:blipFill>
                    <a:blip r:embed="rId16"/>
                    <a:stretch>
                      <a:fillRect/>
                    </a:stretch>
                  </pic:blipFill>
                  <pic:spPr>
                    <a:xfrm>
                      <a:off x="0" y="0"/>
                      <a:ext cx="6188710" cy="2722306"/>
                    </a:xfrm>
                    <a:prstGeom prst="rect">
                      <a:avLst/>
                    </a:prstGeom>
                  </pic:spPr>
                </pic:pic>
              </a:graphicData>
            </a:graphic>
          </wp:inline>
        </w:drawing>
      </w:r>
    </w:p>
    <w:p w:rsidR="00C844F6" w:rsidRDefault="00110AB1" w:rsidP="00A020B0">
      <w:pPr>
        <w:widowControl/>
        <w:spacing w:line="240" w:lineRule="auto"/>
        <w:ind w:leftChars="0" w:left="0"/>
        <w:jc w:val="left"/>
      </w:pPr>
      <w:r>
        <w:rPr>
          <w:noProof/>
        </w:rPr>
        <w:pict>
          <v:shape id="_x0000_s59895" type="#_x0000_t67" style="position:absolute;margin-left:0;margin-top:2.3pt;width:23.75pt;height:22.05pt;z-index:253484032;mso-position-horizontal:center;mso-position-horizontal-relative:margin" adj="10992,4365" fillcolor="black [3213]">
            <v:textbox style="layout-flow:vertical-ideographic" inset="5.85pt,.7pt,5.85pt,.7pt"/>
            <w10:wrap anchorx="margin"/>
          </v:shape>
        </w:pict>
      </w:r>
    </w:p>
    <w:p w:rsidR="00E162B7" w:rsidRDefault="00C844F6" w:rsidP="00A020B0">
      <w:pPr>
        <w:widowControl/>
        <w:spacing w:line="240" w:lineRule="auto"/>
        <w:ind w:leftChars="0" w:left="0"/>
        <w:jc w:val="left"/>
      </w:pPr>
      <w:r>
        <w:rPr>
          <w:rFonts w:hint="eastAsia"/>
          <w:noProof/>
        </w:rPr>
        <w:drawing>
          <wp:inline distT="0" distB="0" distL="0" distR="0">
            <wp:extent cx="6188710" cy="2794901"/>
            <wp:effectExtent l="19050" t="0" r="2540" b="0"/>
            <wp:docPr id="33" name="図 22" descr="fade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dein2.PNG"/>
                    <pic:cNvPicPr/>
                  </pic:nvPicPr>
                  <pic:blipFill>
                    <a:blip r:embed="rId17"/>
                    <a:stretch>
                      <a:fillRect/>
                    </a:stretch>
                  </pic:blipFill>
                  <pic:spPr>
                    <a:xfrm>
                      <a:off x="0" y="0"/>
                      <a:ext cx="6188710" cy="2794901"/>
                    </a:xfrm>
                    <a:prstGeom prst="rect">
                      <a:avLst/>
                    </a:prstGeom>
                  </pic:spPr>
                </pic:pic>
              </a:graphicData>
            </a:graphic>
          </wp:inline>
        </w:drawing>
      </w:r>
      <w:r w:rsidR="00E162B7">
        <w:br w:type="page"/>
      </w:r>
    </w:p>
    <w:p w:rsidR="0074706D" w:rsidRDefault="0074706D" w:rsidP="0074706D">
      <w:pPr>
        <w:ind w:leftChars="190" w:left="399"/>
        <w:jc w:val="left"/>
      </w:pPr>
      <w:r w:rsidRPr="00DA4620">
        <w:rPr>
          <w:rFonts w:hint="eastAsia"/>
        </w:rPr>
        <w:lastRenderedPageBreak/>
        <w:t>●</w:t>
      </w:r>
      <w:r w:rsidR="00810682">
        <w:rPr>
          <w:rFonts w:hint="eastAsia"/>
          <w:sz w:val="28"/>
          <w:szCs w:val="28"/>
        </w:rPr>
        <w:t>jQueryを用いたバリデーション機能</w:t>
      </w:r>
    </w:p>
    <w:p w:rsidR="00623911" w:rsidRDefault="00B10180" w:rsidP="00A020B0">
      <w:pPr>
        <w:ind w:left="840"/>
        <w:jc w:val="left"/>
      </w:pPr>
      <w:r>
        <w:rPr>
          <w:rFonts w:hint="eastAsia"/>
        </w:rPr>
        <w:t xml:space="preserve">　</w:t>
      </w:r>
      <w:r w:rsidR="00623911">
        <w:rPr>
          <w:rFonts w:hint="eastAsia"/>
        </w:rPr>
        <w:t>フォームに入力された内容に漏れやミスがないかチェックを行うバリデーション機能を実装すると、ユーザーは格段に使いやすくなります。エラー箇所を分かりやすく示して、使い勝手のいいページにすることができます。注意点としましては、あくまでクライアント側で実行する簡易的な入力チェックです。セキュリティを確保するには</w:t>
      </w:r>
      <w:r w:rsidR="002B21B7">
        <w:rPr>
          <w:rFonts w:hint="eastAsia"/>
        </w:rPr>
        <w:t>サーバ</w:t>
      </w:r>
      <w:r w:rsidR="00623911">
        <w:rPr>
          <w:rFonts w:hint="eastAsia"/>
        </w:rPr>
        <w:t>側での入力チェックが別途必要になりますので気を付けてください。</w:t>
      </w:r>
    </w:p>
    <w:p w:rsidR="00B10180" w:rsidRDefault="00B10180" w:rsidP="00A020B0">
      <w:pPr>
        <w:ind w:left="840"/>
        <w:jc w:val="left"/>
      </w:pPr>
      <w:r>
        <w:rPr>
          <w:rFonts w:hint="eastAsia"/>
        </w:rPr>
        <w:t>以下サンプルになります。</w:t>
      </w:r>
    </w:p>
    <w:p w:rsidR="00B10180" w:rsidRDefault="00B10180" w:rsidP="0074706D">
      <w:pPr>
        <w:ind w:left="840"/>
        <w:jc w:val="left"/>
      </w:pPr>
    </w:p>
    <w:p w:rsidR="00B55A79" w:rsidRPr="00751942" w:rsidRDefault="00B55A79" w:rsidP="0074706D">
      <w:pPr>
        <w:ind w:left="840"/>
        <w:jc w:val="left"/>
      </w:pPr>
      <w:r>
        <w:rPr>
          <w:rFonts w:hint="eastAsia"/>
        </w:rPr>
        <w:t>jQueryを用いたバリデーション機能.html</w:t>
      </w:r>
    </w:p>
    <w:tbl>
      <w:tblPr>
        <w:tblStyle w:val="af"/>
        <w:tblW w:w="9354" w:type="dxa"/>
        <w:tblInd w:w="840" w:type="dxa"/>
        <w:tblLook w:val="04A0"/>
      </w:tblPr>
      <w:tblGrid>
        <w:gridCol w:w="9354"/>
      </w:tblGrid>
      <w:tr w:rsidR="00454CCC" w:rsidTr="00454CCC">
        <w:tc>
          <w:tcPr>
            <w:tcW w:w="9354" w:type="dxa"/>
          </w:tcPr>
          <w:p w:rsidR="00395714" w:rsidRDefault="00395714" w:rsidP="00395714">
            <w:pPr>
              <w:ind w:leftChars="0" w:left="0"/>
              <w:jc w:val="left"/>
            </w:pPr>
            <w:r>
              <w:t>&lt;!DOCTYPE html&gt;</w:t>
            </w:r>
          </w:p>
          <w:p w:rsidR="00395714" w:rsidRDefault="00395714" w:rsidP="00395714">
            <w:pPr>
              <w:ind w:leftChars="0" w:left="0"/>
              <w:jc w:val="left"/>
            </w:pPr>
            <w:r>
              <w:t>&lt;html lang="ja"&gt;</w:t>
            </w:r>
          </w:p>
          <w:p w:rsidR="00395714" w:rsidRDefault="00395714" w:rsidP="00377DC9">
            <w:pPr>
              <w:ind w:leftChars="0" w:left="0" w:firstLineChars="100" w:firstLine="210"/>
              <w:jc w:val="left"/>
            </w:pPr>
            <w:r>
              <w:t>&lt;head&gt;</w:t>
            </w:r>
          </w:p>
          <w:p w:rsidR="00395714" w:rsidRDefault="00395714" w:rsidP="00377DC9">
            <w:pPr>
              <w:ind w:leftChars="0" w:left="0" w:firstLineChars="200" w:firstLine="420"/>
              <w:jc w:val="left"/>
            </w:pPr>
            <w:r>
              <w:t>&lt;meta charset="utf-8"&gt;</w:t>
            </w:r>
          </w:p>
          <w:p w:rsidR="00395714" w:rsidRDefault="00395714" w:rsidP="00377DC9">
            <w:pPr>
              <w:ind w:leftChars="0" w:left="0" w:firstLineChars="200" w:firstLine="420"/>
              <w:jc w:val="left"/>
            </w:pPr>
            <w:r>
              <w:t>&lt;title&gt;sample&lt;/title&gt;</w:t>
            </w:r>
          </w:p>
          <w:p w:rsidR="00395714" w:rsidRDefault="00395714" w:rsidP="00377DC9">
            <w:pPr>
              <w:ind w:leftChars="0" w:left="0" w:firstLineChars="200" w:firstLine="420"/>
              <w:jc w:val="left"/>
            </w:pPr>
            <w:r>
              <w:t>&lt;script src="jquery-1.10.2.min.js"&gt;&lt;/script&gt;</w:t>
            </w:r>
          </w:p>
          <w:p w:rsidR="00395714" w:rsidRDefault="00395714" w:rsidP="00377DC9">
            <w:pPr>
              <w:ind w:leftChars="0" w:left="0" w:firstLineChars="200" w:firstLine="420"/>
              <w:jc w:val="left"/>
            </w:pPr>
            <w:r>
              <w:t>&lt;link rel="stylesheet" href="style.css"&gt;</w:t>
            </w:r>
          </w:p>
          <w:p w:rsidR="00395714" w:rsidRDefault="00395714" w:rsidP="00377DC9">
            <w:pPr>
              <w:ind w:leftChars="0" w:left="0" w:firstLineChars="200" w:firstLine="420"/>
              <w:jc w:val="left"/>
            </w:pPr>
            <w:r>
              <w:t>&lt;script&gt;</w:t>
            </w:r>
          </w:p>
          <w:p w:rsidR="00395714" w:rsidRDefault="00395714" w:rsidP="00377DC9">
            <w:pPr>
              <w:ind w:leftChars="0" w:left="0" w:firstLineChars="300" w:firstLine="630"/>
              <w:jc w:val="left"/>
            </w:pPr>
            <w:r>
              <w:t>$(function(){</w:t>
            </w:r>
          </w:p>
          <w:p w:rsidR="00395714" w:rsidRDefault="00395714" w:rsidP="00377DC9">
            <w:pPr>
              <w:ind w:leftChars="0" w:left="0" w:firstLineChars="400" w:firstLine="840"/>
              <w:jc w:val="left"/>
            </w:pPr>
            <w:r>
              <w:t>$("form").submit(function(){</w:t>
            </w:r>
          </w:p>
          <w:p w:rsidR="00395714" w:rsidRDefault="00395714" w:rsidP="00377DC9">
            <w:pPr>
              <w:ind w:leftChars="0" w:left="0" w:firstLineChars="500" w:firstLine="1050"/>
              <w:jc w:val="left"/>
            </w:pPr>
            <w:r>
              <w:t>//エラーの初期化</w:t>
            </w:r>
          </w:p>
          <w:p w:rsidR="00395714" w:rsidRDefault="00395714" w:rsidP="00377DC9">
            <w:pPr>
              <w:ind w:leftChars="0" w:left="0" w:firstLineChars="500" w:firstLine="1050"/>
              <w:jc w:val="left"/>
            </w:pPr>
            <w:r>
              <w:t>$("p.error").remove();</w:t>
            </w:r>
          </w:p>
          <w:p w:rsidR="00395714" w:rsidRDefault="00395714" w:rsidP="00377DC9">
            <w:pPr>
              <w:ind w:leftChars="0" w:left="0" w:firstLineChars="500" w:firstLine="1050"/>
              <w:jc w:val="left"/>
            </w:pPr>
            <w:r>
              <w:t>$("dl dd").removeClass("error");</w:t>
            </w:r>
          </w:p>
          <w:p w:rsidR="00395714" w:rsidRDefault="00395714" w:rsidP="00126136">
            <w:pPr>
              <w:ind w:leftChars="0" w:left="0" w:firstLineChars="500" w:firstLine="1050"/>
              <w:jc w:val="left"/>
            </w:pPr>
            <w:r>
              <w:t>$("input[type='text'].validate").each(function(){</w:t>
            </w:r>
          </w:p>
          <w:p w:rsidR="00395714" w:rsidRDefault="00395714" w:rsidP="00126136">
            <w:pPr>
              <w:ind w:leftChars="0" w:left="0" w:firstLineChars="600" w:firstLine="1260"/>
              <w:jc w:val="left"/>
            </w:pPr>
            <w:r>
              <w:t>//必須項目のチェック</w:t>
            </w:r>
          </w:p>
          <w:p w:rsidR="00395714" w:rsidRDefault="00395714" w:rsidP="00126136">
            <w:pPr>
              <w:ind w:leftChars="0" w:left="0" w:firstLineChars="600" w:firstLine="1260"/>
              <w:jc w:val="left"/>
            </w:pPr>
            <w:r>
              <w:t>if($(this).hasClass("required")){</w:t>
            </w:r>
          </w:p>
          <w:p w:rsidR="00395714" w:rsidRDefault="00395714" w:rsidP="00126136">
            <w:pPr>
              <w:ind w:leftChars="0" w:left="0" w:firstLineChars="700" w:firstLine="1470"/>
              <w:jc w:val="left"/>
            </w:pPr>
            <w:r>
              <w:t>if($(this).val()==""){</w:t>
            </w:r>
          </w:p>
          <w:p w:rsidR="00395714" w:rsidRDefault="00395714" w:rsidP="00377DC9">
            <w:pPr>
              <w:ind w:leftChars="0" w:left="0" w:firstLineChars="800" w:firstLine="1680"/>
              <w:jc w:val="left"/>
            </w:pPr>
            <w:r>
              <w:t>$(this).parent().prepend("&lt;p class='error'&gt;必須項目です&lt;/p&gt;");</w:t>
            </w:r>
          </w:p>
          <w:p w:rsidR="00395714" w:rsidRDefault="00395714" w:rsidP="00377DC9">
            <w:pPr>
              <w:ind w:leftChars="0" w:left="0" w:firstLineChars="700" w:firstLine="1470"/>
              <w:jc w:val="left"/>
            </w:pPr>
            <w:r>
              <w:t>}</w:t>
            </w:r>
          </w:p>
          <w:p w:rsidR="00395714" w:rsidRDefault="00395714" w:rsidP="00377DC9">
            <w:pPr>
              <w:ind w:leftChars="0" w:left="0" w:firstLineChars="600" w:firstLine="1260"/>
              <w:jc w:val="left"/>
            </w:pPr>
            <w:r>
              <w:t>}</w:t>
            </w:r>
          </w:p>
          <w:p w:rsidR="00395714" w:rsidRDefault="00395714" w:rsidP="00126136">
            <w:pPr>
              <w:ind w:leftChars="0" w:left="0" w:firstLineChars="600" w:firstLine="1260"/>
              <w:jc w:val="left"/>
            </w:pPr>
            <w:r>
              <w:t>//数値のチェック</w:t>
            </w:r>
          </w:p>
          <w:p w:rsidR="00395714" w:rsidRDefault="00395714" w:rsidP="00126136">
            <w:pPr>
              <w:ind w:leftChars="0" w:left="0" w:firstLineChars="600" w:firstLine="1260"/>
              <w:jc w:val="left"/>
            </w:pPr>
            <w:r>
              <w:t>if($(this).hasClass("number")){</w:t>
            </w:r>
          </w:p>
          <w:p w:rsidR="00395714" w:rsidRDefault="00395714" w:rsidP="00126136">
            <w:pPr>
              <w:ind w:leftChars="0" w:left="0" w:firstLineChars="700" w:firstLine="1470"/>
              <w:jc w:val="left"/>
            </w:pPr>
            <w:r>
              <w:t>if(isNaN($(this).val())){</w:t>
            </w:r>
          </w:p>
          <w:p w:rsidR="00395714" w:rsidRDefault="00395714" w:rsidP="00126136">
            <w:pPr>
              <w:ind w:leftChars="0" w:left="0" w:firstLineChars="800" w:firstLine="1680"/>
              <w:jc w:val="left"/>
            </w:pPr>
            <w:r>
              <w:t>$(this).parent().prepend("&lt;p class='error'&gt;数値のみ入力可能です&lt;/p&gt;");</w:t>
            </w:r>
          </w:p>
          <w:p w:rsidR="00395714" w:rsidRDefault="00395714" w:rsidP="00395714">
            <w:pPr>
              <w:ind w:leftChars="0" w:left="0"/>
              <w:jc w:val="left"/>
            </w:pPr>
            <w:r>
              <w:t xml:space="preserve">            </w:t>
            </w:r>
            <w:r w:rsidR="00126136">
              <w:rPr>
                <w:rFonts w:hint="eastAsia"/>
              </w:rPr>
              <w:t xml:space="preserve">  </w:t>
            </w:r>
            <w:r>
              <w:t>}</w:t>
            </w:r>
          </w:p>
          <w:p w:rsidR="00395714" w:rsidRDefault="00395714" w:rsidP="00126136">
            <w:pPr>
              <w:ind w:leftChars="0" w:left="0" w:firstLineChars="600" w:firstLine="1260"/>
              <w:jc w:val="left"/>
            </w:pPr>
            <w:r>
              <w:t>}</w:t>
            </w:r>
          </w:p>
          <w:p w:rsidR="00395714" w:rsidRDefault="00395714" w:rsidP="00126136">
            <w:pPr>
              <w:ind w:leftChars="0" w:left="0" w:firstLineChars="500" w:firstLine="1050"/>
              <w:jc w:val="left"/>
            </w:pPr>
            <w:r>
              <w:t>});</w:t>
            </w:r>
          </w:p>
          <w:p w:rsidR="00395714" w:rsidRDefault="00395714" w:rsidP="00126136">
            <w:pPr>
              <w:ind w:leftChars="0" w:left="0" w:firstLineChars="500" w:firstLine="1050"/>
              <w:jc w:val="left"/>
            </w:pPr>
            <w:r>
              <w:t>//エラーの際の処理</w:t>
            </w:r>
          </w:p>
          <w:p w:rsidR="00395714" w:rsidRDefault="00395714" w:rsidP="00126136">
            <w:pPr>
              <w:ind w:leftChars="0" w:left="0" w:firstLineChars="500" w:firstLine="1050"/>
              <w:jc w:val="left"/>
            </w:pPr>
            <w:r>
              <w:t>if($("p.error").length &gt; 0){</w:t>
            </w:r>
          </w:p>
          <w:p w:rsidR="00395714" w:rsidRDefault="00395714" w:rsidP="00126136">
            <w:pPr>
              <w:ind w:leftChars="0" w:left="0" w:firstLineChars="600" w:firstLine="1260"/>
              <w:jc w:val="left"/>
            </w:pPr>
            <w:r>
              <w:t>$("p.error").parent().addClass("error");</w:t>
            </w:r>
          </w:p>
          <w:p w:rsidR="00395714" w:rsidRDefault="00395714" w:rsidP="00126136">
            <w:pPr>
              <w:ind w:leftChars="0" w:left="0" w:firstLineChars="600" w:firstLine="1260"/>
              <w:jc w:val="left"/>
            </w:pPr>
            <w:r>
              <w:t>return false;</w:t>
            </w:r>
          </w:p>
          <w:p w:rsidR="00395714" w:rsidRDefault="00395714" w:rsidP="00126136">
            <w:pPr>
              <w:ind w:leftChars="0" w:left="0" w:firstLineChars="500" w:firstLine="1050"/>
              <w:jc w:val="left"/>
            </w:pPr>
            <w:r>
              <w:t>}</w:t>
            </w:r>
          </w:p>
          <w:p w:rsidR="00395714" w:rsidRDefault="00395714" w:rsidP="00126136">
            <w:pPr>
              <w:ind w:leftChars="0" w:left="0" w:firstLineChars="400" w:firstLine="840"/>
              <w:jc w:val="left"/>
            </w:pPr>
            <w:r>
              <w:t>});</w:t>
            </w:r>
          </w:p>
          <w:p w:rsidR="00395714" w:rsidRDefault="00395714" w:rsidP="00126136">
            <w:pPr>
              <w:ind w:leftChars="0" w:left="0" w:firstLineChars="300" w:firstLine="630"/>
              <w:jc w:val="left"/>
            </w:pPr>
            <w:r>
              <w:t>});</w:t>
            </w:r>
          </w:p>
          <w:p w:rsidR="00395714" w:rsidRDefault="00395714" w:rsidP="00AF34A0">
            <w:pPr>
              <w:ind w:leftChars="0" w:left="0" w:firstLineChars="200" w:firstLine="420"/>
              <w:jc w:val="left"/>
            </w:pPr>
            <w:r>
              <w:lastRenderedPageBreak/>
              <w:t>&lt;/script&gt;</w:t>
            </w:r>
          </w:p>
          <w:p w:rsidR="00395714" w:rsidRDefault="00395714" w:rsidP="00AF34A0">
            <w:pPr>
              <w:ind w:leftChars="0" w:left="0" w:firstLineChars="100" w:firstLine="210"/>
              <w:jc w:val="left"/>
            </w:pPr>
            <w:r>
              <w:t>&lt;/head&gt;</w:t>
            </w:r>
          </w:p>
          <w:p w:rsidR="00395714" w:rsidRDefault="00395714" w:rsidP="00AF34A0">
            <w:pPr>
              <w:ind w:leftChars="0" w:left="0" w:firstLineChars="100" w:firstLine="210"/>
              <w:jc w:val="left"/>
            </w:pPr>
            <w:r>
              <w:t>&lt;body&gt;</w:t>
            </w:r>
          </w:p>
          <w:p w:rsidR="00395714" w:rsidRDefault="00395714" w:rsidP="00AF34A0">
            <w:pPr>
              <w:ind w:leftChars="0" w:left="0" w:firstLineChars="200" w:firstLine="420"/>
              <w:jc w:val="left"/>
            </w:pPr>
            <w:r>
              <w:t>&lt;div id="container"&gt;</w:t>
            </w:r>
          </w:p>
          <w:p w:rsidR="00395714" w:rsidRDefault="00395714" w:rsidP="00AF34A0">
            <w:pPr>
              <w:ind w:leftChars="0" w:left="0" w:firstLineChars="300" w:firstLine="630"/>
              <w:jc w:val="left"/>
            </w:pPr>
            <w:r>
              <w:t>&lt;h1&gt;入力フォーム&lt;/h1&gt;</w:t>
            </w:r>
          </w:p>
          <w:p w:rsidR="00395714" w:rsidRDefault="00395714" w:rsidP="00AF34A0">
            <w:pPr>
              <w:ind w:leftChars="0" w:left="0" w:firstLineChars="300" w:firstLine="630"/>
              <w:jc w:val="left"/>
            </w:pPr>
            <w:r>
              <w:t>&lt;form action="complete.html" method="post"&gt;</w:t>
            </w:r>
          </w:p>
          <w:p w:rsidR="00395714" w:rsidRDefault="00395714" w:rsidP="00BF2B33">
            <w:pPr>
              <w:ind w:leftChars="0" w:left="0" w:firstLineChars="400" w:firstLine="840"/>
              <w:jc w:val="left"/>
            </w:pPr>
            <w:r>
              <w:t>&lt;dl&gt;</w:t>
            </w:r>
          </w:p>
          <w:p w:rsidR="00395714" w:rsidRDefault="00395714" w:rsidP="00AF34A0">
            <w:pPr>
              <w:ind w:leftChars="0" w:left="0" w:firstLineChars="500" w:firstLine="1050"/>
              <w:jc w:val="left"/>
            </w:pPr>
            <w:r>
              <w:t>&lt;dt&gt;名前&lt;span&gt;※&lt;/span&gt;&lt;/dt&gt;</w:t>
            </w:r>
          </w:p>
          <w:p w:rsidR="00395714" w:rsidRDefault="00AF34A0" w:rsidP="00395714">
            <w:pPr>
              <w:ind w:leftChars="0" w:left="0"/>
              <w:jc w:val="left"/>
            </w:pPr>
            <w:r>
              <w:t xml:space="preserve"> </w:t>
            </w:r>
            <w:r>
              <w:rPr>
                <w:rFonts w:hint="eastAsia"/>
              </w:rPr>
              <w:t xml:space="preserve">         </w:t>
            </w:r>
            <w:r w:rsidR="00395714">
              <w:t>&lt;dd&gt;&lt;input type="text" name="name" class="validate required"&gt;&lt;/dd&gt;</w:t>
            </w:r>
          </w:p>
          <w:p w:rsidR="00395714" w:rsidRDefault="00395714" w:rsidP="00AF34A0">
            <w:pPr>
              <w:ind w:leftChars="0" w:left="0" w:firstLineChars="500" w:firstLine="1050"/>
              <w:jc w:val="left"/>
            </w:pPr>
            <w:r>
              <w:t>&lt;dt&gt;郵便番号&lt;/dt&gt;</w:t>
            </w:r>
          </w:p>
          <w:p w:rsidR="00395714" w:rsidRDefault="00395714" w:rsidP="00467F83">
            <w:pPr>
              <w:ind w:leftChars="500" w:left="1890" w:hangingChars="400" w:hanging="840"/>
              <w:jc w:val="left"/>
            </w:pPr>
            <w:r>
              <w:t>&lt;dd&gt;&lt;input type="text" name="zip1" class="validate number"&gt; - &lt;input type="text" name="zip2" class="validate number"&gt;&lt;/dd&gt;</w:t>
            </w:r>
          </w:p>
          <w:p w:rsidR="00395714" w:rsidRDefault="00395714" w:rsidP="00BF2B33">
            <w:pPr>
              <w:ind w:leftChars="0" w:left="0" w:firstLineChars="400" w:firstLine="840"/>
              <w:jc w:val="left"/>
            </w:pPr>
            <w:r>
              <w:t>&lt;/dl&gt;</w:t>
            </w:r>
          </w:p>
          <w:p w:rsidR="00395714" w:rsidRDefault="00BF2B33" w:rsidP="00395714">
            <w:pPr>
              <w:ind w:leftChars="0" w:left="0"/>
              <w:jc w:val="left"/>
            </w:pPr>
            <w:r>
              <w:t xml:space="preserve"> </w:t>
            </w:r>
            <w:r>
              <w:rPr>
                <w:rFonts w:hint="eastAsia"/>
              </w:rPr>
              <w:t xml:space="preserve">       </w:t>
            </w:r>
            <w:r w:rsidR="00395714">
              <w:t>&lt;p&gt;&lt;input type="submit" value="送信"&gt;&lt;/p&gt;</w:t>
            </w:r>
          </w:p>
          <w:p w:rsidR="00395714" w:rsidRDefault="00395714" w:rsidP="00467F83">
            <w:pPr>
              <w:ind w:leftChars="0" w:left="0" w:firstLineChars="300" w:firstLine="630"/>
              <w:jc w:val="left"/>
            </w:pPr>
            <w:r>
              <w:t>&lt;/form&gt;</w:t>
            </w:r>
          </w:p>
          <w:p w:rsidR="00395714" w:rsidRDefault="00395714" w:rsidP="00467F83">
            <w:pPr>
              <w:ind w:leftChars="0" w:left="0" w:firstLineChars="200" w:firstLine="420"/>
              <w:jc w:val="left"/>
            </w:pPr>
            <w:r>
              <w:t>&lt;/div&gt;</w:t>
            </w:r>
          </w:p>
          <w:p w:rsidR="00395714" w:rsidRDefault="00395714" w:rsidP="00467F83">
            <w:pPr>
              <w:ind w:leftChars="0" w:left="0" w:firstLineChars="100" w:firstLine="210"/>
              <w:jc w:val="left"/>
            </w:pPr>
            <w:r>
              <w:t>&lt;/body&gt;</w:t>
            </w:r>
          </w:p>
          <w:p w:rsidR="00B10180" w:rsidRDefault="00395714" w:rsidP="00395714">
            <w:pPr>
              <w:ind w:leftChars="0" w:left="0"/>
              <w:jc w:val="left"/>
            </w:pPr>
            <w:r>
              <w:t>&lt;/html&gt;</w:t>
            </w:r>
          </w:p>
        </w:tc>
      </w:tr>
    </w:tbl>
    <w:p w:rsidR="00454CCC" w:rsidRDefault="00454CCC" w:rsidP="00454CCC">
      <w:pPr>
        <w:ind w:left="840"/>
        <w:jc w:val="left"/>
      </w:pPr>
    </w:p>
    <w:p w:rsidR="00454CCC" w:rsidRPr="00751942" w:rsidRDefault="00C6461A" w:rsidP="00454CCC">
      <w:pPr>
        <w:ind w:left="840"/>
        <w:jc w:val="left"/>
      </w:pPr>
      <w:r>
        <w:rPr>
          <w:rFonts w:hint="eastAsia"/>
        </w:rPr>
        <w:t>s</w:t>
      </w:r>
      <w:r w:rsidR="00454CCC">
        <w:rPr>
          <w:rFonts w:hint="eastAsia"/>
        </w:rPr>
        <w:t>tyle.css</w:t>
      </w:r>
    </w:p>
    <w:tbl>
      <w:tblPr>
        <w:tblStyle w:val="af"/>
        <w:tblW w:w="0" w:type="auto"/>
        <w:tblInd w:w="840" w:type="dxa"/>
        <w:tblLook w:val="04A0"/>
      </w:tblPr>
      <w:tblGrid>
        <w:gridCol w:w="9122"/>
      </w:tblGrid>
      <w:tr w:rsidR="00454CCC" w:rsidTr="00AF5E8F">
        <w:tc>
          <w:tcPr>
            <w:tcW w:w="9122" w:type="dxa"/>
          </w:tcPr>
          <w:p w:rsidR="00782120" w:rsidRDefault="00782120" w:rsidP="00782120">
            <w:pPr>
              <w:ind w:leftChars="0" w:left="0"/>
              <w:jc w:val="left"/>
            </w:pPr>
            <w:r>
              <w:t>body{</w:t>
            </w:r>
          </w:p>
          <w:p w:rsidR="00782120" w:rsidRDefault="00782120" w:rsidP="00AE0548">
            <w:pPr>
              <w:ind w:leftChars="0" w:left="0" w:firstLineChars="100" w:firstLine="210"/>
              <w:jc w:val="left"/>
            </w:pPr>
            <w:r>
              <w:t>background:#696969;</w:t>
            </w:r>
          </w:p>
          <w:p w:rsidR="00782120" w:rsidRDefault="00782120" w:rsidP="00782120">
            <w:pPr>
              <w:ind w:leftChars="0" w:left="0"/>
              <w:jc w:val="left"/>
            </w:pPr>
            <w:r>
              <w:t>}</w:t>
            </w:r>
          </w:p>
          <w:p w:rsidR="00782120" w:rsidRDefault="00782120" w:rsidP="00782120">
            <w:pPr>
              <w:ind w:leftChars="0" w:left="0"/>
              <w:jc w:val="left"/>
            </w:pPr>
            <w:r>
              <w:t>#container{</w:t>
            </w:r>
          </w:p>
          <w:p w:rsidR="00782120" w:rsidRDefault="00782120" w:rsidP="00AE0548">
            <w:pPr>
              <w:ind w:leftChars="0" w:left="0" w:firstLineChars="100" w:firstLine="210"/>
              <w:jc w:val="left"/>
            </w:pPr>
            <w:r>
              <w:t>width:600px;</w:t>
            </w:r>
          </w:p>
          <w:p w:rsidR="00782120" w:rsidRDefault="00782120" w:rsidP="00AE0548">
            <w:pPr>
              <w:ind w:leftChars="0" w:left="0" w:firstLineChars="100" w:firstLine="210"/>
              <w:jc w:val="left"/>
            </w:pPr>
            <w:r>
              <w:t>margin:0 auto;</w:t>
            </w:r>
          </w:p>
          <w:p w:rsidR="00782120" w:rsidRDefault="00782120" w:rsidP="00AE0548">
            <w:pPr>
              <w:ind w:leftChars="0" w:left="0" w:firstLineChars="100" w:firstLine="210"/>
              <w:jc w:val="left"/>
            </w:pPr>
            <w:r>
              <w:t>padding:20px;</w:t>
            </w:r>
          </w:p>
          <w:p w:rsidR="00782120" w:rsidRDefault="00782120" w:rsidP="00AE0548">
            <w:pPr>
              <w:ind w:leftChars="0" w:left="0" w:firstLineChars="100" w:firstLine="210"/>
              <w:jc w:val="left"/>
            </w:pPr>
            <w:r>
              <w:t>background:white;</w:t>
            </w:r>
          </w:p>
          <w:p w:rsidR="00782120" w:rsidRDefault="00782120" w:rsidP="00782120">
            <w:pPr>
              <w:ind w:leftChars="0" w:left="0"/>
              <w:jc w:val="left"/>
            </w:pPr>
            <w:r>
              <w:t>}</w:t>
            </w:r>
          </w:p>
          <w:p w:rsidR="00782120" w:rsidRDefault="00782120" w:rsidP="00782120">
            <w:pPr>
              <w:ind w:leftChars="0" w:left="0"/>
              <w:jc w:val="left"/>
            </w:pPr>
            <w:r>
              <w:t>h1{</w:t>
            </w:r>
          </w:p>
          <w:p w:rsidR="00782120" w:rsidRDefault="00782120" w:rsidP="00AE0548">
            <w:pPr>
              <w:ind w:leftChars="0" w:left="0" w:firstLineChars="100" w:firstLine="210"/>
              <w:jc w:val="left"/>
            </w:pPr>
            <w:r>
              <w:t>margin-top:20px;</w:t>
            </w:r>
          </w:p>
          <w:p w:rsidR="00782120" w:rsidRDefault="00782120" w:rsidP="00AE0548">
            <w:pPr>
              <w:ind w:leftChars="0" w:left="0" w:firstLineChars="100" w:firstLine="210"/>
              <w:jc w:val="left"/>
            </w:pPr>
            <w:r>
              <w:t>font-size:large;</w:t>
            </w:r>
          </w:p>
          <w:p w:rsidR="00782120" w:rsidRDefault="00782120" w:rsidP="00AE0548">
            <w:pPr>
              <w:ind w:leftChars="0" w:left="0" w:firstLineChars="100" w:firstLine="210"/>
              <w:jc w:val="left"/>
            </w:pPr>
            <w:r>
              <w:t>color:#dc143c;</w:t>
            </w:r>
          </w:p>
          <w:p w:rsidR="00782120" w:rsidRDefault="00782120" w:rsidP="00782120">
            <w:pPr>
              <w:ind w:leftChars="0" w:left="0"/>
              <w:jc w:val="left"/>
            </w:pPr>
            <w:r>
              <w:t>}</w:t>
            </w:r>
          </w:p>
          <w:p w:rsidR="00782120" w:rsidRDefault="00782120" w:rsidP="00782120">
            <w:pPr>
              <w:ind w:leftChars="0" w:left="0"/>
              <w:jc w:val="left"/>
            </w:pPr>
            <w:r>
              <w:t>dl dt {</w:t>
            </w:r>
          </w:p>
          <w:p w:rsidR="00782120" w:rsidRDefault="00782120" w:rsidP="00AE0548">
            <w:pPr>
              <w:ind w:leftChars="0" w:left="0" w:firstLineChars="100" w:firstLine="210"/>
              <w:jc w:val="left"/>
            </w:pPr>
            <w:r>
              <w:t>border-left:5px solid #dc143c;</w:t>
            </w:r>
          </w:p>
          <w:p w:rsidR="00782120" w:rsidRDefault="00782120" w:rsidP="00AE0548">
            <w:pPr>
              <w:ind w:leftChars="0" w:left="0" w:firstLineChars="100" w:firstLine="210"/>
              <w:jc w:val="left"/>
            </w:pPr>
            <w:r>
              <w:t>border-bottom:1px solid #dc143c;</w:t>
            </w:r>
          </w:p>
          <w:p w:rsidR="00782120" w:rsidRDefault="00782120" w:rsidP="00AE0548">
            <w:pPr>
              <w:ind w:leftChars="0" w:left="0" w:firstLineChars="100" w:firstLine="210"/>
              <w:jc w:val="left"/>
            </w:pPr>
            <w:r>
              <w:t>font-size:small;</w:t>
            </w:r>
          </w:p>
          <w:p w:rsidR="00782120" w:rsidRDefault="00782120" w:rsidP="00AE0548">
            <w:pPr>
              <w:ind w:leftChars="0" w:left="0" w:firstLineChars="100" w:firstLine="210"/>
              <w:jc w:val="left"/>
            </w:pPr>
            <w:r>
              <w:t>margin:0;</w:t>
            </w:r>
          </w:p>
          <w:p w:rsidR="00782120" w:rsidRDefault="00782120" w:rsidP="00AE0548">
            <w:pPr>
              <w:ind w:leftChars="0" w:left="0" w:firstLineChars="100" w:firstLine="210"/>
              <w:jc w:val="left"/>
            </w:pPr>
            <w:r>
              <w:t>padding:5px;</w:t>
            </w:r>
          </w:p>
          <w:p w:rsidR="00782120" w:rsidRDefault="00782120" w:rsidP="00782120">
            <w:pPr>
              <w:ind w:leftChars="0" w:left="0"/>
              <w:jc w:val="left"/>
            </w:pPr>
            <w:r>
              <w:t>}</w:t>
            </w:r>
          </w:p>
          <w:p w:rsidR="00782120" w:rsidRDefault="00782120" w:rsidP="00782120">
            <w:pPr>
              <w:ind w:leftChars="0" w:left="0"/>
              <w:jc w:val="left"/>
            </w:pPr>
            <w:r>
              <w:t>dl dt span{</w:t>
            </w:r>
          </w:p>
          <w:p w:rsidR="00782120" w:rsidRDefault="00782120" w:rsidP="00AE0548">
            <w:pPr>
              <w:ind w:leftChars="0" w:left="0" w:firstLineChars="100" w:firstLine="210"/>
              <w:jc w:val="left"/>
            </w:pPr>
            <w:r>
              <w:t>color:red;</w:t>
            </w:r>
          </w:p>
          <w:p w:rsidR="00782120" w:rsidRDefault="00782120" w:rsidP="00AE0548">
            <w:pPr>
              <w:ind w:leftChars="0" w:left="0" w:firstLineChars="100" w:firstLine="210"/>
              <w:jc w:val="left"/>
            </w:pPr>
            <w:r>
              <w:lastRenderedPageBreak/>
              <w:t>font-weight:bold;</w:t>
            </w:r>
          </w:p>
          <w:p w:rsidR="00782120" w:rsidRDefault="00782120" w:rsidP="00782120">
            <w:pPr>
              <w:ind w:leftChars="0" w:left="0"/>
              <w:jc w:val="left"/>
            </w:pPr>
            <w:r>
              <w:t>}</w:t>
            </w:r>
          </w:p>
          <w:p w:rsidR="00782120" w:rsidRDefault="00782120" w:rsidP="00782120">
            <w:pPr>
              <w:ind w:leftChars="0" w:left="0"/>
              <w:jc w:val="left"/>
            </w:pPr>
            <w:r>
              <w:t>dl dd{</w:t>
            </w:r>
          </w:p>
          <w:p w:rsidR="00782120" w:rsidRDefault="00782120" w:rsidP="00AE0548">
            <w:pPr>
              <w:ind w:leftChars="0" w:left="0" w:firstLineChars="100" w:firstLine="210"/>
              <w:jc w:val="left"/>
            </w:pPr>
            <w:r>
              <w:t>font-size:small;</w:t>
            </w:r>
          </w:p>
          <w:p w:rsidR="00782120" w:rsidRDefault="00782120" w:rsidP="00AE0548">
            <w:pPr>
              <w:ind w:leftChars="0" w:left="0" w:firstLineChars="100" w:firstLine="210"/>
              <w:jc w:val="left"/>
            </w:pPr>
            <w:r>
              <w:t>margin:0;</w:t>
            </w:r>
          </w:p>
          <w:p w:rsidR="00782120" w:rsidRDefault="00782120" w:rsidP="00AE0548">
            <w:pPr>
              <w:ind w:leftChars="0" w:left="0" w:firstLineChars="100" w:firstLine="210"/>
              <w:jc w:val="left"/>
            </w:pPr>
            <w:r>
              <w:t>padding:10px;</w:t>
            </w:r>
          </w:p>
          <w:p w:rsidR="00782120" w:rsidRDefault="00782120" w:rsidP="00782120">
            <w:pPr>
              <w:ind w:leftChars="0" w:left="0"/>
              <w:jc w:val="left"/>
            </w:pPr>
            <w:r>
              <w:t>}</w:t>
            </w:r>
          </w:p>
          <w:p w:rsidR="00782120" w:rsidRDefault="00782120" w:rsidP="00782120">
            <w:pPr>
              <w:ind w:leftChars="0" w:left="0"/>
              <w:jc w:val="left"/>
            </w:pPr>
            <w:r>
              <w:t>dl dd input{</w:t>
            </w:r>
          </w:p>
          <w:p w:rsidR="00782120" w:rsidRDefault="00782120" w:rsidP="00AE0548">
            <w:pPr>
              <w:ind w:leftChars="0" w:left="0" w:firstLineChars="100" w:firstLine="210"/>
              <w:jc w:val="left"/>
            </w:pPr>
            <w:r>
              <w:t>position:relative;</w:t>
            </w:r>
          </w:p>
          <w:p w:rsidR="00782120" w:rsidRDefault="00782120" w:rsidP="00AE0548">
            <w:pPr>
              <w:ind w:leftChars="0" w:left="0" w:firstLineChars="100" w:firstLine="210"/>
              <w:jc w:val="left"/>
            </w:pPr>
            <w:r>
              <w:t>z-index:2;</w:t>
            </w:r>
          </w:p>
          <w:p w:rsidR="00782120" w:rsidRDefault="00782120" w:rsidP="00782120">
            <w:pPr>
              <w:ind w:leftChars="0" w:left="0"/>
              <w:jc w:val="left"/>
            </w:pPr>
            <w:r>
              <w:t>}</w:t>
            </w:r>
          </w:p>
          <w:p w:rsidR="00782120" w:rsidRDefault="00782120" w:rsidP="00782120">
            <w:pPr>
              <w:ind w:leftChars="0" w:left="0"/>
              <w:jc w:val="left"/>
            </w:pPr>
            <w:r>
              <w:t>dl dd label{</w:t>
            </w:r>
          </w:p>
          <w:p w:rsidR="00782120" w:rsidRDefault="00782120" w:rsidP="00AE0548">
            <w:pPr>
              <w:ind w:leftChars="0" w:left="0" w:firstLineChars="100" w:firstLine="210"/>
              <w:jc w:val="left"/>
            </w:pPr>
            <w:r>
              <w:t>position:relative;</w:t>
            </w:r>
          </w:p>
          <w:p w:rsidR="00782120" w:rsidRDefault="00782120" w:rsidP="00AE0548">
            <w:pPr>
              <w:ind w:leftChars="0" w:left="0" w:firstLineChars="100" w:firstLine="210"/>
              <w:jc w:val="left"/>
            </w:pPr>
            <w:r>
              <w:t>padding:5px 5px 5px 25px;</w:t>
            </w:r>
          </w:p>
          <w:p w:rsidR="00782120" w:rsidRDefault="00782120" w:rsidP="00AE0548">
            <w:pPr>
              <w:ind w:leftChars="0" w:left="0" w:firstLineChars="100" w:firstLine="210"/>
              <w:jc w:val="left"/>
            </w:pPr>
            <w:r>
              <w:t>margin : 0 5px 0 -25px;</w:t>
            </w:r>
          </w:p>
          <w:p w:rsidR="00782120" w:rsidRDefault="00782120" w:rsidP="00AE0548">
            <w:pPr>
              <w:ind w:leftChars="0" w:left="0" w:firstLineChars="100" w:firstLine="210"/>
              <w:jc w:val="left"/>
            </w:pPr>
            <w:r>
              <w:t>margin-left:-25px;</w:t>
            </w:r>
          </w:p>
          <w:p w:rsidR="00782120" w:rsidRDefault="00782120" w:rsidP="00AE0548">
            <w:pPr>
              <w:ind w:leftChars="0" w:left="0" w:firstLineChars="100" w:firstLine="210"/>
              <w:jc w:val="left"/>
            </w:pPr>
            <w:r>
              <w:t>position:relative;</w:t>
            </w:r>
          </w:p>
          <w:p w:rsidR="00782120" w:rsidRDefault="00782120" w:rsidP="00AE0548">
            <w:pPr>
              <w:ind w:leftChars="0" w:left="0" w:firstLineChars="100" w:firstLine="210"/>
              <w:jc w:val="left"/>
            </w:pPr>
            <w:r>
              <w:t>z-index:1;</w:t>
            </w:r>
          </w:p>
          <w:p w:rsidR="00782120" w:rsidRDefault="00782120" w:rsidP="00782120">
            <w:pPr>
              <w:ind w:leftChars="0" w:left="0"/>
              <w:jc w:val="left"/>
            </w:pPr>
            <w:r>
              <w:t>}</w:t>
            </w:r>
          </w:p>
          <w:p w:rsidR="00782120" w:rsidRDefault="00782120" w:rsidP="00782120">
            <w:pPr>
              <w:ind w:leftChars="0" w:left="0"/>
              <w:jc w:val="left"/>
            </w:pPr>
            <w:r>
              <w:t>dl dd.error input , dl dd.error label {</w:t>
            </w:r>
          </w:p>
          <w:p w:rsidR="00782120" w:rsidRDefault="00782120" w:rsidP="00AE0548">
            <w:pPr>
              <w:ind w:leftChars="0" w:left="0" w:firstLineChars="100" w:firstLine="210"/>
              <w:jc w:val="left"/>
            </w:pPr>
            <w:r>
              <w:t>background:#FFCCCC;</w:t>
            </w:r>
          </w:p>
          <w:p w:rsidR="00782120" w:rsidRDefault="00782120" w:rsidP="00782120">
            <w:pPr>
              <w:ind w:leftChars="0" w:left="0"/>
              <w:jc w:val="left"/>
            </w:pPr>
            <w:r>
              <w:t>}</w:t>
            </w:r>
          </w:p>
          <w:p w:rsidR="00782120" w:rsidRDefault="00782120" w:rsidP="00782120">
            <w:pPr>
              <w:ind w:leftChars="0" w:left="0"/>
              <w:jc w:val="left"/>
            </w:pPr>
            <w:r>
              <w:t>* html dl dd.error label {</w:t>
            </w:r>
          </w:p>
          <w:p w:rsidR="00782120" w:rsidRDefault="00782120" w:rsidP="00AE0548">
            <w:pPr>
              <w:ind w:leftChars="0" w:left="0" w:firstLineChars="100" w:firstLine="210"/>
              <w:jc w:val="left"/>
            </w:pPr>
            <w:r>
              <w:t>background:none;</w:t>
            </w:r>
          </w:p>
          <w:p w:rsidR="00782120" w:rsidRDefault="00782120" w:rsidP="00782120">
            <w:pPr>
              <w:ind w:leftChars="0" w:left="0"/>
              <w:jc w:val="left"/>
            </w:pPr>
            <w:r>
              <w:t>}</w:t>
            </w:r>
          </w:p>
          <w:p w:rsidR="00782120" w:rsidRDefault="00782120" w:rsidP="00782120">
            <w:pPr>
              <w:ind w:leftChars="0" w:left="0"/>
              <w:jc w:val="left"/>
            </w:pPr>
            <w:r>
              <w:t>*+html dl dd.error label{</w:t>
            </w:r>
          </w:p>
          <w:p w:rsidR="00782120" w:rsidRDefault="00782120" w:rsidP="00AE0548">
            <w:pPr>
              <w:ind w:leftChars="0" w:left="0" w:firstLineChars="100" w:firstLine="210"/>
              <w:jc w:val="left"/>
            </w:pPr>
            <w:r>
              <w:t>background:none;</w:t>
            </w:r>
          </w:p>
          <w:p w:rsidR="00782120" w:rsidRDefault="00782120" w:rsidP="00782120">
            <w:pPr>
              <w:ind w:leftChars="0" w:left="0"/>
              <w:jc w:val="left"/>
            </w:pPr>
            <w:r>
              <w:t>}</w:t>
            </w:r>
          </w:p>
          <w:p w:rsidR="00782120" w:rsidRDefault="00782120" w:rsidP="00782120">
            <w:pPr>
              <w:ind w:leftChars="0" w:left="0"/>
              <w:jc w:val="left"/>
            </w:pPr>
            <w:r>
              <w:t>dl dd p.error{</w:t>
            </w:r>
          </w:p>
          <w:p w:rsidR="00782120" w:rsidRDefault="00782120" w:rsidP="00AE0548">
            <w:pPr>
              <w:ind w:leftChars="0" w:left="0" w:firstLineChars="100" w:firstLine="210"/>
              <w:jc w:val="left"/>
            </w:pPr>
            <w:r>
              <w:t>margin:0;</w:t>
            </w:r>
          </w:p>
          <w:p w:rsidR="00782120" w:rsidRDefault="00782120" w:rsidP="00AE0548">
            <w:pPr>
              <w:ind w:leftChars="0" w:left="0" w:firstLineChars="100" w:firstLine="210"/>
              <w:jc w:val="left"/>
            </w:pPr>
            <w:r>
              <w:t>color:red;</w:t>
            </w:r>
          </w:p>
          <w:p w:rsidR="00782120" w:rsidRDefault="00782120" w:rsidP="00AE0548">
            <w:pPr>
              <w:ind w:leftChars="0" w:left="0" w:firstLineChars="100" w:firstLine="210"/>
              <w:jc w:val="left"/>
            </w:pPr>
            <w:r>
              <w:t>font-weight:bold;</w:t>
            </w:r>
          </w:p>
          <w:p w:rsidR="00782120" w:rsidRDefault="00782120" w:rsidP="00AE0548">
            <w:pPr>
              <w:ind w:leftChars="0" w:left="0" w:firstLineChars="100" w:firstLine="210"/>
              <w:jc w:val="left"/>
            </w:pPr>
            <w:r>
              <w:t>margin-bottom:1em;</w:t>
            </w:r>
          </w:p>
          <w:p w:rsidR="00454CCC" w:rsidRDefault="00782120" w:rsidP="00782120">
            <w:pPr>
              <w:ind w:leftChars="0" w:left="0"/>
              <w:jc w:val="left"/>
            </w:pPr>
            <w:r>
              <w:t>}</w:t>
            </w:r>
          </w:p>
        </w:tc>
      </w:tr>
    </w:tbl>
    <w:p w:rsidR="00454CCC" w:rsidRDefault="00454CCC" w:rsidP="00A020B0">
      <w:pPr>
        <w:ind w:left="840" w:firstLineChars="100" w:firstLine="210"/>
        <w:jc w:val="left"/>
      </w:pPr>
    </w:p>
    <w:p w:rsidR="00B10180" w:rsidRDefault="002D1C65" w:rsidP="00A020B0">
      <w:pPr>
        <w:ind w:left="840" w:firstLineChars="100" w:firstLine="210"/>
        <w:jc w:val="left"/>
      </w:pPr>
      <w:r>
        <w:rPr>
          <w:rFonts w:hint="eastAsia"/>
        </w:rPr>
        <w:t>バリデーション機能としては、必須項目の名前</w:t>
      </w:r>
      <w:r w:rsidR="00F35044">
        <w:rPr>
          <w:rFonts w:hint="eastAsia"/>
        </w:rPr>
        <w:t>の入力チェックを行い、郵便番号では入力されている値が数値かどうかチェックを行っています。</w:t>
      </w:r>
      <w:r w:rsidR="008813C9">
        <w:rPr>
          <w:rFonts w:hint="eastAsia"/>
        </w:rPr>
        <w:t>HTMLは、フォーム全体をdl/dt/dd要素で記述し、dt要素に「名前」などの項目名を、dd要素にinput要素などのフォーム部品を配置しています。各フォーム部品</w:t>
      </w:r>
      <w:r w:rsidR="00AC6327">
        <w:rPr>
          <w:rFonts w:hint="eastAsia"/>
        </w:rPr>
        <w:t>(</w:t>
      </w:r>
      <w:r w:rsidR="008813C9">
        <w:rPr>
          <w:rFonts w:hint="eastAsia"/>
        </w:rPr>
        <w:t>input要素</w:t>
      </w:r>
      <w:r w:rsidR="00AC6327">
        <w:rPr>
          <w:rFonts w:hint="eastAsia"/>
        </w:rPr>
        <w:t>)</w:t>
      </w:r>
      <w:r w:rsidR="008813C9">
        <w:rPr>
          <w:rFonts w:hint="eastAsia"/>
        </w:rPr>
        <w:t>にはバリデーションの条件を示す「validate、required」などのclass属性を付けています。CSSではフォーム部品や項目名の基本スタイルとともに、バリデーションエラー用のスタイルも定義しています。バリデーションエラー時にdd要素にclass属性「error」を追加します。エラーが発生した際は、メッセージを赤色で表示し、背景色をピンクに設定しています。</w:t>
      </w:r>
    </w:p>
    <w:p w:rsidR="008813C9" w:rsidRDefault="008813C9" w:rsidP="00A020B0">
      <w:pPr>
        <w:ind w:left="840" w:firstLineChars="100" w:firstLine="210"/>
        <w:jc w:val="left"/>
      </w:pPr>
      <w:r>
        <w:rPr>
          <w:rFonts w:hint="eastAsia"/>
        </w:rPr>
        <w:lastRenderedPageBreak/>
        <w:t>今回のサンプルは全てsubmitイベントがトリガーとなっています。送信ボタン</w:t>
      </w:r>
      <w:r w:rsidR="002D1C65">
        <w:rPr>
          <w:rFonts w:hint="eastAsia"/>
        </w:rPr>
        <w:t>がクリックされた際に、入力チェックが実行される仕組みです。また重要な点としましては、submitイベント内の処理では最初に、エラーを初期化します。送信ボタンが初めて押されたときはいいのですが、すでにボタンが押されてバリデーション処理が実行済みの場合、エラー時の処理が適用されている場合があります。初期化をしないとエラーメッセージが何度も追加されたり、修正済みの項目のエラーメッセージが消えなかったりしますので、removeClass</w:t>
      </w:r>
      <w:r w:rsidR="00AC6327">
        <w:rPr>
          <w:rFonts w:hint="eastAsia"/>
        </w:rPr>
        <w:t>()</w:t>
      </w:r>
      <w:r w:rsidR="002D1C65">
        <w:rPr>
          <w:rFonts w:hint="eastAsia"/>
        </w:rPr>
        <w:t>メソッドを使用し、「error」という</w:t>
      </w:r>
      <w:r w:rsidR="00447EC2">
        <w:rPr>
          <w:rFonts w:hint="eastAsia"/>
        </w:rPr>
        <w:t>c</w:t>
      </w:r>
      <w:r w:rsidR="002D1C65">
        <w:rPr>
          <w:rFonts w:hint="eastAsia"/>
        </w:rPr>
        <w:t>lass属性を取り除き、remove</w:t>
      </w:r>
      <w:r w:rsidR="00AC6327">
        <w:rPr>
          <w:rFonts w:hint="eastAsia"/>
        </w:rPr>
        <w:t>()</w:t>
      </w:r>
      <w:r w:rsidR="002D1C65">
        <w:rPr>
          <w:rFonts w:hint="eastAsia"/>
        </w:rPr>
        <w:t>メソッドでエラーメッセージ</w:t>
      </w:r>
      <w:r w:rsidR="00AC6327">
        <w:rPr>
          <w:rFonts w:hint="eastAsia"/>
        </w:rPr>
        <w:t>(</w:t>
      </w:r>
      <w:r w:rsidR="002D1C65">
        <w:rPr>
          <w:rFonts w:hint="eastAsia"/>
        </w:rPr>
        <w:t>p要素</w:t>
      </w:r>
      <w:r w:rsidR="00AC6327">
        <w:rPr>
          <w:rFonts w:hint="eastAsia"/>
        </w:rPr>
        <w:t>)</w:t>
      </w:r>
      <w:r w:rsidR="002D1C65">
        <w:rPr>
          <w:rFonts w:hint="eastAsia"/>
        </w:rPr>
        <w:t>の削除をします。</w:t>
      </w:r>
    </w:p>
    <w:p w:rsidR="00CF5D19" w:rsidRDefault="00CF5D19" w:rsidP="00A020B0">
      <w:pPr>
        <w:ind w:left="840" w:firstLineChars="100" w:firstLine="210"/>
        <w:jc w:val="left"/>
      </w:pPr>
    </w:p>
    <w:p w:rsidR="00CF5D19" w:rsidRDefault="00CF5D19" w:rsidP="00A020B0">
      <w:pPr>
        <w:ind w:leftChars="0" w:left="0"/>
        <w:jc w:val="left"/>
      </w:pPr>
      <w:r>
        <w:rPr>
          <w:rFonts w:hint="eastAsia"/>
        </w:rPr>
        <w:t>実行結果</w:t>
      </w:r>
    </w:p>
    <w:p w:rsidR="00F4267F" w:rsidRDefault="00B10A73" w:rsidP="00A020B0">
      <w:pPr>
        <w:widowControl/>
        <w:spacing w:line="240" w:lineRule="auto"/>
        <w:ind w:leftChars="0" w:left="0"/>
        <w:jc w:val="left"/>
      </w:pPr>
      <w:r>
        <w:rPr>
          <w:noProof/>
        </w:rPr>
        <w:drawing>
          <wp:inline distT="0" distB="0" distL="0" distR="0">
            <wp:extent cx="6184900" cy="3303905"/>
            <wp:effectExtent l="19050" t="0" r="6350" b="0"/>
            <wp:docPr id="8"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6184900" cy="3303905"/>
                    </a:xfrm>
                    <a:prstGeom prst="rect">
                      <a:avLst/>
                    </a:prstGeom>
                    <a:noFill/>
                    <a:ln w="9525">
                      <a:noFill/>
                      <a:miter lim="800000"/>
                      <a:headEnd/>
                      <a:tailEnd/>
                    </a:ln>
                  </pic:spPr>
                </pic:pic>
              </a:graphicData>
            </a:graphic>
          </wp:inline>
        </w:drawing>
      </w:r>
    </w:p>
    <w:p w:rsidR="00F4267F" w:rsidRDefault="00F4267F" w:rsidP="00A020B0">
      <w:pPr>
        <w:widowControl/>
        <w:spacing w:line="240" w:lineRule="auto"/>
        <w:ind w:leftChars="0" w:left="0"/>
        <w:jc w:val="left"/>
      </w:pPr>
      <w:r>
        <w:br w:type="page"/>
      </w:r>
    </w:p>
    <w:p w:rsidR="00F4267F" w:rsidRDefault="00F4267F" w:rsidP="00A020B0">
      <w:pPr>
        <w:pStyle w:val="1"/>
        <w:spacing w:after="180"/>
        <w:jc w:val="left"/>
      </w:pPr>
      <w:bookmarkStart w:id="18" w:name="_Toc372284242"/>
      <w:bookmarkStart w:id="19" w:name="_Toc476154142"/>
      <w:r>
        <w:rPr>
          <w:rFonts w:hint="eastAsia"/>
        </w:rPr>
        <w:lastRenderedPageBreak/>
        <w:t>Ajaxの</w:t>
      </w:r>
      <w:bookmarkEnd w:id="18"/>
      <w:r w:rsidR="009E1E90">
        <w:rPr>
          <w:rFonts w:hint="eastAsia"/>
        </w:rPr>
        <w:t>概要</w:t>
      </w:r>
      <w:bookmarkEnd w:id="19"/>
    </w:p>
    <w:p w:rsidR="00F4267F" w:rsidRDefault="00F4267F" w:rsidP="00A020B0">
      <w:pPr>
        <w:ind w:left="840" w:firstLineChars="100" w:firstLine="210"/>
        <w:jc w:val="left"/>
      </w:pPr>
      <w:r>
        <w:rPr>
          <w:rFonts w:hint="eastAsia"/>
        </w:rPr>
        <w:t>Ajax</w:t>
      </w:r>
      <w:r w:rsidR="00AC6327">
        <w:rPr>
          <w:rFonts w:hint="eastAsia"/>
        </w:rPr>
        <w:t>(</w:t>
      </w:r>
      <w:r>
        <w:rPr>
          <w:rFonts w:hint="eastAsia"/>
        </w:rPr>
        <w:t>エイジャックス</w:t>
      </w:r>
      <w:r w:rsidR="00AC6327">
        <w:rPr>
          <w:rFonts w:hint="eastAsia"/>
        </w:rPr>
        <w:t>)</w:t>
      </w:r>
      <w:r>
        <w:rPr>
          <w:rFonts w:hint="eastAsia"/>
        </w:rPr>
        <w:t>の登場は、一時期人気が衰えかかっていたJavaScriptが再び脚光を浴びるきっかけとなりました。Ajaxは新しい技術を使わずに既存の技術を組み合わせるだけで新しいサービスを生み出したという点でも非常に画期的でした。本資料ではAjaxで用いられている技術と、Ajaxによる非同期処理について説明します。</w:t>
      </w:r>
    </w:p>
    <w:p w:rsidR="00F4267F" w:rsidRDefault="00F4267F" w:rsidP="00A020B0">
      <w:pPr>
        <w:ind w:left="840" w:firstLineChars="100" w:firstLine="210"/>
        <w:jc w:val="left"/>
      </w:pPr>
      <w:r>
        <w:rPr>
          <w:rFonts w:hint="eastAsia"/>
        </w:rPr>
        <w:t>Ajaxを利用したプログラムについて説明する前に、Ajaxの生い立ちと背景となる技術を見ていきましょう。Ajaxを構成する技術は、いずれもAjaxのために開発されたものではなく、別の用途に使われていた技術を寄せ集めたものです。そのため、統一感がなく使いにくい場合もありますが、1つ1つの技術をおさえていくことで、理解がしやすくなるでしょう。</w:t>
      </w:r>
    </w:p>
    <w:p w:rsidR="00F4267F" w:rsidRDefault="00F4267F" w:rsidP="00A020B0">
      <w:pPr>
        <w:ind w:left="840" w:firstLineChars="100" w:firstLine="210"/>
        <w:jc w:val="left"/>
      </w:pPr>
    </w:p>
    <w:p w:rsidR="00F4267F" w:rsidRPr="00983AAB" w:rsidRDefault="00F4267F" w:rsidP="00A020B0">
      <w:pPr>
        <w:pStyle w:val="2"/>
        <w:spacing w:after="180"/>
        <w:jc w:val="left"/>
      </w:pPr>
      <w:bookmarkStart w:id="20" w:name="_Toc476154143"/>
      <w:r>
        <w:rPr>
          <w:rFonts w:hint="eastAsia"/>
        </w:rPr>
        <w:t>Ajaxとは</w:t>
      </w:r>
      <w:bookmarkEnd w:id="20"/>
    </w:p>
    <w:p w:rsidR="00F4267F" w:rsidRDefault="00F4267F" w:rsidP="00A020B0">
      <w:pPr>
        <w:ind w:left="840"/>
        <w:jc w:val="left"/>
      </w:pPr>
      <w:r>
        <w:rPr>
          <w:rFonts w:hint="eastAsia"/>
        </w:rPr>
        <w:t xml:space="preserve">　Ajaxとは「Asynchronous JavaScript and XML」の略称で、JavaScriptとXMLの技術を使って非同期で通信を行なう開発手法のことを指します。Ajaxを使うとページ遷移を行わずにWebページの一部だけを更新できます。たとえば、Google Mapsではマウス操作で地図をどこまでもスクロールできます。また、Google検索では入力候補のキーワードがリアルタイムに表示されます。</w:t>
      </w:r>
    </w:p>
    <w:p w:rsidR="00F4267F" w:rsidRDefault="00F4267F" w:rsidP="00A020B0">
      <w:pPr>
        <w:ind w:left="840"/>
        <w:jc w:val="left"/>
      </w:pPr>
      <w:r>
        <w:rPr>
          <w:rFonts w:hint="eastAsia"/>
        </w:rPr>
        <w:t xml:space="preserve">　Ajaxがこれほど注目されたのは、Webアプリケーションが苦手とされてきた操作性の悪さを、JavaScriptを積極的に用いることで克服した点にあります。Ajaxは「非同期通信を使用してWebページの一部を置き換える」という技術によって、Webページ全体を書き換えなくてはならないというWeb</w:t>
      </w:r>
      <w:r w:rsidR="001132AC">
        <w:rPr>
          <w:rFonts w:hint="eastAsia"/>
        </w:rPr>
        <w:t>アプリケーションの限界を打ち破り、従来のクライアント/</w:t>
      </w:r>
      <w:r w:rsidR="002B21B7">
        <w:rPr>
          <w:rFonts w:hint="eastAsia"/>
        </w:rPr>
        <w:t>サーバ</w:t>
      </w:r>
      <w:r>
        <w:rPr>
          <w:rFonts w:hint="eastAsia"/>
        </w:rPr>
        <w:t>プリケーションのような画面遷移が少ない操作性の高いアプリケーションの作成を可能としました。</w:t>
      </w:r>
    </w:p>
    <w:p w:rsidR="00F4267F" w:rsidRDefault="00F4267F" w:rsidP="00A020B0">
      <w:pPr>
        <w:ind w:left="840"/>
        <w:jc w:val="left"/>
      </w:pPr>
    </w:p>
    <w:p w:rsidR="00F4267F" w:rsidRPr="00983AAB" w:rsidRDefault="00F4267F" w:rsidP="00A020B0">
      <w:pPr>
        <w:pStyle w:val="2"/>
        <w:spacing w:after="180"/>
        <w:jc w:val="left"/>
      </w:pPr>
      <w:bookmarkStart w:id="21" w:name="_Toc476154144"/>
      <w:r>
        <w:rPr>
          <w:rFonts w:hint="eastAsia"/>
        </w:rPr>
        <w:t>AjaxとJavaScriptライブラリ</w:t>
      </w:r>
      <w:bookmarkEnd w:id="21"/>
    </w:p>
    <w:p w:rsidR="00F4267F" w:rsidRDefault="00F4267F" w:rsidP="00A020B0">
      <w:pPr>
        <w:ind w:left="840" w:firstLineChars="100" w:firstLine="210"/>
        <w:jc w:val="left"/>
      </w:pPr>
      <w:r>
        <w:rPr>
          <w:rFonts w:hint="eastAsia"/>
        </w:rPr>
        <w:t>Ajaxを利用したWeb画面は、JavaScriptを多用するため、コード量が多くなる傾向にあります。そのため、JavaScriptのプログラムで煩雑になりがちなクラスの定義やDOMの操作などの処理を簡単に行うためのJavaScriptライブラリがいくつか提供されています。主なものとして、jQueryやDojo、Prototype.jsなどがあり、これらのライブラリが提供するオブジェクトやメソッドを利用することにより、プログラムのコード量を削減できます。</w:t>
      </w:r>
    </w:p>
    <w:p w:rsidR="00F4267F" w:rsidRDefault="00F4267F" w:rsidP="00A020B0">
      <w:pPr>
        <w:ind w:left="840"/>
        <w:jc w:val="left"/>
      </w:pPr>
      <w:r>
        <w:rPr>
          <w:rFonts w:hint="eastAsia"/>
        </w:rPr>
        <w:t xml:space="preserve">　さらに、これらのJavaScriptライブラリの中には、ツールチップやタブページ、カレンダーによる日付入力などのクライアントアプリケーションに劣らない豊かなUI</w:t>
      </w:r>
      <w:r w:rsidR="00AC6327">
        <w:rPr>
          <w:rFonts w:hint="eastAsia"/>
        </w:rPr>
        <w:t>(</w:t>
      </w:r>
      <w:r>
        <w:rPr>
          <w:rFonts w:hint="eastAsia"/>
        </w:rPr>
        <w:t>画面部品</w:t>
      </w:r>
      <w:r w:rsidR="00AC6327">
        <w:rPr>
          <w:rFonts w:hint="eastAsia"/>
        </w:rPr>
        <w:t>)</w:t>
      </w:r>
      <w:r>
        <w:rPr>
          <w:rFonts w:hint="eastAsia"/>
        </w:rPr>
        <w:t>をJavaScriptで実現しているものもあります。たとえば、jQuery UIのように表現性豊かな画面部品に強みを持ったライブラリもあり、JavaScriptライブラリを使うことで、豊かな表現力をもったWebアプリケーションが簡単に作成できるようになりました。現在では、これらのライブラリによって実現されている技術を総称して「Ajax」と呼ぶこともあります。</w:t>
      </w:r>
    </w:p>
    <w:p w:rsidR="00DA6D12" w:rsidRDefault="00DA6D12" w:rsidP="00A020B0">
      <w:pPr>
        <w:ind w:left="840"/>
        <w:jc w:val="left"/>
      </w:pPr>
      <w:r>
        <w:rPr>
          <w:rFonts w:hint="eastAsia"/>
        </w:rPr>
        <w:t>Ajaxの有名な利用例としては、Googleが提供する各種サービスが挙げられるでしょう。たとえば、地図サービスで有名なGoogle Mapsでは、ページ遷移せずに地図の移動や拡大縮小などを実現しています</w:t>
      </w:r>
    </w:p>
    <w:p w:rsidR="00DA6D12" w:rsidRDefault="00F4267F" w:rsidP="00A020B0">
      <w:pPr>
        <w:ind w:left="840"/>
        <w:jc w:val="left"/>
      </w:pPr>
      <w:r>
        <w:br w:type="page"/>
      </w:r>
    </w:p>
    <w:p w:rsidR="00DA6D12" w:rsidRDefault="00DA6D12" w:rsidP="00A020B0">
      <w:pPr>
        <w:spacing w:line="240" w:lineRule="auto"/>
        <w:ind w:left="840"/>
        <w:jc w:val="left"/>
      </w:pPr>
      <w:r>
        <w:rPr>
          <w:noProof/>
        </w:rPr>
        <w:lastRenderedPageBreak/>
        <w:drawing>
          <wp:inline distT="0" distB="0" distL="0" distR="0">
            <wp:extent cx="5615339" cy="2880000"/>
            <wp:effectExtent l="19050" t="0" r="4411" b="0"/>
            <wp:docPr id="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615339" cy="2880000"/>
                    </a:xfrm>
                    <a:prstGeom prst="rect">
                      <a:avLst/>
                    </a:prstGeom>
                    <a:noFill/>
                    <a:ln w="9525">
                      <a:noFill/>
                      <a:miter lim="800000"/>
                      <a:headEnd/>
                      <a:tailEnd/>
                    </a:ln>
                  </pic:spPr>
                </pic:pic>
              </a:graphicData>
            </a:graphic>
          </wp:inline>
        </w:drawing>
      </w:r>
    </w:p>
    <w:p w:rsidR="00DA6D12" w:rsidRDefault="00DA6D12" w:rsidP="00A020B0">
      <w:pPr>
        <w:ind w:left="840"/>
        <w:jc w:val="left"/>
      </w:pPr>
      <w:r>
        <w:rPr>
          <w:rFonts w:hint="eastAsia"/>
        </w:rPr>
        <w:t xml:space="preserve">Google Maps </w:t>
      </w:r>
      <w:r w:rsidR="00AC6327">
        <w:rPr>
          <w:rFonts w:hint="eastAsia"/>
        </w:rPr>
        <w:t>(</w:t>
      </w:r>
      <w:hyperlink r:id="rId20" w:history="1">
        <w:r w:rsidRPr="00A80512">
          <w:rPr>
            <w:rStyle w:val="af0"/>
            <w:rFonts w:hint="eastAsia"/>
          </w:rPr>
          <w:t>http://maps.google.co.jp/</w:t>
        </w:r>
      </w:hyperlink>
      <w:r w:rsidR="00AC6327">
        <w:rPr>
          <w:rFonts w:hint="eastAsia"/>
        </w:rPr>
        <w:t>)</w:t>
      </w:r>
    </w:p>
    <w:p w:rsidR="00DA6D12" w:rsidRDefault="00DA6D12" w:rsidP="00A020B0">
      <w:pPr>
        <w:ind w:left="840"/>
        <w:jc w:val="left"/>
      </w:pPr>
    </w:p>
    <w:p w:rsidR="00DA6D12" w:rsidRDefault="00DA6D12" w:rsidP="00A020B0">
      <w:pPr>
        <w:ind w:left="840"/>
        <w:jc w:val="left"/>
      </w:pPr>
      <w:r>
        <w:rPr>
          <w:rFonts w:hint="eastAsia"/>
        </w:rPr>
        <w:t xml:space="preserve">　また、Google検索では、Webページを検索する際、検索語の候補をリアルタイムに表示し、入力補助を実現しています。</w:t>
      </w:r>
    </w:p>
    <w:p w:rsidR="00DA6D12" w:rsidRDefault="00DA6D12" w:rsidP="00A020B0">
      <w:pPr>
        <w:ind w:left="840"/>
        <w:jc w:val="left"/>
      </w:pPr>
    </w:p>
    <w:p w:rsidR="00DA6D12" w:rsidRDefault="00DA6D12" w:rsidP="00A020B0">
      <w:pPr>
        <w:spacing w:line="240" w:lineRule="auto"/>
        <w:ind w:left="840"/>
        <w:jc w:val="left"/>
      </w:pPr>
      <w:r>
        <w:rPr>
          <w:noProof/>
        </w:rPr>
        <w:drawing>
          <wp:inline distT="0" distB="0" distL="0" distR="0">
            <wp:extent cx="5607794" cy="2880000"/>
            <wp:effectExtent l="19050" t="0" r="0" b="0"/>
            <wp:docPr id="16"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srcRect/>
                    <a:stretch>
                      <a:fillRect/>
                    </a:stretch>
                  </pic:blipFill>
                  <pic:spPr bwMode="auto">
                    <a:xfrm>
                      <a:off x="0" y="0"/>
                      <a:ext cx="5607794" cy="2880000"/>
                    </a:xfrm>
                    <a:prstGeom prst="rect">
                      <a:avLst/>
                    </a:prstGeom>
                    <a:noFill/>
                    <a:ln w="9525">
                      <a:noFill/>
                      <a:miter lim="800000"/>
                      <a:headEnd/>
                      <a:tailEnd/>
                    </a:ln>
                  </pic:spPr>
                </pic:pic>
              </a:graphicData>
            </a:graphic>
          </wp:inline>
        </w:drawing>
      </w:r>
    </w:p>
    <w:p w:rsidR="00C4177B" w:rsidRDefault="00DA6D12" w:rsidP="00C4177B">
      <w:pPr>
        <w:spacing w:line="240" w:lineRule="auto"/>
        <w:ind w:left="840"/>
        <w:jc w:val="left"/>
      </w:pPr>
      <w:r>
        <w:rPr>
          <w:rFonts w:hint="eastAsia"/>
        </w:rPr>
        <w:t>Google検索での入力補助</w:t>
      </w:r>
      <w:r w:rsidR="00AC6327">
        <w:rPr>
          <w:rFonts w:hint="eastAsia"/>
        </w:rPr>
        <w:t>(</w:t>
      </w:r>
      <w:hyperlink r:id="rId22" w:history="1">
        <w:r w:rsidRPr="00A80512">
          <w:rPr>
            <w:rStyle w:val="af0"/>
            <w:rFonts w:hint="eastAsia"/>
          </w:rPr>
          <w:t>http://www.google.co.jp/</w:t>
        </w:r>
      </w:hyperlink>
      <w:r w:rsidR="00AC6327">
        <w:rPr>
          <w:rFonts w:hint="eastAsia"/>
        </w:rPr>
        <w:t>)</w:t>
      </w:r>
    </w:p>
    <w:p w:rsidR="00DA6D12" w:rsidRDefault="0056751E" w:rsidP="00C4177B">
      <w:pPr>
        <w:spacing w:line="240" w:lineRule="auto"/>
        <w:ind w:left="840"/>
        <w:jc w:val="left"/>
      </w:pPr>
      <w:r>
        <w:rPr>
          <w:rFonts w:hint="eastAsia"/>
        </w:rPr>
        <w:t>いずれも</w:t>
      </w:r>
      <w:r w:rsidR="00DA6D12">
        <w:rPr>
          <w:rFonts w:hint="eastAsia"/>
        </w:rPr>
        <w:t>Web</w:t>
      </w:r>
      <w:r w:rsidR="00880F84">
        <w:rPr>
          <w:rFonts w:hint="eastAsia"/>
        </w:rPr>
        <w:t>ブラウザ</w:t>
      </w:r>
      <w:r w:rsidR="00DA6D12">
        <w:rPr>
          <w:rFonts w:hint="eastAsia"/>
        </w:rPr>
        <w:t>さえあれば利用できるサービスであり大きな反響を呼びました。</w:t>
      </w:r>
    </w:p>
    <w:p w:rsidR="00C4177B" w:rsidRDefault="00C4177B">
      <w:pPr>
        <w:widowControl/>
        <w:spacing w:line="240" w:lineRule="auto"/>
        <w:ind w:leftChars="0" w:left="0"/>
        <w:jc w:val="left"/>
      </w:pPr>
      <w:r>
        <w:br w:type="page"/>
      </w:r>
    </w:p>
    <w:p w:rsidR="00F4267F" w:rsidRDefault="00F4267F" w:rsidP="00A020B0">
      <w:pPr>
        <w:pStyle w:val="2"/>
        <w:spacing w:after="180"/>
        <w:jc w:val="left"/>
      </w:pPr>
      <w:bookmarkStart w:id="22" w:name="_Toc476154145"/>
      <w:r>
        <w:rPr>
          <w:rFonts w:hint="eastAsia"/>
        </w:rPr>
        <w:lastRenderedPageBreak/>
        <w:t>HTTP</w:t>
      </w:r>
      <w:bookmarkEnd w:id="22"/>
    </w:p>
    <w:p w:rsidR="00F4267F" w:rsidRDefault="00F4267F" w:rsidP="00A020B0">
      <w:pPr>
        <w:ind w:left="840" w:firstLineChars="100" w:firstLine="210"/>
        <w:jc w:val="left"/>
      </w:pPr>
      <w:r>
        <w:rPr>
          <w:rFonts w:hint="eastAsia"/>
        </w:rPr>
        <w:t>Ajaxで利用されている技術に、HTTP</w:t>
      </w:r>
      <w:r w:rsidR="00AC6327">
        <w:rPr>
          <w:rFonts w:hint="eastAsia"/>
        </w:rPr>
        <w:t>(</w:t>
      </w:r>
      <w:r>
        <w:rPr>
          <w:rFonts w:hint="eastAsia"/>
        </w:rPr>
        <w:t>HyperText Transfer Protocol</w:t>
      </w:r>
      <w:r w:rsidR="00AC6327">
        <w:rPr>
          <w:rFonts w:hint="eastAsia"/>
        </w:rPr>
        <w:t>)</w:t>
      </w:r>
      <w:r>
        <w:rPr>
          <w:rFonts w:hint="eastAsia"/>
        </w:rPr>
        <w:t>があります。HTTPは、Web</w:t>
      </w:r>
      <w:r w:rsidR="00880F84">
        <w:rPr>
          <w:rFonts w:hint="eastAsia"/>
        </w:rPr>
        <w:t>ブラウザ</w:t>
      </w:r>
      <w:r>
        <w:rPr>
          <w:rFonts w:hint="eastAsia"/>
        </w:rPr>
        <w:t>とWeb</w:t>
      </w:r>
      <w:r w:rsidR="002B21B7">
        <w:rPr>
          <w:rFonts w:hint="eastAsia"/>
        </w:rPr>
        <w:t>サーバ</w:t>
      </w:r>
      <w:r>
        <w:rPr>
          <w:rFonts w:hint="eastAsia"/>
        </w:rPr>
        <w:t>の間でHTMLなどのデータを送受信するための通信プロトコルで、Webアプリケーションにおける通信では一般的に用いられています。</w:t>
      </w:r>
    </w:p>
    <w:p w:rsidR="00F4267F" w:rsidRDefault="00F4267F" w:rsidP="00A020B0">
      <w:pPr>
        <w:ind w:left="840" w:firstLineChars="100" w:firstLine="210"/>
        <w:jc w:val="left"/>
      </w:pPr>
      <w:r>
        <w:rPr>
          <w:rFonts w:hint="eastAsia"/>
        </w:rPr>
        <w:t>HTTPはJavaなどWebアプリケーションの開発言語の多くでサポートされていますが、ほとんどの言語ではHTTPの仕様が隠蔽された形でサポートされています。そのため、それらの言語を使用する場合はHTTPの仕組みを理解していなくてもかまいません。それに対して、Ajaxで利用するXMLHttpRequestオブジェクトではHTTPコマンドやHTTPのフォーマット</w:t>
      </w:r>
      <w:r w:rsidR="00AC6327">
        <w:rPr>
          <w:rFonts w:hint="eastAsia"/>
        </w:rPr>
        <w:t>(</w:t>
      </w:r>
      <w:r>
        <w:rPr>
          <w:rFonts w:hint="eastAsia"/>
        </w:rPr>
        <w:t>リクエストやレスポンスのデータ形式</w:t>
      </w:r>
      <w:r w:rsidR="00AC6327">
        <w:rPr>
          <w:rFonts w:hint="eastAsia"/>
        </w:rPr>
        <w:t>)</w:t>
      </w:r>
      <w:r>
        <w:rPr>
          <w:rFonts w:hint="eastAsia"/>
        </w:rPr>
        <w:t>を隠蔽せずにそのままの形式に近い形で扱うのが特徴です。したがって、jQueryなどのライブラリを使用せずにAjaxを使用する場合はHTTPの知識が必要となります。</w:t>
      </w:r>
    </w:p>
    <w:p w:rsidR="00F4267F" w:rsidRDefault="00F4267F" w:rsidP="00A020B0">
      <w:pPr>
        <w:ind w:left="840" w:firstLineChars="100" w:firstLine="210"/>
        <w:jc w:val="left"/>
      </w:pPr>
    </w:p>
    <w:p w:rsidR="00F4267F" w:rsidRDefault="00F4267F" w:rsidP="00A020B0">
      <w:pPr>
        <w:ind w:left="840"/>
        <w:jc w:val="left"/>
      </w:pPr>
      <w:r>
        <w:rPr>
          <w:rFonts w:hint="eastAsia"/>
        </w:rPr>
        <w:t>リクエストとレスポンス</w:t>
      </w:r>
    </w:p>
    <w:p w:rsidR="00F4267F" w:rsidRDefault="00F4267F" w:rsidP="00A020B0">
      <w:pPr>
        <w:ind w:left="840"/>
        <w:jc w:val="left"/>
      </w:pPr>
      <w:r>
        <w:rPr>
          <w:rFonts w:hint="eastAsia"/>
        </w:rPr>
        <w:t xml:space="preserve">　HTTPはクライアント</w:t>
      </w:r>
      <w:r w:rsidR="00AC6327">
        <w:rPr>
          <w:rFonts w:hint="eastAsia"/>
        </w:rPr>
        <w:t>(</w:t>
      </w:r>
      <w:r>
        <w:rPr>
          <w:rFonts w:hint="eastAsia"/>
        </w:rPr>
        <w:t>Web</w:t>
      </w:r>
      <w:r w:rsidR="00880F84">
        <w:rPr>
          <w:rFonts w:hint="eastAsia"/>
        </w:rPr>
        <w:t>ブラウザ</w:t>
      </w:r>
      <w:r w:rsidR="00AC6327">
        <w:rPr>
          <w:rFonts w:hint="eastAsia"/>
        </w:rPr>
        <w:t>)</w:t>
      </w:r>
      <w:r>
        <w:rPr>
          <w:rFonts w:hint="eastAsia"/>
        </w:rPr>
        <w:t>から</w:t>
      </w:r>
      <w:r w:rsidR="002B21B7">
        <w:rPr>
          <w:rFonts w:hint="eastAsia"/>
        </w:rPr>
        <w:t>サーバ</w:t>
      </w:r>
      <w:r w:rsidR="00AC6327">
        <w:rPr>
          <w:rFonts w:hint="eastAsia"/>
        </w:rPr>
        <w:t>(</w:t>
      </w:r>
      <w:r>
        <w:rPr>
          <w:rFonts w:hint="eastAsia"/>
        </w:rPr>
        <w:t>Web</w:t>
      </w:r>
      <w:r w:rsidR="002B21B7">
        <w:rPr>
          <w:rFonts w:hint="eastAsia"/>
        </w:rPr>
        <w:t>サーバ</w:t>
      </w:r>
      <w:r w:rsidR="00AC6327">
        <w:rPr>
          <w:rFonts w:hint="eastAsia"/>
        </w:rPr>
        <w:t>)</w:t>
      </w:r>
      <w:r>
        <w:rPr>
          <w:rFonts w:hint="eastAsia"/>
        </w:rPr>
        <w:t>に対して要求を送信し、その要求に</w:t>
      </w:r>
      <w:r w:rsidR="002B21B7">
        <w:rPr>
          <w:rFonts w:hint="eastAsia"/>
        </w:rPr>
        <w:t>サーバ</w:t>
      </w:r>
      <w:r>
        <w:rPr>
          <w:rFonts w:hint="eastAsia"/>
        </w:rPr>
        <w:t>が応答するというシンプルな仕組みで構成されます。クライアントからの要求のことを「リクエスト」、</w:t>
      </w:r>
      <w:r w:rsidR="002B21B7">
        <w:rPr>
          <w:rFonts w:hint="eastAsia"/>
        </w:rPr>
        <w:t>サーバ</w:t>
      </w:r>
      <w:r>
        <w:rPr>
          <w:rFonts w:hint="eastAsia"/>
        </w:rPr>
        <w:t>からの応答のことを「レスポンス」と呼びます</w:t>
      </w:r>
      <w:r w:rsidR="00AC6327">
        <w:rPr>
          <w:rFonts w:hint="eastAsia"/>
        </w:rPr>
        <w:t>(</w:t>
      </w:r>
      <w:r>
        <w:rPr>
          <w:rFonts w:hint="eastAsia"/>
        </w:rPr>
        <w:t>図1</w:t>
      </w:r>
      <w:r w:rsidR="00AC6327">
        <w:rPr>
          <w:rFonts w:hint="eastAsia"/>
        </w:rPr>
        <w:t>)</w:t>
      </w:r>
      <w:r>
        <w:rPr>
          <w:rFonts w:hint="eastAsia"/>
        </w:rPr>
        <w:t>。1つの処理は、必ず1回のリクエストと1回のレスポンスで構成され、レスポンスが返ってきた段階で処理が完結します。HTTPでは1つのクライアントとの間の通信を維持できないため、ログイン状態を保持する場合など、複数のリクエストの関連を持ち続ける場合は</w:t>
      </w:r>
      <w:r w:rsidR="002B21B7">
        <w:rPr>
          <w:rFonts w:hint="eastAsia"/>
        </w:rPr>
        <w:t>サーバ</w:t>
      </w:r>
      <w:r>
        <w:rPr>
          <w:rFonts w:hint="eastAsia"/>
        </w:rPr>
        <w:t>側から何らかの仕組みを作り込む必要があります。</w:t>
      </w:r>
    </w:p>
    <w:p w:rsidR="00F4267F" w:rsidRDefault="00F4267F" w:rsidP="00A020B0">
      <w:pPr>
        <w:ind w:left="840"/>
        <w:jc w:val="left"/>
      </w:pPr>
    </w:p>
    <w:p w:rsidR="00F4267F" w:rsidRDefault="00F4267F" w:rsidP="00A020B0">
      <w:pPr>
        <w:ind w:left="840"/>
        <w:jc w:val="left"/>
      </w:pPr>
    </w:p>
    <w:p w:rsidR="00F4267F" w:rsidRDefault="00F4267F" w:rsidP="00A020B0">
      <w:pPr>
        <w:ind w:left="840"/>
        <w:jc w:val="left"/>
      </w:pPr>
    </w:p>
    <w:p w:rsidR="00F4267F" w:rsidRDefault="00110AB1" w:rsidP="00A020B0">
      <w:pPr>
        <w:ind w:left="840"/>
        <w:jc w:val="left"/>
      </w:pPr>
      <w:r>
        <w:rPr>
          <w:noProof/>
        </w:rPr>
        <w:pict>
          <v:group id="_x0000_s59899" style="position:absolute;left:0;text-align:left;margin-left:74.2pt;margin-top:11.45pt;width:299.15pt;height:131.3pt;z-index:253502464" coordorigin="2564,9209" coordsize="5983,2626">
            <v:shapetype id="_x0000_t202" coordsize="21600,21600" o:spt="202" path="m,l,21600r21600,l21600,xe">
              <v:stroke joinstyle="miter"/>
              <v:path gradientshapeok="t" o:connecttype="rect"/>
            </v:shapetype>
            <v:shape id="_x0000_s59880" type="#_x0000_t202" style="position:absolute;left:4502;top:9562;width:1943;height:685" o:regroupid="68" filled="f" stroked="f">
              <v:textbox style="mso-next-textbox:#_x0000_s59880" inset="5.85pt,.7pt,5.85pt,.7pt">
                <w:txbxContent>
                  <w:p w:rsidR="00AF5E8F" w:rsidRPr="00AA5078" w:rsidRDefault="00AF5E8F" w:rsidP="00F4267F">
                    <w:pPr>
                      <w:ind w:leftChars="0"/>
                      <w:rPr>
                        <w:sz w:val="18"/>
                        <w:szCs w:val="18"/>
                      </w:rPr>
                    </w:pPr>
                    <w:r w:rsidRPr="00AA5078">
                      <w:rPr>
                        <w:rFonts w:hint="eastAsia"/>
                        <w:sz w:val="18"/>
                        <w:szCs w:val="18"/>
                      </w:rPr>
                      <w:t>リクエスト</w:t>
                    </w:r>
                  </w:p>
                  <w:p w:rsidR="00AF5E8F" w:rsidRDefault="00AF5E8F" w:rsidP="00F4267F">
                    <w:pPr>
                      <w:ind w:leftChars="0" w:left="0"/>
                    </w:pPr>
                    <w:r>
                      <w:rPr>
                        <w:rFonts w:hint="eastAsia"/>
                        <w:sz w:val="18"/>
                        <w:szCs w:val="18"/>
                      </w:rPr>
                      <w:t>(</w:t>
                    </w:r>
                    <w:r w:rsidRPr="00AA5078">
                      <w:rPr>
                        <w:rFonts w:hint="eastAsia"/>
                        <w:sz w:val="18"/>
                        <w:szCs w:val="18"/>
                      </w:rPr>
                      <w:t>要求：処理の依頼</w:t>
                    </w:r>
                    <w:r>
                      <w:rPr>
                        <w:rFonts w:hint="eastAsia"/>
                        <w:sz w:val="18"/>
                        <w:szCs w:val="18"/>
                      </w:rPr>
                      <w:t>)</w:t>
                    </w:r>
                  </w:p>
                </w:txbxContent>
              </v:textbox>
            </v:shape>
            <v:shape id="_x0000_s59881" type="#_x0000_t202" style="position:absolute;left:4516;top:11150;width:1943;height:685" o:regroupid="68" filled="f" stroked="f">
              <v:textbox style="mso-next-textbox:#_x0000_s59881" inset="5.85pt,.7pt,5.85pt,.7pt">
                <w:txbxContent>
                  <w:p w:rsidR="00AF5E8F" w:rsidRPr="00AA5078" w:rsidRDefault="00AF5E8F" w:rsidP="00F4267F">
                    <w:pPr>
                      <w:ind w:leftChars="0"/>
                      <w:rPr>
                        <w:sz w:val="18"/>
                        <w:szCs w:val="18"/>
                      </w:rPr>
                    </w:pPr>
                    <w:r w:rsidRPr="00AA5078">
                      <w:rPr>
                        <w:rFonts w:hint="eastAsia"/>
                        <w:sz w:val="18"/>
                        <w:szCs w:val="18"/>
                      </w:rPr>
                      <w:t>レスポンス</w:t>
                    </w:r>
                  </w:p>
                  <w:p w:rsidR="00AF5E8F" w:rsidRPr="00AA5078" w:rsidRDefault="00AF5E8F" w:rsidP="00F4267F">
                    <w:pPr>
                      <w:ind w:leftChars="0" w:left="0"/>
                      <w:rPr>
                        <w:sz w:val="18"/>
                        <w:szCs w:val="18"/>
                      </w:rPr>
                    </w:pPr>
                    <w:r>
                      <w:rPr>
                        <w:rFonts w:hint="eastAsia"/>
                        <w:sz w:val="18"/>
                        <w:szCs w:val="18"/>
                      </w:rPr>
                      <w:t>(</w:t>
                    </w:r>
                    <w:r w:rsidRPr="00AA5078">
                      <w:rPr>
                        <w:rFonts w:hint="eastAsia"/>
                        <w:sz w:val="18"/>
                        <w:szCs w:val="18"/>
                      </w:rPr>
                      <w:t>応答：処理の結果</w:t>
                    </w:r>
                    <w:r>
                      <w:rPr>
                        <w:rFonts w:hint="eastAsia"/>
                        <w:sz w:val="18"/>
                        <w:szCs w:val="18"/>
                      </w:rPr>
                      <w:t>)</w:t>
                    </w:r>
                  </w:p>
                </w:txbxContent>
              </v:textbox>
            </v:shape>
            <v:shape id="_x0000_s59882" type="#_x0000_t202" style="position:absolute;left:7018;top:9209;width:1529;height:685" o:regroupid="68" filled="f" stroked="f">
              <v:textbox style="mso-next-textbox:#_x0000_s59882" inset="5.85pt,.7pt,5.85pt,.7pt">
                <w:txbxContent>
                  <w:p w:rsidR="00AF5E8F" w:rsidRPr="00AA5078" w:rsidRDefault="00AF5E8F" w:rsidP="00F4267F">
                    <w:pPr>
                      <w:ind w:leftChars="0" w:left="0" w:firstLineChars="200" w:firstLine="360"/>
                      <w:rPr>
                        <w:sz w:val="18"/>
                        <w:szCs w:val="18"/>
                      </w:rPr>
                    </w:pPr>
                    <w:r>
                      <w:rPr>
                        <w:rFonts w:hint="eastAsia"/>
                        <w:sz w:val="18"/>
                        <w:szCs w:val="18"/>
                      </w:rPr>
                      <w:t>サーバ</w:t>
                    </w:r>
                  </w:p>
                  <w:p w:rsidR="00AF5E8F" w:rsidRDefault="00AF5E8F" w:rsidP="00F4267F">
                    <w:pPr>
                      <w:ind w:leftChars="0" w:left="0"/>
                    </w:pPr>
                    <w:r>
                      <w:rPr>
                        <w:rFonts w:hint="eastAsia"/>
                        <w:sz w:val="18"/>
                        <w:szCs w:val="18"/>
                      </w:rPr>
                      <w:t>(Webサーバ)</w:t>
                    </w:r>
                  </w:p>
                </w:txbxContent>
              </v:textbox>
            </v:shape>
            <v:shape id="_x0000_s59883" type="#_x0000_t202" style="position:absolute;left:2564;top:9263;width:2008;height:685" o:regroupid="68" filled="f" stroked="f">
              <v:textbox style="mso-next-textbox:#_x0000_s59883" inset="5.85pt,.7pt,5.85pt,.7pt">
                <w:txbxContent>
                  <w:p w:rsidR="00AF5E8F" w:rsidRPr="00AA5078" w:rsidRDefault="00AF5E8F" w:rsidP="00F4267F">
                    <w:pPr>
                      <w:ind w:leftChars="0" w:left="0" w:firstLineChars="200" w:firstLine="360"/>
                      <w:rPr>
                        <w:sz w:val="18"/>
                        <w:szCs w:val="18"/>
                      </w:rPr>
                    </w:pPr>
                    <w:r>
                      <w:rPr>
                        <w:rFonts w:hint="eastAsia"/>
                        <w:sz w:val="18"/>
                        <w:szCs w:val="18"/>
                      </w:rPr>
                      <w:t>クライアント</w:t>
                    </w:r>
                  </w:p>
                  <w:p w:rsidR="00AF5E8F" w:rsidRDefault="00AF5E8F" w:rsidP="00F4267F">
                    <w:pPr>
                      <w:ind w:leftChars="0" w:left="0"/>
                    </w:pPr>
                    <w:r>
                      <w:rPr>
                        <w:rFonts w:hint="eastAsia"/>
                        <w:sz w:val="18"/>
                        <w:szCs w:val="18"/>
                      </w:rPr>
                      <w:t>(Webブラウザなど)</w:t>
                    </w:r>
                  </w:p>
                </w:txbxContent>
              </v:textbox>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_x0000_s59873" type="#_x0000_t16" style="position:absolute;left:6673;top:9948;width:1818;height:1733" o:regroupid="68" fillcolor="#f2f2f2 [3052]">
              <v:textbox inset="5.85pt,.7pt,5.85pt,.7pt"/>
            </v:shape>
            <v:shape id="_x0000_s59874" type="#_x0000_t16" style="position:absolute;left:2838;top:11013;width:1538;height:668" o:regroupid="68" fillcolor="#f2f2f2 [3052]">
              <v:textbox inset="5.85pt,.7pt,5.85pt,.7pt"/>
            </v:shape>
            <v:group id="_x0000_s59875" style="position:absolute;left:2838;top:10044;width:1524;height:1002" coordorigin="2684,2936" coordsize="1944,1258" o:regroupid="68">
              <v:rect id="_x0000_s59876" style="position:absolute;left:2684;top:2936;width:1944;height:1258" fillcolor="#d8d8d8 [2732]">
                <v:textbox inset="5.85pt,.7pt,5.85pt,.7pt"/>
              </v:rect>
              <v:rect id="_x0000_s59877" style="position:absolute;left:2760;top:3016;width:1792;height:1108">
                <v:textbox inset="5.85pt,.7pt,5.85pt,.7pt"/>
              </v:rect>
            </v:group>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59878" type="#_x0000_t66" style="position:absolute;left:4518;top:10860;width:1984;height:399;mso-position-horizontal-relative:margin" o:regroupid="68" adj="3248,6061">
              <v:textbox inset="5.85pt,.7pt,5.85pt,.7pt"/>
            </v:shape>
            <v:shape id="_x0000_s59879" type="#_x0000_t66" style="position:absolute;left:4505;top:10288;width:1984;height:399;rotation:180;mso-position-horizontal-relative:margin" o:regroupid="68" adj="3248,6061">
              <v:textbox inset="5.85pt,.7pt,5.85pt,.7pt"/>
            </v:shape>
          </v:group>
        </w:pict>
      </w:r>
    </w:p>
    <w:p w:rsidR="00F4267F" w:rsidRDefault="00F4267F" w:rsidP="00A020B0">
      <w:pPr>
        <w:ind w:left="840"/>
        <w:jc w:val="left"/>
      </w:pPr>
    </w:p>
    <w:p w:rsidR="00F4267F" w:rsidRDefault="00F4267F" w:rsidP="00A020B0">
      <w:pPr>
        <w:ind w:left="840"/>
        <w:jc w:val="left"/>
      </w:pPr>
    </w:p>
    <w:p w:rsidR="00F4267F" w:rsidRDefault="00F4267F" w:rsidP="00A020B0">
      <w:pPr>
        <w:ind w:left="840"/>
        <w:jc w:val="left"/>
      </w:pPr>
    </w:p>
    <w:p w:rsidR="00F4267F" w:rsidRDefault="00F4267F" w:rsidP="00A020B0">
      <w:pPr>
        <w:ind w:left="840"/>
        <w:jc w:val="left"/>
      </w:pPr>
    </w:p>
    <w:p w:rsidR="00F4267F" w:rsidRDefault="00F4267F" w:rsidP="00A020B0">
      <w:pPr>
        <w:ind w:left="840"/>
        <w:jc w:val="left"/>
      </w:pPr>
    </w:p>
    <w:p w:rsidR="00F4267F" w:rsidRDefault="00F4267F" w:rsidP="00A020B0">
      <w:pPr>
        <w:ind w:left="840"/>
        <w:jc w:val="left"/>
      </w:pPr>
    </w:p>
    <w:p w:rsidR="00F4267F" w:rsidRDefault="00F4267F" w:rsidP="00A020B0">
      <w:pPr>
        <w:ind w:left="840"/>
        <w:jc w:val="left"/>
      </w:pPr>
    </w:p>
    <w:p w:rsidR="00F4267F" w:rsidRDefault="00F4267F" w:rsidP="00A020B0">
      <w:pPr>
        <w:ind w:left="840"/>
        <w:jc w:val="left"/>
      </w:pPr>
    </w:p>
    <w:p w:rsidR="00F4267F" w:rsidRDefault="00F4267F" w:rsidP="00A020B0">
      <w:pPr>
        <w:ind w:left="840" w:firstLineChars="250" w:firstLine="525"/>
        <w:jc w:val="left"/>
      </w:pPr>
      <w:r>
        <w:rPr>
          <w:rFonts w:hint="eastAsia"/>
        </w:rPr>
        <w:t>リクエストとレスポンス</w:t>
      </w:r>
    </w:p>
    <w:p w:rsidR="00F4267F" w:rsidRDefault="00F4267F" w:rsidP="00A020B0">
      <w:pPr>
        <w:ind w:left="840"/>
        <w:jc w:val="left"/>
      </w:pPr>
      <w:r>
        <w:br w:type="page"/>
      </w:r>
    </w:p>
    <w:p w:rsidR="00BE1F52" w:rsidRDefault="00BE1F52" w:rsidP="00A020B0">
      <w:pPr>
        <w:pStyle w:val="2"/>
        <w:spacing w:after="180"/>
        <w:jc w:val="left"/>
      </w:pPr>
      <w:bookmarkStart w:id="23" w:name="_Toc476154146"/>
      <w:r>
        <w:rPr>
          <w:rFonts w:hint="eastAsia"/>
        </w:rPr>
        <w:lastRenderedPageBreak/>
        <w:t>jQueryによるAjax</w:t>
      </w:r>
      <w:bookmarkEnd w:id="23"/>
    </w:p>
    <w:p w:rsidR="00BE1F52" w:rsidRDefault="00BE1F52" w:rsidP="00A020B0">
      <w:pPr>
        <w:ind w:left="840"/>
        <w:jc w:val="left"/>
      </w:pPr>
      <w:r>
        <w:rPr>
          <w:rFonts w:hint="eastAsia"/>
        </w:rPr>
        <w:t xml:space="preserve">　jQueryはAjaxのためのユーティリティとして</w:t>
      </w:r>
      <w:r w:rsidR="00A129B1">
        <w:rPr>
          <w:rFonts w:hint="eastAsia"/>
        </w:rPr>
        <w:t>下記</w:t>
      </w:r>
      <w:r>
        <w:rPr>
          <w:rFonts w:hint="eastAsia"/>
        </w:rPr>
        <w:t>のメソッドを提供しています。これらのメソッドにより手軽にAjaxを使用することができます。</w:t>
      </w:r>
    </w:p>
    <w:p w:rsidR="00BE1F52" w:rsidRDefault="00BE1F52" w:rsidP="00A020B0">
      <w:pPr>
        <w:ind w:left="840"/>
        <w:jc w:val="left"/>
      </w:pPr>
    </w:p>
    <w:p w:rsidR="00BE1F52" w:rsidRDefault="00BE1F52" w:rsidP="00A020B0">
      <w:pPr>
        <w:ind w:leftChars="190" w:left="399" w:firstLineChars="150" w:firstLine="315"/>
        <w:jc w:val="left"/>
      </w:pPr>
      <w:r>
        <w:rPr>
          <w:rFonts w:hint="eastAsia"/>
        </w:rPr>
        <w:t>jQueryが提供するAjax用のユーティリティメソッド</w:t>
      </w:r>
    </w:p>
    <w:tbl>
      <w:tblPr>
        <w:tblStyle w:val="af"/>
        <w:tblW w:w="0" w:type="auto"/>
        <w:tblInd w:w="840" w:type="dxa"/>
        <w:tblLook w:val="04A0"/>
      </w:tblPr>
      <w:tblGrid>
        <w:gridCol w:w="3379"/>
        <w:gridCol w:w="5743"/>
      </w:tblGrid>
      <w:tr w:rsidR="00BE1F52" w:rsidTr="002C30D6">
        <w:tc>
          <w:tcPr>
            <w:tcW w:w="3379" w:type="dxa"/>
            <w:shd w:val="clear" w:color="auto" w:fill="DAEEF3" w:themeFill="accent5" w:themeFillTint="33"/>
          </w:tcPr>
          <w:p w:rsidR="00BE1F52" w:rsidRPr="002C30D6" w:rsidRDefault="00BE1F52" w:rsidP="002C30D6">
            <w:pPr>
              <w:ind w:leftChars="0" w:left="0"/>
              <w:jc w:val="left"/>
              <w:rPr>
                <w:b/>
                <w:color w:val="31849B" w:themeColor="accent5" w:themeShade="BF"/>
              </w:rPr>
            </w:pPr>
            <w:r w:rsidRPr="002C30D6">
              <w:rPr>
                <w:rFonts w:hint="eastAsia"/>
                <w:b/>
                <w:color w:val="31849B" w:themeColor="accent5" w:themeShade="BF"/>
              </w:rPr>
              <w:t>メソッド名</w:t>
            </w:r>
            <w:r w:rsidR="002C30D6" w:rsidRPr="002C30D6">
              <w:rPr>
                <w:rFonts w:hint="eastAsia"/>
                <w:b/>
                <w:color w:val="31849B" w:themeColor="accent5" w:themeShade="BF"/>
              </w:rPr>
              <w:t>/</w:t>
            </w:r>
            <w:r w:rsidRPr="002C30D6">
              <w:rPr>
                <w:rFonts w:hint="eastAsia"/>
                <w:b/>
                <w:color w:val="31849B" w:themeColor="accent5" w:themeShade="BF"/>
              </w:rPr>
              <w:t>構文</w:t>
            </w:r>
          </w:p>
        </w:tc>
        <w:tc>
          <w:tcPr>
            <w:tcW w:w="5743" w:type="dxa"/>
            <w:shd w:val="clear" w:color="auto" w:fill="DAEEF3" w:themeFill="accent5" w:themeFillTint="33"/>
          </w:tcPr>
          <w:p w:rsidR="00BE1F52" w:rsidRPr="002C30D6" w:rsidRDefault="00BE1F52" w:rsidP="00A020B0">
            <w:pPr>
              <w:ind w:leftChars="0" w:left="0"/>
              <w:jc w:val="left"/>
              <w:rPr>
                <w:b/>
                <w:color w:val="31849B" w:themeColor="accent5" w:themeShade="BF"/>
              </w:rPr>
            </w:pPr>
            <w:r w:rsidRPr="002C30D6">
              <w:rPr>
                <w:rFonts w:hint="eastAsia"/>
                <w:b/>
                <w:color w:val="31849B" w:themeColor="accent5" w:themeShade="BF"/>
              </w:rPr>
              <w:t>説明</w:t>
            </w:r>
          </w:p>
        </w:tc>
      </w:tr>
      <w:tr w:rsidR="00BE1F52" w:rsidTr="00B46B30">
        <w:tc>
          <w:tcPr>
            <w:tcW w:w="3379" w:type="dxa"/>
          </w:tcPr>
          <w:p w:rsidR="00BE1F52" w:rsidRPr="0072713C" w:rsidRDefault="00BE1F52" w:rsidP="00A020B0">
            <w:pPr>
              <w:ind w:leftChars="0" w:left="0"/>
              <w:jc w:val="left"/>
              <w:rPr>
                <w:sz w:val="18"/>
                <w:szCs w:val="18"/>
              </w:rPr>
            </w:pPr>
            <w:r w:rsidRPr="0072713C">
              <w:rPr>
                <w:rFonts w:hint="eastAsia"/>
                <w:sz w:val="18"/>
                <w:szCs w:val="18"/>
              </w:rPr>
              <w:t>load</w:t>
            </w:r>
            <w:r w:rsidR="00AC6327" w:rsidRPr="0072713C">
              <w:rPr>
                <w:rFonts w:hint="eastAsia"/>
                <w:sz w:val="18"/>
                <w:szCs w:val="18"/>
              </w:rPr>
              <w:t>(</w:t>
            </w:r>
            <w:r w:rsidRPr="0072713C">
              <w:rPr>
                <w:rFonts w:hint="eastAsia"/>
                <w:sz w:val="18"/>
                <w:szCs w:val="18"/>
              </w:rPr>
              <w:t>url[,data][,callback]</w:t>
            </w:r>
            <w:r w:rsidR="00AC6327" w:rsidRPr="0072713C">
              <w:rPr>
                <w:rFonts w:hint="eastAsia"/>
                <w:sz w:val="18"/>
                <w:szCs w:val="18"/>
              </w:rPr>
              <w:t>)</w:t>
            </w:r>
          </w:p>
        </w:tc>
        <w:tc>
          <w:tcPr>
            <w:tcW w:w="5743" w:type="dxa"/>
          </w:tcPr>
          <w:p w:rsidR="00BE1F52" w:rsidRPr="0072713C" w:rsidRDefault="00BE1F52" w:rsidP="00A020B0">
            <w:pPr>
              <w:ind w:leftChars="0" w:left="0"/>
              <w:jc w:val="left"/>
              <w:rPr>
                <w:sz w:val="18"/>
                <w:szCs w:val="18"/>
              </w:rPr>
            </w:pPr>
            <w:r w:rsidRPr="0072713C">
              <w:rPr>
                <w:rFonts w:hint="eastAsia"/>
                <w:sz w:val="18"/>
                <w:szCs w:val="18"/>
              </w:rPr>
              <w:t>jQueryオブジェクトが選択している要素にAjaxで取得したHTMLを挿入する</w:t>
            </w:r>
          </w:p>
        </w:tc>
      </w:tr>
      <w:tr w:rsidR="00BE1F52" w:rsidTr="00B46B30">
        <w:tc>
          <w:tcPr>
            <w:tcW w:w="3379" w:type="dxa"/>
          </w:tcPr>
          <w:p w:rsidR="00BE1F52" w:rsidRPr="0072713C" w:rsidRDefault="00BE1F52" w:rsidP="00A020B0">
            <w:pPr>
              <w:ind w:leftChars="0" w:left="0"/>
              <w:jc w:val="left"/>
              <w:rPr>
                <w:sz w:val="18"/>
                <w:szCs w:val="18"/>
              </w:rPr>
            </w:pPr>
            <w:r w:rsidRPr="0072713C">
              <w:rPr>
                <w:rFonts w:hint="eastAsia"/>
                <w:sz w:val="18"/>
                <w:szCs w:val="18"/>
              </w:rPr>
              <w:t>getScript</w:t>
            </w:r>
            <w:r w:rsidR="00AC6327" w:rsidRPr="0072713C">
              <w:rPr>
                <w:rFonts w:hint="eastAsia"/>
                <w:sz w:val="18"/>
                <w:szCs w:val="18"/>
              </w:rPr>
              <w:t>(</w:t>
            </w:r>
            <w:r w:rsidRPr="0072713C">
              <w:rPr>
                <w:rFonts w:hint="eastAsia"/>
                <w:sz w:val="18"/>
                <w:szCs w:val="18"/>
              </w:rPr>
              <w:t>url[,callback]</w:t>
            </w:r>
            <w:r w:rsidR="00AC6327" w:rsidRPr="0072713C">
              <w:rPr>
                <w:rFonts w:hint="eastAsia"/>
                <w:sz w:val="18"/>
                <w:szCs w:val="18"/>
              </w:rPr>
              <w:t>)</w:t>
            </w:r>
          </w:p>
        </w:tc>
        <w:tc>
          <w:tcPr>
            <w:tcW w:w="5743" w:type="dxa"/>
          </w:tcPr>
          <w:p w:rsidR="00BE1F52" w:rsidRPr="0072713C" w:rsidRDefault="00BE1F52" w:rsidP="00A020B0">
            <w:pPr>
              <w:ind w:leftChars="0" w:left="0"/>
              <w:jc w:val="left"/>
              <w:rPr>
                <w:sz w:val="18"/>
                <w:szCs w:val="18"/>
              </w:rPr>
            </w:pPr>
            <w:r w:rsidRPr="0072713C">
              <w:rPr>
                <w:rFonts w:hint="eastAsia"/>
                <w:sz w:val="18"/>
                <w:szCs w:val="18"/>
              </w:rPr>
              <w:t>JavaScriptを取得して実行する</w:t>
            </w:r>
          </w:p>
        </w:tc>
      </w:tr>
      <w:tr w:rsidR="00BE1F52" w:rsidTr="00B46B30">
        <w:tc>
          <w:tcPr>
            <w:tcW w:w="3379" w:type="dxa"/>
          </w:tcPr>
          <w:p w:rsidR="00BE1F52" w:rsidRPr="0072713C" w:rsidRDefault="00BE1F52" w:rsidP="00A020B0">
            <w:pPr>
              <w:ind w:leftChars="0" w:left="0"/>
              <w:jc w:val="left"/>
              <w:rPr>
                <w:sz w:val="18"/>
                <w:szCs w:val="18"/>
              </w:rPr>
            </w:pPr>
            <w:r w:rsidRPr="0072713C">
              <w:rPr>
                <w:rFonts w:hint="eastAsia"/>
                <w:sz w:val="18"/>
                <w:szCs w:val="18"/>
              </w:rPr>
              <w:t>getJSON</w:t>
            </w:r>
            <w:r w:rsidR="00AC6327" w:rsidRPr="0072713C">
              <w:rPr>
                <w:rFonts w:hint="eastAsia"/>
                <w:sz w:val="18"/>
                <w:szCs w:val="18"/>
              </w:rPr>
              <w:t>(</w:t>
            </w:r>
            <w:r w:rsidRPr="0072713C">
              <w:rPr>
                <w:rFonts w:hint="eastAsia"/>
                <w:sz w:val="18"/>
                <w:szCs w:val="18"/>
              </w:rPr>
              <w:t>url[,data][,callback]</w:t>
            </w:r>
            <w:r w:rsidR="00AC6327" w:rsidRPr="0072713C">
              <w:rPr>
                <w:rFonts w:hint="eastAsia"/>
                <w:sz w:val="18"/>
                <w:szCs w:val="18"/>
              </w:rPr>
              <w:t>)</w:t>
            </w:r>
          </w:p>
        </w:tc>
        <w:tc>
          <w:tcPr>
            <w:tcW w:w="5743" w:type="dxa"/>
          </w:tcPr>
          <w:p w:rsidR="00BE1F52" w:rsidRPr="0072713C" w:rsidRDefault="00BE1F52" w:rsidP="00A020B0">
            <w:pPr>
              <w:ind w:leftChars="0" w:left="0"/>
              <w:jc w:val="left"/>
              <w:rPr>
                <w:sz w:val="18"/>
                <w:szCs w:val="18"/>
              </w:rPr>
            </w:pPr>
            <w:r w:rsidRPr="0072713C">
              <w:rPr>
                <w:rFonts w:hint="eastAsia"/>
                <w:sz w:val="18"/>
                <w:szCs w:val="18"/>
              </w:rPr>
              <w:t>JSONを取得する</w:t>
            </w:r>
          </w:p>
        </w:tc>
      </w:tr>
      <w:tr w:rsidR="00BE1F52" w:rsidTr="00B46B30">
        <w:tc>
          <w:tcPr>
            <w:tcW w:w="3379" w:type="dxa"/>
          </w:tcPr>
          <w:p w:rsidR="00BE1F52" w:rsidRPr="0072713C" w:rsidRDefault="00BE1F52" w:rsidP="00A020B0">
            <w:pPr>
              <w:ind w:leftChars="0" w:left="0"/>
              <w:jc w:val="left"/>
              <w:rPr>
                <w:sz w:val="18"/>
                <w:szCs w:val="18"/>
              </w:rPr>
            </w:pPr>
            <w:r w:rsidRPr="0072713C">
              <w:rPr>
                <w:rFonts w:hint="eastAsia"/>
                <w:sz w:val="18"/>
                <w:szCs w:val="18"/>
              </w:rPr>
              <w:t>get</w:t>
            </w:r>
            <w:r w:rsidR="00AC6327" w:rsidRPr="0072713C">
              <w:rPr>
                <w:rFonts w:hint="eastAsia"/>
                <w:sz w:val="18"/>
                <w:szCs w:val="18"/>
              </w:rPr>
              <w:t>(</w:t>
            </w:r>
            <w:r w:rsidRPr="0072713C">
              <w:rPr>
                <w:rFonts w:hint="eastAsia"/>
                <w:sz w:val="18"/>
                <w:szCs w:val="18"/>
              </w:rPr>
              <w:t>url[,data][,callback]</w:t>
            </w:r>
            <w:r w:rsidR="00AC6327" w:rsidRPr="0072713C">
              <w:rPr>
                <w:rFonts w:hint="eastAsia"/>
                <w:sz w:val="18"/>
                <w:szCs w:val="18"/>
              </w:rPr>
              <w:t>)</w:t>
            </w:r>
          </w:p>
        </w:tc>
        <w:tc>
          <w:tcPr>
            <w:tcW w:w="5743" w:type="dxa"/>
          </w:tcPr>
          <w:p w:rsidR="00BE1F52" w:rsidRPr="0072713C" w:rsidRDefault="00BE1F52" w:rsidP="00A020B0">
            <w:pPr>
              <w:ind w:leftChars="0" w:left="0"/>
              <w:jc w:val="left"/>
              <w:rPr>
                <w:sz w:val="18"/>
                <w:szCs w:val="18"/>
              </w:rPr>
            </w:pPr>
            <w:r w:rsidRPr="0072713C">
              <w:rPr>
                <w:rFonts w:hint="eastAsia"/>
                <w:sz w:val="18"/>
                <w:szCs w:val="18"/>
              </w:rPr>
              <w:t>GETリクエストを送信する</w:t>
            </w:r>
          </w:p>
        </w:tc>
      </w:tr>
      <w:tr w:rsidR="00BE1F52" w:rsidTr="00B46B30">
        <w:tc>
          <w:tcPr>
            <w:tcW w:w="3379" w:type="dxa"/>
          </w:tcPr>
          <w:p w:rsidR="00BE1F52" w:rsidRPr="0072713C" w:rsidRDefault="00BE1F52" w:rsidP="00A020B0">
            <w:pPr>
              <w:ind w:leftChars="0" w:left="0"/>
              <w:jc w:val="left"/>
              <w:rPr>
                <w:sz w:val="18"/>
                <w:szCs w:val="18"/>
              </w:rPr>
            </w:pPr>
            <w:r w:rsidRPr="0072713C">
              <w:rPr>
                <w:rFonts w:hint="eastAsia"/>
                <w:sz w:val="18"/>
                <w:szCs w:val="18"/>
              </w:rPr>
              <w:t>post</w:t>
            </w:r>
            <w:r w:rsidR="00AC6327" w:rsidRPr="0072713C">
              <w:rPr>
                <w:rFonts w:hint="eastAsia"/>
                <w:sz w:val="18"/>
                <w:szCs w:val="18"/>
              </w:rPr>
              <w:t>(</w:t>
            </w:r>
            <w:r w:rsidRPr="0072713C">
              <w:rPr>
                <w:rFonts w:hint="eastAsia"/>
                <w:sz w:val="18"/>
                <w:szCs w:val="18"/>
              </w:rPr>
              <w:t>url[,data][,callback]</w:t>
            </w:r>
            <w:r w:rsidR="00AC6327" w:rsidRPr="0072713C">
              <w:rPr>
                <w:rFonts w:hint="eastAsia"/>
                <w:sz w:val="18"/>
                <w:szCs w:val="18"/>
              </w:rPr>
              <w:t>)</w:t>
            </w:r>
          </w:p>
        </w:tc>
        <w:tc>
          <w:tcPr>
            <w:tcW w:w="5743" w:type="dxa"/>
          </w:tcPr>
          <w:p w:rsidR="00BE1F52" w:rsidRPr="0072713C" w:rsidRDefault="00BE1F52" w:rsidP="00A020B0">
            <w:pPr>
              <w:ind w:leftChars="0" w:left="0"/>
              <w:jc w:val="left"/>
              <w:rPr>
                <w:sz w:val="18"/>
                <w:szCs w:val="18"/>
              </w:rPr>
            </w:pPr>
            <w:r w:rsidRPr="0072713C">
              <w:rPr>
                <w:rFonts w:hint="eastAsia"/>
                <w:sz w:val="18"/>
                <w:szCs w:val="18"/>
              </w:rPr>
              <w:t>POSTリクエストを送信する</w:t>
            </w:r>
          </w:p>
        </w:tc>
      </w:tr>
      <w:tr w:rsidR="00BE1F52" w:rsidTr="00B46B30">
        <w:tc>
          <w:tcPr>
            <w:tcW w:w="3379" w:type="dxa"/>
          </w:tcPr>
          <w:p w:rsidR="00BE1F52" w:rsidRPr="0072713C" w:rsidRDefault="00BE1F52" w:rsidP="00A020B0">
            <w:pPr>
              <w:ind w:leftChars="0" w:left="0"/>
              <w:jc w:val="left"/>
              <w:rPr>
                <w:sz w:val="18"/>
                <w:szCs w:val="18"/>
              </w:rPr>
            </w:pPr>
            <w:r w:rsidRPr="0072713C">
              <w:rPr>
                <w:rFonts w:hint="eastAsia"/>
                <w:sz w:val="18"/>
                <w:szCs w:val="18"/>
              </w:rPr>
              <w:t>ajax</w:t>
            </w:r>
            <w:r w:rsidR="00AC6327" w:rsidRPr="0072713C">
              <w:rPr>
                <w:rFonts w:hint="eastAsia"/>
                <w:sz w:val="18"/>
                <w:szCs w:val="18"/>
              </w:rPr>
              <w:t>(</w:t>
            </w:r>
            <w:r w:rsidRPr="0072713C">
              <w:rPr>
                <w:rFonts w:hint="eastAsia"/>
                <w:sz w:val="18"/>
                <w:szCs w:val="18"/>
              </w:rPr>
              <w:t>settings</w:t>
            </w:r>
            <w:r w:rsidR="00AC6327" w:rsidRPr="0072713C">
              <w:rPr>
                <w:rFonts w:hint="eastAsia"/>
                <w:sz w:val="18"/>
                <w:szCs w:val="18"/>
              </w:rPr>
              <w:t>)</w:t>
            </w:r>
          </w:p>
        </w:tc>
        <w:tc>
          <w:tcPr>
            <w:tcW w:w="5743" w:type="dxa"/>
          </w:tcPr>
          <w:p w:rsidR="00BE1F52" w:rsidRPr="0072713C" w:rsidRDefault="00BE1F52" w:rsidP="00A020B0">
            <w:pPr>
              <w:ind w:leftChars="0" w:left="0"/>
              <w:jc w:val="left"/>
              <w:rPr>
                <w:sz w:val="18"/>
                <w:szCs w:val="18"/>
              </w:rPr>
            </w:pPr>
            <w:r w:rsidRPr="0072713C">
              <w:rPr>
                <w:rFonts w:hint="eastAsia"/>
                <w:sz w:val="18"/>
                <w:szCs w:val="18"/>
              </w:rPr>
              <w:t>jQueryが提供するAjax用のユーティリティのベースとなるメソッド。他のメソッドでは不可能な細かい処理が必要な場合に使用する</w:t>
            </w:r>
          </w:p>
        </w:tc>
      </w:tr>
    </w:tbl>
    <w:p w:rsidR="00B11E5D" w:rsidRDefault="00B11E5D" w:rsidP="00A020B0">
      <w:pPr>
        <w:ind w:left="840"/>
        <w:jc w:val="left"/>
        <w:rPr>
          <w:sz w:val="24"/>
        </w:rPr>
      </w:pPr>
    </w:p>
    <w:p w:rsidR="00BE1F52" w:rsidRDefault="00BE1F52" w:rsidP="00A020B0">
      <w:pPr>
        <w:ind w:left="840"/>
        <w:jc w:val="left"/>
      </w:pPr>
      <w:r>
        <w:rPr>
          <w:rFonts w:hint="eastAsia"/>
        </w:rPr>
        <w:t xml:space="preserve">　jQueryが提供するAjax用のユーティリティメソッドは、最終的に$.ajax</w:t>
      </w:r>
      <w:r w:rsidR="00AC6327">
        <w:rPr>
          <w:rFonts w:hint="eastAsia"/>
        </w:rPr>
        <w:t>()</w:t>
      </w:r>
      <w:r>
        <w:rPr>
          <w:rFonts w:hint="eastAsia"/>
        </w:rPr>
        <w:t>メソッドを呼び出します。つまりこのメソッドがjQueryによるAjaxサポートの基礎になっているということです。</w:t>
      </w:r>
    </w:p>
    <w:p w:rsidR="00BE1F52" w:rsidRDefault="00BE1F52" w:rsidP="00A020B0">
      <w:pPr>
        <w:ind w:left="840"/>
        <w:jc w:val="left"/>
      </w:pPr>
      <w:r>
        <w:rPr>
          <w:rFonts w:hint="eastAsia"/>
        </w:rPr>
        <w:t xml:space="preserve">　通常、$.ajax</w:t>
      </w:r>
      <w:r w:rsidR="00AC6327">
        <w:rPr>
          <w:rFonts w:hint="eastAsia"/>
        </w:rPr>
        <w:t>()</w:t>
      </w:r>
      <w:r>
        <w:rPr>
          <w:rFonts w:hint="eastAsia"/>
        </w:rPr>
        <w:t>メソッドを使用するよりも後述するユーティリティメソッドを使用するほうが簡単に処理を記述できますが、これらのユーティリティメソッドでは実現できない処理を行う必要がある場合は直接$.ajax</w:t>
      </w:r>
      <w:r w:rsidR="00AC6327">
        <w:rPr>
          <w:rFonts w:hint="eastAsia"/>
        </w:rPr>
        <w:t>()</w:t>
      </w:r>
      <w:r>
        <w:rPr>
          <w:rFonts w:hint="eastAsia"/>
        </w:rPr>
        <w:t>メソッドを使用します。</w:t>
      </w:r>
    </w:p>
    <w:p w:rsidR="00BE1F52" w:rsidRDefault="00BE1F52" w:rsidP="00A020B0">
      <w:pPr>
        <w:ind w:left="840"/>
        <w:jc w:val="left"/>
      </w:pPr>
      <w:r>
        <w:rPr>
          <w:rFonts w:hint="eastAsia"/>
        </w:rPr>
        <w:t xml:space="preserve">　次に$.ajax</w:t>
      </w:r>
      <w:r w:rsidR="00AC6327">
        <w:rPr>
          <w:rFonts w:hint="eastAsia"/>
        </w:rPr>
        <w:t>()</w:t>
      </w:r>
      <w:r>
        <w:rPr>
          <w:rFonts w:hint="eastAsia"/>
        </w:rPr>
        <w:t>メソッドの簡単な使用例を示します。</w:t>
      </w:r>
      <w:r w:rsidR="0025487F">
        <w:rPr>
          <w:rFonts w:hint="eastAsia"/>
        </w:rPr>
        <w:t>なお、動作確認を行う場合は、「$.ajax()メソッドを使用したAjaxの例.html」、「books.txt」をEclipseの動的Webプロジェクトの同階層に配備してから実行してください。</w:t>
      </w:r>
    </w:p>
    <w:p w:rsidR="00BE1F52" w:rsidRDefault="00BE1F52" w:rsidP="00A020B0">
      <w:pPr>
        <w:ind w:left="840"/>
        <w:jc w:val="left"/>
      </w:pPr>
    </w:p>
    <w:p w:rsidR="00BE1F52" w:rsidRDefault="00BE1F52" w:rsidP="00A020B0">
      <w:pPr>
        <w:ind w:left="840"/>
        <w:jc w:val="left"/>
      </w:pPr>
      <w:r>
        <w:rPr>
          <w:rFonts w:hint="eastAsia"/>
        </w:rPr>
        <w:t>$.ajax</w:t>
      </w:r>
      <w:r w:rsidR="00AC6327">
        <w:rPr>
          <w:rFonts w:hint="eastAsia"/>
        </w:rPr>
        <w:t>()</w:t>
      </w:r>
      <w:r>
        <w:rPr>
          <w:rFonts w:hint="eastAsia"/>
        </w:rPr>
        <w:t>メソッドを使用したAjaxの例</w:t>
      </w:r>
      <w:r w:rsidR="008901E9">
        <w:rPr>
          <w:rFonts w:hint="eastAsia"/>
        </w:rPr>
        <w:t>.html</w:t>
      </w:r>
    </w:p>
    <w:tbl>
      <w:tblPr>
        <w:tblStyle w:val="af"/>
        <w:tblW w:w="0" w:type="auto"/>
        <w:tblInd w:w="840" w:type="dxa"/>
        <w:tblLook w:val="04A0"/>
      </w:tblPr>
      <w:tblGrid>
        <w:gridCol w:w="9122"/>
      </w:tblGrid>
      <w:tr w:rsidR="00BE1F52" w:rsidTr="00514F99">
        <w:tc>
          <w:tcPr>
            <w:tcW w:w="9122" w:type="dxa"/>
          </w:tcPr>
          <w:p w:rsidR="008901E9" w:rsidRDefault="008901E9" w:rsidP="008901E9">
            <w:pPr>
              <w:ind w:leftChars="0" w:left="0"/>
              <w:jc w:val="left"/>
            </w:pPr>
            <w:r>
              <w:t>&lt;!DOCTYPE html&gt;</w:t>
            </w:r>
          </w:p>
          <w:p w:rsidR="008901E9" w:rsidRDefault="008901E9" w:rsidP="008901E9">
            <w:pPr>
              <w:ind w:leftChars="0" w:left="0"/>
              <w:jc w:val="left"/>
            </w:pPr>
            <w:r>
              <w:t>&lt;html lang="ja"&gt;</w:t>
            </w:r>
          </w:p>
          <w:p w:rsidR="008901E9" w:rsidRDefault="008901E9" w:rsidP="005A42D4">
            <w:pPr>
              <w:ind w:leftChars="0" w:left="0" w:firstLineChars="100" w:firstLine="210"/>
              <w:jc w:val="left"/>
            </w:pPr>
            <w:r>
              <w:t>&lt;head&gt;</w:t>
            </w:r>
          </w:p>
          <w:p w:rsidR="008901E9" w:rsidRDefault="008901E9" w:rsidP="005A42D4">
            <w:pPr>
              <w:ind w:leftChars="0" w:left="0" w:firstLineChars="200" w:firstLine="420"/>
              <w:jc w:val="left"/>
            </w:pPr>
            <w:r>
              <w:t>&lt;meta charset="utf-8"&gt;</w:t>
            </w:r>
          </w:p>
          <w:p w:rsidR="008901E9" w:rsidRDefault="008901E9" w:rsidP="005A42D4">
            <w:pPr>
              <w:ind w:leftChars="0" w:left="0" w:firstLineChars="200" w:firstLine="420"/>
              <w:jc w:val="left"/>
            </w:pPr>
            <w:r>
              <w:t>&lt;title&gt;sample&lt;/title&gt;</w:t>
            </w:r>
          </w:p>
          <w:p w:rsidR="008901E9" w:rsidRDefault="008901E9" w:rsidP="005A42D4">
            <w:pPr>
              <w:ind w:leftChars="0" w:left="0" w:firstLineChars="200" w:firstLine="420"/>
              <w:jc w:val="left"/>
            </w:pPr>
            <w:r>
              <w:t>&lt;script src="jquery-1.10.2.min.js"&gt;&lt;/script&gt;</w:t>
            </w:r>
          </w:p>
          <w:p w:rsidR="008901E9" w:rsidRDefault="008901E9" w:rsidP="005A42D4">
            <w:pPr>
              <w:ind w:leftChars="0" w:left="0" w:firstLineChars="200" w:firstLine="420"/>
              <w:jc w:val="left"/>
            </w:pPr>
            <w:r>
              <w:t>&lt;script&gt;</w:t>
            </w:r>
          </w:p>
          <w:p w:rsidR="008901E9" w:rsidRDefault="008901E9" w:rsidP="005A42D4">
            <w:pPr>
              <w:ind w:leftChars="0" w:left="0" w:firstLineChars="300" w:firstLine="630"/>
              <w:jc w:val="left"/>
            </w:pPr>
            <w:r>
              <w:t>//books.htmlをGETリクエストで取得する</w:t>
            </w:r>
          </w:p>
          <w:p w:rsidR="008901E9" w:rsidRDefault="008901E9" w:rsidP="005A42D4">
            <w:pPr>
              <w:ind w:leftChars="0" w:left="0" w:firstLineChars="300" w:firstLine="630"/>
              <w:jc w:val="left"/>
            </w:pPr>
            <w:r>
              <w:t>$.ajax({</w:t>
            </w:r>
          </w:p>
          <w:p w:rsidR="008901E9" w:rsidRDefault="008901E9" w:rsidP="005A42D4">
            <w:pPr>
              <w:ind w:leftChars="0" w:left="0" w:firstLineChars="400" w:firstLine="840"/>
              <w:jc w:val="left"/>
            </w:pPr>
            <w:r>
              <w:t>url: 'books.txt' ,</w:t>
            </w:r>
          </w:p>
          <w:p w:rsidR="008901E9" w:rsidRDefault="008901E9" w:rsidP="005A42D4">
            <w:pPr>
              <w:ind w:leftChars="0" w:left="0" w:firstLineChars="400" w:firstLine="840"/>
              <w:jc w:val="left"/>
            </w:pPr>
            <w:r>
              <w:t>type:'GET' ,</w:t>
            </w:r>
          </w:p>
          <w:p w:rsidR="008901E9" w:rsidRDefault="008901E9" w:rsidP="005A42D4">
            <w:pPr>
              <w:ind w:leftChars="0" w:left="0" w:firstLineChars="300" w:firstLine="630"/>
              <w:jc w:val="left"/>
            </w:pPr>
            <w:r>
              <w:t>}).done(function(data, status, req){</w:t>
            </w:r>
          </w:p>
          <w:p w:rsidR="008901E9" w:rsidRDefault="008901E9" w:rsidP="005A42D4">
            <w:pPr>
              <w:ind w:leftChars="0" w:left="0" w:firstLineChars="400" w:firstLine="840"/>
              <w:jc w:val="left"/>
            </w:pPr>
            <w:r>
              <w:t>// 成功したときに呼び出される</w:t>
            </w:r>
          </w:p>
          <w:p w:rsidR="008901E9" w:rsidRDefault="008901E9" w:rsidP="005A42D4">
            <w:pPr>
              <w:ind w:leftChars="0" w:left="0" w:firstLineChars="400" w:firstLine="840"/>
              <w:jc w:val="left"/>
            </w:pPr>
            <w:r>
              <w:t>alert(data);</w:t>
            </w:r>
          </w:p>
          <w:p w:rsidR="008901E9" w:rsidRDefault="008901E9" w:rsidP="005A42D4">
            <w:pPr>
              <w:ind w:leftChars="0" w:left="0" w:firstLineChars="300" w:firstLine="630"/>
              <w:jc w:val="left"/>
            </w:pPr>
            <w:r>
              <w:t>}).fail(function(req, status, error){</w:t>
            </w:r>
          </w:p>
          <w:p w:rsidR="008901E9" w:rsidRDefault="008901E9" w:rsidP="005A42D4">
            <w:pPr>
              <w:ind w:leftChars="0" w:left="0" w:firstLineChars="400" w:firstLine="840"/>
              <w:jc w:val="left"/>
            </w:pPr>
            <w:r>
              <w:t>// 失敗したときに呼び出される</w:t>
            </w:r>
          </w:p>
          <w:p w:rsidR="008901E9" w:rsidRDefault="008901E9" w:rsidP="005A42D4">
            <w:pPr>
              <w:ind w:leftChars="0" w:left="0" w:firstLineChars="400" w:firstLine="840"/>
              <w:jc w:val="left"/>
            </w:pPr>
            <w:r>
              <w:lastRenderedPageBreak/>
              <w:t>alert('失敗: ' + error);</w:t>
            </w:r>
          </w:p>
          <w:p w:rsidR="008901E9" w:rsidRDefault="008901E9" w:rsidP="005A42D4">
            <w:pPr>
              <w:ind w:leftChars="0" w:left="0" w:firstLineChars="300" w:firstLine="630"/>
              <w:jc w:val="left"/>
            </w:pPr>
            <w:r>
              <w:t>});</w:t>
            </w:r>
          </w:p>
          <w:p w:rsidR="008901E9" w:rsidRDefault="008901E9" w:rsidP="0049773E">
            <w:pPr>
              <w:ind w:leftChars="0" w:left="0" w:firstLineChars="200" w:firstLine="420"/>
              <w:jc w:val="left"/>
            </w:pPr>
            <w:r>
              <w:t>&lt;/script&gt;</w:t>
            </w:r>
          </w:p>
          <w:p w:rsidR="008901E9" w:rsidRDefault="008901E9" w:rsidP="0049773E">
            <w:pPr>
              <w:ind w:leftChars="0" w:left="0" w:firstLineChars="100" w:firstLine="210"/>
              <w:jc w:val="left"/>
            </w:pPr>
            <w:r>
              <w:t>&lt;/head&gt;</w:t>
            </w:r>
          </w:p>
          <w:p w:rsidR="008901E9" w:rsidRDefault="008901E9" w:rsidP="0049773E">
            <w:pPr>
              <w:ind w:leftChars="0" w:left="0" w:firstLineChars="100" w:firstLine="210"/>
              <w:jc w:val="left"/>
            </w:pPr>
            <w:r>
              <w:t>&lt;body&gt;</w:t>
            </w:r>
          </w:p>
          <w:p w:rsidR="008901E9" w:rsidRDefault="008901E9" w:rsidP="0049773E">
            <w:pPr>
              <w:ind w:leftChars="0" w:left="0" w:firstLineChars="100" w:firstLine="210"/>
              <w:jc w:val="left"/>
            </w:pPr>
            <w:r>
              <w:t>&lt;/body&gt;</w:t>
            </w:r>
          </w:p>
          <w:p w:rsidR="00BE1F52" w:rsidRDefault="008901E9" w:rsidP="008901E9">
            <w:pPr>
              <w:ind w:leftChars="0" w:left="0"/>
              <w:jc w:val="left"/>
            </w:pPr>
            <w:r>
              <w:t>&lt;/html&gt;</w:t>
            </w:r>
          </w:p>
        </w:tc>
      </w:tr>
    </w:tbl>
    <w:p w:rsidR="00250E4B" w:rsidRDefault="00250E4B" w:rsidP="00514F99">
      <w:pPr>
        <w:ind w:left="840"/>
        <w:jc w:val="left"/>
        <w:rPr>
          <w:sz w:val="24"/>
        </w:rPr>
      </w:pPr>
    </w:p>
    <w:p w:rsidR="00250E4B" w:rsidRPr="00751942" w:rsidRDefault="00250E4B" w:rsidP="00250E4B">
      <w:pPr>
        <w:ind w:left="840"/>
        <w:jc w:val="left"/>
      </w:pPr>
      <w:r>
        <w:rPr>
          <w:rFonts w:hint="eastAsia"/>
        </w:rPr>
        <w:t>books.txt</w:t>
      </w:r>
    </w:p>
    <w:tbl>
      <w:tblPr>
        <w:tblStyle w:val="af"/>
        <w:tblW w:w="0" w:type="auto"/>
        <w:tblInd w:w="840" w:type="dxa"/>
        <w:tblLook w:val="04A0"/>
      </w:tblPr>
      <w:tblGrid>
        <w:gridCol w:w="9122"/>
      </w:tblGrid>
      <w:tr w:rsidR="00250E4B" w:rsidTr="00AF5E8F">
        <w:tc>
          <w:tcPr>
            <w:tcW w:w="9122" w:type="dxa"/>
          </w:tcPr>
          <w:p w:rsidR="00250E4B" w:rsidRDefault="00240F8D" w:rsidP="00250E4B">
            <w:pPr>
              <w:ind w:leftChars="0" w:left="0"/>
              <w:jc w:val="left"/>
            </w:pPr>
            <w:r>
              <w:t>This is</w:t>
            </w:r>
            <w:r w:rsidR="00250E4B" w:rsidRPr="00250E4B">
              <w:t xml:space="preserve"> pen!</w:t>
            </w:r>
          </w:p>
        </w:tc>
      </w:tr>
    </w:tbl>
    <w:p w:rsidR="00514F99" w:rsidRDefault="00110AB1" w:rsidP="00514F99">
      <w:pPr>
        <w:ind w:left="840"/>
        <w:jc w:val="left"/>
        <w:rPr>
          <w:sz w:val="24"/>
        </w:rPr>
      </w:pPr>
      <w:r w:rsidRPr="00110AB1">
        <w:rPr>
          <w:noProof/>
        </w:rPr>
        <w:pict>
          <v:shape id="_x0000_s59888" type="#_x0000_t67" style="position:absolute;left:0;text-align:left;margin-left:0;margin-top:12.9pt;width:23.75pt;height:22.05pt;z-index:253474816;mso-position-horizontal:center;mso-position-horizontal-relative:margin;mso-position-vertical-relative:text" adj="10992,4365" fillcolor="black [3213]">
            <v:textbox style="layout-flow:vertical-ideographic" inset="5.85pt,.7pt,5.85pt,.7pt"/>
            <w10:wrap anchorx="margin"/>
          </v:shape>
        </w:pict>
      </w:r>
    </w:p>
    <w:p w:rsidR="001635AA" w:rsidRDefault="001635AA" w:rsidP="00514F99">
      <w:pPr>
        <w:ind w:left="840"/>
        <w:jc w:val="left"/>
        <w:rPr>
          <w:sz w:val="24"/>
        </w:rPr>
      </w:pPr>
    </w:p>
    <w:p w:rsidR="00BE1F52" w:rsidRDefault="001635AA" w:rsidP="001635AA">
      <w:pPr>
        <w:ind w:left="840"/>
        <w:jc w:val="left"/>
      </w:pPr>
      <w:r>
        <w:rPr>
          <w:rFonts w:hint="eastAsia"/>
        </w:rPr>
        <w:t>実行結果</w:t>
      </w:r>
    </w:p>
    <w:p w:rsidR="00BE1F52" w:rsidRDefault="005F6D06" w:rsidP="00A020B0">
      <w:pPr>
        <w:spacing w:line="240" w:lineRule="auto"/>
        <w:ind w:left="840"/>
        <w:jc w:val="left"/>
      </w:pPr>
      <w:r>
        <w:rPr>
          <w:noProof/>
        </w:rPr>
        <w:drawing>
          <wp:inline distT="0" distB="0" distL="0" distR="0">
            <wp:extent cx="2085975" cy="1819275"/>
            <wp:effectExtent l="19050" t="0" r="9525" b="0"/>
            <wp:docPr id="10"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srcRect/>
                    <a:stretch>
                      <a:fillRect/>
                    </a:stretch>
                  </pic:blipFill>
                  <pic:spPr bwMode="auto">
                    <a:xfrm>
                      <a:off x="0" y="0"/>
                      <a:ext cx="2085975" cy="1819275"/>
                    </a:xfrm>
                    <a:prstGeom prst="rect">
                      <a:avLst/>
                    </a:prstGeom>
                    <a:noFill/>
                    <a:ln w="9525">
                      <a:noFill/>
                      <a:miter lim="800000"/>
                      <a:headEnd/>
                      <a:tailEnd/>
                    </a:ln>
                  </pic:spPr>
                </pic:pic>
              </a:graphicData>
            </a:graphic>
          </wp:inline>
        </w:drawing>
      </w:r>
    </w:p>
    <w:p w:rsidR="00BE1F52" w:rsidRDefault="00BE1F52" w:rsidP="00A020B0">
      <w:pPr>
        <w:ind w:left="840"/>
        <w:jc w:val="left"/>
      </w:pPr>
      <w:r>
        <w:t>処理が成功した場合</w:t>
      </w:r>
    </w:p>
    <w:p w:rsidR="00BE1F52" w:rsidRDefault="00BE1F52" w:rsidP="00A020B0">
      <w:pPr>
        <w:ind w:left="840"/>
        <w:jc w:val="left"/>
      </w:pPr>
    </w:p>
    <w:p w:rsidR="00BE1F52" w:rsidRDefault="00BE1F52" w:rsidP="00A020B0">
      <w:pPr>
        <w:spacing w:line="240" w:lineRule="auto"/>
        <w:ind w:left="840"/>
        <w:jc w:val="left"/>
      </w:pPr>
      <w:r>
        <w:rPr>
          <w:rFonts w:hint="eastAsia"/>
          <w:noProof/>
        </w:rPr>
        <w:drawing>
          <wp:inline distT="0" distB="0" distL="0" distR="0">
            <wp:extent cx="3863975" cy="1819275"/>
            <wp:effectExtent l="19050" t="0" r="3175" b="0"/>
            <wp:docPr id="4"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a:stretch>
                      <a:fillRect/>
                    </a:stretch>
                  </pic:blipFill>
                  <pic:spPr bwMode="auto">
                    <a:xfrm>
                      <a:off x="0" y="0"/>
                      <a:ext cx="3863975" cy="1819275"/>
                    </a:xfrm>
                    <a:prstGeom prst="rect">
                      <a:avLst/>
                    </a:prstGeom>
                    <a:noFill/>
                    <a:ln w="9525">
                      <a:noFill/>
                      <a:miter lim="800000"/>
                      <a:headEnd/>
                      <a:tailEnd/>
                    </a:ln>
                  </pic:spPr>
                </pic:pic>
              </a:graphicData>
            </a:graphic>
          </wp:inline>
        </w:drawing>
      </w:r>
    </w:p>
    <w:p w:rsidR="00BE1F52" w:rsidRDefault="00BE1F52" w:rsidP="00A020B0">
      <w:pPr>
        <w:ind w:leftChars="0" w:left="0"/>
        <w:jc w:val="left"/>
      </w:pPr>
      <w:r>
        <w:rPr>
          <w:rFonts w:hint="eastAsia"/>
        </w:rPr>
        <w:t xml:space="preserve">　　　　処理が失敗した場合</w:t>
      </w:r>
    </w:p>
    <w:p w:rsidR="00ED023A" w:rsidRDefault="00ED023A" w:rsidP="00A020B0">
      <w:pPr>
        <w:ind w:left="840"/>
        <w:jc w:val="left"/>
      </w:pPr>
    </w:p>
    <w:p w:rsidR="00DD5F72" w:rsidRDefault="00DD5F72" w:rsidP="005D455B">
      <w:pPr>
        <w:ind w:left="840" w:firstLineChars="100" w:firstLine="210"/>
        <w:jc w:val="left"/>
      </w:pPr>
      <w:r>
        <w:rPr>
          <w:rFonts w:hint="eastAsia"/>
        </w:rPr>
        <w:t>一見警告ダイアログが表示されただけのように思えますが、実際にはurl</w:t>
      </w:r>
      <w:r w:rsidR="005D455B">
        <w:rPr>
          <w:rFonts w:hint="eastAsia"/>
        </w:rPr>
        <w:t>に指定したリソースに対し、非同期通信を行っています。今回は</w:t>
      </w:r>
      <w:r w:rsidR="005D455B" w:rsidRPr="005D455B">
        <w:rPr>
          <w:rFonts w:hint="eastAsia"/>
        </w:rPr>
        <w:t>プレーンテキスト</w:t>
      </w:r>
      <w:r w:rsidR="005D455B">
        <w:rPr>
          <w:rFonts w:hint="eastAsia"/>
        </w:rPr>
        <w:t>であるbooks.txtに対しリクエストを送信しているため、固定文字列のみがレスポンスとして返されますが、servletなどを指定することも可能となっています。</w:t>
      </w:r>
    </w:p>
    <w:p w:rsidR="001635AA" w:rsidRDefault="001635AA">
      <w:pPr>
        <w:widowControl/>
        <w:spacing w:line="240" w:lineRule="auto"/>
        <w:ind w:leftChars="0" w:left="0"/>
        <w:jc w:val="left"/>
      </w:pPr>
      <w:r>
        <w:br w:type="page"/>
      </w:r>
    </w:p>
    <w:p w:rsidR="00BE1F52" w:rsidRDefault="000C363F" w:rsidP="00A020B0">
      <w:pPr>
        <w:ind w:left="840"/>
        <w:jc w:val="left"/>
      </w:pPr>
      <w:r>
        <w:rPr>
          <w:rFonts w:hint="eastAsia"/>
        </w:rPr>
        <w:lastRenderedPageBreak/>
        <w:t>なお、</w:t>
      </w:r>
      <w:r w:rsidR="00BE1F52">
        <w:rPr>
          <w:rFonts w:hint="eastAsia"/>
        </w:rPr>
        <w:t>$.ajax</w:t>
      </w:r>
      <w:r w:rsidR="00AC6327">
        <w:rPr>
          <w:rFonts w:hint="eastAsia"/>
        </w:rPr>
        <w:t>()</w:t>
      </w:r>
      <w:r w:rsidR="003028A9">
        <w:rPr>
          <w:rFonts w:hint="eastAsia"/>
        </w:rPr>
        <w:t>メソッドの引数に指定可能なパラメータには次</w:t>
      </w:r>
      <w:r w:rsidR="00BE1F52">
        <w:rPr>
          <w:rFonts w:hint="eastAsia"/>
        </w:rPr>
        <w:t>のようなものがあります。</w:t>
      </w:r>
    </w:p>
    <w:p w:rsidR="001635AA" w:rsidRDefault="001635AA" w:rsidP="00A020B0">
      <w:pPr>
        <w:ind w:left="840"/>
        <w:jc w:val="left"/>
      </w:pPr>
    </w:p>
    <w:p w:rsidR="00BE1F52" w:rsidRDefault="00BE1F52" w:rsidP="00A020B0">
      <w:pPr>
        <w:ind w:leftChars="0" w:left="0" w:firstLineChars="350" w:firstLine="735"/>
        <w:jc w:val="left"/>
      </w:pPr>
      <w:r>
        <w:rPr>
          <w:rFonts w:hint="eastAsia"/>
        </w:rPr>
        <w:t>$.ajax</w:t>
      </w:r>
      <w:r w:rsidR="00AC6327">
        <w:rPr>
          <w:rFonts w:hint="eastAsia"/>
        </w:rPr>
        <w:t>()</w:t>
      </w:r>
      <w:r>
        <w:rPr>
          <w:rFonts w:hint="eastAsia"/>
        </w:rPr>
        <w:t>メソッドに指定可能な主なパラメータ</w:t>
      </w:r>
    </w:p>
    <w:tbl>
      <w:tblPr>
        <w:tblStyle w:val="af"/>
        <w:tblW w:w="0" w:type="auto"/>
        <w:tblInd w:w="840" w:type="dxa"/>
        <w:tblLook w:val="04A0"/>
      </w:tblPr>
      <w:tblGrid>
        <w:gridCol w:w="1794"/>
        <w:gridCol w:w="7255"/>
      </w:tblGrid>
      <w:tr w:rsidR="00BE1F52" w:rsidTr="002C30D6">
        <w:tc>
          <w:tcPr>
            <w:tcW w:w="1794" w:type="dxa"/>
            <w:shd w:val="clear" w:color="auto" w:fill="DAEEF3" w:themeFill="accent5" w:themeFillTint="33"/>
          </w:tcPr>
          <w:p w:rsidR="00BE1F52" w:rsidRPr="002C30D6" w:rsidRDefault="00BE1F52" w:rsidP="00A020B0">
            <w:pPr>
              <w:ind w:leftChars="0" w:left="0"/>
              <w:jc w:val="left"/>
              <w:rPr>
                <w:b/>
                <w:color w:val="31849B" w:themeColor="accent5" w:themeShade="BF"/>
              </w:rPr>
            </w:pPr>
            <w:r w:rsidRPr="002C30D6">
              <w:rPr>
                <w:rFonts w:hint="eastAsia"/>
                <w:b/>
                <w:color w:val="31849B" w:themeColor="accent5" w:themeShade="BF"/>
              </w:rPr>
              <w:t>パラメータ名</w:t>
            </w:r>
          </w:p>
        </w:tc>
        <w:tc>
          <w:tcPr>
            <w:tcW w:w="7255" w:type="dxa"/>
            <w:shd w:val="clear" w:color="auto" w:fill="DAEEF3" w:themeFill="accent5" w:themeFillTint="33"/>
          </w:tcPr>
          <w:p w:rsidR="00BE1F52" w:rsidRPr="002C30D6" w:rsidRDefault="00BE1F52" w:rsidP="00A020B0">
            <w:pPr>
              <w:ind w:leftChars="0" w:left="0"/>
              <w:jc w:val="left"/>
              <w:rPr>
                <w:b/>
                <w:color w:val="31849B" w:themeColor="accent5" w:themeShade="BF"/>
              </w:rPr>
            </w:pPr>
            <w:r w:rsidRPr="002C30D6">
              <w:rPr>
                <w:rFonts w:hint="eastAsia"/>
                <w:b/>
                <w:color w:val="31849B" w:themeColor="accent5" w:themeShade="BF"/>
              </w:rPr>
              <w:t>説明</w:t>
            </w:r>
          </w:p>
        </w:tc>
      </w:tr>
      <w:tr w:rsidR="00DD5F72" w:rsidTr="00B46B30">
        <w:tc>
          <w:tcPr>
            <w:tcW w:w="1794" w:type="dxa"/>
          </w:tcPr>
          <w:p w:rsidR="00DD5F72" w:rsidRPr="0072713C" w:rsidRDefault="00DD5F72" w:rsidP="00A020B0">
            <w:pPr>
              <w:ind w:leftChars="0" w:left="0"/>
              <w:jc w:val="left"/>
              <w:rPr>
                <w:sz w:val="18"/>
                <w:szCs w:val="18"/>
              </w:rPr>
            </w:pPr>
            <w:r>
              <w:rPr>
                <w:rFonts w:hint="eastAsia"/>
                <w:sz w:val="18"/>
                <w:szCs w:val="18"/>
              </w:rPr>
              <w:t>url</w:t>
            </w:r>
          </w:p>
        </w:tc>
        <w:tc>
          <w:tcPr>
            <w:tcW w:w="7255" w:type="dxa"/>
          </w:tcPr>
          <w:p w:rsidR="00DD5F72" w:rsidRPr="0072713C" w:rsidRDefault="00DD5F72" w:rsidP="00A020B0">
            <w:pPr>
              <w:ind w:leftChars="0" w:left="0"/>
              <w:jc w:val="left"/>
              <w:rPr>
                <w:sz w:val="18"/>
                <w:szCs w:val="18"/>
              </w:rPr>
            </w:pPr>
            <w:r>
              <w:rPr>
                <w:rFonts w:hint="eastAsia"/>
                <w:sz w:val="18"/>
                <w:szCs w:val="18"/>
              </w:rPr>
              <w:t>通信先のURLを指定する</w:t>
            </w:r>
          </w:p>
        </w:tc>
      </w:tr>
      <w:tr w:rsidR="00BE1F52" w:rsidTr="00B46B30">
        <w:tc>
          <w:tcPr>
            <w:tcW w:w="1794" w:type="dxa"/>
          </w:tcPr>
          <w:p w:rsidR="00BE1F52" w:rsidRPr="0072713C" w:rsidRDefault="00BE1F52" w:rsidP="00A020B0">
            <w:pPr>
              <w:ind w:leftChars="0" w:left="0"/>
              <w:jc w:val="left"/>
              <w:rPr>
                <w:sz w:val="18"/>
                <w:szCs w:val="18"/>
              </w:rPr>
            </w:pPr>
            <w:r w:rsidRPr="0072713C">
              <w:rPr>
                <w:rFonts w:hint="eastAsia"/>
                <w:sz w:val="18"/>
                <w:szCs w:val="18"/>
              </w:rPr>
              <w:t>async</w:t>
            </w:r>
          </w:p>
        </w:tc>
        <w:tc>
          <w:tcPr>
            <w:tcW w:w="7255" w:type="dxa"/>
          </w:tcPr>
          <w:p w:rsidR="00BE1F52" w:rsidRPr="0072713C" w:rsidRDefault="00BE1F52" w:rsidP="00A020B0">
            <w:pPr>
              <w:ind w:leftChars="0" w:left="0"/>
              <w:jc w:val="left"/>
              <w:rPr>
                <w:sz w:val="18"/>
                <w:szCs w:val="18"/>
              </w:rPr>
            </w:pPr>
            <w:r w:rsidRPr="0072713C">
              <w:rPr>
                <w:rFonts w:hint="eastAsia"/>
                <w:sz w:val="18"/>
                <w:szCs w:val="18"/>
              </w:rPr>
              <w:t>非同期で通信を行うかどうかをtrueまたがfalseで指定する。falseを指定した場合、通信が完了するまで処理をブロックする。省略する場合はtrueになる</w:t>
            </w:r>
          </w:p>
        </w:tc>
      </w:tr>
      <w:tr w:rsidR="00BE1F52" w:rsidTr="00B46B30">
        <w:tc>
          <w:tcPr>
            <w:tcW w:w="1794" w:type="dxa"/>
          </w:tcPr>
          <w:p w:rsidR="00BE1F52" w:rsidRPr="0072713C" w:rsidRDefault="00BE1F52" w:rsidP="00A020B0">
            <w:pPr>
              <w:ind w:leftChars="0" w:left="0"/>
              <w:jc w:val="left"/>
              <w:rPr>
                <w:sz w:val="18"/>
                <w:szCs w:val="18"/>
              </w:rPr>
            </w:pPr>
            <w:r w:rsidRPr="0072713C">
              <w:rPr>
                <w:rFonts w:hint="eastAsia"/>
                <w:sz w:val="18"/>
                <w:szCs w:val="18"/>
              </w:rPr>
              <w:t>cache</w:t>
            </w:r>
          </w:p>
        </w:tc>
        <w:tc>
          <w:tcPr>
            <w:tcW w:w="7255" w:type="dxa"/>
          </w:tcPr>
          <w:p w:rsidR="00BE1F52" w:rsidRPr="0072713C" w:rsidRDefault="00BE1F52" w:rsidP="00A020B0">
            <w:pPr>
              <w:ind w:leftChars="0" w:left="0"/>
              <w:jc w:val="left"/>
              <w:rPr>
                <w:sz w:val="18"/>
                <w:szCs w:val="18"/>
              </w:rPr>
            </w:pPr>
            <w:r w:rsidRPr="0072713C">
              <w:rPr>
                <w:rFonts w:hint="eastAsia"/>
                <w:sz w:val="18"/>
                <w:szCs w:val="18"/>
              </w:rPr>
              <w:t>GETリクエストのレスポンスをキャッシュするかどうかをtrueまたはfalseで指定する。省略した場合はtrueになる。ただし、dataTypeにscriptまたはjsonpを指定した場合はfalseになる</w:t>
            </w:r>
          </w:p>
        </w:tc>
      </w:tr>
      <w:tr w:rsidR="00BE1F52" w:rsidTr="00B46B30">
        <w:tc>
          <w:tcPr>
            <w:tcW w:w="1794" w:type="dxa"/>
          </w:tcPr>
          <w:p w:rsidR="00BE1F52" w:rsidRPr="0072713C" w:rsidRDefault="00BE1F52" w:rsidP="00A020B0">
            <w:pPr>
              <w:ind w:leftChars="0" w:left="0"/>
              <w:jc w:val="left"/>
              <w:rPr>
                <w:sz w:val="18"/>
                <w:szCs w:val="18"/>
              </w:rPr>
            </w:pPr>
            <w:r w:rsidRPr="0072713C">
              <w:rPr>
                <w:rFonts w:hint="eastAsia"/>
                <w:sz w:val="18"/>
                <w:szCs w:val="18"/>
              </w:rPr>
              <w:t>contentType</w:t>
            </w:r>
          </w:p>
        </w:tc>
        <w:tc>
          <w:tcPr>
            <w:tcW w:w="7255" w:type="dxa"/>
          </w:tcPr>
          <w:p w:rsidR="00BE1F52" w:rsidRPr="0072713C" w:rsidRDefault="00BE1F52" w:rsidP="00A020B0">
            <w:pPr>
              <w:ind w:leftChars="0" w:left="0"/>
              <w:jc w:val="left"/>
              <w:rPr>
                <w:sz w:val="18"/>
                <w:szCs w:val="18"/>
              </w:rPr>
            </w:pPr>
            <w:r w:rsidRPr="0072713C">
              <w:rPr>
                <w:rFonts w:hint="eastAsia"/>
                <w:sz w:val="18"/>
                <w:szCs w:val="18"/>
              </w:rPr>
              <w:t>リクエストのコンテンツタイプを指定する。省略した場合はapplication/x-www-form-urlencodedになる</w:t>
            </w:r>
          </w:p>
        </w:tc>
      </w:tr>
      <w:tr w:rsidR="00BE1F52" w:rsidTr="00B46B30">
        <w:tc>
          <w:tcPr>
            <w:tcW w:w="1794" w:type="dxa"/>
          </w:tcPr>
          <w:p w:rsidR="00BE1F52" w:rsidRPr="0072713C" w:rsidRDefault="00BE1F52" w:rsidP="00A020B0">
            <w:pPr>
              <w:ind w:leftChars="0" w:left="0"/>
              <w:jc w:val="left"/>
              <w:rPr>
                <w:sz w:val="18"/>
                <w:szCs w:val="18"/>
              </w:rPr>
            </w:pPr>
            <w:r w:rsidRPr="0072713C">
              <w:rPr>
                <w:rFonts w:hint="eastAsia"/>
                <w:sz w:val="18"/>
                <w:szCs w:val="18"/>
              </w:rPr>
              <w:t>context</w:t>
            </w:r>
          </w:p>
        </w:tc>
        <w:tc>
          <w:tcPr>
            <w:tcW w:w="7255" w:type="dxa"/>
          </w:tcPr>
          <w:p w:rsidR="00BE1F52" w:rsidRPr="0072713C" w:rsidRDefault="00BE1F52" w:rsidP="00A020B0">
            <w:pPr>
              <w:ind w:leftChars="0" w:left="0"/>
              <w:jc w:val="left"/>
              <w:rPr>
                <w:sz w:val="18"/>
                <w:szCs w:val="18"/>
              </w:rPr>
            </w:pPr>
            <w:r w:rsidRPr="0072713C">
              <w:rPr>
                <w:rFonts w:hint="eastAsia"/>
                <w:sz w:val="18"/>
                <w:szCs w:val="18"/>
              </w:rPr>
              <w:t>コールバック関数内でthisが示すオブジェクトを指定する</w:t>
            </w:r>
          </w:p>
        </w:tc>
      </w:tr>
      <w:tr w:rsidR="00BE1F52" w:rsidTr="00B46B30">
        <w:tc>
          <w:tcPr>
            <w:tcW w:w="1794" w:type="dxa"/>
          </w:tcPr>
          <w:p w:rsidR="00BE1F52" w:rsidRPr="0072713C" w:rsidRDefault="00BE1F52" w:rsidP="00A020B0">
            <w:pPr>
              <w:ind w:leftChars="0" w:left="0"/>
              <w:jc w:val="left"/>
              <w:rPr>
                <w:sz w:val="18"/>
                <w:szCs w:val="18"/>
              </w:rPr>
            </w:pPr>
            <w:r w:rsidRPr="0072713C">
              <w:rPr>
                <w:rFonts w:hint="eastAsia"/>
                <w:sz w:val="18"/>
                <w:szCs w:val="18"/>
              </w:rPr>
              <w:t>data</w:t>
            </w:r>
          </w:p>
        </w:tc>
        <w:tc>
          <w:tcPr>
            <w:tcW w:w="7255" w:type="dxa"/>
          </w:tcPr>
          <w:p w:rsidR="00BE1F52" w:rsidRPr="0072713C" w:rsidRDefault="00BE1F52" w:rsidP="00A020B0">
            <w:pPr>
              <w:ind w:leftChars="0" w:left="0"/>
              <w:jc w:val="left"/>
              <w:rPr>
                <w:sz w:val="18"/>
                <w:szCs w:val="18"/>
              </w:rPr>
            </w:pPr>
            <w:r w:rsidRPr="0072713C">
              <w:rPr>
                <w:rFonts w:hint="eastAsia"/>
                <w:sz w:val="18"/>
                <w:szCs w:val="18"/>
              </w:rPr>
              <w:t>送信するパラメータをクエリ文字形式の文字列またはハッシュで指定する。</w:t>
            </w:r>
          </w:p>
        </w:tc>
      </w:tr>
      <w:tr w:rsidR="00BE1F52" w:rsidTr="00B46B30">
        <w:tc>
          <w:tcPr>
            <w:tcW w:w="1794" w:type="dxa"/>
          </w:tcPr>
          <w:p w:rsidR="00BE1F52" w:rsidRPr="0072713C" w:rsidRDefault="00BE1F52" w:rsidP="00A020B0">
            <w:pPr>
              <w:ind w:leftChars="0" w:left="0"/>
              <w:jc w:val="left"/>
              <w:rPr>
                <w:sz w:val="18"/>
                <w:szCs w:val="18"/>
              </w:rPr>
            </w:pPr>
            <w:r w:rsidRPr="0072713C">
              <w:rPr>
                <w:rFonts w:hint="eastAsia"/>
                <w:sz w:val="18"/>
                <w:szCs w:val="18"/>
              </w:rPr>
              <w:t>dataType</w:t>
            </w:r>
          </w:p>
        </w:tc>
        <w:tc>
          <w:tcPr>
            <w:tcW w:w="7255" w:type="dxa"/>
          </w:tcPr>
          <w:p w:rsidR="00BE1F52" w:rsidRPr="0072713C" w:rsidRDefault="002B21B7" w:rsidP="00A020B0">
            <w:pPr>
              <w:ind w:leftChars="0" w:left="0"/>
              <w:jc w:val="left"/>
              <w:rPr>
                <w:sz w:val="18"/>
                <w:szCs w:val="18"/>
              </w:rPr>
            </w:pPr>
            <w:r w:rsidRPr="0072713C">
              <w:rPr>
                <w:rFonts w:hint="eastAsia"/>
                <w:sz w:val="18"/>
                <w:szCs w:val="18"/>
              </w:rPr>
              <w:t>サーバ</w:t>
            </w:r>
            <w:r w:rsidR="00BE1F52" w:rsidRPr="0072713C">
              <w:rPr>
                <w:rFonts w:hint="eastAsia"/>
                <w:sz w:val="18"/>
                <w:szCs w:val="18"/>
              </w:rPr>
              <w:t>から返却されるデータの型を次のいずれかから指定する。省略した場合は自動的に判別される</w:t>
            </w:r>
          </w:p>
          <w:p w:rsidR="00BE1F52" w:rsidRPr="0072713C" w:rsidRDefault="00BE1F52" w:rsidP="00A020B0">
            <w:pPr>
              <w:ind w:leftChars="0" w:left="0"/>
              <w:jc w:val="left"/>
              <w:rPr>
                <w:sz w:val="18"/>
                <w:szCs w:val="18"/>
              </w:rPr>
            </w:pPr>
            <w:r w:rsidRPr="0072713C">
              <w:rPr>
                <w:rFonts w:hint="eastAsia"/>
                <w:sz w:val="18"/>
                <w:szCs w:val="18"/>
              </w:rPr>
              <w:t>xml</w:t>
            </w:r>
          </w:p>
          <w:p w:rsidR="00BE1F52" w:rsidRPr="0072713C" w:rsidRDefault="00BE1F52" w:rsidP="00A020B0">
            <w:pPr>
              <w:ind w:leftChars="0" w:left="0"/>
              <w:jc w:val="left"/>
              <w:rPr>
                <w:sz w:val="18"/>
                <w:szCs w:val="18"/>
              </w:rPr>
            </w:pPr>
            <w:r w:rsidRPr="0072713C">
              <w:rPr>
                <w:rFonts w:hint="eastAsia"/>
                <w:sz w:val="18"/>
                <w:szCs w:val="18"/>
              </w:rPr>
              <w:t>html</w:t>
            </w:r>
          </w:p>
          <w:p w:rsidR="00BE1F52" w:rsidRPr="0072713C" w:rsidRDefault="00BE1F52" w:rsidP="00A020B0">
            <w:pPr>
              <w:ind w:leftChars="0" w:left="0"/>
              <w:jc w:val="left"/>
              <w:rPr>
                <w:sz w:val="18"/>
                <w:szCs w:val="18"/>
              </w:rPr>
            </w:pPr>
            <w:r w:rsidRPr="0072713C">
              <w:rPr>
                <w:rFonts w:hint="eastAsia"/>
                <w:sz w:val="18"/>
                <w:szCs w:val="18"/>
              </w:rPr>
              <w:t>script</w:t>
            </w:r>
          </w:p>
          <w:p w:rsidR="00BE1F52" w:rsidRPr="0072713C" w:rsidRDefault="00BE1F52" w:rsidP="00A020B0">
            <w:pPr>
              <w:ind w:leftChars="0" w:left="0"/>
              <w:jc w:val="left"/>
              <w:rPr>
                <w:sz w:val="18"/>
                <w:szCs w:val="18"/>
              </w:rPr>
            </w:pPr>
            <w:r w:rsidRPr="0072713C">
              <w:rPr>
                <w:rFonts w:hint="eastAsia"/>
                <w:sz w:val="18"/>
                <w:szCs w:val="18"/>
              </w:rPr>
              <w:t>json</w:t>
            </w:r>
          </w:p>
          <w:p w:rsidR="00BE1F52" w:rsidRPr="0072713C" w:rsidRDefault="00BE1F52" w:rsidP="00A020B0">
            <w:pPr>
              <w:ind w:leftChars="0" w:left="0"/>
              <w:jc w:val="left"/>
              <w:rPr>
                <w:sz w:val="18"/>
                <w:szCs w:val="18"/>
              </w:rPr>
            </w:pPr>
            <w:r w:rsidRPr="0072713C">
              <w:rPr>
                <w:rFonts w:hint="eastAsia"/>
                <w:sz w:val="18"/>
                <w:szCs w:val="18"/>
              </w:rPr>
              <w:t>jsonp</w:t>
            </w:r>
          </w:p>
          <w:p w:rsidR="00BE1F52" w:rsidRPr="0072713C" w:rsidRDefault="00BE1F52" w:rsidP="00A020B0">
            <w:pPr>
              <w:ind w:leftChars="0" w:left="0"/>
              <w:jc w:val="left"/>
              <w:rPr>
                <w:sz w:val="18"/>
                <w:szCs w:val="18"/>
              </w:rPr>
            </w:pPr>
            <w:r w:rsidRPr="0072713C">
              <w:rPr>
                <w:rFonts w:hint="eastAsia"/>
                <w:sz w:val="18"/>
                <w:szCs w:val="18"/>
              </w:rPr>
              <w:t>text</w:t>
            </w:r>
          </w:p>
        </w:tc>
      </w:tr>
      <w:tr w:rsidR="00BE1F52" w:rsidTr="00B46B30">
        <w:tc>
          <w:tcPr>
            <w:tcW w:w="1794" w:type="dxa"/>
          </w:tcPr>
          <w:p w:rsidR="00BE1F52" w:rsidRPr="0072713C" w:rsidRDefault="00BE1F52" w:rsidP="00A020B0">
            <w:pPr>
              <w:ind w:leftChars="0" w:left="0"/>
              <w:jc w:val="left"/>
              <w:rPr>
                <w:sz w:val="18"/>
                <w:szCs w:val="18"/>
              </w:rPr>
            </w:pPr>
            <w:r w:rsidRPr="0072713C">
              <w:rPr>
                <w:rFonts w:hint="eastAsia"/>
                <w:sz w:val="18"/>
                <w:szCs w:val="18"/>
              </w:rPr>
              <w:t>global</w:t>
            </w:r>
          </w:p>
        </w:tc>
        <w:tc>
          <w:tcPr>
            <w:tcW w:w="7255" w:type="dxa"/>
          </w:tcPr>
          <w:p w:rsidR="00BE1F52" w:rsidRPr="0072713C" w:rsidRDefault="00BE1F52" w:rsidP="00A020B0">
            <w:pPr>
              <w:ind w:leftChars="0" w:left="0"/>
              <w:jc w:val="left"/>
              <w:rPr>
                <w:sz w:val="18"/>
                <w:szCs w:val="18"/>
              </w:rPr>
            </w:pPr>
            <w:r w:rsidRPr="0072713C">
              <w:rPr>
                <w:rFonts w:hint="eastAsia"/>
                <w:sz w:val="18"/>
                <w:szCs w:val="18"/>
              </w:rPr>
              <w:t>Ajaxに関するイベントを発行するかどうかをtrueまたはfalseで指定する。デフォルトはtrueになる</w:t>
            </w:r>
          </w:p>
        </w:tc>
      </w:tr>
      <w:tr w:rsidR="00BE1F52" w:rsidTr="00B46B30">
        <w:tc>
          <w:tcPr>
            <w:tcW w:w="1794" w:type="dxa"/>
          </w:tcPr>
          <w:p w:rsidR="00BE1F52" w:rsidRPr="0072713C" w:rsidRDefault="00BE1F52" w:rsidP="00A020B0">
            <w:pPr>
              <w:ind w:leftChars="0" w:left="0"/>
              <w:jc w:val="left"/>
              <w:rPr>
                <w:sz w:val="18"/>
                <w:szCs w:val="18"/>
              </w:rPr>
            </w:pPr>
            <w:r w:rsidRPr="0072713C">
              <w:rPr>
                <w:rFonts w:hint="eastAsia"/>
                <w:sz w:val="18"/>
                <w:szCs w:val="18"/>
              </w:rPr>
              <w:t>ifModified</w:t>
            </w:r>
          </w:p>
        </w:tc>
        <w:tc>
          <w:tcPr>
            <w:tcW w:w="7255" w:type="dxa"/>
          </w:tcPr>
          <w:p w:rsidR="00BE1F52" w:rsidRPr="0072713C" w:rsidRDefault="00BE1F52" w:rsidP="00A020B0">
            <w:pPr>
              <w:ind w:leftChars="0" w:left="0"/>
              <w:jc w:val="left"/>
              <w:rPr>
                <w:sz w:val="18"/>
                <w:szCs w:val="18"/>
              </w:rPr>
            </w:pPr>
            <w:r w:rsidRPr="0072713C">
              <w:rPr>
                <w:rFonts w:hint="eastAsia"/>
                <w:sz w:val="18"/>
                <w:szCs w:val="18"/>
              </w:rPr>
              <w:t>if-Modified-SinceヘッダとLast-Modifiedヘッダを使用して更新チェックを行なうかどうかをtrueまたはfalseで指定する。省略した場合はfalseになる</w:t>
            </w:r>
          </w:p>
        </w:tc>
      </w:tr>
      <w:tr w:rsidR="00BE1F52" w:rsidTr="00B46B30">
        <w:tc>
          <w:tcPr>
            <w:tcW w:w="1794" w:type="dxa"/>
          </w:tcPr>
          <w:p w:rsidR="00BE1F52" w:rsidRPr="0072713C" w:rsidRDefault="00BE1F52" w:rsidP="00A020B0">
            <w:pPr>
              <w:ind w:leftChars="0" w:left="0"/>
              <w:jc w:val="left"/>
              <w:rPr>
                <w:sz w:val="18"/>
                <w:szCs w:val="18"/>
              </w:rPr>
            </w:pPr>
            <w:r w:rsidRPr="0072713C">
              <w:rPr>
                <w:rFonts w:hint="eastAsia"/>
                <w:sz w:val="18"/>
                <w:szCs w:val="18"/>
              </w:rPr>
              <w:t>jsonp</w:t>
            </w:r>
          </w:p>
        </w:tc>
        <w:tc>
          <w:tcPr>
            <w:tcW w:w="7255" w:type="dxa"/>
          </w:tcPr>
          <w:p w:rsidR="00BE1F52" w:rsidRPr="0072713C" w:rsidRDefault="00BE1F52" w:rsidP="00A020B0">
            <w:pPr>
              <w:ind w:leftChars="0" w:left="0"/>
              <w:jc w:val="left"/>
              <w:rPr>
                <w:sz w:val="18"/>
                <w:szCs w:val="18"/>
              </w:rPr>
            </w:pPr>
            <w:r w:rsidRPr="0072713C">
              <w:rPr>
                <w:rFonts w:hint="eastAsia"/>
                <w:sz w:val="18"/>
                <w:szCs w:val="18"/>
              </w:rPr>
              <w:t>JSONPのコールバック名がcallback以外の場合にコールバック名を指定する</w:t>
            </w:r>
          </w:p>
        </w:tc>
      </w:tr>
      <w:tr w:rsidR="00BE1F52" w:rsidTr="00B46B30">
        <w:tc>
          <w:tcPr>
            <w:tcW w:w="1794" w:type="dxa"/>
          </w:tcPr>
          <w:p w:rsidR="00BE1F52" w:rsidRPr="0072713C" w:rsidRDefault="00BE1F52" w:rsidP="00A020B0">
            <w:pPr>
              <w:ind w:leftChars="0" w:left="0"/>
              <w:jc w:val="left"/>
              <w:rPr>
                <w:sz w:val="18"/>
                <w:szCs w:val="18"/>
              </w:rPr>
            </w:pPr>
            <w:r w:rsidRPr="0072713C">
              <w:rPr>
                <w:rFonts w:hint="eastAsia"/>
                <w:sz w:val="18"/>
                <w:szCs w:val="18"/>
              </w:rPr>
              <w:t>jsonpCallback</w:t>
            </w:r>
          </w:p>
        </w:tc>
        <w:tc>
          <w:tcPr>
            <w:tcW w:w="7255" w:type="dxa"/>
          </w:tcPr>
          <w:p w:rsidR="00BE1F52" w:rsidRPr="0072713C" w:rsidRDefault="00BE1F52" w:rsidP="00A020B0">
            <w:pPr>
              <w:ind w:leftChars="0" w:left="0"/>
              <w:jc w:val="left"/>
              <w:rPr>
                <w:sz w:val="18"/>
                <w:szCs w:val="18"/>
              </w:rPr>
            </w:pPr>
            <w:r w:rsidRPr="0072713C">
              <w:rPr>
                <w:rFonts w:hint="eastAsia"/>
                <w:sz w:val="18"/>
                <w:szCs w:val="18"/>
              </w:rPr>
              <w:t>JSONPのコールバック関数名を指定する</w:t>
            </w:r>
          </w:p>
        </w:tc>
      </w:tr>
      <w:tr w:rsidR="00BE1F52" w:rsidTr="00B46B30">
        <w:tc>
          <w:tcPr>
            <w:tcW w:w="1794" w:type="dxa"/>
          </w:tcPr>
          <w:p w:rsidR="00BE1F52" w:rsidRPr="0072713C" w:rsidRDefault="00BE1F52" w:rsidP="00A020B0">
            <w:pPr>
              <w:ind w:leftChars="0" w:left="0"/>
              <w:jc w:val="left"/>
              <w:rPr>
                <w:sz w:val="18"/>
                <w:szCs w:val="18"/>
              </w:rPr>
            </w:pPr>
            <w:r w:rsidRPr="0072713C">
              <w:rPr>
                <w:rFonts w:hint="eastAsia"/>
                <w:sz w:val="18"/>
                <w:szCs w:val="18"/>
              </w:rPr>
              <w:t>password</w:t>
            </w:r>
          </w:p>
        </w:tc>
        <w:tc>
          <w:tcPr>
            <w:tcW w:w="7255" w:type="dxa"/>
          </w:tcPr>
          <w:p w:rsidR="00BE1F52" w:rsidRPr="0072713C" w:rsidRDefault="00BE1F52" w:rsidP="00A020B0">
            <w:pPr>
              <w:ind w:leftChars="0" w:left="0"/>
              <w:jc w:val="left"/>
              <w:rPr>
                <w:sz w:val="18"/>
                <w:szCs w:val="18"/>
              </w:rPr>
            </w:pPr>
            <w:r w:rsidRPr="0072713C">
              <w:rPr>
                <w:rFonts w:hint="eastAsia"/>
                <w:sz w:val="18"/>
                <w:szCs w:val="18"/>
              </w:rPr>
              <w:t>HTTP認証が必要な場合のパスワードを指定する</w:t>
            </w:r>
          </w:p>
        </w:tc>
      </w:tr>
      <w:tr w:rsidR="00BE1F52" w:rsidTr="00B46B30">
        <w:tc>
          <w:tcPr>
            <w:tcW w:w="1794" w:type="dxa"/>
          </w:tcPr>
          <w:p w:rsidR="00BE1F52" w:rsidRPr="0072713C" w:rsidRDefault="00BE1F52" w:rsidP="00A020B0">
            <w:pPr>
              <w:ind w:leftChars="0" w:left="0"/>
              <w:jc w:val="left"/>
              <w:rPr>
                <w:sz w:val="18"/>
                <w:szCs w:val="18"/>
              </w:rPr>
            </w:pPr>
            <w:r w:rsidRPr="0072713C">
              <w:rPr>
                <w:rFonts w:hint="eastAsia"/>
                <w:sz w:val="18"/>
                <w:szCs w:val="18"/>
              </w:rPr>
              <w:t>processData</w:t>
            </w:r>
          </w:p>
        </w:tc>
        <w:tc>
          <w:tcPr>
            <w:tcW w:w="7255" w:type="dxa"/>
          </w:tcPr>
          <w:p w:rsidR="00BE1F52" w:rsidRPr="0072713C" w:rsidRDefault="00BE1F52" w:rsidP="00A020B0">
            <w:pPr>
              <w:ind w:leftChars="0" w:left="0"/>
              <w:jc w:val="left"/>
              <w:rPr>
                <w:sz w:val="18"/>
                <w:szCs w:val="18"/>
              </w:rPr>
            </w:pPr>
            <w:r w:rsidRPr="0072713C">
              <w:rPr>
                <w:rFonts w:hint="eastAsia"/>
                <w:sz w:val="18"/>
                <w:szCs w:val="18"/>
              </w:rPr>
              <w:t>dataにオブジェクトを指定した場合にクエリ文字列形式に変換して送信するかどうかをtrueまたはfalseで指定する。省略した場合はtrueになる</w:t>
            </w:r>
          </w:p>
        </w:tc>
      </w:tr>
      <w:tr w:rsidR="00BE1F52" w:rsidTr="00B46B30">
        <w:tc>
          <w:tcPr>
            <w:tcW w:w="1794" w:type="dxa"/>
          </w:tcPr>
          <w:p w:rsidR="00BE1F52" w:rsidRPr="0072713C" w:rsidRDefault="00BE1F52" w:rsidP="00A020B0">
            <w:pPr>
              <w:ind w:leftChars="0" w:left="0"/>
              <w:jc w:val="left"/>
              <w:rPr>
                <w:sz w:val="18"/>
                <w:szCs w:val="18"/>
              </w:rPr>
            </w:pPr>
            <w:r w:rsidRPr="0072713C">
              <w:rPr>
                <w:rFonts w:hint="eastAsia"/>
                <w:sz w:val="18"/>
                <w:szCs w:val="18"/>
              </w:rPr>
              <w:t>scriptCharset</w:t>
            </w:r>
          </w:p>
        </w:tc>
        <w:tc>
          <w:tcPr>
            <w:tcW w:w="7255" w:type="dxa"/>
          </w:tcPr>
          <w:p w:rsidR="00BE1F52" w:rsidRPr="0072713C" w:rsidRDefault="00BE1F52" w:rsidP="00A020B0">
            <w:pPr>
              <w:ind w:leftChars="0" w:left="0"/>
              <w:jc w:val="left"/>
              <w:rPr>
                <w:sz w:val="18"/>
                <w:szCs w:val="18"/>
              </w:rPr>
            </w:pPr>
            <w:r w:rsidRPr="0072713C">
              <w:rPr>
                <w:rFonts w:hint="eastAsia"/>
                <w:sz w:val="18"/>
                <w:szCs w:val="18"/>
              </w:rPr>
              <w:t>Ajaxで取得したスクリプトを読み込む際の文字コードを指定する。dataTypeがjsonまたはjsonpで、かつHTMLと取得するスクリプトの文字コードが異なる場合のみ指定する必要がある</w:t>
            </w:r>
          </w:p>
        </w:tc>
      </w:tr>
      <w:tr w:rsidR="00BE1F52" w:rsidTr="00B46B30">
        <w:tc>
          <w:tcPr>
            <w:tcW w:w="1794" w:type="dxa"/>
          </w:tcPr>
          <w:p w:rsidR="00BE1F52" w:rsidRPr="0072713C" w:rsidRDefault="00BE1F52" w:rsidP="00A020B0">
            <w:pPr>
              <w:ind w:leftChars="0" w:left="0"/>
              <w:jc w:val="left"/>
              <w:rPr>
                <w:sz w:val="18"/>
                <w:szCs w:val="18"/>
              </w:rPr>
            </w:pPr>
            <w:r w:rsidRPr="0072713C">
              <w:rPr>
                <w:rFonts w:hint="eastAsia"/>
                <w:sz w:val="18"/>
                <w:szCs w:val="18"/>
              </w:rPr>
              <w:t>timeout</w:t>
            </w:r>
          </w:p>
        </w:tc>
        <w:tc>
          <w:tcPr>
            <w:tcW w:w="7255" w:type="dxa"/>
          </w:tcPr>
          <w:p w:rsidR="00BE1F52" w:rsidRPr="0072713C" w:rsidRDefault="00BE1F52" w:rsidP="00A020B0">
            <w:pPr>
              <w:ind w:leftChars="0" w:left="0"/>
              <w:jc w:val="left"/>
              <w:rPr>
                <w:sz w:val="18"/>
                <w:szCs w:val="18"/>
              </w:rPr>
            </w:pPr>
            <w:r w:rsidRPr="0072713C">
              <w:rPr>
                <w:rFonts w:hint="eastAsia"/>
                <w:sz w:val="18"/>
                <w:szCs w:val="18"/>
              </w:rPr>
              <w:t>通信のタイムライン時間をミリ秒で指定する</w:t>
            </w:r>
          </w:p>
        </w:tc>
      </w:tr>
      <w:tr w:rsidR="00BE1F52" w:rsidTr="00B46B30">
        <w:tc>
          <w:tcPr>
            <w:tcW w:w="1794" w:type="dxa"/>
          </w:tcPr>
          <w:p w:rsidR="00BE1F52" w:rsidRPr="0072713C" w:rsidRDefault="00BE1F52" w:rsidP="00A020B0">
            <w:pPr>
              <w:ind w:leftChars="0" w:left="0"/>
              <w:jc w:val="left"/>
              <w:rPr>
                <w:sz w:val="18"/>
                <w:szCs w:val="18"/>
              </w:rPr>
            </w:pPr>
            <w:r w:rsidRPr="0072713C">
              <w:rPr>
                <w:rFonts w:hint="eastAsia"/>
                <w:sz w:val="18"/>
                <w:szCs w:val="18"/>
              </w:rPr>
              <w:t>type</w:t>
            </w:r>
          </w:p>
        </w:tc>
        <w:tc>
          <w:tcPr>
            <w:tcW w:w="7255" w:type="dxa"/>
          </w:tcPr>
          <w:p w:rsidR="00BE1F52" w:rsidRPr="0072713C" w:rsidRDefault="00BE1F52" w:rsidP="00A020B0">
            <w:pPr>
              <w:ind w:leftChars="0" w:left="0"/>
              <w:jc w:val="left"/>
              <w:rPr>
                <w:sz w:val="18"/>
                <w:szCs w:val="18"/>
              </w:rPr>
            </w:pPr>
            <w:r w:rsidRPr="0072713C">
              <w:rPr>
                <w:rFonts w:hint="eastAsia"/>
                <w:sz w:val="18"/>
                <w:szCs w:val="18"/>
              </w:rPr>
              <w:t>GETまたはPOSTを指定する。省略した場合はGETになる</w:t>
            </w:r>
          </w:p>
        </w:tc>
      </w:tr>
      <w:tr w:rsidR="00BE1F52" w:rsidTr="00B46B30">
        <w:tc>
          <w:tcPr>
            <w:tcW w:w="1794" w:type="dxa"/>
          </w:tcPr>
          <w:p w:rsidR="00BE1F52" w:rsidRPr="0072713C" w:rsidRDefault="00BE1F52" w:rsidP="00A020B0">
            <w:pPr>
              <w:ind w:leftChars="0" w:left="0"/>
              <w:jc w:val="left"/>
              <w:rPr>
                <w:sz w:val="18"/>
                <w:szCs w:val="18"/>
              </w:rPr>
            </w:pPr>
            <w:r w:rsidRPr="0072713C">
              <w:rPr>
                <w:rFonts w:hint="eastAsia"/>
                <w:sz w:val="18"/>
                <w:szCs w:val="18"/>
              </w:rPr>
              <w:t>username</w:t>
            </w:r>
          </w:p>
        </w:tc>
        <w:tc>
          <w:tcPr>
            <w:tcW w:w="7255" w:type="dxa"/>
          </w:tcPr>
          <w:p w:rsidR="00BE1F52" w:rsidRPr="0072713C" w:rsidRDefault="00BE1F52" w:rsidP="00A020B0">
            <w:pPr>
              <w:ind w:leftChars="0" w:left="0"/>
              <w:jc w:val="left"/>
              <w:rPr>
                <w:sz w:val="18"/>
                <w:szCs w:val="18"/>
              </w:rPr>
            </w:pPr>
            <w:r w:rsidRPr="0072713C">
              <w:rPr>
                <w:rFonts w:hint="eastAsia"/>
                <w:sz w:val="18"/>
                <w:szCs w:val="18"/>
              </w:rPr>
              <w:t>HTTP認証が必要な場合のユーザー名を指定する</w:t>
            </w:r>
          </w:p>
        </w:tc>
      </w:tr>
    </w:tbl>
    <w:p w:rsidR="000C363F" w:rsidRDefault="000C363F" w:rsidP="000C363F">
      <w:pPr>
        <w:ind w:left="840"/>
        <w:jc w:val="left"/>
      </w:pPr>
      <w:r>
        <w:br w:type="page"/>
      </w:r>
    </w:p>
    <w:p w:rsidR="00F214FF" w:rsidRDefault="00F214FF" w:rsidP="00A020B0">
      <w:pPr>
        <w:pStyle w:val="1"/>
        <w:spacing w:after="180"/>
        <w:jc w:val="left"/>
      </w:pPr>
      <w:bookmarkStart w:id="24" w:name="_Toc476154147"/>
      <w:r>
        <w:rPr>
          <w:rFonts w:hint="eastAsia"/>
        </w:rPr>
        <w:lastRenderedPageBreak/>
        <w:t>Ajaxの実装</w:t>
      </w:r>
      <w:bookmarkEnd w:id="24"/>
    </w:p>
    <w:p w:rsidR="00F214FF" w:rsidRDefault="00B85630" w:rsidP="00AD439E">
      <w:pPr>
        <w:ind w:left="840" w:firstLineChars="100" w:firstLine="210"/>
        <w:jc w:val="left"/>
      </w:pPr>
      <w:r>
        <w:rPr>
          <w:rFonts w:hint="eastAsia"/>
        </w:rPr>
        <w:t>これま</w:t>
      </w:r>
      <w:r w:rsidR="009D5CCF">
        <w:rPr>
          <w:rFonts w:hint="eastAsia"/>
        </w:rPr>
        <w:t>でに学習したServlet/JSPを併用し</w:t>
      </w:r>
      <w:r w:rsidR="00982EA0">
        <w:rPr>
          <w:rFonts w:hint="eastAsia"/>
        </w:rPr>
        <w:t>、</w:t>
      </w:r>
      <w:r>
        <w:rPr>
          <w:rFonts w:hint="eastAsia"/>
        </w:rPr>
        <w:t>実際に</w:t>
      </w:r>
      <w:r w:rsidR="009D5CCF">
        <w:rPr>
          <w:rFonts w:hint="eastAsia"/>
        </w:rPr>
        <w:t>非同期通信を行</w:t>
      </w:r>
      <w:r w:rsidR="00997BD4">
        <w:rPr>
          <w:rFonts w:hint="eastAsia"/>
        </w:rPr>
        <w:t>って</w:t>
      </w:r>
      <w:r w:rsidR="00511B74">
        <w:rPr>
          <w:rFonts w:hint="eastAsia"/>
        </w:rPr>
        <w:t>み</w:t>
      </w:r>
      <w:r w:rsidR="00997BD4">
        <w:rPr>
          <w:rFonts w:hint="eastAsia"/>
        </w:rPr>
        <w:t>ましょう。</w:t>
      </w:r>
      <w:r w:rsidR="009D5CCF">
        <w:rPr>
          <w:rFonts w:hint="eastAsia"/>
        </w:rPr>
        <w:t>Ajaxでは、</w:t>
      </w:r>
      <w:r w:rsidR="002B21B7">
        <w:rPr>
          <w:rFonts w:hint="eastAsia"/>
        </w:rPr>
        <w:t>サーバ</w:t>
      </w:r>
      <w:r w:rsidR="009D5CCF">
        <w:rPr>
          <w:rFonts w:hint="eastAsia"/>
        </w:rPr>
        <w:t>に対してパラメータ等の情報をAjaxリクエストとして送信し、</w:t>
      </w:r>
      <w:r w:rsidR="00880F84">
        <w:rPr>
          <w:rFonts w:hint="eastAsia"/>
        </w:rPr>
        <w:t>ブラウザ</w:t>
      </w:r>
      <w:r w:rsidR="009D5CCF">
        <w:rPr>
          <w:rFonts w:hint="eastAsia"/>
        </w:rPr>
        <w:t>等のクライアントはAjaxレスポンスとして、リクエストの結果を受け取り、受け取ったAjaxレスポンスのデータを元にページに変更を加えます。</w:t>
      </w:r>
    </w:p>
    <w:p w:rsidR="00F214FF" w:rsidRDefault="00F214FF" w:rsidP="00A020B0">
      <w:pPr>
        <w:ind w:left="840" w:firstLineChars="100" w:firstLine="210"/>
        <w:jc w:val="left"/>
      </w:pPr>
    </w:p>
    <w:p w:rsidR="00F214FF" w:rsidRPr="00983AAB" w:rsidRDefault="009D5CCF" w:rsidP="00A020B0">
      <w:pPr>
        <w:pStyle w:val="2"/>
        <w:spacing w:after="180"/>
        <w:jc w:val="left"/>
      </w:pPr>
      <w:bookmarkStart w:id="25" w:name="_Toc476154148"/>
      <w:r>
        <w:rPr>
          <w:rFonts w:hint="eastAsia"/>
        </w:rPr>
        <w:t>Ajaxとデータベース</w:t>
      </w:r>
      <w:bookmarkEnd w:id="25"/>
    </w:p>
    <w:p w:rsidR="00E6054E" w:rsidRPr="00A85339" w:rsidRDefault="00F214FF" w:rsidP="00A020B0">
      <w:pPr>
        <w:ind w:left="840"/>
        <w:jc w:val="left"/>
      </w:pPr>
      <w:r>
        <w:rPr>
          <w:rFonts w:hint="eastAsia"/>
        </w:rPr>
        <w:t xml:space="preserve">　</w:t>
      </w:r>
      <w:r w:rsidR="00E6054E">
        <w:rPr>
          <w:rFonts w:hint="eastAsia"/>
        </w:rPr>
        <w:t>Ajaxを利用し</w:t>
      </w:r>
      <w:r w:rsidR="00387683">
        <w:rPr>
          <w:rFonts w:hint="eastAsia"/>
        </w:rPr>
        <w:t>、データベースと接続し、画面上に非同期通信で値を表示するサンプルを紹介します。今までのServlet/JSPと同様にEclipseの動的Webプロジェクトで作成していきます。</w:t>
      </w:r>
      <w:r w:rsidR="00A85339" w:rsidRPr="00A85339">
        <w:t>(サンプルではプロジェクト名をAjaxSampleとしています)</w:t>
      </w:r>
    </w:p>
    <w:p w:rsidR="00505465" w:rsidRDefault="00387683" w:rsidP="002B7682">
      <w:pPr>
        <w:ind w:left="840"/>
        <w:jc w:val="left"/>
      </w:pPr>
      <w:r>
        <w:rPr>
          <w:rFonts w:hint="eastAsia"/>
        </w:rPr>
        <w:t>以下、サンプル</w:t>
      </w:r>
      <w:r w:rsidR="00505465">
        <w:rPr>
          <w:rFonts w:hint="eastAsia"/>
        </w:rPr>
        <w:t>コード</w:t>
      </w:r>
      <w:r>
        <w:rPr>
          <w:rFonts w:hint="eastAsia"/>
        </w:rPr>
        <w:t>になります。</w:t>
      </w:r>
      <w:r w:rsidR="00412DF8">
        <w:rPr>
          <w:rFonts w:hint="eastAsia"/>
        </w:rPr>
        <w:t>また、</w:t>
      </w:r>
      <w:r w:rsidR="003F4042">
        <w:rPr>
          <w:rFonts w:hint="eastAsia"/>
        </w:rPr>
        <w:t>サンプル用の</w:t>
      </w:r>
      <w:r w:rsidR="00412DF8">
        <w:rPr>
          <w:rFonts w:hint="eastAsia"/>
        </w:rPr>
        <w:t>データベースも用意します。</w:t>
      </w:r>
    </w:p>
    <w:p w:rsidR="002B7682" w:rsidRDefault="002B7682" w:rsidP="002B7682">
      <w:pPr>
        <w:ind w:left="840"/>
        <w:jc w:val="left"/>
      </w:pPr>
    </w:p>
    <w:p w:rsidR="00505465" w:rsidRDefault="00505465" w:rsidP="00A020B0">
      <w:pPr>
        <w:pStyle w:val="ac"/>
        <w:numPr>
          <w:ilvl w:val="0"/>
          <w:numId w:val="28"/>
        </w:numPr>
        <w:ind w:leftChars="0"/>
        <w:jc w:val="left"/>
      </w:pPr>
      <w:r>
        <w:rPr>
          <w:rFonts w:hint="eastAsia"/>
        </w:rPr>
        <w:t>スキーマとテーブル</w:t>
      </w:r>
    </w:p>
    <w:p w:rsidR="00505465" w:rsidRDefault="00505465" w:rsidP="00A020B0">
      <w:pPr>
        <w:pStyle w:val="ac"/>
        <w:ind w:leftChars="700" w:left="1470"/>
        <w:jc w:val="left"/>
      </w:pPr>
      <w:r w:rsidRPr="00DD337A">
        <w:rPr>
          <w:rFonts w:hint="eastAsia"/>
        </w:rPr>
        <w:t>ユーザー</w:t>
      </w:r>
      <w:r>
        <w:rPr>
          <w:rFonts w:hint="eastAsia"/>
        </w:rPr>
        <w:t>名</w:t>
      </w:r>
      <w:r>
        <w:rPr>
          <w:rFonts w:hint="eastAsia"/>
        </w:rPr>
        <w:tab/>
      </w:r>
      <w:r w:rsidRPr="00DD337A">
        <w:rPr>
          <w:rFonts w:hint="eastAsia"/>
        </w:rPr>
        <w:t>：</w:t>
      </w:r>
      <w:r>
        <w:rPr>
          <w:rFonts w:hint="eastAsia"/>
        </w:rPr>
        <w:t>ajax_</w:t>
      </w:r>
      <w:r w:rsidRPr="00DD337A">
        <w:rPr>
          <w:rFonts w:hint="eastAsia"/>
        </w:rPr>
        <w:t>user</w:t>
      </w:r>
    </w:p>
    <w:p w:rsidR="00505465" w:rsidRDefault="00505465" w:rsidP="00A020B0">
      <w:pPr>
        <w:pStyle w:val="ac"/>
        <w:ind w:leftChars="700" w:left="1470"/>
        <w:jc w:val="left"/>
      </w:pPr>
      <w:r w:rsidRPr="00DD337A">
        <w:rPr>
          <w:rFonts w:hint="eastAsia"/>
        </w:rPr>
        <w:t>パスワード</w:t>
      </w:r>
      <w:r>
        <w:rPr>
          <w:rFonts w:hint="eastAsia"/>
        </w:rPr>
        <w:tab/>
      </w:r>
      <w:r w:rsidRPr="00DD337A">
        <w:rPr>
          <w:rFonts w:hint="eastAsia"/>
        </w:rPr>
        <w:t>：</w:t>
      </w:r>
      <w:r>
        <w:rPr>
          <w:rFonts w:hint="eastAsia"/>
        </w:rPr>
        <w:t>sys</w:t>
      </w:r>
      <w:r w:rsidRPr="00DD337A">
        <w:rPr>
          <w:rFonts w:hint="eastAsia"/>
        </w:rPr>
        <w:t>temsss</w:t>
      </w:r>
    </w:p>
    <w:p w:rsidR="00505465" w:rsidRDefault="00505465" w:rsidP="00A020B0">
      <w:pPr>
        <w:pStyle w:val="ac"/>
        <w:ind w:leftChars="700" w:left="1470"/>
        <w:jc w:val="left"/>
      </w:pPr>
      <w:r>
        <w:rPr>
          <w:rFonts w:hint="eastAsia"/>
        </w:rPr>
        <w:t>権限</w:t>
      </w:r>
      <w:r>
        <w:rPr>
          <w:rFonts w:hint="eastAsia"/>
        </w:rPr>
        <w:tab/>
      </w:r>
      <w:r>
        <w:rPr>
          <w:rFonts w:hint="eastAsia"/>
        </w:rPr>
        <w:tab/>
        <w:t>：</w:t>
      </w:r>
      <w:r w:rsidRPr="004B5632">
        <w:rPr>
          <w:rFonts w:hint="eastAsia"/>
        </w:rPr>
        <w:t>「</w:t>
      </w:r>
      <w:r w:rsidRPr="004B5632">
        <w:t>SELECT ANY DECTIONARY</w:t>
      </w:r>
      <w:r>
        <w:t>」権限以外の全ての権限</w:t>
      </w:r>
    </w:p>
    <w:p w:rsidR="00505465" w:rsidRDefault="00505465" w:rsidP="00A020B0">
      <w:pPr>
        <w:ind w:left="840"/>
        <w:jc w:val="left"/>
      </w:pPr>
    </w:p>
    <w:p w:rsidR="00505465" w:rsidRPr="00DD337A" w:rsidRDefault="00A57EC8" w:rsidP="00A020B0">
      <w:pPr>
        <w:ind w:left="840"/>
        <w:jc w:val="left"/>
      </w:pPr>
      <w:r>
        <w:rPr>
          <w:rFonts w:hint="eastAsia"/>
        </w:rPr>
        <w:t>a</w:t>
      </w:r>
      <w:r w:rsidR="00505465">
        <w:rPr>
          <w:rFonts w:hint="eastAsia"/>
        </w:rPr>
        <w:t>jax_sample</w:t>
      </w:r>
      <w:r w:rsidR="00505465" w:rsidRPr="00DD337A">
        <w:t>テーブル</w:t>
      </w:r>
    </w:p>
    <w:tbl>
      <w:tblPr>
        <w:tblStyle w:val="af"/>
        <w:tblW w:w="7065" w:type="dxa"/>
        <w:tblInd w:w="840" w:type="dxa"/>
        <w:tblLayout w:type="fixed"/>
        <w:tblLook w:val="04A0"/>
      </w:tblPr>
      <w:tblGrid>
        <w:gridCol w:w="544"/>
        <w:gridCol w:w="1134"/>
        <w:gridCol w:w="1276"/>
        <w:gridCol w:w="2268"/>
        <w:gridCol w:w="567"/>
        <w:gridCol w:w="1276"/>
      </w:tblGrid>
      <w:tr w:rsidR="00955CEF" w:rsidRPr="00DD337A" w:rsidTr="00955CEF">
        <w:tc>
          <w:tcPr>
            <w:tcW w:w="544" w:type="dxa"/>
            <w:shd w:val="clear" w:color="auto" w:fill="DAEEF3" w:themeFill="accent5" w:themeFillTint="33"/>
            <w:vAlign w:val="center"/>
          </w:tcPr>
          <w:p w:rsidR="00955CEF" w:rsidRPr="0072713C" w:rsidRDefault="00955CEF" w:rsidP="00A020B0">
            <w:pPr>
              <w:ind w:leftChars="0" w:left="0"/>
              <w:jc w:val="left"/>
              <w:rPr>
                <w:b/>
                <w:color w:val="31849B" w:themeColor="accent5" w:themeShade="BF"/>
              </w:rPr>
            </w:pPr>
            <w:r w:rsidRPr="0072713C">
              <w:rPr>
                <w:b/>
                <w:color w:val="31849B" w:themeColor="accent5" w:themeShade="BF"/>
              </w:rPr>
              <w:t>No</w:t>
            </w:r>
          </w:p>
        </w:tc>
        <w:tc>
          <w:tcPr>
            <w:tcW w:w="1134" w:type="dxa"/>
            <w:shd w:val="clear" w:color="auto" w:fill="DAEEF3" w:themeFill="accent5" w:themeFillTint="33"/>
            <w:vAlign w:val="center"/>
          </w:tcPr>
          <w:p w:rsidR="00955CEF" w:rsidRPr="0072713C" w:rsidRDefault="00955CEF" w:rsidP="00A020B0">
            <w:pPr>
              <w:ind w:leftChars="0" w:left="0"/>
              <w:jc w:val="left"/>
              <w:rPr>
                <w:b/>
                <w:color w:val="31849B" w:themeColor="accent5" w:themeShade="BF"/>
              </w:rPr>
            </w:pPr>
            <w:r w:rsidRPr="0072713C">
              <w:rPr>
                <w:rFonts w:hint="eastAsia"/>
                <w:b/>
                <w:color w:val="31849B" w:themeColor="accent5" w:themeShade="BF"/>
              </w:rPr>
              <w:t>論理名称</w:t>
            </w:r>
          </w:p>
        </w:tc>
        <w:tc>
          <w:tcPr>
            <w:tcW w:w="1276" w:type="dxa"/>
            <w:shd w:val="clear" w:color="auto" w:fill="DAEEF3" w:themeFill="accent5" w:themeFillTint="33"/>
            <w:vAlign w:val="center"/>
          </w:tcPr>
          <w:p w:rsidR="00955CEF" w:rsidRPr="0072713C" w:rsidRDefault="00955CEF" w:rsidP="00A020B0">
            <w:pPr>
              <w:ind w:leftChars="0" w:left="0"/>
              <w:jc w:val="left"/>
              <w:rPr>
                <w:b/>
                <w:color w:val="31849B" w:themeColor="accent5" w:themeShade="BF"/>
              </w:rPr>
            </w:pPr>
            <w:r w:rsidRPr="0072713C">
              <w:rPr>
                <w:rFonts w:hint="eastAsia"/>
                <w:b/>
                <w:color w:val="31849B" w:themeColor="accent5" w:themeShade="BF"/>
              </w:rPr>
              <w:t>物理名称</w:t>
            </w:r>
          </w:p>
        </w:tc>
        <w:tc>
          <w:tcPr>
            <w:tcW w:w="2268" w:type="dxa"/>
            <w:shd w:val="clear" w:color="auto" w:fill="DAEEF3" w:themeFill="accent5" w:themeFillTint="33"/>
            <w:vAlign w:val="center"/>
          </w:tcPr>
          <w:p w:rsidR="00955CEF" w:rsidRPr="0072713C" w:rsidRDefault="00955CEF" w:rsidP="00A020B0">
            <w:pPr>
              <w:ind w:leftChars="0" w:left="0"/>
              <w:jc w:val="left"/>
              <w:rPr>
                <w:b/>
                <w:color w:val="31849B" w:themeColor="accent5" w:themeShade="BF"/>
              </w:rPr>
            </w:pPr>
            <w:r w:rsidRPr="0072713C">
              <w:rPr>
                <w:rFonts w:hint="eastAsia"/>
                <w:b/>
                <w:color w:val="31849B" w:themeColor="accent5" w:themeShade="BF"/>
              </w:rPr>
              <w:t>物理データ型</w:t>
            </w:r>
            <w:r w:rsidR="00AC6327" w:rsidRPr="0072713C">
              <w:rPr>
                <w:rFonts w:hint="eastAsia"/>
                <w:b/>
                <w:color w:val="31849B" w:themeColor="accent5" w:themeShade="BF"/>
              </w:rPr>
              <w:t>(</w:t>
            </w:r>
            <w:r w:rsidRPr="0072713C">
              <w:rPr>
                <w:rFonts w:hint="eastAsia"/>
                <w:b/>
                <w:color w:val="31849B" w:themeColor="accent5" w:themeShade="BF"/>
              </w:rPr>
              <w:t>桁数</w:t>
            </w:r>
            <w:r w:rsidR="00AC6327" w:rsidRPr="0072713C">
              <w:rPr>
                <w:rFonts w:hint="eastAsia"/>
                <w:b/>
                <w:color w:val="31849B" w:themeColor="accent5" w:themeShade="BF"/>
              </w:rPr>
              <w:t>)</w:t>
            </w:r>
          </w:p>
        </w:tc>
        <w:tc>
          <w:tcPr>
            <w:tcW w:w="567" w:type="dxa"/>
            <w:shd w:val="clear" w:color="auto" w:fill="DAEEF3" w:themeFill="accent5" w:themeFillTint="33"/>
            <w:vAlign w:val="center"/>
          </w:tcPr>
          <w:p w:rsidR="00955CEF" w:rsidRPr="0072713C" w:rsidRDefault="00955CEF" w:rsidP="00A020B0">
            <w:pPr>
              <w:ind w:leftChars="0" w:left="0"/>
              <w:jc w:val="left"/>
              <w:rPr>
                <w:b/>
                <w:color w:val="31849B" w:themeColor="accent5" w:themeShade="BF"/>
              </w:rPr>
            </w:pPr>
            <w:r w:rsidRPr="0072713C">
              <w:rPr>
                <w:b/>
                <w:color w:val="31849B" w:themeColor="accent5" w:themeShade="BF"/>
              </w:rPr>
              <w:t>PK</w:t>
            </w:r>
          </w:p>
        </w:tc>
        <w:tc>
          <w:tcPr>
            <w:tcW w:w="1276" w:type="dxa"/>
            <w:shd w:val="clear" w:color="auto" w:fill="DAEEF3" w:themeFill="accent5" w:themeFillTint="33"/>
            <w:vAlign w:val="center"/>
          </w:tcPr>
          <w:p w:rsidR="00955CEF" w:rsidRPr="0072713C" w:rsidRDefault="00955CEF" w:rsidP="00A020B0">
            <w:pPr>
              <w:ind w:leftChars="0" w:left="0"/>
              <w:jc w:val="left"/>
              <w:rPr>
                <w:b/>
                <w:color w:val="31849B" w:themeColor="accent5" w:themeShade="BF"/>
              </w:rPr>
            </w:pPr>
            <w:r w:rsidRPr="0072713C">
              <w:rPr>
                <w:rFonts w:hint="eastAsia"/>
                <w:b/>
                <w:color w:val="31849B" w:themeColor="accent5" w:themeShade="BF"/>
              </w:rPr>
              <w:t>制約</w:t>
            </w:r>
          </w:p>
        </w:tc>
      </w:tr>
      <w:tr w:rsidR="00955CEF" w:rsidRPr="00DD337A" w:rsidTr="00955CEF">
        <w:tc>
          <w:tcPr>
            <w:tcW w:w="544" w:type="dxa"/>
            <w:vAlign w:val="center"/>
          </w:tcPr>
          <w:p w:rsidR="00955CEF" w:rsidRPr="00DD337A" w:rsidRDefault="00955CEF" w:rsidP="00A020B0">
            <w:pPr>
              <w:ind w:leftChars="0" w:left="0"/>
              <w:jc w:val="left"/>
              <w:rPr>
                <w:sz w:val="18"/>
                <w:szCs w:val="18"/>
              </w:rPr>
            </w:pPr>
            <w:r>
              <w:rPr>
                <w:rFonts w:hint="eastAsia"/>
                <w:sz w:val="18"/>
                <w:szCs w:val="18"/>
              </w:rPr>
              <w:t>1</w:t>
            </w:r>
          </w:p>
        </w:tc>
        <w:tc>
          <w:tcPr>
            <w:tcW w:w="1134" w:type="dxa"/>
            <w:vAlign w:val="center"/>
          </w:tcPr>
          <w:p w:rsidR="00955CEF" w:rsidRPr="00DD337A" w:rsidRDefault="00955CEF" w:rsidP="00A020B0">
            <w:pPr>
              <w:ind w:leftChars="0" w:left="0"/>
              <w:jc w:val="left"/>
              <w:rPr>
                <w:sz w:val="18"/>
                <w:szCs w:val="18"/>
              </w:rPr>
            </w:pPr>
            <w:r w:rsidRPr="00DD337A">
              <w:rPr>
                <w:sz w:val="18"/>
                <w:szCs w:val="18"/>
              </w:rPr>
              <w:t>ID</w:t>
            </w:r>
          </w:p>
        </w:tc>
        <w:tc>
          <w:tcPr>
            <w:tcW w:w="1276" w:type="dxa"/>
            <w:vAlign w:val="center"/>
          </w:tcPr>
          <w:p w:rsidR="00955CEF" w:rsidRPr="00DD337A" w:rsidRDefault="00955CEF" w:rsidP="00A020B0">
            <w:pPr>
              <w:ind w:leftChars="0" w:left="0"/>
              <w:jc w:val="left"/>
              <w:rPr>
                <w:sz w:val="18"/>
                <w:szCs w:val="18"/>
              </w:rPr>
            </w:pPr>
            <w:r>
              <w:rPr>
                <w:rFonts w:hint="eastAsia"/>
                <w:sz w:val="18"/>
                <w:szCs w:val="18"/>
              </w:rPr>
              <w:t>id</w:t>
            </w:r>
          </w:p>
        </w:tc>
        <w:tc>
          <w:tcPr>
            <w:tcW w:w="2268" w:type="dxa"/>
            <w:vAlign w:val="center"/>
          </w:tcPr>
          <w:p w:rsidR="00955CEF" w:rsidRPr="00DD337A" w:rsidRDefault="00955CEF" w:rsidP="00A020B0">
            <w:pPr>
              <w:ind w:leftChars="0" w:left="0"/>
              <w:jc w:val="left"/>
              <w:rPr>
                <w:sz w:val="18"/>
                <w:szCs w:val="18"/>
              </w:rPr>
            </w:pPr>
            <w:r w:rsidRPr="00DD337A">
              <w:rPr>
                <w:sz w:val="18"/>
                <w:szCs w:val="18"/>
              </w:rPr>
              <w:t>NUMBER</w:t>
            </w:r>
            <w:r w:rsidR="00AC6327">
              <w:rPr>
                <w:rFonts w:hint="eastAsia"/>
                <w:sz w:val="18"/>
                <w:szCs w:val="18"/>
              </w:rPr>
              <w:t>(</w:t>
            </w:r>
            <w:r>
              <w:rPr>
                <w:rFonts w:hint="eastAsia"/>
                <w:sz w:val="18"/>
                <w:szCs w:val="18"/>
              </w:rPr>
              <w:t>4</w:t>
            </w:r>
            <w:r w:rsidR="00AC6327">
              <w:rPr>
                <w:rFonts w:hint="eastAsia"/>
                <w:sz w:val="18"/>
                <w:szCs w:val="18"/>
              </w:rPr>
              <w:t>)</w:t>
            </w:r>
          </w:p>
        </w:tc>
        <w:tc>
          <w:tcPr>
            <w:tcW w:w="567" w:type="dxa"/>
            <w:vAlign w:val="center"/>
          </w:tcPr>
          <w:p w:rsidR="00955CEF" w:rsidRPr="00B7305A" w:rsidRDefault="00955CEF" w:rsidP="00A020B0">
            <w:pPr>
              <w:ind w:leftChars="0" w:left="0"/>
              <w:jc w:val="left"/>
              <w:rPr>
                <w:sz w:val="18"/>
                <w:szCs w:val="18"/>
              </w:rPr>
            </w:pPr>
            <w:r w:rsidRPr="00B7305A">
              <w:rPr>
                <w:rFonts w:hint="eastAsia"/>
                <w:sz w:val="18"/>
                <w:szCs w:val="18"/>
              </w:rPr>
              <w:t>○</w:t>
            </w:r>
          </w:p>
        </w:tc>
        <w:tc>
          <w:tcPr>
            <w:tcW w:w="1276" w:type="dxa"/>
            <w:vAlign w:val="center"/>
          </w:tcPr>
          <w:p w:rsidR="00955CEF" w:rsidRPr="00DD337A" w:rsidRDefault="00955CEF" w:rsidP="00A020B0">
            <w:pPr>
              <w:ind w:leftChars="0" w:left="0"/>
              <w:jc w:val="left"/>
              <w:rPr>
                <w:sz w:val="18"/>
                <w:szCs w:val="18"/>
              </w:rPr>
            </w:pPr>
          </w:p>
        </w:tc>
      </w:tr>
      <w:tr w:rsidR="00955CEF" w:rsidRPr="00DD337A" w:rsidTr="00955CEF">
        <w:tc>
          <w:tcPr>
            <w:tcW w:w="544" w:type="dxa"/>
            <w:vAlign w:val="center"/>
          </w:tcPr>
          <w:p w:rsidR="00955CEF" w:rsidRPr="00DD337A" w:rsidRDefault="00955CEF" w:rsidP="00A020B0">
            <w:pPr>
              <w:ind w:leftChars="0" w:left="0"/>
              <w:jc w:val="left"/>
              <w:rPr>
                <w:sz w:val="18"/>
                <w:szCs w:val="18"/>
              </w:rPr>
            </w:pPr>
            <w:r>
              <w:rPr>
                <w:rFonts w:hint="eastAsia"/>
                <w:sz w:val="18"/>
                <w:szCs w:val="18"/>
              </w:rPr>
              <w:t>2</w:t>
            </w:r>
          </w:p>
        </w:tc>
        <w:tc>
          <w:tcPr>
            <w:tcW w:w="1134" w:type="dxa"/>
            <w:vAlign w:val="center"/>
          </w:tcPr>
          <w:p w:rsidR="00955CEF" w:rsidRPr="00DD337A" w:rsidRDefault="00955CEF" w:rsidP="00A020B0">
            <w:pPr>
              <w:ind w:leftChars="0" w:left="0"/>
              <w:jc w:val="left"/>
              <w:rPr>
                <w:sz w:val="18"/>
                <w:szCs w:val="18"/>
              </w:rPr>
            </w:pPr>
            <w:r>
              <w:rPr>
                <w:rFonts w:hint="eastAsia"/>
                <w:sz w:val="18"/>
                <w:szCs w:val="18"/>
              </w:rPr>
              <w:t>名前</w:t>
            </w:r>
          </w:p>
        </w:tc>
        <w:tc>
          <w:tcPr>
            <w:tcW w:w="1276" w:type="dxa"/>
            <w:vAlign w:val="center"/>
          </w:tcPr>
          <w:p w:rsidR="00955CEF" w:rsidRPr="00DD337A" w:rsidRDefault="00955CEF" w:rsidP="00A020B0">
            <w:pPr>
              <w:ind w:leftChars="0" w:left="0"/>
              <w:jc w:val="left"/>
              <w:rPr>
                <w:sz w:val="18"/>
                <w:szCs w:val="18"/>
              </w:rPr>
            </w:pPr>
            <w:r>
              <w:rPr>
                <w:rFonts w:hint="eastAsia"/>
                <w:sz w:val="18"/>
                <w:szCs w:val="18"/>
              </w:rPr>
              <w:t>name</w:t>
            </w:r>
          </w:p>
        </w:tc>
        <w:tc>
          <w:tcPr>
            <w:tcW w:w="2268" w:type="dxa"/>
            <w:vAlign w:val="center"/>
          </w:tcPr>
          <w:p w:rsidR="00955CEF" w:rsidRPr="00DD337A" w:rsidRDefault="00955CEF" w:rsidP="00A020B0">
            <w:pPr>
              <w:ind w:leftChars="0" w:left="0"/>
              <w:jc w:val="left"/>
              <w:rPr>
                <w:sz w:val="18"/>
                <w:szCs w:val="18"/>
              </w:rPr>
            </w:pPr>
            <w:r>
              <w:rPr>
                <w:sz w:val="18"/>
                <w:szCs w:val="18"/>
              </w:rPr>
              <w:t>VARCHAR2</w:t>
            </w:r>
            <w:r w:rsidR="00AC6327">
              <w:rPr>
                <w:sz w:val="18"/>
                <w:szCs w:val="18"/>
              </w:rPr>
              <w:t>(</w:t>
            </w:r>
            <w:r>
              <w:rPr>
                <w:rFonts w:hint="eastAsia"/>
                <w:sz w:val="18"/>
                <w:szCs w:val="18"/>
              </w:rPr>
              <w:t>3</w:t>
            </w:r>
            <w:r w:rsidRPr="00DD337A">
              <w:rPr>
                <w:sz w:val="18"/>
                <w:szCs w:val="18"/>
              </w:rPr>
              <w:t>0</w:t>
            </w:r>
            <w:r>
              <w:rPr>
                <w:rFonts w:hint="eastAsia"/>
                <w:sz w:val="18"/>
                <w:szCs w:val="18"/>
              </w:rPr>
              <w:t xml:space="preserve"> CHAR</w:t>
            </w:r>
            <w:r w:rsidR="00AC6327">
              <w:rPr>
                <w:sz w:val="18"/>
                <w:szCs w:val="18"/>
              </w:rPr>
              <w:t>)</w:t>
            </w:r>
          </w:p>
        </w:tc>
        <w:tc>
          <w:tcPr>
            <w:tcW w:w="567" w:type="dxa"/>
            <w:vAlign w:val="center"/>
          </w:tcPr>
          <w:p w:rsidR="00955CEF" w:rsidRPr="00DD337A" w:rsidRDefault="00955CEF" w:rsidP="00A020B0">
            <w:pPr>
              <w:ind w:leftChars="0" w:left="0"/>
              <w:jc w:val="left"/>
              <w:rPr>
                <w:sz w:val="18"/>
                <w:szCs w:val="18"/>
              </w:rPr>
            </w:pPr>
          </w:p>
        </w:tc>
        <w:tc>
          <w:tcPr>
            <w:tcW w:w="1276" w:type="dxa"/>
            <w:vAlign w:val="center"/>
          </w:tcPr>
          <w:p w:rsidR="00955CEF" w:rsidRPr="00DD337A" w:rsidRDefault="00955CEF" w:rsidP="00A020B0">
            <w:pPr>
              <w:ind w:leftChars="0" w:left="0"/>
              <w:jc w:val="left"/>
              <w:rPr>
                <w:sz w:val="18"/>
                <w:szCs w:val="18"/>
              </w:rPr>
            </w:pPr>
            <w:r>
              <w:rPr>
                <w:rFonts w:hint="eastAsia"/>
                <w:sz w:val="18"/>
                <w:szCs w:val="18"/>
              </w:rPr>
              <w:t>NOT NULL</w:t>
            </w:r>
          </w:p>
        </w:tc>
      </w:tr>
      <w:tr w:rsidR="00955CEF" w:rsidRPr="00DD337A" w:rsidTr="00955CEF">
        <w:tc>
          <w:tcPr>
            <w:tcW w:w="544" w:type="dxa"/>
            <w:vAlign w:val="center"/>
          </w:tcPr>
          <w:p w:rsidR="00955CEF" w:rsidRPr="00DD337A" w:rsidRDefault="00955CEF" w:rsidP="00A020B0">
            <w:pPr>
              <w:ind w:leftChars="0" w:left="0"/>
              <w:jc w:val="left"/>
              <w:rPr>
                <w:sz w:val="18"/>
                <w:szCs w:val="18"/>
              </w:rPr>
            </w:pPr>
            <w:r>
              <w:rPr>
                <w:rFonts w:hint="eastAsia"/>
                <w:sz w:val="18"/>
                <w:szCs w:val="18"/>
              </w:rPr>
              <w:t>3</w:t>
            </w:r>
          </w:p>
        </w:tc>
        <w:tc>
          <w:tcPr>
            <w:tcW w:w="1134" w:type="dxa"/>
            <w:vAlign w:val="center"/>
          </w:tcPr>
          <w:p w:rsidR="00955CEF" w:rsidRPr="00DD337A" w:rsidRDefault="00955CEF" w:rsidP="00A020B0">
            <w:pPr>
              <w:ind w:leftChars="0" w:left="0"/>
              <w:jc w:val="left"/>
              <w:rPr>
                <w:sz w:val="18"/>
                <w:szCs w:val="18"/>
              </w:rPr>
            </w:pPr>
            <w:r>
              <w:rPr>
                <w:rFonts w:hint="eastAsia"/>
                <w:sz w:val="18"/>
                <w:szCs w:val="18"/>
              </w:rPr>
              <w:t>お金</w:t>
            </w:r>
          </w:p>
        </w:tc>
        <w:tc>
          <w:tcPr>
            <w:tcW w:w="1276" w:type="dxa"/>
            <w:vAlign w:val="center"/>
          </w:tcPr>
          <w:p w:rsidR="00955CEF" w:rsidRPr="00DD337A" w:rsidRDefault="00955CEF" w:rsidP="00A020B0">
            <w:pPr>
              <w:ind w:leftChars="0" w:left="0"/>
              <w:jc w:val="left"/>
              <w:rPr>
                <w:sz w:val="18"/>
                <w:szCs w:val="18"/>
              </w:rPr>
            </w:pPr>
            <w:r>
              <w:rPr>
                <w:rFonts w:hint="eastAsia"/>
                <w:sz w:val="18"/>
                <w:szCs w:val="18"/>
              </w:rPr>
              <w:t>money</w:t>
            </w:r>
          </w:p>
        </w:tc>
        <w:tc>
          <w:tcPr>
            <w:tcW w:w="2268" w:type="dxa"/>
            <w:vAlign w:val="center"/>
          </w:tcPr>
          <w:p w:rsidR="00955CEF" w:rsidRPr="00DD337A" w:rsidRDefault="00955CEF" w:rsidP="00A020B0">
            <w:pPr>
              <w:ind w:leftChars="0" w:left="0"/>
              <w:jc w:val="left"/>
              <w:rPr>
                <w:sz w:val="18"/>
                <w:szCs w:val="18"/>
              </w:rPr>
            </w:pPr>
            <w:r>
              <w:rPr>
                <w:sz w:val="18"/>
                <w:szCs w:val="18"/>
              </w:rPr>
              <w:t>NUMBER</w:t>
            </w:r>
            <w:r w:rsidR="00AC6327">
              <w:rPr>
                <w:sz w:val="18"/>
                <w:szCs w:val="18"/>
              </w:rPr>
              <w:t>(</w:t>
            </w:r>
            <w:r>
              <w:rPr>
                <w:rFonts w:hint="eastAsia"/>
                <w:sz w:val="18"/>
                <w:szCs w:val="18"/>
              </w:rPr>
              <w:t>8</w:t>
            </w:r>
            <w:r w:rsidR="00AC6327">
              <w:rPr>
                <w:sz w:val="18"/>
                <w:szCs w:val="18"/>
              </w:rPr>
              <w:t>)</w:t>
            </w:r>
          </w:p>
        </w:tc>
        <w:tc>
          <w:tcPr>
            <w:tcW w:w="567" w:type="dxa"/>
            <w:vAlign w:val="center"/>
          </w:tcPr>
          <w:p w:rsidR="00955CEF" w:rsidRPr="00DD337A" w:rsidRDefault="00955CEF" w:rsidP="00A020B0">
            <w:pPr>
              <w:ind w:leftChars="0" w:left="0"/>
              <w:jc w:val="left"/>
              <w:rPr>
                <w:sz w:val="18"/>
                <w:szCs w:val="18"/>
              </w:rPr>
            </w:pPr>
          </w:p>
        </w:tc>
        <w:tc>
          <w:tcPr>
            <w:tcW w:w="1276" w:type="dxa"/>
            <w:vAlign w:val="center"/>
          </w:tcPr>
          <w:p w:rsidR="00955CEF" w:rsidRPr="00DD337A" w:rsidRDefault="00955CEF" w:rsidP="00A020B0">
            <w:pPr>
              <w:ind w:leftChars="0" w:left="0"/>
              <w:jc w:val="left"/>
              <w:rPr>
                <w:sz w:val="18"/>
                <w:szCs w:val="18"/>
              </w:rPr>
            </w:pPr>
            <w:r>
              <w:rPr>
                <w:rFonts w:hint="eastAsia"/>
                <w:sz w:val="18"/>
                <w:szCs w:val="18"/>
              </w:rPr>
              <w:t>NOT NULL</w:t>
            </w:r>
          </w:p>
        </w:tc>
      </w:tr>
    </w:tbl>
    <w:p w:rsidR="00387683" w:rsidRDefault="00387683" w:rsidP="00A020B0">
      <w:pPr>
        <w:ind w:left="840"/>
        <w:jc w:val="left"/>
      </w:pPr>
    </w:p>
    <w:p w:rsidR="00505465" w:rsidRPr="009716F1" w:rsidRDefault="00505465" w:rsidP="00A020B0">
      <w:pPr>
        <w:ind w:leftChars="190" w:left="399" w:firstLineChars="150" w:firstLine="315"/>
        <w:jc w:val="left"/>
      </w:pPr>
      <w:r w:rsidRPr="009716F1">
        <w:t>SQL</w:t>
      </w:r>
      <w:r w:rsidRPr="009716F1">
        <w:rPr>
          <w:rFonts w:hint="eastAsia"/>
        </w:rPr>
        <w:t>文</w:t>
      </w:r>
    </w:p>
    <w:tbl>
      <w:tblPr>
        <w:tblStyle w:val="af"/>
        <w:tblW w:w="0" w:type="auto"/>
        <w:tblInd w:w="840" w:type="dxa"/>
        <w:tblLook w:val="04A0"/>
      </w:tblPr>
      <w:tblGrid>
        <w:gridCol w:w="9122"/>
      </w:tblGrid>
      <w:tr w:rsidR="00505465" w:rsidRPr="00DD337A" w:rsidTr="0098314B">
        <w:tc>
          <w:tcPr>
            <w:tcW w:w="9944" w:type="dxa"/>
          </w:tcPr>
          <w:p w:rsidR="00505465" w:rsidRPr="0072713C" w:rsidRDefault="00505465" w:rsidP="0072713C">
            <w:pPr>
              <w:ind w:leftChars="0" w:left="0"/>
              <w:jc w:val="left"/>
            </w:pPr>
            <w:r w:rsidRPr="0072713C">
              <w:rPr>
                <w:rFonts w:hint="eastAsia"/>
              </w:rPr>
              <w:t>--ユーザー名systemでログイン後、新規にスキーマを作成する。</w:t>
            </w:r>
          </w:p>
          <w:p w:rsidR="00505465" w:rsidRPr="0072713C" w:rsidRDefault="00B7119B" w:rsidP="0072713C">
            <w:pPr>
              <w:ind w:leftChars="0" w:left="0"/>
              <w:jc w:val="left"/>
            </w:pPr>
            <w:r w:rsidRPr="0072713C">
              <w:t xml:space="preserve">CREATE USER </w:t>
            </w:r>
            <w:r w:rsidRPr="0072713C">
              <w:rPr>
                <w:rFonts w:hint="eastAsia"/>
              </w:rPr>
              <w:t>ajax</w:t>
            </w:r>
            <w:r w:rsidR="00505465" w:rsidRPr="0072713C">
              <w:rPr>
                <w:rFonts w:hint="eastAsia"/>
              </w:rPr>
              <w:t>_</w:t>
            </w:r>
            <w:r w:rsidR="00505465" w:rsidRPr="0072713C">
              <w:t>user IDENTIFIED BY systemsss;</w:t>
            </w:r>
          </w:p>
          <w:p w:rsidR="00505465" w:rsidRPr="0072713C" w:rsidRDefault="00B7119B" w:rsidP="0072713C">
            <w:pPr>
              <w:ind w:leftChars="0" w:left="0"/>
              <w:jc w:val="left"/>
            </w:pPr>
            <w:r w:rsidRPr="0072713C">
              <w:t xml:space="preserve">GRANT ALL PRIVILEGES TO </w:t>
            </w:r>
            <w:r w:rsidRPr="0072713C">
              <w:rPr>
                <w:rFonts w:hint="eastAsia"/>
              </w:rPr>
              <w:t>ajax</w:t>
            </w:r>
            <w:r w:rsidR="00505465" w:rsidRPr="0072713C">
              <w:rPr>
                <w:rFonts w:hint="eastAsia"/>
              </w:rPr>
              <w:t>_</w:t>
            </w:r>
            <w:r w:rsidR="00505465" w:rsidRPr="0072713C">
              <w:t>user;</w:t>
            </w:r>
          </w:p>
          <w:p w:rsidR="00505465" w:rsidRPr="0072713C" w:rsidRDefault="00505465" w:rsidP="0072713C">
            <w:pPr>
              <w:ind w:leftChars="0" w:left="0"/>
              <w:jc w:val="left"/>
            </w:pPr>
          </w:p>
          <w:p w:rsidR="00505465" w:rsidRPr="0072713C" w:rsidRDefault="00505465" w:rsidP="0072713C">
            <w:pPr>
              <w:ind w:leftChars="0" w:left="0"/>
              <w:jc w:val="left"/>
            </w:pPr>
            <w:r w:rsidRPr="0072713C">
              <w:rPr>
                <w:rFonts w:hint="eastAsia"/>
              </w:rPr>
              <w:t>--一旦データベースとの接続を切断し、先程作成したユーザー名で接続する。</w:t>
            </w:r>
          </w:p>
          <w:p w:rsidR="00505465" w:rsidRPr="0072713C" w:rsidRDefault="00505465" w:rsidP="0072713C">
            <w:pPr>
              <w:ind w:leftChars="0" w:left="0"/>
              <w:jc w:val="left"/>
            </w:pPr>
            <w:r w:rsidRPr="0072713C">
              <w:rPr>
                <w:rFonts w:hint="eastAsia"/>
              </w:rPr>
              <w:t>--接続後、</w:t>
            </w:r>
            <w:r w:rsidR="004D0CEA" w:rsidRPr="0072713C">
              <w:rPr>
                <w:rFonts w:hint="eastAsia"/>
              </w:rPr>
              <w:t>ajax_sample</w:t>
            </w:r>
            <w:r w:rsidRPr="0072713C">
              <w:rPr>
                <w:rFonts w:hint="eastAsia"/>
              </w:rPr>
              <w:t>テーブルを作成する。</w:t>
            </w:r>
            <w:r w:rsidRPr="0072713C">
              <w:t xml:space="preserve"> </w:t>
            </w:r>
          </w:p>
          <w:p w:rsidR="00505465" w:rsidRPr="0072713C" w:rsidRDefault="004D0CEA" w:rsidP="0072713C">
            <w:pPr>
              <w:ind w:leftChars="0" w:left="0"/>
              <w:jc w:val="left"/>
            </w:pPr>
            <w:r w:rsidRPr="0072713C">
              <w:t xml:space="preserve">CREATE TABLE </w:t>
            </w:r>
            <w:r w:rsidRPr="0072713C">
              <w:rPr>
                <w:rFonts w:hint="eastAsia"/>
              </w:rPr>
              <w:t>ajax_sample</w:t>
            </w:r>
            <w:r w:rsidR="00505465" w:rsidRPr="0072713C">
              <w:t xml:space="preserve"> </w:t>
            </w:r>
            <w:r w:rsidR="00AC6327" w:rsidRPr="0072713C">
              <w:t>(</w:t>
            </w:r>
          </w:p>
          <w:p w:rsidR="00505465" w:rsidRPr="0072713C" w:rsidRDefault="004D0CEA" w:rsidP="0072713C">
            <w:pPr>
              <w:ind w:leftChars="0" w:left="0"/>
              <w:jc w:val="left"/>
            </w:pPr>
            <w:r w:rsidRPr="0072713C">
              <w:t xml:space="preserve">  </w:t>
            </w:r>
            <w:r w:rsidR="00505465" w:rsidRPr="0072713C">
              <w:t>id NUMBER</w:t>
            </w:r>
            <w:r w:rsidR="00AC6327" w:rsidRPr="0072713C">
              <w:rPr>
                <w:rFonts w:hint="eastAsia"/>
              </w:rPr>
              <w:t>(</w:t>
            </w:r>
            <w:r w:rsidR="00505465" w:rsidRPr="0072713C">
              <w:rPr>
                <w:rFonts w:hint="eastAsia"/>
              </w:rPr>
              <w:t>4</w:t>
            </w:r>
            <w:r w:rsidR="00AC6327" w:rsidRPr="0072713C">
              <w:rPr>
                <w:rFonts w:hint="eastAsia"/>
              </w:rPr>
              <w:t>)</w:t>
            </w:r>
            <w:r w:rsidR="00505465" w:rsidRPr="0072713C">
              <w:t xml:space="preserve"> PRIMARY KEY,</w:t>
            </w:r>
          </w:p>
          <w:p w:rsidR="00505465" w:rsidRPr="0072713C" w:rsidRDefault="004D0CEA" w:rsidP="0072713C">
            <w:pPr>
              <w:ind w:leftChars="0" w:left="0"/>
              <w:jc w:val="left"/>
            </w:pPr>
            <w:r w:rsidRPr="0072713C">
              <w:t xml:space="preserve">  </w:t>
            </w:r>
            <w:r w:rsidR="00505465" w:rsidRPr="0072713C">
              <w:t>name VARCHAR2</w:t>
            </w:r>
            <w:r w:rsidR="00AC6327" w:rsidRPr="0072713C">
              <w:t>(</w:t>
            </w:r>
            <w:r w:rsidR="00505465" w:rsidRPr="0072713C">
              <w:rPr>
                <w:rFonts w:hint="eastAsia"/>
              </w:rPr>
              <w:t>3</w:t>
            </w:r>
            <w:r w:rsidR="00505465" w:rsidRPr="0072713C">
              <w:t>0</w:t>
            </w:r>
            <w:r w:rsidR="00505465" w:rsidRPr="0072713C">
              <w:rPr>
                <w:rFonts w:hint="eastAsia"/>
              </w:rPr>
              <w:t xml:space="preserve"> CHAR</w:t>
            </w:r>
            <w:r w:rsidR="00AC6327" w:rsidRPr="0072713C">
              <w:t>)</w:t>
            </w:r>
            <w:r w:rsidR="00505465" w:rsidRPr="0072713C">
              <w:t xml:space="preserve"> NOT NULL,</w:t>
            </w:r>
          </w:p>
          <w:p w:rsidR="00505465" w:rsidRPr="0072713C" w:rsidRDefault="004D0CEA" w:rsidP="0072713C">
            <w:pPr>
              <w:ind w:leftChars="0" w:left="0"/>
              <w:jc w:val="left"/>
            </w:pPr>
            <w:r w:rsidRPr="0072713C">
              <w:t xml:space="preserve">  </w:t>
            </w:r>
            <w:r w:rsidRPr="0072713C">
              <w:rPr>
                <w:rFonts w:hint="eastAsia"/>
              </w:rPr>
              <w:t>money</w:t>
            </w:r>
            <w:r w:rsidRPr="0072713C">
              <w:t xml:space="preserve"> NUMBER</w:t>
            </w:r>
            <w:r w:rsidR="00AC6327" w:rsidRPr="0072713C">
              <w:t>(</w:t>
            </w:r>
            <w:r w:rsidRPr="0072713C">
              <w:rPr>
                <w:rFonts w:hint="eastAsia"/>
              </w:rPr>
              <w:t>8</w:t>
            </w:r>
            <w:r w:rsidR="00AC6327" w:rsidRPr="0072713C">
              <w:t>)</w:t>
            </w:r>
            <w:r w:rsidR="00505465" w:rsidRPr="0072713C">
              <w:t xml:space="preserve"> NOT NULL</w:t>
            </w:r>
          </w:p>
          <w:p w:rsidR="00505465" w:rsidRPr="0072713C" w:rsidRDefault="00AC6327" w:rsidP="0072713C">
            <w:pPr>
              <w:ind w:leftChars="0" w:left="0"/>
              <w:jc w:val="left"/>
            </w:pPr>
            <w:r w:rsidRPr="0072713C">
              <w:t>)</w:t>
            </w:r>
            <w:r w:rsidR="00505465" w:rsidRPr="0072713C">
              <w:t>;</w:t>
            </w:r>
          </w:p>
          <w:p w:rsidR="00505465" w:rsidRPr="0072713C" w:rsidRDefault="00505465" w:rsidP="0072713C">
            <w:pPr>
              <w:ind w:leftChars="0" w:left="0"/>
              <w:jc w:val="left"/>
            </w:pPr>
          </w:p>
          <w:p w:rsidR="00505465" w:rsidRPr="0072713C" w:rsidRDefault="00505465" w:rsidP="0072713C">
            <w:pPr>
              <w:ind w:leftChars="0" w:left="0"/>
              <w:jc w:val="left"/>
            </w:pPr>
            <w:r w:rsidRPr="0072713C">
              <w:rPr>
                <w:rFonts w:hint="eastAsia"/>
              </w:rPr>
              <w:t>--テーブル作成後、各テーブルに動作テスト用レコードを挿入する。</w:t>
            </w:r>
          </w:p>
          <w:p w:rsidR="00505465" w:rsidRPr="0072713C" w:rsidRDefault="002E74E9" w:rsidP="0072713C">
            <w:pPr>
              <w:ind w:leftChars="0" w:left="0"/>
              <w:jc w:val="left"/>
            </w:pPr>
            <w:r w:rsidRPr="0072713C">
              <w:t xml:space="preserve">INSERT INTO </w:t>
            </w:r>
            <w:r w:rsidRPr="0072713C">
              <w:rPr>
                <w:rFonts w:hint="eastAsia"/>
              </w:rPr>
              <w:t>ajax_sample</w:t>
            </w:r>
            <w:r w:rsidR="00505465" w:rsidRPr="0072713C">
              <w:t xml:space="preserve"> VALUES </w:t>
            </w:r>
            <w:r w:rsidR="00AC6327" w:rsidRPr="0072713C">
              <w:t>(</w:t>
            </w:r>
            <w:r w:rsidR="00505465" w:rsidRPr="0072713C">
              <w:t>1,</w:t>
            </w:r>
            <w:r w:rsidR="00505465" w:rsidRPr="0072713C">
              <w:rPr>
                <w:rFonts w:hint="eastAsia"/>
              </w:rPr>
              <w:t xml:space="preserve"> </w:t>
            </w:r>
            <w:r w:rsidR="00505465" w:rsidRPr="0072713C">
              <w:t>'</w:t>
            </w:r>
            <w:r w:rsidR="00505465" w:rsidRPr="0072713C">
              <w:rPr>
                <w:rFonts w:hint="eastAsia"/>
              </w:rPr>
              <w:t>山田太郎</w:t>
            </w:r>
            <w:r w:rsidR="004D0CEA" w:rsidRPr="0072713C">
              <w:t xml:space="preserve">', </w:t>
            </w:r>
            <w:r w:rsidR="004D0CEA" w:rsidRPr="0072713C">
              <w:rPr>
                <w:rFonts w:hint="eastAsia"/>
              </w:rPr>
              <w:t>10000</w:t>
            </w:r>
            <w:r w:rsidR="00AC6327" w:rsidRPr="0072713C">
              <w:t>)</w:t>
            </w:r>
            <w:r w:rsidR="00505465" w:rsidRPr="0072713C">
              <w:t>;</w:t>
            </w:r>
          </w:p>
          <w:p w:rsidR="00505465" w:rsidRPr="0072713C" w:rsidRDefault="002E74E9" w:rsidP="0072713C">
            <w:pPr>
              <w:ind w:leftChars="0" w:left="0"/>
              <w:jc w:val="left"/>
            </w:pPr>
            <w:r w:rsidRPr="0072713C">
              <w:t xml:space="preserve">INSERT INTO </w:t>
            </w:r>
            <w:r w:rsidRPr="0072713C">
              <w:rPr>
                <w:rFonts w:hint="eastAsia"/>
              </w:rPr>
              <w:t>ajax_sample</w:t>
            </w:r>
            <w:r w:rsidR="00505465" w:rsidRPr="0072713C">
              <w:t xml:space="preserve"> VALUES </w:t>
            </w:r>
            <w:r w:rsidR="00AC6327" w:rsidRPr="0072713C">
              <w:t>(</w:t>
            </w:r>
            <w:r w:rsidR="00505465" w:rsidRPr="0072713C">
              <w:t>2,</w:t>
            </w:r>
            <w:r w:rsidR="00505465" w:rsidRPr="0072713C">
              <w:rPr>
                <w:rFonts w:hint="eastAsia"/>
              </w:rPr>
              <w:t xml:space="preserve"> </w:t>
            </w:r>
            <w:r w:rsidR="00505465" w:rsidRPr="0072713C">
              <w:t>'</w:t>
            </w:r>
            <w:r w:rsidR="00505465" w:rsidRPr="0072713C">
              <w:rPr>
                <w:rFonts w:hint="eastAsia"/>
              </w:rPr>
              <w:t>田中健一</w:t>
            </w:r>
            <w:r w:rsidR="004D0CEA" w:rsidRPr="0072713C">
              <w:t xml:space="preserve">', </w:t>
            </w:r>
            <w:r w:rsidR="004D0CEA" w:rsidRPr="0072713C">
              <w:rPr>
                <w:rFonts w:hint="eastAsia"/>
              </w:rPr>
              <w:t>25000</w:t>
            </w:r>
            <w:r w:rsidR="00AC6327" w:rsidRPr="0072713C">
              <w:t>)</w:t>
            </w:r>
            <w:r w:rsidR="00505465" w:rsidRPr="0072713C">
              <w:t>;</w:t>
            </w:r>
          </w:p>
          <w:p w:rsidR="00505465" w:rsidRPr="0072713C" w:rsidRDefault="00505465" w:rsidP="0072713C">
            <w:pPr>
              <w:ind w:leftChars="0" w:left="0"/>
              <w:jc w:val="left"/>
            </w:pPr>
            <w:r w:rsidRPr="0072713C">
              <w:t xml:space="preserve">INSERT </w:t>
            </w:r>
            <w:r w:rsidR="002E74E9" w:rsidRPr="0072713C">
              <w:t xml:space="preserve">INTO </w:t>
            </w:r>
            <w:r w:rsidR="002E74E9" w:rsidRPr="0072713C">
              <w:rPr>
                <w:rFonts w:hint="eastAsia"/>
              </w:rPr>
              <w:t>ajax_sample</w:t>
            </w:r>
            <w:r w:rsidRPr="0072713C">
              <w:t xml:space="preserve"> VALUES </w:t>
            </w:r>
            <w:r w:rsidR="00AC6327" w:rsidRPr="0072713C">
              <w:t>(</w:t>
            </w:r>
            <w:r w:rsidRPr="0072713C">
              <w:t>3,</w:t>
            </w:r>
            <w:r w:rsidRPr="0072713C">
              <w:rPr>
                <w:rFonts w:hint="eastAsia"/>
              </w:rPr>
              <w:t xml:space="preserve"> </w:t>
            </w:r>
            <w:r w:rsidRPr="0072713C">
              <w:t>'</w:t>
            </w:r>
            <w:r w:rsidRPr="0072713C">
              <w:rPr>
                <w:rFonts w:hint="eastAsia"/>
              </w:rPr>
              <w:t>鈴木花子</w:t>
            </w:r>
            <w:r w:rsidR="004D0CEA" w:rsidRPr="0072713C">
              <w:t xml:space="preserve">', </w:t>
            </w:r>
            <w:r w:rsidR="004D0CEA" w:rsidRPr="0072713C">
              <w:rPr>
                <w:rFonts w:hint="eastAsia"/>
              </w:rPr>
              <w:t>500000</w:t>
            </w:r>
            <w:r w:rsidR="00AC6327" w:rsidRPr="0072713C">
              <w:t>)</w:t>
            </w:r>
            <w:r w:rsidRPr="0072713C">
              <w:t>;</w:t>
            </w:r>
          </w:p>
          <w:p w:rsidR="00505465" w:rsidRPr="00825981" w:rsidRDefault="00505465" w:rsidP="0072713C">
            <w:pPr>
              <w:ind w:leftChars="0" w:left="0"/>
              <w:jc w:val="left"/>
              <w:rPr>
                <w:rFonts w:eastAsiaTheme="minorHAnsi" w:cstheme="minorHAnsi"/>
                <w:bCs/>
                <w:kern w:val="0"/>
                <w:sz w:val="18"/>
                <w:szCs w:val="18"/>
              </w:rPr>
            </w:pPr>
            <w:r w:rsidRPr="0072713C">
              <w:t>COMMIT;</w:t>
            </w:r>
          </w:p>
        </w:tc>
      </w:tr>
    </w:tbl>
    <w:p w:rsidR="00AE54AA" w:rsidRDefault="00AE54AA" w:rsidP="00A020B0">
      <w:pPr>
        <w:ind w:left="840"/>
        <w:jc w:val="left"/>
      </w:pPr>
      <w:r>
        <w:rPr>
          <w:rFonts w:hint="eastAsia"/>
        </w:rPr>
        <w:lastRenderedPageBreak/>
        <w:t>続いてクラスファイルを作成していきます。</w:t>
      </w:r>
    </w:p>
    <w:p w:rsidR="00AE54AA" w:rsidRPr="00AE54AA" w:rsidRDefault="00AE54AA" w:rsidP="00A020B0">
      <w:pPr>
        <w:ind w:left="840"/>
        <w:jc w:val="left"/>
      </w:pPr>
      <w:r>
        <w:rPr>
          <w:rFonts w:hint="eastAsia"/>
        </w:rPr>
        <w:t>動的Webプロジェクトで作成します。</w:t>
      </w:r>
      <w:r w:rsidR="00AC6327">
        <w:rPr>
          <w:rFonts w:hint="eastAsia"/>
        </w:rPr>
        <w:t>(</w:t>
      </w:r>
      <w:r w:rsidR="005312A7">
        <w:rPr>
          <w:rFonts w:hint="eastAsia"/>
        </w:rPr>
        <w:t>サンプルではパッケージ名を jp.co.sss.ajaxSample</w:t>
      </w:r>
      <w:r w:rsidR="001E655A">
        <w:rPr>
          <w:rFonts w:hint="eastAsia"/>
        </w:rPr>
        <w:t>と</w:t>
      </w:r>
      <w:r w:rsidR="005312A7">
        <w:rPr>
          <w:rFonts w:hint="eastAsia"/>
        </w:rPr>
        <w:t>していま</w:t>
      </w:r>
      <w:r>
        <w:rPr>
          <w:rFonts w:hint="eastAsia"/>
        </w:rPr>
        <w:t>す</w:t>
      </w:r>
      <w:r w:rsidR="00AC6327">
        <w:rPr>
          <w:rFonts w:hint="eastAsia"/>
        </w:rPr>
        <w:t>)</w:t>
      </w:r>
    </w:p>
    <w:p w:rsidR="00AE54AA" w:rsidRPr="00AE54AA" w:rsidRDefault="00AE54AA" w:rsidP="00A020B0">
      <w:pPr>
        <w:ind w:left="840"/>
        <w:jc w:val="left"/>
      </w:pPr>
    </w:p>
    <w:p w:rsidR="00AE54AA" w:rsidRPr="009716F1" w:rsidRDefault="00AE54AA" w:rsidP="00A020B0">
      <w:pPr>
        <w:ind w:leftChars="190" w:left="399" w:firstLineChars="150" w:firstLine="315"/>
        <w:jc w:val="left"/>
      </w:pPr>
      <w:r>
        <w:rPr>
          <w:rFonts w:hint="eastAsia"/>
        </w:rPr>
        <w:t>AccountDAO.java</w:t>
      </w:r>
    </w:p>
    <w:tbl>
      <w:tblPr>
        <w:tblStyle w:val="af"/>
        <w:tblW w:w="9354" w:type="dxa"/>
        <w:tblInd w:w="840" w:type="dxa"/>
        <w:tblLook w:val="04A0"/>
      </w:tblPr>
      <w:tblGrid>
        <w:gridCol w:w="9354"/>
      </w:tblGrid>
      <w:tr w:rsidR="00AE54AA" w:rsidRPr="0072713C" w:rsidTr="0072713C">
        <w:tc>
          <w:tcPr>
            <w:tcW w:w="9354" w:type="dxa"/>
          </w:tcPr>
          <w:p w:rsidR="00AE54AA" w:rsidRPr="0072713C" w:rsidRDefault="00AE54AA" w:rsidP="0072713C">
            <w:pPr>
              <w:ind w:leftChars="0" w:left="0"/>
              <w:jc w:val="left"/>
            </w:pPr>
            <w:r w:rsidRPr="0072713C">
              <w:t>import java.sql.Connection;</w:t>
            </w:r>
          </w:p>
          <w:p w:rsidR="00AE54AA" w:rsidRPr="0072713C" w:rsidRDefault="00AE54AA" w:rsidP="0072713C">
            <w:pPr>
              <w:ind w:leftChars="0" w:left="0"/>
              <w:jc w:val="left"/>
            </w:pPr>
            <w:r w:rsidRPr="0072713C">
              <w:t>import java.sql.DriverManager;</w:t>
            </w:r>
          </w:p>
          <w:p w:rsidR="00AE54AA" w:rsidRPr="0072713C" w:rsidRDefault="00AE54AA" w:rsidP="0072713C">
            <w:pPr>
              <w:ind w:leftChars="0" w:left="0"/>
              <w:jc w:val="left"/>
            </w:pPr>
            <w:r w:rsidRPr="0072713C">
              <w:t>import java.sql.PreparedStatement;</w:t>
            </w:r>
          </w:p>
          <w:p w:rsidR="00AE54AA" w:rsidRPr="0072713C" w:rsidRDefault="00AE54AA" w:rsidP="0072713C">
            <w:pPr>
              <w:ind w:leftChars="0" w:left="0"/>
              <w:jc w:val="left"/>
            </w:pPr>
            <w:r w:rsidRPr="0072713C">
              <w:t>import java.sql.ResultSet;</w:t>
            </w:r>
          </w:p>
          <w:p w:rsidR="00AE54AA" w:rsidRPr="0072713C" w:rsidRDefault="00AE54AA" w:rsidP="0072713C">
            <w:pPr>
              <w:ind w:leftChars="0" w:left="0"/>
              <w:jc w:val="left"/>
            </w:pPr>
            <w:r w:rsidRPr="0072713C">
              <w:t>import java.sql.SQLException;</w:t>
            </w:r>
          </w:p>
          <w:p w:rsidR="00AE54AA" w:rsidRPr="0072713C" w:rsidRDefault="00AE54AA" w:rsidP="0072713C">
            <w:pPr>
              <w:ind w:leftChars="0" w:left="0"/>
              <w:jc w:val="left"/>
            </w:pPr>
          </w:p>
          <w:p w:rsidR="00AE54AA" w:rsidRPr="0072713C" w:rsidRDefault="00AE54AA" w:rsidP="0072713C">
            <w:pPr>
              <w:ind w:leftChars="0" w:left="0"/>
              <w:jc w:val="left"/>
            </w:pPr>
            <w:r w:rsidRPr="0072713C">
              <w:t>public class AccountDAO {</w:t>
            </w:r>
          </w:p>
          <w:p w:rsidR="00AE54AA" w:rsidRPr="0072713C" w:rsidRDefault="00AE54AA" w:rsidP="0072713C">
            <w:pPr>
              <w:ind w:leftChars="0" w:left="0"/>
              <w:jc w:val="left"/>
            </w:pPr>
          </w:p>
          <w:p w:rsidR="00AE54AA" w:rsidRPr="0072713C" w:rsidRDefault="00AE54AA" w:rsidP="0072713C">
            <w:pPr>
              <w:ind w:leftChars="0" w:left="0"/>
              <w:jc w:val="left"/>
            </w:pPr>
            <w:r w:rsidRPr="0072713C">
              <w:t xml:space="preserve">    public static Connection getConnection</w:t>
            </w:r>
            <w:r w:rsidR="00AC6327" w:rsidRPr="0072713C">
              <w:t>()</w:t>
            </w:r>
            <w:r w:rsidRPr="0072713C">
              <w:t xml:space="preserve"> {</w:t>
            </w:r>
          </w:p>
          <w:p w:rsidR="00AE54AA" w:rsidRPr="0072713C" w:rsidRDefault="00AE54AA" w:rsidP="0072713C">
            <w:pPr>
              <w:ind w:leftChars="0" w:left="0"/>
              <w:jc w:val="left"/>
            </w:pPr>
            <w:r w:rsidRPr="0072713C">
              <w:t xml:space="preserve">        Connection con = null;</w:t>
            </w:r>
          </w:p>
          <w:p w:rsidR="00AE54AA" w:rsidRPr="0072713C" w:rsidRDefault="00AE54AA" w:rsidP="0072713C">
            <w:pPr>
              <w:ind w:leftChars="0" w:left="0"/>
              <w:jc w:val="left"/>
            </w:pPr>
            <w:r w:rsidRPr="0072713C">
              <w:t xml:space="preserve">        try {</w:t>
            </w:r>
          </w:p>
          <w:p w:rsidR="00AE54AA" w:rsidRPr="0072713C" w:rsidRDefault="00AE54AA" w:rsidP="0072713C">
            <w:pPr>
              <w:ind w:leftChars="0" w:left="0"/>
              <w:jc w:val="left"/>
            </w:pPr>
            <w:r w:rsidRPr="0072713C">
              <w:t xml:space="preserve">            Class.forName</w:t>
            </w:r>
            <w:r w:rsidR="00AC6327" w:rsidRPr="0072713C">
              <w:t>(</w:t>
            </w:r>
            <w:r w:rsidRPr="0072713C">
              <w:t>"oracle.jdbc.driver.OracleDriver"</w:t>
            </w:r>
            <w:r w:rsidR="00AC6327" w:rsidRPr="0072713C">
              <w:t>)</w:t>
            </w:r>
            <w:r w:rsidRPr="0072713C">
              <w:t>;</w:t>
            </w:r>
          </w:p>
          <w:p w:rsidR="00AE54AA" w:rsidRPr="0072713C" w:rsidRDefault="00AE54AA" w:rsidP="0072713C">
            <w:pPr>
              <w:ind w:leftChars="0" w:left="0"/>
              <w:jc w:val="left"/>
            </w:pPr>
            <w:r w:rsidRPr="0072713C">
              <w:t xml:space="preserve">            con = DriverManager.getConnection</w:t>
            </w:r>
            <w:r w:rsidR="00AC6327" w:rsidRPr="0072713C">
              <w:t>(</w:t>
            </w:r>
          </w:p>
          <w:p w:rsidR="00AE54AA" w:rsidRPr="0072713C" w:rsidRDefault="00AE54AA" w:rsidP="0072713C">
            <w:pPr>
              <w:ind w:leftChars="0" w:left="0"/>
              <w:jc w:val="left"/>
            </w:pPr>
            <w:r w:rsidRPr="0072713C">
              <w:t xml:space="preserve">                    "jdbc:oracle:thin:@//localhost:1521/xe", "ajax_user",</w:t>
            </w:r>
          </w:p>
          <w:p w:rsidR="00AE54AA" w:rsidRPr="0072713C" w:rsidRDefault="00AE54AA" w:rsidP="0072713C">
            <w:pPr>
              <w:ind w:leftChars="0" w:left="0"/>
              <w:jc w:val="left"/>
            </w:pPr>
            <w:r w:rsidRPr="0072713C">
              <w:t xml:space="preserve">                    "systemsss"</w:t>
            </w:r>
            <w:r w:rsidR="00AC6327" w:rsidRPr="0072713C">
              <w:t>)</w:t>
            </w:r>
            <w:r w:rsidRPr="0072713C">
              <w:t>;</w:t>
            </w:r>
          </w:p>
          <w:p w:rsidR="00AE54AA" w:rsidRPr="0072713C" w:rsidRDefault="00AE54AA" w:rsidP="0072713C">
            <w:pPr>
              <w:ind w:leftChars="0" w:left="0"/>
              <w:jc w:val="left"/>
            </w:pPr>
            <w:r w:rsidRPr="0072713C">
              <w:t xml:space="preserve">        } catch </w:t>
            </w:r>
            <w:r w:rsidR="00AC6327" w:rsidRPr="0072713C">
              <w:t>(</w:t>
            </w:r>
            <w:r w:rsidRPr="0072713C">
              <w:t>Exception e</w:t>
            </w:r>
            <w:r w:rsidR="00AC6327" w:rsidRPr="0072713C">
              <w:t>)</w:t>
            </w:r>
            <w:r w:rsidRPr="0072713C">
              <w:t xml:space="preserve"> {</w:t>
            </w:r>
          </w:p>
          <w:p w:rsidR="00AE54AA" w:rsidRPr="0072713C" w:rsidRDefault="00AE54AA" w:rsidP="0072713C">
            <w:pPr>
              <w:ind w:leftChars="0" w:left="0"/>
              <w:jc w:val="left"/>
            </w:pPr>
            <w:r w:rsidRPr="0072713C">
              <w:t xml:space="preserve">            e.printStackTrace</w:t>
            </w:r>
            <w:r w:rsidR="00AC6327" w:rsidRPr="0072713C">
              <w:t>()</w:t>
            </w:r>
            <w:r w:rsidRPr="0072713C">
              <w:t>;</w:t>
            </w:r>
          </w:p>
          <w:p w:rsidR="00AE54AA" w:rsidRPr="0072713C" w:rsidRDefault="00AE54AA" w:rsidP="0072713C">
            <w:pPr>
              <w:ind w:leftChars="0" w:left="0"/>
              <w:jc w:val="left"/>
            </w:pPr>
            <w:r w:rsidRPr="0072713C">
              <w:t xml:space="preserve">        }</w:t>
            </w:r>
          </w:p>
          <w:p w:rsidR="00AE54AA" w:rsidRPr="0072713C" w:rsidRDefault="00AE54AA" w:rsidP="0072713C">
            <w:pPr>
              <w:ind w:leftChars="0" w:left="0"/>
              <w:jc w:val="left"/>
            </w:pPr>
            <w:r w:rsidRPr="0072713C">
              <w:t xml:space="preserve">        return con;</w:t>
            </w:r>
          </w:p>
          <w:p w:rsidR="00AE54AA" w:rsidRPr="0072713C" w:rsidRDefault="00AE54AA" w:rsidP="0072713C">
            <w:pPr>
              <w:ind w:leftChars="0" w:left="0"/>
              <w:jc w:val="left"/>
            </w:pPr>
            <w:r w:rsidRPr="0072713C">
              <w:t xml:space="preserve">    }</w:t>
            </w:r>
          </w:p>
          <w:p w:rsidR="00AE54AA" w:rsidRPr="0072713C" w:rsidRDefault="00AE54AA" w:rsidP="0072713C">
            <w:pPr>
              <w:ind w:leftChars="0" w:left="0"/>
              <w:jc w:val="left"/>
            </w:pPr>
          </w:p>
          <w:p w:rsidR="00AE54AA" w:rsidRPr="0072713C" w:rsidRDefault="00AE54AA" w:rsidP="0072713C">
            <w:pPr>
              <w:ind w:leftChars="0" w:left="0"/>
              <w:jc w:val="left"/>
            </w:pPr>
            <w:r w:rsidRPr="0072713C">
              <w:t xml:space="preserve">    public static String findById</w:t>
            </w:r>
            <w:r w:rsidR="00AC6327" w:rsidRPr="0072713C">
              <w:t>(</w:t>
            </w:r>
            <w:r w:rsidRPr="0072713C">
              <w:t>String inputParam</w:t>
            </w:r>
            <w:r w:rsidR="00AC6327" w:rsidRPr="0072713C">
              <w:t>)</w:t>
            </w:r>
            <w:r w:rsidRPr="0072713C">
              <w:t xml:space="preserve"> throws SQLException {</w:t>
            </w:r>
          </w:p>
          <w:p w:rsidR="00AE54AA" w:rsidRPr="0072713C" w:rsidRDefault="00AE54AA" w:rsidP="0072713C">
            <w:pPr>
              <w:ind w:leftChars="0" w:left="0"/>
              <w:jc w:val="left"/>
            </w:pPr>
          </w:p>
          <w:p w:rsidR="00AE54AA" w:rsidRPr="0072713C" w:rsidRDefault="00AE54AA" w:rsidP="0072713C">
            <w:pPr>
              <w:ind w:leftChars="0" w:left="0"/>
              <w:jc w:val="left"/>
            </w:pPr>
            <w:r w:rsidRPr="0072713C">
              <w:t xml:space="preserve">        Connection con = null;</w:t>
            </w:r>
          </w:p>
          <w:p w:rsidR="00AE54AA" w:rsidRPr="0072713C" w:rsidRDefault="00AE54AA" w:rsidP="0072713C">
            <w:pPr>
              <w:ind w:leftChars="0" w:left="0"/>
              <w:jc w:val="left"/>
            </w:pPr>
            <w:r w:rsidRPr="0072713C">
              <w:t xml:space="preserve">        PreparedStatement ps = null;</w:t>
            </w:r>
          </w:p>
          <w:p w:rsidR="00AE54AA" w:rsidRPr="0072713C" w:rsidRDefault="00AE54AA" w:rsidP="0072713C">
            <w:pPr>
              <w:ind w:leftChars="0" w:left="0"/>
              <w:jc w:val="left"/>
            </w:pPr>
            <w:r w:rsidRPr="0072713C">
              <w:t xml:space="preserve">        try {</w:t>
            </w:r>
          </w:p>
          <w:p w:rsidR="00AE54AA" w:rsidRPr="0072713C" w:rsidRDefault="00AE54AA" w:rsidP="0072713C">
            <w:pPr>
              <w:ind w:leftChars="0" w:left="0"/>
              <w:jc w:val="left"/>
            </w:pPr>
            <w:r w:rsidRPr="0072713C">
              <w:t xml:space="preserve">            con = getConnection</w:t>
            </w:r>
            <w:r w:rsidR="00AC6327" w:rsidRPr="0072713C">
              <w:t>()</w:t>
            </w:r>
            <w:r w:rsidRPr="0072713C">
              <w:t>;</w:t>
            </w:r>
          </w:p>
          <w:p w:rsidR="00AE54AA" w:rsidRPr="0072713C" w:rsidRDefault="00AE54AA" w:rsidP="0072713C">
            <w:pPr>
              <w:ind w:leftChars="0" w:left="0"/>
              <w:jc w:val="left"/>
            </w:pPr>
            <w:r w:rsidRPr="0072713C">
              <w:t xml:space="preserve">            // </w:t>
            </w:r>
            <w:r w:rsidRPr="0072713C">
              <w:rPr>
                <w:rFonts w:hint="eastAsia"/>
              </w:rPr>
              <w:t>テーブル名は</w:t>
            </w:r>
            <w:r w:rsidRPr="0072713C">
              <w:t>ajax</w:t>
            </w:r>
            <w:r w:rsidRPr="0072713C">
              <w:rPr>
                <w:rFonts w:hint="eastAsia"/>
              </w:rPr>
              <w:t>_sample、カラムは</w:t>
            </w:r>
            <w:r w:rsidRPr="0072713C">
              <w:t>id</w:t>
            </w:r>
            <w:r w:rsidRPr="0072713C">
              <w:rPr>
                <w:rFonts w:hint="eastAsia"/>
              </w:rPr>
              <w:t>、</w:t>
            </w:r>
            <w:r w:rsidRPr="0072713C">
              <w:t>name</w:t>
            </w:r>
            <w:r w:rsidRPr="0072713C">
              <w:rPr>
                <w:rFonts w:hint="eastAsia"/>
              </w:rPr>
              <w:t>、</w:t>
            </w:r>
            <w:r w:rsidRPr="0072713C">
              <w:t>money</w:t>
            </w:r>
            <w:r w:rsidRPr="0072713C">
              <w:rPr>
                <w:rFonts w:hint="eastAsia"/>
              </w:rPr>
              <w:t>の</w:t>
            </w:r>
            <w:r w:rsidRPr="0072713C">
              <w:t>3</w:t>
            </w:r>
            <w:r w:rsidRPr="0072713C">
              <w:rPr>
                <w:rFonts w:hint="eastAsia"/>
              </w:rPr>
              <w:t>つ</w:t>
            </w:r>
          </w:p>
          <w:p w:rsidR="00AE54AA" w:rsidRPr="0072713C" w:rsidRDefault="00AE54AA" w:rsidP="0072713C">
            <w:pPr>
              <w:ind w:leftChars="0" w:left="0"/>
              <w:jc w:val="left"/>
            </w:pPr>
            <w:r w:rsidRPr="0072713C">
              <w:t xml:space="preserve">            ps = con.prepareStatement</w:t>
            </w:r>
            <w:r w:rsidR="00AC6327" w:rsidRPr="0072713C">
              <w:t>(</w:t>
            </w:r>
            <w:r w:rsidRPr="0072713C">
              <w:t>"SELECT * FROM ajax_sample WHERE id = ?"</w:t>
            </w:r>
            <w:r w:rsidR="00AC6327" w:rsidRPr="0072713C">
              <w:t>)</w:t>
            </w:r>
            <w:r w:rsidRPr="0072713C">
              <w:t>;</w:t>
            </w:r>
          </w:p>
          <w:p w:rsidR="00AE54AA" w:rsidRPr="0072713C" w:rsidRDefault="00AE54AA" w:rsidP="0072713C">
            <w:pPr>
              <w:ind w:leftChars="0" w:left="0"/>
              <w:jc w:val="left"/>
            </w:pPr>
            <w:r w:rsidRPr="0072713C">
              <w:t xml:space="preserve">            ps.setString</w:t>
            </w:r>
            <w:r w:rsidR="00AC6327" w:rsidRPr="0072713C">
              <w:t>(</w:t>
            </w:r>
            <w:r w:rsidRPr="0072713C">
              <w:t>1, inputParam</w:t>
            </w:r>
            <w:r w:rsidR="00AC6327" w:rsidRPr="0072713C">
              <w:t>)</w:t>
            </w:r>
            <w:r w:rsidRPr="0072713C">
              <w:t>;</w:t>
            </w:r>
          </w:p>
          <w:p w:rsidR="00AE54AA" w:rsidRPr="0072713C" w:rsidRDefault="00AE54AA" w:rsidP="0072713C">
            <w:pPr>
              <w:ind w:leftChars="0" w:left="0"/>
              <w:jc w:val="left"/>
            </w:pPr>
            <w:r w:rsidRPr="0072713C">
              <w:t xml:space="preserve">            ResultSet rs = ps.executeQuery</w:t>
            </w:r>
            <w:r w:rsidR="00AC6327" w:rsidRPr="0072713C">
              <w:t>()</w:t>
            </w:r>
            <w:r w:rsidRPr="0072713C">
              <w:t>;</w:t>
            </w:r>
          </w:p>
          <w:p w:rsidR="00AE54AA" w:rsidRPr="0072713C" w:rsidRDefault="00AE54AA" w:rsidP="0072713C">
            <w:pPr>
              <w:ind w:leftChars="0" w:left="0"/>
              <w:jc w:val="left"/>
            </w:pPr>
            <w:r w:rsidRPr="0072713C">
              <w:t xml:space="preserve">            StringBuilder sb = new StringBuilder</w:t>
            </w:r>
            <w:r w:rsidR="00AC6327" w:rsidRPr="0072713C">
              <w:t>()</w:t>
            </w:r>
            <w:r w:rsidRPr="0072713C">
              <w:t>;</w:t>
            </w:r>
          </w:p>
          <w:p w:rsidR="00AE54AA" w:rsidRPr="0072713C" w:rsidRDefault="00AE54AA" w:rsidP="0072713C">
            <w:pPr>
              <w:ind w:leftChars="0" w:left="0"/>
              <w:jc w:val="left"/>
            </w:pPr>
            <w:r w:rsidRPr="0072713C">
              <w:t xml:space="preserve">            if </w:t>
            </w:r>
            <w:r w:rsidR="00AC6327" w:rsidRPr="0072713C">
              <w:t>(</w:t>
            </w:r>
            <w:r w:rsidRPr="0072713C">
              <w:t>rs.next</w:t>
            </w:r>
            <w:r w:rsidR="00AC6327" w:rsidRPr="0072713C">
              <w:t>())</w:t>
            </w:r>
            <w:r w:rsidRPr="0072713C">
              <w:t xml:space="preserve"> {</w:t>
            </w:r>
          </w:p>
          <w:p w:rsidR="00AE54AA" w:rsidRPr="0072713C" w:rsidRDefault="00AE54AA" w:rsidP="0072713C">
            <w:pPr>
              <w:ind w:leftChars="0" w:left="0"/>
              <w:jc w:val="left"/>
            </w:pPr>
            <w:r w:rsidRPr="0072713C">
              <w:t xml:space="preserve">                sb.append</w:t>
            </w:r>
            <w:r w:rsidR="00AC6327" w:rsidRPr="0072713C">
              <w:t>(</w:t>
            </w:r>
            <w:r w:rsidRPr="0072713C">
              <w:t>" id: "</w:t>
            </w:r>
            <w:r w:rsidR="00AC6327" w:rsidRPr="0072713C">
              <w:t>)</w:t>
            </w:r>
            <w:r w:rsidRPr="0072713C">
              <w:t>;</w:t>
            </w:r>
          </w:p>
          <w:p w:rsidR="00AE54AA" w:rsidRPr="0072713C" w:rsidRDefault="00AE54AA" w:rsidP="0072713C">
            <w:pPr>
              <w:ind w:leftChars="0" w:left="0"/>
              <w:jc w:val="left"/>
            </w:pPr>
            <w:r w:rsidRPr="0072713C">
              <w:t xml:space="preserve">                sb.append</w:t>
            </w:r>
            <w:r w:rsidR="00AC6327" w:rsidRPr="0072713C">
              <w:t>(</w:t>
            </w:r>
            <w:r w:rsidRPr="0072713C">
              <w:t>rs.getInt</w:t>
            </w:r>
            <w:r w:rsidR="00AC6327" w:rsidRPr="0072713C">
              <w:t>(</w:t>
            </w:r>
            <w:r w:rsidRPr="0072713C">
              <w:t>"id"</w:t>
            </w:r>
            <w:r w:rsidR="00AC6327" w:rsidRPr="0072713C">
              <w:t>))</w:t>
            </w:r>
            <w:r w:rsidRPr="0072713C">
              <w:t>;</w:t>
            </w:r>
          </w:p>
          <w:p w:rsidR="00AE54AA" w:rsidRPr="0072713C" w:rsidRDefault="00AE54AA" w:rsidP="0072713C">
            <w:pPr>
              <w:ind w:leftChars="0" w:left="0"/>
              <w:jc w:val="left"/>
            </w:pPr>
            <w:r w:rsidRPr="0072713C">
              <w:t xml:space="preserve">                sb.append</w:t>
            </w:r>
            <w:r w:rsidR="00AC6327" w:rsidRPr="0072713C">
              <w:t>(</w:t>
            </w:r>
            <w:r w:rsidRPr="0072713C">
              <w:t>" name: "</w:t>
            </w:r>
            <w:r w:rsidR="00AC6327" w:rsidRPr="0072713C">
              <w:t>)</w:t>
            </w:r>
            <w:r w:rsidRPr="0072713C">
              <w:t>;</w:t>
            </w:r>
          </w:p>
          <w:p w:rsidR="00AE54AA" w:rsidRPr="0072713C" w:rsidRDefault="00AE54AA" w:rsidP="0072713C">
            <w:pPr>
              <w:ind w:leftChars="0" w:left="0"/>
              <w:jc w:val="left"/>
            </w:pPr>
            <w:r w:rsidRPr="0072713C">
              <w:t xml:space="preserve">                sb.append</w:t>
            </w:r>
            <w:r w:rsidR="00AC6327" w:rsidRPr="0072713C">
              <w:t>(</w:t>
            </w:r>
            <w:r w:rsidRPr="0072713C">
              <w:t>rs.getString</w:t>
            </w:r>
            <w:r w:rsidR="00AC6327" w:rsidRPr="0072713C">
              <w:t>(</w:t>
            </w:r>
            <w:r w:rsidRPr="0072713C">
              <w:t>"name"</w:t>
            </w:r>
            <w:r w:rsidR="00AC6327" w:rsidRPr="0072713C">
              <w:t>))</w:t>
            </w:r>
            <w:r w:rsidRPr="0072713C">
              <w:t>;</w:t>
            </w:r>
          </w:p>
          <w:p w:rsidR="00AE54AA" w:rsidRPr="0072713C" w:rsidRDefault="00AE54AA" w:rsidP="0072713C">
            <w:pPr>
              <w:ind w:leftChars="0" w:left="0"/>
              <w:jc w:val="left"/>
            </w:pPr>
            <w:r w:rsidRPr="0072713C">
              <w:t xml:space="preserve">                sb.append</w:t>
            </w:r>
            <w:r w:rsidR="00AC6327" w:rsidRPr="0072713C">
              <w:t>(</w:t>
            </w:r>
            <w:r w:rsidRPr="0072713C">
              <w:t>" money: "</w:t>
            </w:r>
            <w:r w:rsidR="00AC6327" w:rsidRPr="0072713C">
              <w:t>)</w:t>
            </w:r>
            <w:r w:rsidRPr="0072713C">
              <w:t>;</w:t>
            </w:r>
          </w:p>
          <w:p w:rsidR="00AE54AA" w:rsidRPr="0072713C" w:rsidRDefault="00AE54AA" w:rsidP="0072713C">
            <w:pPr>
              <w:ind w:leftChars="0" w:left="0"/>
              <w:jc w:val="left"/>
            </w:pPr>
            <w:r w:rsidRPr="0072713C">
              <w:lastRenderedPageBreak/>
              <w:t xml:space="preserve">                sb.append</w:t>
            </w:r>
            <w:r w:rsidR="00AC6327" w:rsidRPr="0072713C">
              <w:t>(</w:t>
            </w:r>
            <w:r w:rsidRPr="0072713C">
              <w:t>rs.getInt</w:t>
            </w:r>
            <w:r w:rsidR="00AC6327" w:rsidRPr="0072713C">
              <w:t>(</w:t>
            </w:r>
            <w:r w:rsidRPr="0072713C">
              <w:t>"money"</w:t>
            </w:r>
            <w:r w:rsidR="00AC6327" w:rsidRPr="0072713C">
              <w:t>))</w:t>
            </w:r>
            <w:r w:rsidRPr="0072713C">
              <w:t>;</w:t>
            </w:r>
          </w:p>
          <w:p w:rsidR="00AE54AA" w:rsidRPr="0072713C" w:rsidRDefault="00AE54AA" w:rsidP="0072713C">
            <w:pPr>
              <w:ind w:leftChars="0" w:left="0"/>
              <w:jc w:val="left"/>
            </w:pPr>
            <w:r w:rsidRPr="0072713C">
              <w:t xml:space="preserve">            }</w:t>
            </w:r>
          </w:p>
          <w:p w:rsidR="00AE54AA" w:rsidRPr="0072713C" w:rsidRDefault="00AE54AA" w:rsidP="0072713C">
            <w:pPr>
              <w:ind w:leftChars="0" w:left="0"/>
              <w:jc w:val="left"/>
            </w:pPr>
            <w:r w:rsidRPr="0072713C">
              <w:t xml:space="preserve">            return sb.toString</w:t>
            </w:r>
            <w:r w:rsidR="00AC6327" w:rsidRPr="0072713C">
              <w:t>()</w:t>
            </w:r>
            <w:r w:rsidRPr="0072713C">
              <w:t>;</w:t>
            </w:r>
          </w:p>
          <w:p w:rsidR="00AE54AA" w:rsidRPr="0072713C" w:rsidRDefault="00AE54AA" w:rsidP="0072713C">
            <w:pPr>
              <w:ind w:leftChars="0" w:left="0"/>
              <w:jc w:val="left"/>
            </w:pPr>
            <w:r w:rsidRPr="0072713C">
              <w:t xml:space="preserve">        } finally {</w:t>
            </w:r>
          </w:p>
          <w:p w:rsidR="00AE54AA" w:rsidRPr="0072713C" w:rsidRDefault="00AE54AA" w:rsidP="0072713C">
            <w:pPr>
              <w:ind w:leftChars="0" w:left="0"/>
              <w:jc w:val="left"/>
            </w:pPr>
            <w:r w:rsidRPr="0072713C">
              <w:t xml:space="preserve">            if </w:t>
            </w:r>
            <w:r w:rsidR="00AC6327" w:rsidRPr="0072713C">
              <w:t>(</w:t>
            </w:r>
            <w:r w:rsidRPr="0072713C">
              <w:t>ps != null</w:t>
            </w:r>
            <w:r w:rsidR="00AC6327" w:rsidRPr="0072713C">
              <w:t>)</w:t>
            </w:r>
            <w:r w:rsidRPr="0072713C">
              <w:t xml:space="preserve"> {</w:t>
            </w:r>
          </w:p>
          <w:p w:rsidR="00AE54AA" w:rsidRPr="0072713C" w:rsidRDefault="00AE54AA" w:rsidP="0072713C">
            <w:pPr>
              <w:ind w:leftChars="0" w:left="0"/>
              <w:jc w:val="left"/>
            </w:pPr>
            <w:r w:rsidRPr="0072713C">
              <w:t xml:space="preserve">                try {</w:t>
            </w:r>
          </w:p>
          <w:p w:rsidR="00AE54AA" w:rsidRPr="0072713C" w:rsidRDefault="00AE54AA" w:rsidP="0072713C">
            <w:pPr>
              <w:ind w:leftChars="0" w:left="0"/>
              <w:jc w:val="left"/>
            </w:pPr>
            <w:r w:rsidRPr="0072713C">
              <w:t xml:space="preserve">                    ps.close</w:t>
            </w:r>
            <w:r w:rsidR="00AC6327" w:rsidRPr="0072713C">
              <w:t>()</w:t>
            </w:r>
            <w:r w:rsidRPr="0072713C">
              <w:t>;</w:t>
            </w:r>
          </w:p>
          <w:p w:rsidR="00AE54AA" w:rsidRPr="0072713C" w:rsidRDefault="00AE54AA" w:rsidP="0072713C">
            <w:pPr>
              <w:ind w:leftChars="0" w:left="0"/>
              <w:jc w:val="left"/>
            </w:pPr>
            <w:r w:rsidRPr="0072713C">
              <w:t xml:space="preserve">                } catch </w:t>
            </w:r>
            <w:r w:rsidR="00AC6327" w:rsidRPr="0072713C">
              <w:t>(</w:t>
            </w:r>
            <w:r w:rsidRPr="0072713C">
              <w:t>SQLException e</w:t>
            </w:r>
            <w:r w:rsidR="00AC6327" w:rsidRPr="0072713C">
              <w:t>)</w:t>
            </w:r>
            <w:r w:rsidRPr="0072713C">
              <w:t xml:space="preserve"> {</w:t>
            </w:r>
          </w:p>
          <w:p w:rsidR="00AE54AA" w:rsidRPr="0072713C" w:rsidRDefault="00AE54AA" w:rsidP="0072713C">
            <w:pPr>
              <w:ind w:leftChars="0" w:left="0"/>
              <w:jc w:val="left"/>
            </w:pPr>
            <w:r w:rsidRPr="0072713C">
              <w:t xml:space="preserve">                    e.printStackTrace</w:t>
            </w:r>
            <w:r w:rsidR="00AC6327" w:rsidRPr="0072713C">
              <w:t>()</w:t>
            </w:r>
            <w:r w:rsidRPr="0072713C">
              <w:t>;</w:t>
            </w:r>
          </w:p>
          <w:p w:rsidR="00AE54AA" w:rsidRPr="0072713C" w:rsidRDefault="00AE54AA" w:rsidP="0072713C">
            <w:pPr>
              <w:ind w:leftChars="0" w:left="0"/>
              <w:jc w:val="left"/>
            </w:pPr>
            <w:r w:rsidRPr="0072713C">
              <w:t xml:space="preserve">                }</w:t>
            </w:r>
          </w:p>
          <w:p w:rsidR="00AE54AA" w:rsidRPr="0072713C" w:rsidRDefault="00AE54AA" w:rsidP="0072713C">
            <w:pPr>
              <w:ind w:leftChars="0" w:left="0"/>
              <w:jc w:val="left"/>
            </w:pPr>
            <w:r w:rsidRPr="0072713C">
              <w:t xml:space="preserve">            }</w:t>
            </w:r>
          </w:p>
          <w:p w:rsidR="00AE54AA" w:rsidRPr="0072713C" w:rsidRDefault="00AE54AA" w:rsidP="0072713C">
            <w:pPr>
              <w:ind w:leftChars="0" w:left="0"/>
              <w:jc w:val="left"/>
            </w:pPr>
            <w:r w:rsidRPr="0072713C">
              <w:t xml:space="preserve">            if </w:t>
            </w:r>
            <w:r w:rsidR="00AC6327" w:rsidRPr="0072713C">
              <w:t>(</w:t>
            </w:r>
            <w:r w:rsidRPr="0072713C">
              <w:t>con != null</w:t>
            </w:r>
            <w:r w:rsidR="00AC6327" w:rsidRPr="0072713C">
              <w:t>)</w:t>
            </w:r>
            <w:r w:rsidRPr="0072713C">
              <w:t xml:space="preserve"> {</w:t>
            </w:r>
          </w:p>
          <w:p w:rsidR="00AE54AA" w:rsidRPr="0072713C" w:rsidRDefault="00AE54AA" w:rsidP="0072713C">
            <w:pPr>
              <w:ind w:leftChars="0" w:left="0"/>
              <w:jc w:val="left"/>
            </w:pPr>
            <w:r w:rsidRPr="0072713C">
              <w:t xml:space="preserve">                try {</w:t>
            </w:r>
          </w:p>
          <w:p w:rsidR="00AE54AA" w:rsidRPr="0072713C" w:rsidRDefault="00AE54AA" w:rsidP="0072713C">
            <w:pPr>
              <w:ind w:leftChars="0" w:left="0"/>
              <w:jc w:val="left"/>
            </w:pPr>
            <w:r w:rsidRPr="0072713C">
              <w:t xml:space="preserve">                    con.close</w:t>
            </w:r>
            <w:r w:rsidR="00AC6327" w:rsidRPr="0072713C">
              <w:t>()</w:t>
            </w:r>
            <w:r w:rsidRPr="0072713C">
              <w:t>;</w:t>
            </w:r>
          </w:p>
          <w:p w:rsidR="00AE54AA" w:rsidRPr="0072713C" w:rsidRDefault="00AE54AA" w:rsidP="0072713C">
            <w:pPr>
              <w:ind w:leftChars="0" w:left="0"/>
              <w:jc w:val="left"/>
            </w:pPr>
            <w:r w:rsidRPr="0072713C">
              <w:t xml:space="preserve">                } catch </w:t>
            </w:r>
            <w:r w:rsidR="00AC6327" w:rsidRPr="0072713C">
              <w:t>(</w:t>
            </w:r>
            <w:r w:rsidRPr="0072713C">
              <w:t>SQLException e</w:t>
            </w:r>
            <w:r w:rsidR="00AC6327" w:rsidRPr="0072713C">
              <w:t>)</w:t>
            </w:r>
            <w:r w:rsidRPr="0072713C">
              <w:t xml:space="preserve"> {</w:t>
            </w:r>
          </w:p>
          <w:p w:rsidR="00AE54AA" w:rsidRPr="0072713C" w:rsidRDefault="00AE54AA" w:rsidP="0072713C">
            <w:pPr>
              <w:ind w:leftChars="0" w:left="0"/>
              <w:jc w:val="left"/>
            </w:pPr>
            <w:r w:rsidRPr="0072713C">
              <w:t xml:space="preserve">                    e.printStackTrace</w:t>
            </w:r>
            <w:r w:rsidR="00AC6327" w:rsidRPr="0072713C">
              <w:t>()</w:t>
            </w:r>
            <w:r w:rsidRPr="0072713C">
              <w:t>;</w:t>
            </w:r>
          </w:p>
          <w:p w:rsidR="00AE54AA" w:rsidRPr="0072713C" w:rsidRDefault="00AE54AA" w:rsidP="0072713C">
            <w:pPr>
              <w:ind w:leftChars="0" w:left="0"/>
              <w:jc w:val="left"/>
            </w:pPr>
            <w:r w:rsidRPr="0072713C">
              <w:t xml:space="preserve">                }</w:t>
            </w:r>
          </w:p>
          <w:p w:rsidR="00AE54AA" w:rsidRPr="0072713C" w:rsidRDefault="00AE54AA" w:rsidP="0072713C">
            <w:pPr>
              <w:ind w:leftChars="0" w:left="0"/>
              <w:jc w:val="left"/>
            </w:pPr>
            <w:r w:rsidRPr="0072713C">
              <w:t xml:space="preserve">            }</w:t>
            </w:r>
          </w:p>
          <w:p w:rsidR="00AE54AA" w:rsidRPr="0072713C" w:rsidRDefault="00AE54AA" w:rsidP="0072713C">
            <w:pPr>
              <w:ind w:leftChars="0" w:left="0"/>
              <w:jc w:val="left"/>
            </w:pPr>
            <w:r w:rsidRPr="0072713C">
              <w:t xml:space="preserve">        }</w:t>
            </w:r>
          </w:p>
          <w:p w:rsidR="00AE54AA" w:rsidRPr="0072713C" w:rsidRDefault="00AE54AA" w:rsidP="0072713C">
            <w:pPr>
              <w:ind w:leftChars="0" w:left="0"/>
              <w:jc w:val="left"/>
            </w:pPr>
            <w:r w:rsidRPr="0072713C">
              <w:t xml:space="preserve">    }</w:t>
            </w:r>
          </w:p>
          <w:p w:rsidR="00AE54AA" w:rsidRPr="0072713C" w:rsidRDefault="00AE54AA" w:rsidP="0072713C">
            <w:pPr>
              <w:ind w:leftChars="0" w:left="0"/>
              <w:jc w:val="left"/>
              <w:rPr>
                <w:rFonts w:eastAsiaTheme="minorHAnsi" w:cstheme="minorHAnsi"/>
                <w:bCs/>
                <w:kern w:val="0"/>
              </w:rPr>
            </w:pPr>
            <w:r w:rsidRPr="0072713C">
              <w:t>}</w:t>
            </w:r>
          </w:p>
        </w:tc>
      </w:tr>
    </w:tbl>
    <w:p w:rsidR="00813609" w:rsidRDefault="00813609">
      <w:pPr>
        <w:widowControl/>
        <w:spacing w:line="240" w:lineRule="auto"/>
        <w:ind w:leftChars="0" w:left="0"/>
        <w:jc w:val="left"/>
      </w:pPr>
      <w:r>
        <w:lastRenderedPageBreak/>
        <w:br w:type="page"/>
      </w:r>
    </w:p>
    <w:p w:rsidR="006571FB" w:rsidRPr="009716F1" w:rsidRDefault="006571FB" w:rsidP="00A020B0">
      <w:pPr>
        <w:ind w:leftChars="190" w:left="399" w:firstLineChars="150" w:firstLine="315"/>
        <w:jc w:val="left"/>
      </w:pPr>
      <w:r>
        <w:rPr>
          <w:rFonts w:hint="eastAsia"/>
        </w:rPr>
        <w:lastRenderedPageBreak/>
        <w:t>IndexAction.java</w:t>
      </w:r>
    </w:p>
    <w:tbl>
      <w:tblPr>
        <w:tblStyle w:val="af"/>
        <w:tblW w:w="9354" w:type="dxa"/>
        <w:tblInd w:w="840" w:type="dxa"/>
        <w:tblLook w:val="04A0"/>
      </w:tblPr>
      <w:tblGrid>
        <w:gridCol w:w="9354"/>
      </w:tblGrid>
      <w:tr w:rsidR="006571FB" w:rsidRPr="00DD337A" w:rsidTr="0072713C">
        <w:tc>
          <w:tcPr>
            <w:tcW w:w="9354" w:type="dxa"/>
          </w:tcPr>
          <w:p w:rsidR="006571FB" w:rsidRPr="0072713C" w:rsidRDefault="006571FB" w:rsidP="0072713C">
            <w:pPr>
              <w:ind w:leftChars="0" w:left="0"/>
              <w:jc w:val="left"/>
            </w:pPr>
            <w:r w:rsidRPr="0072713C">
              <w:t>import java.io.IOException;</w:t>
            </w:r>
          </w:p>
          <w:p w:rsidR="006571FB" w:rsidRPr="0072713C" w:rsidRDefault="006571FB" w:rsidP="0072713C">
            <w:pPr>
              <w:ind w:leftChars="0" w:left="0"/>
              <w:jc w:val="left"/>
            </w:pPr>
            <w:r w:rsidRPr="0072713C">
              <w:t>import java.sql.SQLException;</w:t>
            </w:r>
          </w:p>
          <w:p w:rsidR="006571FB" w:rsidRPr="0072713C" w:rsidRDefault="006571FB" w:rsidP="0072713C">
            <w:pPr>
              <w:ind w:leftChars="0" w:left="0"/>
              <w:jc w:val="left"/>
            </w:pPr>
          </w:p>
          <w:p w:rsidR="006571FB" w:rsidRPr="0072713C" w:rsidRDefault="006571FB" w:rsidP="0072713C">
            <w:pPr>
              <w:ind w:leftChars="0" w:left="0"/>
              <w:jc w:val="left"/>
            </w:pPr>
            <w:r w:rsidRPr="0072713C">
              <w:t>import javax.servlet.RequestDispatcher;</w:t>
            </w:r>
          </w:p>
          <w:p w:rsidR="006571FB" w:rsidRPr="0072713C" w:rsidRDefault="006571FB" w:rsidP="0072713C">
            <w:pPr>
              <w:ind w:leftChars="0" w:left="0"/>
              <w:jc w:val="left"/>
            </w:pPr>
            <w:r w:rsidRPr="0072713C">
              <w:t>import javax.servlet.ServletException;</w:t>
            </w:r>
          </w:p>
          <w:p w:rsidR="006571FB" w:rsidRPr="0072713C" w:rsidRDefault="006571FB" w:rsidP="0072713C">
            <w:pPr>
              <w:ind w:leftChars="0" w:left="0"/>
              <w:jc w:val="left"/>
            </w:pPr>
            <w:r w:rsidRPr="0072713C">
              <w:t>import javax.servlet.http.HttpServlet;</w:t>
            </w:r>
          </w:p>
          <w:p w:rsidR="006571FB" w:rsidRPr="0072713C" w:rsidRDefault="006571FB" w:rsidP="0072713C">
            <w:pPr>
              <w:ind w:leftChars="0" w:left="0"/>
              <w:jc w:val="left"/>
            </w:pPr>
            <w:r w:rsidRPr="0072713C">
              <w:t>import javax.servlet.http.HttpServletRequest;</w:t>
            </w:r>
          </w:p>
          <w:p w:rsidR="006571FB" w:rsidRPr="0072713C" w:rsidRDefault="006571FB" w:rsidP="0072713C">
            <w:pPr>
              <w:ind w:leftChars="0" w:left="0"/>
              <w:jc w:val="left"/>
            </w:pPr>
            <w:r w:rsidRPr="0072713C">
              <w:t>import javax.servlet.http.HttpServletResponse;</w:t>
            </w:r>
          </w:p>
          <w:p w:rsidR="006571FB" w:rsidRPr="0072713C" w:rsidRDefault="006571FB" w:rsidP="0072713C">
            <w:pPr>
              <w:ind w:leftChars="0" w:left="0"/>
              <w:jc w:val="left"/>
            </w:pPr>
          </w:p>
          <w:p w:rsidR="006571FB" w:rsidRPr="0072713C" w:rsidRDefault="006571FB" w:rsidP="0072713C">
            <w:pPr>
              <w:ind w:leftChars="0" w:left="0"/>
              <w:jc w:val="left"/>
            </w:pPr>
            <w:r w:rsidRPr="0072713C">
              <w:t>public class IndexAction extends HttpServlet {</w:t>
            </w:r>
          </w:p>
          <w:p w:rsidR="006571FB" w:rsidRPr="0072713C" w:rsidRDefault="006571FB" w:rsidP="0072713C">
            <w:pPr>
              <w:ind w:leftChars="0" w:left="0"/>
              <w:jc w:val="left"/>
            </w:pPr>
            <w:r w:rsidRPr="0072713C">
              <w:t xml:space="preserve">    private static final long serialVersionUID = 1L;</w:t>
            </w:r>
          </w:p>
          <w:p w:rsidR="006571FB" w:rsidRPr="0072713C" w:rsidRDefault="006571FB" w:rsidP="0072713C">
            <w:pPr>
              <w:ind w:leftChars="0" w:left="0"/>
              <w:jc w:val="left"/>
            </w:pPr>
          </w:p>
          <w:p w:rsidR="006571FB" w:rsidRPr="0072713C" w:rsidRDefault="006571FB" w:rsidP="0072713C">
            <w:pPr>
              <w:ind w:leftChars="0" w:left="0"/>
              <w:jc w:val="left"/>
            </w:pPr>
            <w:r w:rsidRPr="0072713C">
              <w:t xml:space="preserve">    protected void doGet</w:t>
            </w:r>
            <w:r w:rsidR="00AC6327" w:rsidRPr="0072713C">
              <w:t>(</w:t>
            </w:r>
            <w:r w:rsidRPr="0072713C">
              <w:t>HttpServletRequest request, HttpServletResponse response</w:t>
            </w:r>
            <w:r w:rsidR="00AC6327" w:rsidRPr="0072713C">
              <w:t>)</w:t>
            </w:r>
            <w:r w:rsidRPr="0072713C">
              <w:t xml:space="preserve"> throws ServletException, IOException {</w:t>
            </w:r>
          </w:p>
          <w:p w:rsidR="006571FB" w:rsidRPr="0072713C" w:rsidRDefault="006571FB" w:rsidP="0072713C">
            <w:pPr>
              <w:ind w:leftChars="0" w:left="0"/>
              <w:jc w:val="left"/>
            </w:pPr>
          </w:p>
          <w:p w:rsidR="006571FB" w:rsidRPr="0072713C" w:rsidRDefault="006571FB" w:rsidP="0072713C">
            <w:pPr>
              <w:ind w:leftChars="0" w:left="0"/>
              <w:jc w:val="left"/>
            </w:pPr>
            <w:r w:rsidRPr="0072713C">
              <w:t xml:space="preserve">        String inputParam = request.getParameter</w:t>
            </w:r>
            <w:r w:rsidR="00AC6327" w:rsidRPr="0072713C">
              <w:t>(</w:t>
            </w:r>
            <w:r w:rsidRPr="0072713C">
              <w:t>"id"</w:t>
            </w:r>
            <w:r w:rsidR="00AC6327" w:rsidRPr="0072713C">
              <w:t>)</w:t>
            </w:r>
            <w:r w:rsidRPr="0072713C">
              <w:t>;</w:t>
            </w:r>
          </w:p>
          <w:p w:rsidR="006571FB" w:rsidRPr="0072713C" w:rsidRDefault="006571FB" w:rsidP="0072713C">
            <w:pPr>
              <w:ind w:leftChars="0" w:left="0"/>
              <w:jc w:val="left"/>
            </w:pPr>
            <w:r w:rsidRPr="0072713C">
              <w:t xml:space="preserve">        try {</w:t>
            </w:r>
          </w:p>
          <w:p w:rsidR="006571FB" w:rsidRPr="0072713C" w:rsidRDefault="006571FB" w:rsidP="0072713C">
            <w:pPr>
              <w:ind w:leftChars="0" w:left="0"/>
              <w:jc w:val="left"/>
            </w:pPr>
            <w:r w:rsidRPr="0072713C">
              <w:t xml:space="preserve">            String outputParam = AccountDAO.findById</w:t>
            </w:r>
            <w:r w:rsidR="00AC6327" w:rsidRPr="0072713C">
              <w:t>(</w:t>
            </w:r>
            <w:r w:rsidRPr="0072713C">
              <w:t>inputParam</w:t>
            </w:r>
            <w:r w:rsidR="00AC6327" w:rsidRPr="0072713C">
              <w:t>)</w:t>
            </w:r>
            <w:r w:rsidRPr="0072713C">
              <w:t>;</w:t>
            </w:r>
          </w:p>
          <w:p w:rsidR="006571FB" w:rsidRPr="0072713C" w:rsidRDefault="006571FB" w:rsidP="0072713C">
            <w:pPr>
              <w:ind w:leftChars="0" w:left="0"/>
              <w:jc w:val="left"/>
            </w:pPr>
            <w:r w:rsidRPr="0072713C">
              <w:t xml:space="preserve">            request.setAttribute</w:t>
            </w:r>
            <w:r w:rsidR="00AC6327" w:rsidRPr="0072713C">
              <w:t>(</w:t>
            </w:r>
            <w:r w:rsidRPr="0072713C">
              <w:t>"output", outputParam</w:t>
            </w:r>
            <w:r w:rsidR="00AC6327" w:rsidRPr="0072713C">
              <w:t>)</w:t>
            </w:r>
            <w:r w:rsidRPr="0072713C">
              <w:t>;</w:t>
            </w:r>
          </w:p>
          <w:p w:rsidR="006571FB" w:rsidRPr="0072713C" w:rsidRDefault="006571FB" w:rsidP="0072713C">
            <w:pPr>
              <w:ind w:leftChars="0" w:left="0"/>
              <w:jc w:val="left"/>
            </w:pPr>
            <w:r w:rsidRPr="0072713C">
              <w:t xml:space="preserve">            RequestDispatcher dispatcher = request.getRequestDispatcher</w:t>
            </w:r>
            <w:r w:rsidR="00AC6327" w:rsidRPr="0072713C">
              <w:t>(</w:t>
            </w:r>
            <w:r w:rsidRPr="0072713C">
              <w:t>"/list.jsp"</w:t>
            </w:r>
            <w:r w:rsidR="00AC6327" w:rsidRPr="0072713C">
              <w:t>)</w:t>
            </w:r>
            <w:r w:rsidRPr="0072713C">
              <w:t>;</w:t>
            </w:r>
          </w:p>
          <w:p w:rsidR="006571FB" w:rsidRPr="0072713C" w:rsidRDefault="006571FB" w:rsidP="0072713C">
            <w:pPr>
              <w:ind w:leftChars="0" w:left="0"/>
              <w:jc w:val="left"/>
            </w:pPr>
            <w:r w:rsidRPr="0072713C">
              <w:t xml:space="preserve">            dispatcher.forward</w:t>
            </w:r>
            <w:r w:rsidR="00AC6327" w:rsidRPr="0072713C">
              <w:t>(</w:t>
            </w:r>
            <w:r w:rsidRPr="0072713C">
              <w:t>request, response</w:t>
            </w:r>
            <w:r w:rsidR="00AC6327" w:rsidRPr="0072713C">
              <w:t>)</w:t>
            </w:r>
            <w:r w:rsidRPr="0072713C">
              <w:t>;</w:t>
            </w:r>
          </w:p>
          <w:p w:rsidR="006571FB" w:rsidRPr="0072713C" w:rsidRDefault="006571FB" w:rsidP="0072713C">
            <w:pPr>
              <w:ind w:leftChars="0" w:left="0"/>
              <w:jc w:val="left"/>
            </w:pPr>
            <w:r w:rsidRPr="0072713C">
              <w:t xml:space="preserve">        } catch </w:t>
            </w:r>
            <w:r w:rsidR="00AC6327" w:rsidRPr="0072713C">
              <w:t>(</w:t>
            </w:r>
            <w:r w:rsidRPr="0072713C">
              <w:t>SQLException e</w:t>
            </w:r>
            <w:r w:rsidR="00AC6327" w:rsidRPr="0072713C">
              <w:t>)</w:t>
            </w:r>
            <w:r w:rsidRPr="0072713C">
              <w:t xml:space="preserve"> {</w:t>
            </w:r>
          </w:p>
          <w:p w:rsidR="006571FB" w:rsidRPr="0072713C" w:rsidRDefault="006571FB" w:rsidP="0072713C">
            <w:pPr>
              <w:ind w:leftChars="0" w:left="0"/>
              <w:jc w:val="left"/>
            </w:pPr>
            <w:r w:rsidRPr="0072713C">
              <w:t xml:space="preserve">            e.printStackTrace</w:t>
            </w:r>
            <w:r w:rsidR="00AC6327" w:rsidRPr="0072713C">
              <w:t>()</w:t>
            </w:r>
            <w:r w:rsidRPr="0072713C">
              <w:t>;</w:t>
            </w:r>
          </w:p>
          <w:p w:rsidR="006571FB" w:rsidRPr="0072713C" w:rsidRDefault="006571FB" w:rsidP="0072713C">
            <w:pPr>
              <w:ind w:leftChars="0" w:left="0"/>
              <w:jc w:val="left"/>
            </w:pPr>
            <w:r w:rsidRPr="0072713C">
              <w:t xml:space="preserve">        }</w:t>
            </w:r>
          </w:p>
          <w:p w:rsidR="006571FB" w:rsidRPr="0072713C" w:rsidRDefault="006571FB" w:rsidP="0072713C">
            <w:pPr>
              <w:ind w:leftChars="0" w:left="0"/>
              <w:jc w:val="left"/>
            </w:pPr>
            <w:r w:rsidRPr="0072713C">
              <w:t xml:space="preserve">    }</w:t>
            </w:r>
          </w:p>
          <w:p w:rsidR="006571FB" w:rsidRPr="00825981" w:rsidRDefault="006571FB" w:rsidP="0072713C">
            <w:pPr>
              <w:ind w:leftChars="0" w:left="0"/>
              <w:jc w:val="left"/>
              <w:rPr>
                <w:rFonts w:eastAsiaTheme="minorHAnsi" w:cstheme="minorHAnsi"/>
                <w:bCs/>
                <w:kern w:val="0"/>
                <w:sz w:val="18"/>
                <w:szCs w:val="18"/>
              </w:rPr>
            </w:pPr>
            <w:r w:rsidRPr="0072713C">
              <w:t>}</w:t>
            </w:r>
          </w:p>
        </w:tc>
      </w:tr>
    </w:tbl>
    <w:p w:rsidR="000F6B1E" w:rsidRDefault="000F6B1E">
      <w:pPr>
        <w:widowControl/>
        <w:spacing w:line="240" w:lineRule="auto"/>
        <w:ind w:leftChars="0" w:left="0"/>
        <w:jc w:val="left"/>
      </w:pPr>
      <w:r>
        <w:br w:type="page"/>
      </w:r>
    </w:p>
    <w:p w:rsidR="0062551A" w:rsidRDefault="00CB5024" w:rsidP="00A020B0">
      <w:pPr>
        <w:ind w:left="840"/>
        <w:jc w:val="left"/>
      </w:pPr>
      <w:r>
        <w:rPr>
          <w:rFonts w:hint="eastAsia"/>
        </w:rPr>
        <w:lastRenderedPageBreak/>
        <w:t>続いてweb.xmlを修正します。</w:t>
      </w:r>
    </w:p>
    <w:p w:rsidR="00CB5024" w:rsidRDefault="00CB5024" w:rsidP="00A020B0">
      <w:pPr>
        <w:ind w:leftChars="190" w:left="399" w:firstLineChars="150" w:firstLine="315"/>
        <w:jc w:val="left"/>
      </w:pPr>
    </w:p>
    <w:p w:rsidR="00CB5024" w:rsidRPr="009716F1" w:rsidRDefault="00CB5024" w:rsidP="00A020B0">
      <w:pPr>
        <w:ind w:leftChars="190" w:left="399" w:firstLineChars="150" w:firstLine="315"/>
        <w:jc w:val="left"/>
      </w:pPr>
      <w:r>
        <w:rPr>
          <w:rFonts w:hint="eastAsia"/>
        </w:rPr>
        <w:t>web.xml</w:t>
      </w:r>
    </w:p>
    <w:tbl>
      <w:tblPr>
        <w:tblStyle w:val="af"/>
        <w:tblW w:w="0" w:type="auto"/>
        <w:tblInd w:w="840" w:type="dxa"/>
        <w:tblLook w:val="04A0"/>
      </w:tblPr>
      <w:tblGrid>
        <w:gridCol w:w="9122"/>
      </w:tblGrid>
      <w:tr w:rsidR="00CB5024" w:rsidRPr="00DD337A" w:rsidTr="0098314B">
        <w:tc>
          <w:tcPr>
            <w:tcW w:w="9944" w:type="dxa"/>
          </w:tcPr>
          <w:p w:rsidR="00CB5024" w:rsidRPr="001B10C1" w:rsidRDefault="00CB5024" w:rsidP="001B10C1">
            <w:pPr>
              <w:ind w:leftChars="0" w:left="0"/>
              <w:jc w:val="left"/>
            </w:pPr>
            <w:r w:rsidRPr="001B10C1">
              <w:t>&lt;?xml version="1.0" encoding="UTF-8"?&gt;</w:t>
            </w:r>
          </w:p>
          <w:p w:rsidR="00CB5024" w:rsidRPr="001B10C1" w:rsidRDefault="00CB5024" w:rsidP="001B10C1">
            <w:pPr>
              <w:ind w:leftChars="0" w:left="0"/>
              <w:jc w:val="left"/>
            </w:pPr>
            <w:r w:rsidRPr="001B10C1">
              <w:t>&lt;web-app xmlns:xsi="http://www.w3.org/2001/XMLSchema-instance"</w:t>
            </w:r>
          </w:p>
          <w:p w:rsidR="00CB5024" w:rsidRPr="001B10C1" w:rsidRDefault="00CB5024" w:rsidP="001B10C1">
            <w:pPr>
              <w:ind w:leftChars="0" w:left="0"/>
              <w:jc w:val="left"/>
            </w:pPr>
            <w:r w:rsidRPr="001B10C1">
              <w:t xml:space="preserve">  xmlns="http://java.sun.com/xml/ns/javaee" xmlns:web="http://java.sun.com/xml/ns/javaee/web-app_2_5.xsd"</w:t>
            </w:r>
          </w:p>
          <w:p w:rsidR="00CB5024" w:rsidRPr="001B10C1" w:rsidRDefault="00CB5024" w:rsidP="001B10C1">
            <w:pPr>
              <w:ind w:leftChars="0" w:left="0"/>
              <w:jc w:val="left"/>
            </w:pPr>
            <w:r w:rsidRPr="001B10C1">
              <w:t xml:space="preserve">  xsi:schemaLocation="http://java.sun.com/xml/ns/javaee http://java.sun.com/xml/ns/javaee/web-app_2_5.xsd"</w:t>
            </w:r>
          </w:p>
          <w:p w:rsidR="00CB5024" w:rsidRPr="001B10C1" w:rsidRDefault="00CB5024" w:rsidP="001B10C1">
            <w:pPr>
              <w:ind w:leftChars="0" w:left="0"/>
              <w:jc w:val="left"/>
            </w:pPr>
            <w:r w:rsidRPr="001B10C1">
              <w:t xml:space="preserve">  id="WebApp_ID" version="2.5"&gt;</w:t>
            </w:r>
          </w:p>
          <w:p w:rsidR="00CB5024" w:rsidRPr="001B10C1" w:rsidRDefault="00CB5024" w:rsidP="001B10C1">
            <w:pPr>
              <w:ind w:leftChars="0" w:left="0"/>
              <w:jc w:val="left"/>
            </w:pPr>
            <w:r w:rsidRPr="001B10C1">
              <w:t xml:space="preserve">  &lt;display-name&gt;AjaxSample&lt;/display-name&gt;</w:t>
            </w:r>
          </w:p>
          <w:p w:rsidR="00CB5024" w:rsidRPr="001B10C1" w:rsidRDefault="00CB5024" w:rsidP="001B10C1">
            <w:pPr>
              <w:ind w:leftChars="0" w:left="0"/>
              <w:jc w:val="left"/>
            </w:pPr>
            <w:r w:rsidRPr="001B10C1">
              <w:t xml:space="preserve">  &lt;welcome-file-list&gt;</w:t>
            </w:r>
          </w:p>
          <w:p w:rsidR="00CB5024" w:rsidRPr="001B10C1" w:rsidRDefault="00CB5024" w:rsidP="001B10C1">
            <w:pPr>
              <w:ind w:leftChars="0" w:left="0"/>
              <w:jc w:val="left"/>
            </w:pPr>
            <w:r w:rsidRPr="001B10C1">
              <w:t xml:space="preserve">    &lt;welcome-file&gt;index.jsp&lt;/welcome-file&gt;</w:t>
            </w:r>
          </w:p>
          <w:p w:rsidR="00CB5024" w:rsidRPr="001B10C1" w:rsidRDefault="00CB5024" w:rsidP="001B10C1">
            <w:pPr>
              <w:ind w:leftChars="0" w:left="0"/>
              <w:jc w:val="left"/>
            </w:pPr>
            <w:r w:rsidRPr="001B10C1">
              <w:t xml:space="preserve">  &lt;/welcome-file-list&gt;</w:t>
            </w:r>
          </w:p>
          <w:p w:rsidR="00CB5024" w:rsidRPr="001B10C1" w:rsidRDefault="00CB5024" w:rsidP="001B10C1">
            <w:pPr>
              <w:ind w:leftChars="0" w:left="0"/>
              <w:jc w:val="left"/>
            </w:pPr>
            <w:r w:rsidRPr="001B10C1">
              <w:t xml:space="preserve">  &lt;servlet&gt;</w:t>
            </w:r>
          </w:p>
          <w:p w:rsidR="00CB5024" w:rsidRPr="001B10C1" w:rsidRDefault="00CB5024" w:rsidP="001B10C1">
            <w:pPr>
              <w:ind w:leftChars="0" w:left="0"/>
              <w:jc w:val="left"/>
            </w:pPr>
            <w:r w:rsidRPr="001B10C1">
              <w:t xml:space="preserve">    &lt;description&gt;&lt;/description&gt;</w:t>
            </w:r>
          </w:p>
          <w:p w:rsidR="00CB5024" w:rsidRPr="001B10C1" w:rsidRDefault="00CB5024" w:rsidP="001B10C1">
            <w:pPr>
              <w:ind w:leftChars="0" w:left="0"/>
              <w:jc w:val="left"/>
            </w:pPr>
            <w:r w:rsidRPr="001B10C1">
              <w:t xml:space="preserve">    &lt;display-name&gt;IndexAction&lt;/display-name&gt;</w:t>
            </w:r>
          </w:p>
          <w:p w:rsidR="00CB5024" w:rsidRPr="001B10C1" w:rsidRDefault="00CB5024" w:rsidP="001B10C1">
            <w:pPr>
              <w:ind w:leftChars="0" w:left="0"/>
              <w:jc w:val="left"/>
            </w:pPr>
            <w:r w:rsidRPr="001B10C1">
              <w:t xml:space="preserve">    &lt;servlet-name&gt;IndexAction&lt;/servlet-name&gt;</w:t>
            </w:r>
          </w:p>
          <w:p w:rsidR="00CB5024" w:rsidRPr="001B10C1" w:rsidRDefault="00CB5024" w:rsidP="001B10C1">
            <w:pPr>
              <w:ind w:leftChars="0" w:left="0"/>
              <w:jc w:val="left"/>
            </w:pPr>
            <w:r w:rsidRPr="001B10C1">
              <w:t xml:space="preserve">    &lt;servlet-class&gt;jp.co.sss.ajaxSample.IndexAction&lt;/servlet-class&gt;</w:t>
            </w:r>
          </w:p>
          <w:p w:rsidR="00CB5024" w:rsidRPr="001B10C1" w:rsidRDefault="00CB5024" w:rsidP="001B10C1">
            <w:pPr>
              <w:ind w:leftChars="0" w:left="0"/>
              <w:jc w:val="left"/>
            </w:pPr>
            <w:r w:rsidRPr="001B10C1">
              <w:t xml:space="preserve">  &lt;/servlet&gt;</w:t>
            </w:r>
          </w:p>
          <w:p w:rsidR="00CB5024" w:rsidRPr="001B10C1" w:rsidRDefault="00CB5024" w:rsidP="001B10C1">
            <w:pPr>
              <w:ind w:leftChars="0" w:left="0"/>
              <w:jc w:val="left"/>
            </w:pPr>
            <w:r w:rsidRPr="001B10C1">
              <w:t xml:space="preserve">  &lt;servlet-mapping&gt;</w:t>
            </w:r>
          </w:p>
          <w:p w:rsidR="00CB5024" w:rsidRPr="001B10C1" w:rsidRDefault="00CB5024" w:rsidP="001B10C1">
            <w:pPr>
              <w:ind w:leftChars="0" w:left="0"/>
              <w:jc w:val="left"/>
            </w:pPr>
            <w:r w:rsidRPr="001B10C1">
              <w:t xml:space="preserve">    &lt;servlet-name&gt;IndexAction&lt;/servlet-name&gt;</w:t>
            </w:r>
          </w:p>
          <w:p w:rsidR="00CB5024" w:rsidRPr="001B10C1" w:rsidRDefault="00CB5024" w:rsidP="001B10C1">
            <w:pPr>
              <w:ind w:leftChars="0" w:left="0"/>
              <w:jc w:val="left"/>
            </w:pPr>
            <w:r w:rsidRPr="001B10C1">
              <w:t xml:space="preserve">    &lt;url-pattern&gt;/IndexAction&lt;/url-pattern&gt;</w:t>
            </w:r>
          </w:p>
          <w:p w:rsidR="00CB5024" w:rsidRPr="001B10C1" w:rsidRDefault="00CB5024" w:rsidP="001B10C1">
            <w:pPr>
              <w:ind w:leftChars="0" w:left="0"/>
              <w:jc w:val="left"/>
            </w:pPr>
            <w:r w:rsidRPr="001B10C1">
              <w:t xml:space="preserve">  &lt;/servlet-mapping&gt;</w:t>
            </w:r>
          </w:p>
          <w:p w:rsidR="00CB5024" w:rsidRPr="00825981" w:rsidRDefault="00CB5024" w:rsidP="001B10C1">
            <w:pPr>
              <w:ind w:leftChars="0" w:left="0"/>
              <w:jc w:val="left"/>
              <w:rPr>
                <w:rFonts w:eastAsiaTheme="minorHAnsi" w:cstheme="minorHAnsi"/>
                <w:bCs/>
                <w:kern w:val="0"/>
                <w:sz w:val="18"/>
                <w:szCs w:val="18"/>
              </w:rPr>
            </w:pPr>
            <w:r w:rsidRPr="001B10C1">
              <w:t>&lt;/web-app&gt;</w:t>
            </w:r>
          </w:p>
        </w:tc>
      </w:tr>
    </w:tbl>
    <w:p w:rsidR="005E2647" w:rsidRDefault="005E2647">
      <w:pPr>
        <w:widowControl/>
        <w:spacing w:line="240" w:lineRule="auto"/>
        <w:ind w:leftChars="0" w:left="0"/>
        <w:jc w:val="left"/>
      </w:pPr>
      <w:r>
        <w:br w:type="page"/>
      </w:r>
    </w:p>
    <w:p w:rsidR="005C0910" w:rsidRDefault="005C0910" w:rsidP="00A020B0">
      <w:pPr>
        <w:ind w:left="840"/>
        <w:jc w:val="left"/>
      </w:pPr>
      <w:r>
        <w:rPr>
          <w:rFonts w:hint="eastAsia"/>
        </w:rPr>
        <w:lastRenderedPageBreak/>
        <w:t>続いてJSPファイルの作成を行います。</w:t>
      </w:r>
    </w:p>
    <w:p w:rsidR="00BE1BC3" w:rsidRPr="00BE1BC3" w:rsidRDefault="00BE1BC3" w:rsidP="005E2647">
      <w:pPr>
        <w:ind w:left="840"/>
        <w:jc w:val="left"/>
      </w:pPr>
    </w:p>
    <w:p w:rsidR="005C0910" w:rsidRPr="009716F1" w:rsidRDefault="005C0910" w:rsidP="00A020B0">
      <w:pPr>
        <w:ind w:leftChars="190" w:left="399" w:firstLineChars="150" w:firstLine="315"/>
        <w:jc w:val="left"/>
      </w:pPr>
      <w:r>
        <w:rPr>
          <w:rFonts w:hint="eastAsia"/>
        </w:rPr>
        <w:t>list.jsp</w:t>
      </w:r>
    </w:p>
    <w:tbl>
      <w:tblPr>
        <w:tblStyle w:val="af"/>
        <w:tblW w:w="0" w:type="auto"/>
        <w:tblInd w:w="840" w:type="dxa"/>
        <w:tblLook w:val="04A0"/>
      </w:tblPr>
      <w:tblGrid>
        <w:gridCol w:w="9122"/>
      </w:tblGrid>
      <w:tr w:rsidR="005C0910" w:rsidRPr="00DD337A" w:rsidTr="0098314B">
        <w:tc>
          <w:tcPr>
            <w:tcW w:w="9944" w:type="dxa"/>
          </w:tcPr>
          <w:p w:rsidR="00BE1BC3" w:rsidRPr="006062D6" w:rsidRDefault="00BE1BC3" w:rsidP="006062D6">
            <w:pPr>
              <w:ind w:leftChars="0" w:left="0"/>
              <w:jc w:val="left"/>
            </w:pPr>
            <w:r w:rsidRPr="006062D6">
              <w:t>&lt;%@ page language="java" contentType="text/html; charset=UTF-8"</w:t>
            </w:r>
          </w:p>
          <w:p w:rsidR="00BE1BC3" w:rsidRPr="006062D6" w:rsidRDefault="00BE1BC3" w:rsidP="006062D6">
            <w:pPr>
              <w:ind w:leftChars="0" w:left="0"/>
              <w:jc w:val="left"/>
            </w:pPr>
            <w:r w:rsidRPr="006062D6">
              <w:t xml:space="preserve">    pageEncoding="UTF-8"%&gt;</w:t>
            </w:r>
          </w:p>
          <w:p w:rsidR="005C0910" w:rsidRPr="00825981" w:rsidRDefault="00BE1BC3" w:rsidP="006062D6">
            <w:pPr>
              <w:ind w:leftChars="0" w:left="0"/>
              <w:jc w:val="left"/>
              <w:rPr>
                <w:rFonts w:eastAsiaTheme="minorHAnsi" w:cstheme="minorHAnsi"/>
                <w:bCs/>
                <w:kern w:val="0"/>
                <w:sz w:val="18"/>
                <w:szCs w:val="18"/>
              </w:rPr>
            </w:pPr>
            <w:r w:rsidRPr="006062D6">
              <w:t>${output}</w:t>
            </w:r>
          </w:p>
        </w:tc>
      </w:tr>
    </w:tbl>
    <w:p w:rsidR="005C0910" w:rsidRDefault="005C0910" w:rsidP="005E2647">
      <w:pPr>
        <w:ind w:leftChars="190" w:left="399" w:firstLineChars="150" w:firstLine="315"/>
        <w:jc w:val="left"/>
      </w:pPr>
    </w:p>
    <w:p w:rsidR="005C0910" w:rsidRPr="009716F1" w:rsidRDefault="005C0910" w:rsidP="00A020B0">
      <w:pPr>
        <w:ind w:leftChars="190" w:left="399" w:firstLineChars="150" w:firstLine="315"/>
        <w:jc w:val="left"/>
      </w:pPr>
      <w:r>
        <w:rPr>
          <w:rFonts w:hint="eastAsia"/>
        </w:rPr>
        <w:t>index.jsp</w:t>
      </w:r>
    </w:p>
    <w:tbl>
      <w:tblPr>
        <w:tblStyle w:val="af"/>
        <w:tblW w:w="0" w:type="auto"/>
        <w:tblInd w:w="840" w:type="dxa"/>
        <w:tblLook w:val="04A0"/>
      </w:tblPr>
      <w:tblGrid>
        <w:gridCol w:w="9122"/>
      </w:tblGrid>
      <w:tr w:rsidR="005C0910" w:rsidRPr="00DD337A" w:rsidTr="0098314B">
        <w:tc>
          <w:tcPr>
            <w:tcW w:w="9944" w:type="dxa"/>
          </w:tcPr>
          <w:p w:rsidR="005C0910" w:rsidRPr="006062D6" w:rsidRDefault="005C0910" w:rsidP="006062D6">
            <w:pPr>
              <w:ind w:leftChars="0" w:left="0"/>
              <w:jc w:val="left"/>
            </w:pPr>
            <w:r w:rsidRPr="006062D6">
              <w:t>&lt;%@ page language="java" contentType="text/html; charset=UTF-8"</w:t>
            </w:r>
          </w:p>
          <w:p w:rsidR="005C0910" w:rsidRPr="006062D6" w:rsidRDefault="005C0910" w:rsidP="006062D6">
            <w:pPr>
              <w:ind w:leftChars="0" w:left="0"/>
              <w:jc w:val="left"/>
            </w:pPr>
            <w:r w:rsidRPr="006062D6">
              <w:t xml:space="preserve">    pageEncoding="UTF-8"%&gt;</w:t>
            </w:r>
          </w:p>
          <w:p w:rsidR="005C0910" w:rsidRPr="006062D6" w:rsidRDefault="005C0910" w:rsidP="006062D6">
            <w:pPr>
              <w:ind w:leftChars="0" w:left="0"/>
              <w:jc w:val="left"/>
            </w:pPr>
            <w:r w:rsidRPr="006062D6">
              <w:t>&lt;!DOCTYPE html PUBLIC "-//W3C//DTD XHTML 1.0 Transitional//EN" "http://www.w3.org/TR/xhtml1/DTD/xhtml1-transitional.dtd"&gt;</w:t>
            </w:r>
          </w:p>
          <w:p w:rsidR="005C0910" w:rsidRPr="006062D6" w:rsidRDefault="005C0910" w:rsidP="006062D6">
            <w:pPr>
              <w:ind w:leftChars="0" w:left="0"/>
              <w:jc w:val="left"/>
            </w:pPr>
            <w:r w:rsidRPr="006062D6">
              <w:t>&lt;html&gt;</w:t>
            </w:r>
          </w:p>
          <w:p w:rsidR="005C0910" w:rsidRPr="006062D6" w:rsidRDefault="005C0910" w:rsidP="009E34FB">
            <w:pPr>
              <w:ind w:leftChars="0" w:left="0" w:firstLineChars="100" w:firstLine="210"/>
              <w:jc w:val="left"/>
            </w:pPr>
            <w:r w:rsidRPr="006062D6">
              <w:t>&lt;head&gt;</w:t>
            </w:r>
          </w:p>
          <w:p w:rsidR="005C0910" w:rsidRPr="006062D6" w:rsidRDefault="005C0910" w:rsidP="009E34FB">
            <w:pPr>
              <w:ind w:leftChars="0" w:left="0" w:firstLineChars="200" w:firstLine="420"/>
              <w:jc w:val="left"/>
            </w:pPr>
            <w:r w:rsidRPr="006062D6">
              <w:t>&lt;meta http-equiv="Content-Type" content="text/html; charset=UTF-8" /&gt;</w:t>
            </w:r>
          </w:p>
          <w:p w:rsidR="005C0910" w:rsidRPr="006062D6" w:rsidRDefault="005C0910" w:rsidP="009E34FB">
            <w:pPr>
              <w:ind w:leftChars="0" w:left="0" w:firstLineChars="200" w:firstLine="420"/>
              <w:jc w:val="left"/>
            </w:pPr>
            <w:r w:rsidRPr="006062D6">
              <w:t>&lt;script type="text/javascript"</w:t>
            </w:r>
          </w:p>
          <w:p w:rsidR="005C0910" w:rsidRPr="006062D6" w:rsidRDefault="005C0910" w:rsidP="006062D6">
            <w:pPr>
              <w:ind w:leftChars="0" w:left="0"/>
              <w:jc w:val="left"/>
            </w:pPr>
            <w:r w:rsidRPr="006062D6">
              <w:t xml:space="preserve">  </w:t>
            </w:r>
            <w:r w:rsidR="009E34FB">
              <w:rPr>
                <w:rFonts w:hint="eastAsia"/>
              </w:rPr>
              <w:t xml:space="preserve">    </w:t>
            </w:r>
            <w:r w:rsidRPr="006062D6">
              <w:t>src="http://code.jquery.c</w:t>
            </w:r>
            <w:r w:rsidR="00ED198A" w:rsidRPr="006062D6">
              <w:t>om/jquery-1.</w:t>
            </w:r>
            <w:r w:rsidR="00ED198A" w:rsidRPr="006062D6">
              <w:rPr>
                <w:rFonts w:hint="eastAsia"/>
              </w:rPr>
              <w:t>10</w:t>
            </w:r>
            <w:r w:rsidR="008D6368" w:rsidRPr="006062D6">
              <w:t>.</w:t>
            </w:r>
            <w:r w:rsidR="008D6368" w:rsidRPr="006062D6">
              <w:rPr>
                <w:rFonts w:hint="eastAsia"/>
              </w:rPr>
              <w:t>2</w:t>
            </w:r>
            <w:r w:rsidRPr="006062D6">
              <w:t>.js"&gt;&lt;/script&gt;</w:t>
            </w:r>
          </w:p>
          <w:p w:rsidR="005C0910" w:rsidRPr="006062D6" w:rsidRDefault="005C0910" w:rsidP="009E34FB">
            <w:pPr>
              <w:ind w:leftChars="0" w:left="0" w:firstLineChars="200" w:firstLine="420"/>
              <w:jc w:val="left"/>
            </w:pPr>
            <w:r w:rsidRPr="006062D6">
              <w:t>&lt;script type="text/javascript"&gt;</w:t>
            </w:r>
          </w:p>
          <w:p w:rsidR="005C0910" w:rsidRPr="006062D6" w:rsidRDefault="005C0910" w:rsidP="006062D6">
            <w:pPr>
              <w:ind w:leftChars="0" w:left="0"/>
              <w:jc w:val="left"/>
            </w:pPr>
            <w:r w:rsidRPr="006062D6">
              <w:t xml:space="preserve">  </w:t>
            </w:r>
            <w:r w:rsidR="009E34FB">
              <w:rPr>
                <w:rFonts w:hint="eastAsia"/>
              </w:rPr>
              <w:t xml:space="preserve">    </w:t>
            </w:r>
            <w:r w:rsidRPr="006062D6">
              <w:t>$</w:t>
            </w:r>
            <w:r w:rsidR="00AC6327" w:rsidRPr="006062D6">
              <w:t>(</w:t>
            </w:r>
            <w:r w:rsidRPr="006062D6">
              <w:t>function</w:t>
            </w:r>
            <w:r w:rsidR="00AC6327" w:rsidRPr="006062D6">
              <w:t>()</w:t>
            </w:r>
            <w:r w:rsidRPr="006062D6">
              <w:t xml:space="preserve"> {</w:t>
            </w:r>
          </w:p>
          <w:p w:rsidR="005C0910" w:rsidRPr="006062D6" w:rsidRDefault="005C0910" w:rsidP="006062D6">
            <w:pPr>
              <w:ind w:leftChars="0" w:left="0"/>
              <w:jc w:val="left"/>
            </w:pPr>
            <w:r w:rsidRPr="006062D6">
              <w:t xml:space="preserve">    </w:t>
            </w:r>
            <w:r w:rsidR="009E34FB">
              <w:rPr>
                <w:rFonts w:hint="eastAsia"/>
              </w:rPr>
              <w:t xml:space="preserve">    </w:t>
            </w:r>
            <w:r w:rsidRPr="006062D6">
              <w:t>$</w:t>
            </w:r>
            <w:r w:rsidR="00AC6327" w:rsidRPr="006062D6">
              <w:t>(</w:t>
            </w:r>
            <w:r w:rsidRPr="006062D6">
              <w:t>"input[name=idSend]"</w:t>
            </w:r>
            <w:r w:rsidR="00AC6327" w:rsidRPr="006062D6">
              <w:t>)</w:t>
            </w:r>
            <w:r w:rsidRPr="006062D6">
              <w:t>.click</w:t>
            </w:r>
            <w:r w:rsidR="00AC6327" w:rsidRPr="006062D6">
              <w:t>(</w:t>
            </w:r>
            <w:r w:rsidRPr="006062D6">
              <w:t>function</w:t>
            </w:r>
            <w:r w:rsidR="00AC6327" w:rsidRPr="006062D6">
              <w:t>()</w:t>
            </w:r>
            <w:r w:rsidRPr="006062D6">
              <w:t xml:space="preserve"> {</w:t>
            </w:r>
            <w:r w:rsidR="0033513D" w:rsidRPr="006062D6">
              <w:rPr>
                <w:rFonts w:hint="eastAsia"/>
              </w:rPr>
              <w:t xml:space="preserve"> </w:t>
            </w:r>
            <w:r w:rsidR="00424000" w:rsidRPr="006062D6">
              <w:rPr>
                <w:rFonts w:hint="eastAsia"/>
              </w:rPr>
              <w:t>❶</w:t>
            </w:r>
          </w:p>
          <w:p w:rsidR="005C0910" w:rsidRPr="006062D6" w:rsidRDefault="005C0910" w:rsidP="006062D6">
            <w:pPr>
              <w:ind w:leftChars="0" w:left="0"/>
              <w:jc w:val="left"/>
            </w:pPr>
            <w:r w:rsidRPr="006062D6">
              <w:t xml:space="preserve">      </w:t>
            </w:r>
            <w:r w:rsidR="009E34FB">
              <w:rPr>
                <w:rFonts w:hint="eastAsia"/>
              </w:rPr>
              <w:t xml:space="preserve">    </w:t>
            </w:r>
            <w:r w:rsidRPr="006062D6">
              <w:t>$.ajax</w:t>
            </w:r>
            <w:r w:rsidR="00AC6327" w:rsidRPr="006062D6">
              <w:t>(</w:t>
            </w:r>
            <w:r w:rsidRPr="006062D6">
              <w:t>{</w:t>
            </w:r>
            <w:r w:rsidR="0033513D" w:rsidRPr="006062D6">
              <w:rPr>
                <w:rFonts w:hint="eastAsia"/>
              </w:rPr>
              <w:t xml:space="preserve"> </w:t>
            </w:r>
            <w:r w:rsidR="00424000" w:rsidRPr="006062D6">
              <w:rPr>
                <w:rFonts w:hint="eastAsia"/>
              </w:rPr>
              <w:t>❷</w:t>
            </w:r>
          </w:p>
          <w:p w:rsidR="005C0910" w:rsidRPr="006062D6" w:rsidRDefault="005C0910" w:rsidP="006062D6">
            <w:pPr>
              <w:ind w:leftChars="0" w:left="0"/>
              <w:jc w:val="left"/>
            </w:pPr>
            <w:r w:rsidRPr="006062D6">
              <w:t xml:space="preserve">        </w:t>
            </w:r>
            <w:r w:rsidR="009E34FB">
              <w:rPr>
                <w:rFonts w:hint="eastAsia"/>
              </w:rPr>
              <w:t xml:space="preserve">    </w:t>
            </w:r>
            <w:r w:rsidRPr="006062D6">
              <w:t>type : "GET",</w:t>
            </w:r>
            <w:r w:rsidR="0033513D" w:rsidRPr="006062D6">
              <w:rPr>
                <w:rFonts w:hint="eastAsia"/>
              </w:rPr>
              <w:t xml:space="preserve"> </w:t>
            </w:r>
            <w:r w:rsidR="00F44DDA" w:rsidRPr="006062D6">
              <w:rPr>
                <w:rFonts w:hint="eastAsia"/>
              </w:rPr>
              <w:t>❸</w:t>
            </w:r>
          </w:p>
          <w:p w:rsidR="005C0910" w:rsidRPr="006062D6" w:rsidRDefault="005C0910" w:rsidP="006062D6">
            <w:pPr>
              <w:ind w:leftChars="0" w:left="0"/>
              <w:jc w:val="left"/>
            </w:pPr>
            <w:r w:rsidRPr="006062D6">
              <w:t xml:space="preserve">        </w:t>
            </w:r>
            <w:r w:rsidR="009E34FB">
              <w:rPr>
                <w:rFonts w:hint="eastAsia"/>
              </w:rPr>
              <w:t xml:space="preserve">    </w:t>
            </w:r>
            <w:r w:rsidRPr="006062D6">
              <w:t>url : "&lt;%=request.getContextPath</w:t>
            </w:r>
            <w:r w:rsidR="00AC6327" w:rsidRPr="006062D6">
              <w:t>()</w:t>
            </w:r>
            <w:r w:rsidRPr="006062D6">
              <w:t>%&gt;/IndexAction",</w:t>
            </w:r>
            <w:r w:rsidR="0033513D" w:rsidRPr="006062D6">
              <w:rPr>
                <w:rFonts w:hint="eastAsia"/>
              </w:rPr>
              <w:t xml:space="preserve"> </w:t>
            </w:r>
            <w:r w:rsidR="00F44DDA" w:rsidRPr="006062D6">
              <w:rPr>
                <w:rFonts w:hint="eastAsia"/>
              </w:rPr>
              <w:t>❹</w:t>
            </w:r>
          </w:p>
          <w:p w:rsidR="005C0910" w:rsidRPr="006062D6" w:rsidRDefault="005C0910" w:rsidP="006062D6">
            <w:pPr>
              <w:ind w:leftChars="0" w:left="0"/>
              <w:jc w:val="left"/>
            </w:pPr>
            <w:r w:rsidRPr="006062D6">
              <w:t xml:space="preserve">        </w:t>
            </w:r>
            <w:r w:rsidR="009E34FB">
              <w:rPr>
                <w:rFonts w:hint="eastAsia"/>
              </w:rPr>
              <w:t xml:space="preserve">    </w:t>
            </w:r>
            <w:r w:rsidRPr="006062D6">
              <w:t>data : {</w:t>
            </w:r>
            <w:r w:rsidR="0098314B" w:rsidRPr="006062D6">
              <w:rPr>
                <w:rFonts w:hint="eastAsia"/>
              </w:rPr>
              <w:t xml:space="preserve"> ❺</w:t>
            </w:r>
          </w:p>
          <w:p w:rsidR="005C0910" w:rsidRPr="006062D6" w:rsidRDefault="005C0910" w:rsidP="006062D6">
            <w:pPr>
              <w:ind w:leftChars="0" w:left="0"/>
              <w:jc w:val="left"/>
            </w:pPr>
            <w:r w:rsidRPr="006062D6">
              <w:t xml:space="preserve">          </w:t>
            </w:r>
            <w:r w:rsidR="009E34FB">
              <w:rPr>
                <w:rFonts w:hint="eastAsia"/>
              </w:rPr>
              <w:t xml:space="preserve">    </w:t>
            </w:r>
            <w:r w:rsidRPr="006062D6">
              <w:t>id : $</w:t>
            </w:r>
            <w:r w:rsidR="00AC6327" w:rsidRPr="006062D6">
              <w:t>(</w:t>
            </w:r>
            <w:r w:rsidRPr="006062D6">
              <w:t>"input[name=accountId]"</w:t>
            </w:r>
            <w:r w:rsidR="00AC6327" w:rsidRPr="006062D6">
              <w:t>)</w:t>
            </w:r>
            <w:r w:rsidRPr="006062D6">
              <w:t>.val</w:t>
            </w:r>
            <w:r w:rsidR="00AC6327" w:rsidRPr="006062D6">
              <w:t>()</w:t>
            </w:r>
          </w:p>
          <w:p w:rsidR="005C0910" w:rsidRDefault="00717B8A" w:rsidP="006062D6">
            <w:pPr>
              <w:ind w:leftChars="0" w:left="0"/>
              <w:jc w:val="left"/>
            </w:pPr>
            <w:r>
              <w:t xml:space="preserve">        </w:t>
            </w:r>
            <w:r w:rsidR="009E34FB">
              <w:rPr>
                <w:rFonts w:hint="eastAsia"/>
              </w:rPr>
              <w:t xml:space="preserve">    </w:t>
            </w:r>
            <w:r>
              <w:t>}</w:t>
            </w:r>
          </w:p>
          <w:p w:rsidR="005C0910" w:rsidRPr="006062D6" w:rsidRDefault="00717B8A" w:rsidP="006062D6">
            <w:pPr>
              <w:ind w:leftChars="0" w:left="0"/>
              <w:jc w:val="left"/>
            </w:pPr>
            <w:r w:rsidRPr="006062D6">
              <w:t xml:space="preserve">      </w:t>
            </w:r>
            <w:r w:rsidR="009E34FB">
              <w:rPr>
                <w:rFonts w:hint="eastAsia"/>
              </w:rPr>
              <w:t xml:space="preserve">    </w:t>
            </w:r>
            <w:r w:rsidRPr="00717B8A">
              <w:t>}).done(function(data, status, req){</w:t>
            </w:r>
            <w:r w:rsidR="00C14FE2" w:rsidRPr="006062D6">
              <w:rPr>
                <w:rFonts w:hint="eastAsia"/>
              </w:rPr>
              <w:t xml:space="preserve"> ❻</w:t>
            </w:r>
          </w:p>
          <w:p w:rsidR="005C0910" w:rsidRPr="006062D6" w:rsidRDefault="005C0910" w:rsidP="006062D6">
            <w:pPr>
              <w:ind w:leftChars="0" w:left="0"/>
              <w:jc w:val="left"/>
            </w:pPr>
            <w:r w:rsidRPr="006062D6">
              <w:t xml:space="preserve">          </w:t>
            </w:r>
            <w:r w:rsidR="009E34FB">
              <w:rPr>
                <w:rFonts w:hint="eastAsia"/>
              </w:rPr>
              <w:t xml:space="preserve">  </w:t>
            </w:r>
            <w:r w:rsidRPr="006062D6">
              <w:t>$</w:t>
            </w:r>
            <w:r w:rsidR="00AC6327" w:rsidRPr="006062D6">
              <w:t>(</w:t>
            </w:r>
            <w:r w:rsidRPr="006062D6">
              <w:t>"h2"</w:t>
            </w:r>
            <w:r w:rsidR="00AC6327" w:rsidRPr="006062D6">
              <w:t>)</w:t>
            </w:r>
            <w:r w:rsidRPr="006062D6">
              <w:t>.html</w:t>
            </w:r>
            <w:r w:rsidR="00AC6327" w:rsidRPr="006062D6">
              <w:t>(</w:t>
            </w:r>
            <w:r w:rsidR="00980778" w:rsidRPr="00717B8A">
              <w:t>data</w:t>
            </w:r>
            <w:r w:rsidR="00AC6327" w:rsidRPr="006062D6">
              <w:t>)</w:t>
            </w:r>
            <w:r w:rsidRPr="006062D6">
              <w:t>;</w:t>
            </w:r>
          </w:p>
          <w:p w:rsidR="005C0910" w:rsidRPr="006062D6" w:rsidRDefault="005C0910" w:rsidP="006062D6">
            <w:pPr>
              <w:ind w:leftChars="0" w:left="0"/>
              <w:jc w:val="left"/>
            </w:pPr>
            <w:r w:rsidRPr="006062D6">
              <w:t xml:space="preserve">      </w:t>
            </w:r>
            <w:r w:rsidR="009E34FB">
              <w:rPr>
                <w:rFonts w:hint="eastAsia"/>
              </w:rPr>
              <w:t xml:space="preserve">    </w:t>
            </w:r>
            <w:r w:rsidRPr="006062D6">
              <w:t>}</w:t>
            </w:r>
            <w:r w:rsidR="00AC6327" w:rsidRPr="006062D6">
              <w:t>)</w:t>
            </w:r>
            <w:r w:rsidRPr="006062D6">
              <w:t>;</w:t>
            </w:r>
          </w:p>
          <w:p w:rsidR="005C0910" w:rsidRPr="006062D6" w:rsidRDefault="005C0910" w:rsidP="006062D6">
            <w:pPr>
              <w:ind w:leftChars="0" w:left="0"/>
              <w:jc w:val="left"/>
            </w:pPr>
            <w:r w:rsidRPr="006062D6">
              <w:t xml:space="preserve">    </w:t>
            </w:r>
            <w:r w:rsidR="009E34FB">
              <w:rPr>
                <w:rFonts w:hint="eastAsia"/>
              </w:rPr>
              <w:t xml:space="preserve">    </w:t>
            </w:r>
            <w:r w:rsidRPr="006062D6">
              <w:t>}</w:t>
            </w:r>
            <w:r w:rsidR="00AC6327" w:rsidRPr="006062D6">
              <w:t>)</w:t>
            </w:r>
            <w:r w:rsidRPr="006062D6">
              <w:t>;</w:t>
            </w:r>
          </w:p>
          <w:p w:rsidR="005C0910" w:rsidRPr="006062D6" w:rsidRDefault="005C0910" w:rsidP="006062D6">
            <w:pPr>
              <w:ind w:leftChars="0" w:left="0"/>
              <w:jc w:val="left"/>
            </w:pPr>
            <w:r w:rsidRPr="006062D6">
              <w:t xml:space="preserve">  </w:t>
            </w:r>
            <w:r w:rsidR="009E34FB">
              <w:rPr>
                <w:rFonts w:hint="eastAsia"/>
              </w:rPr>
              <w:t xml:space="preserve">    </w:t>
            </w:r>
            <w:r w:rsidRPr="006062D6">
              <w:t>}</w:t>
            </w:r>
            <w:r w:rsidR="00AC6327" w:rsidRPr="006062D6">
              <w:t>)</w:t>
            </w:r>
            <w:r w:rsidRPr="006062D6">
              <w:t>;</w:t>
            </w:r>
          </w:p>
          <w:p w:rsidR="005C0910" w:rsidRPr="006062D6" w:rsidRDefault="005C0910" w:rsidP="009E34FB">
            <w:pPr>
              <w:ind w:leftChars="0" w:left="0" w:firstLineChars="200" w:firstLine="420"/>
              <w:jc w:val="left"/>
            </w:pPr>
            <w:r w:rsidRPr="006062D6">
              <w:t>&lt;/script&gt;</w:t>
            </w:r>
          </w:p>
          <w:p w:rsidR="005C0910" w:rsidRPr="006062D6" w:rsidRDefault="005C0910" w:rsidP="009E34FB">
            <w:pPr>
              <w:ind w:leftChars="0" w:left="0" w:firstLineChars="100" w:firstLine="210"/>
              <w:jc w:val="left"/>
            </w:pPr>
            <w:r w:rsidRPr="006062D6">
              <w:t>&lt;/head&gt;</w:t>
            </w:r>
          </w:p>
          <w:p w:rsidR="005C0910" w:rsidRPr="006062D6" w:rsidRDefault="005C0910" w:rsidP="009E34FB">
            <w:pPr>
              <w:ind w:leftChars="0" w:left="0" w:firstLineChars="100" w:firstLine="210"/>
              <w:jc w:val="left"/>
            </w:pPr>
            <w:r w:rsidRPr="006062D6">
              <w:t>&lt;body&gt;</w:t>
            </w:r>
          </w:p>
          <w:p w:rsidR="005C0910" w:rsidRPr="006062D6" w:rsidRDefault="005C0910" w:rsidP="006062D6">
            <w:pPr>
              <w:ind w:leftChars="0" w:left="0"/>
              <w:jc w:val="left"/>
            </w:pPr>
            <w:r w:rsidRPr="006062D6">
              <w:t xml:space="preserve">  </w:t>
            </w:r>
            <w:r w:rsidR="009E34FB">
              <w:rPr>
                <w:rFonts w:hint="eastAsia"/>
              </w:rPr>
              <w:t xml:space="preserve">  </w:t>
            </w:r>
            <w:r w:rsidRPr="006062D6">
              <w:t>&lt;h1&gt;</w:t>
            </w:r>
            <w:r w:rsidRPr="006062D6">
              <w:rPr>
                <w:rFonts w:hint="eastAsia"/>
              </w:rPr>
              <w:t>検索したい</w:t>
            </w:r>
            <w:r w:rsidRPr="006062D6">
              <w:t>id</w:t>
            </w:r>
            <w:r w:rsidRPr="006062D6">
              <w:rPr>
                <w:rFonts w:hint="eastAsia"/>
              </w:rPr>
              <w:t>を入力してください</w:t>
            </w:r>
            <w:r w:rsidRPr="006062D6">
              <w:t>&lt;/h1&gt;</w:t>
            </w:r>
          </w:p>
          <w:p w:rsidR="005C0910" w:rsidRPr="006062D6" w:rsidRDefault="005C0910" w:rsidP="006062D6">
            <w:pPr>
              <w:ind w:leftChars="0" w:left="0"/>
              <w:jc w:val="left"/>
            </w:pPr>
            <w:r w:rsidRPr="006062D6">
              <w:t xml:space="preserve">  </w:t>
            </w:r>
            <w:r w:rsidR="009E34FB">
              <w:rPr>
                <w:rFonts w:hint="eastAsia"/>
              </w:rPr>
              <w:t xml:space="preserve">  </w:t>
            </w:r>
            <w:r w:rsidRPr="006062D6">
              <w:t>&lt;form&gt;</w:t>
            </w:r>
          </w:p>
          <w:p w:rsidR="005C0910" w:rsidRPr="006062D6" w:rsidRDefault="005C0910" w:rsidP="006062D6">
            <w:pPr>
              <w:ind w:leftChars="0" w:left="0"/>
              <w:jc w:val="left"/>
            </w:pPr>
            <w:r w:rsidRPr="006062D6">
              <w:t xml:space="preserve">    </w:t>
            </w:r>
            <w:r w:rsidR="009E34FB">
              <w:rPr>
                <w:rFonts w:hint="eastAsia"/>
              </w:rPr>
              <w:t xml:space="preserve">  </w:t>
            </w:r>
            <w:r w:rsidRPr="006062D6">
              <w:t>&lt;input type="text" name="accountId" /&gt;</w:t>
            </w:r>
          </w:p>
          <w:p w:rsidR="005C0910" w:rsidRPr="006062D6" w:rsidRDefault="005C0910" w:rsidP="006062D6">
            <w:pPr>
              <w:ind w:leftChars="0" w:left="0"/>
              <w:jc w:val="left"/>
            </w:pPr>
            <w:r w:rsidRPr="006062D6">
              <w:t xml:space="preserve">    </w:t>
            </w:r>
            <w:r w:rsidR="009E34FB">
              <w:rPr>
                <w:rFonts w:hint="eastAsia"/>
              </w:rPr>
              <w:t xml:space="preserve">  </w:t>
            </w:r>
            <w:r w:rsidRPr="006062D6">
              <w:t>&lt;input type="button" name="idSend" value="AJAX</w:t>
            </w:r>
            <w:r w:rsidRPr="006062D6">
              <w:rPr>
                <w:rFonts w:hint="eastAsia"/>
              </w:rPr>
              <w:t>通信</w:t>
            </w:r>
            <w:r w:rsidRPr="006062D6">
              <w:t>" /&gt;</w:t>
            </w:r>
          </w:p>
          <w:p w:rsidR="005C0910" w:rsidRPr="006062D6" w:rsidRDefault="005C0910" w:rsidP="006062D6">
            <w:pPr>
              <w:ind w:leftChars="0" w:left="0"/>
              <w:jc w:val="left"/>
            </w:pPr>
            <w:r w:rsidRPr="006062D6">
              <w:t xml:space="preserve">  </w:t>
            </w:r>
            <w:r w:rsidR="009E34FB">
              <w:rPr>
                <w:rFonts w:hint="eastAsia"/>
              </w:rPr>
              <w:t xml:space="preserve">  </w:t>
            </w:r>
            <w:r w:rsidRPr="006062D6">
              <w:t>&lt;/form&gt;</w:t>
            </w:r>
          </w:p>
          <w:p w:rsidR="005C0910" w:rsidRPr="006062D6" w:rsidRDefault="005C0910" w:rsidP="006062D6">
            <w:pPr>
              <w:ind w:leftChars="0" w:left="0"/>
              <w:jc w:val="left"/>
            </w:pPr>
            <w:r w:rsidRPr="006062D6">
              <w:t xml:space="preserve">  </w:t>
            </w:r>
            <w:r w:rsidR="009E34FB">
              <w:rPr>
                <w:rFonts w:hint="eastAsia"/>
              </w:rPr>
              <w:t xml:space="preserve">  </w:t>
            </w:r>
            <w:r w:rsidRPr="006062D6">
              <w:t>&lt;h2&gt;&lt;/h2&gt;</w:t>
            </w:r>
          </w:p>
          <w:p w:rsidR="005C0910" w:rsidRPr="006062D6" w:rsidRDefault="005C0910" w:rsidP="009E34FB">
            <w:pPr>
              <w:ind w:leftChars="0" w:left="0" w:firstLineChars="100" w:firstLine="210"/>
              <w:jc w:val="left"/>
            </w:pPr>
            <w:r w:rsidRPr="006062D6">
              <w:t>&lt;/body&gt;</w:t>
            </w:r>
          </w:p>
          <w:p w:rsidR="005C0910" w:rsidRPr="00825981" w:rsidRDefault="005C0910" w:rsidP="006062D6">
            <w:pPr>
              <w:ind w:leftChars="0" w:left="0"/>
              <w:jc w:val="left"/>
              <w:rPr>
                <w:rFonts w:eastAsiaTheme="minorHAnsi" w:cstheme="minorHAnsi"/>
                <w:bCs/>
                <w:kern w:val="0"/>
                <w:sz w:val="18"/>
                <w:szCs w:val="18"/>
              </w:rPr>
            </w:pPr>
            <w:r w:rsidRPr="006062D6">
              <w:t>&lt;/html&gt;</w:t>
            </w:r>
          </w:p>
        </w:tc>
      </w:tr>
    </w:tbl>
    <w:p w:rsidR="00855F2D" w:rsidRDefault="00855F2D" w:rsidP="00A020B0">
      <w:pPr>
        <w:ind w:left="840"/>
        <w:jc w:val="left"/>
      </w:pPr>
    </w:p>
    <w:p w:rsidR="0049470F" w:rsidRDefault="0049470F" w:rsidP="00855F2D">
      <w:pPr>
        <w:ind w:left="840" w:firstLineChars="100" w:firstLine="210"/>
        <w:jc w:val="left"/>
      </w:pPr>
      <w:r>
        <w:rPr>
          <w:rFonts w:hint="eastAsia"/>
        </w:rPr>
        <w:lastRenderedPageBreak/>
        <w:t>注目してほしいのは</w:t>
      </w:r>
      <w:r w:rsidR="002C18E0">
        <w:rPr>
          <w:rFonts w:hint="eastAsia"/>
        </w:rPr>
        <w:t>Ajaxを使用している</w:t>
      </w:r>
      <w:r>
        <w:rPr>
          <w:rFonts w:hint="eastAsia"/>
        </w:rPr>
        <w:t>index.jspです。</w:t>
      </w:r>
    </w:p>
    <w:p w:rsidR="002C18E0" w:rsidRDefault="0049470F" w:rsidP="00A020B0">
      <w:pPr>
        <w:ind w:leftChars="0" w:left="0" w:firstLineChars="500" w:firstLine="1050"/>
        <w:jc w:val="left"/>
      </w:pPr>
      <w:r>
        <w:rPr>
          <w:rFonts w:hint="eastAsia"/>
        </w:rPr>
        <w:t>❶では</w:t>
      </w:r>
      <w:r w:rsidR="002C18E0">
        <w:rPr>
          <w:rFonts w:hint="eastAsia"/>
        </w:rPr>
        <w:t>name=</w:t>
      </w:r>
      <w:r w:rsidR="002C18E0">
        <w:t>”</w:t>
      </w:r>
      <w:r w:rsidR="002C18E0">
        <w:rPr>
          <w:rFonts w:hint="eastAsia"/>
        </w:rPr>
        <w:t>idSend</w:t>
      </w:r>
      <w:r w:rsidR="002C18E0">
        <w:t>”</w:t>
      </w:r>
      <w:r w:rsidR="002C18E0">
        <w:rPr>
          <w:rFonts w:hint="eastAsia"/>
        </w:rPr>
        <w:t xml:space="preserve"> のボタンがクリックされたら、実行されます。</w:t>
      </w:r>
    </w:p>
    <w:p w:rsidR="0049470F" w:rsidRDefault="002C18E0" w:rsidP="00A020B0">
      <w:pPr>
        <w:ind w:leftChars="0" w:firstLineChars="200" w:firstLine="420"/>
        <w:jc w:val="left"/>
      </w:pPr>
      <w:r>
        <w:rPr>
          <w:rFonts w:hint="eastAsia"/>
        </w:rPr>
        <w:t>ここまでは今まで使用したjQuery文と変わりません。</w:t>
      </w:r>
    </w:p>
    <w:p w:rsidR="00AD2900" w:rsidRDefault="002C18E0" w:rsidP="00A020B0">
      <w:pPr>
        <w:ind w:left="840" w:firstLineChars="100" w:firstLine="210"/>
        <w:jc w:val="left"/>
      </w:pPr>
      <w:r>
        <w:rPr>
          <w:rFonts w:hint="eastAsia"/>
        </w:rPr>
        <w:t>❷でAjaxが実行されます。</w:t>
      </w:r>
      <w:r w:rsidR="00AD2900">
        <w:rPr>
          <w:rFonts w:hint="eastAsia"/>
        </w:rPr>
        <w:t>$.ajax</w:t>
      </w:r>
      <w:r w:rsidR="00AC6327">
        <w:rPr>
          <w:rFonts w:hint="eastAsia"/>
        </w:rPr>
        <w:t>()</w:t>
      </w:r>
      <w:r w:rsidR="00AD2900">
        <w:rPr>
          <w:rFonts w:hint="eastAsia"/>
        </w:rPr>
        <w:t>メソッドの引数には色々なパラメータを指定することができます</w:t>
      </w:r>
      <w:r w:rsidR="00B26E2E">
        <w:rPr>
          <w:rFonts w:hint="eastAsia"/>
        </w:rPr>
        <w:t>が、基本の種別があります。</w:t>
      </w:r>
      <w:r w:rsidR="00AD2900">
        <w:rPr>
          <w:rFonts w:hint="eastAsia"/>
        </w:rPr>
        <w:t>下記を参考にしてください。</w:t>
      </w:r>
    </w:p>
    <w:p w:rsidR="00AD2900" w:rsidRDefault="00AD2900" w:rsidP="00A020B0">
      <w:pPr>
        <w:ind w:left="840" w:firstLineChars="100" w:firstLine="210"/>
        <w:jc w:val="left"/>
      </w:pPr>
    </w:p>
    <w:tbl>
      <w:tblPr>
        <w:tblStyle w:val="af"/>
        <w:tblW w:w="0" w:type="auto"/>
        <w:tblInd w:w="840" w:type="dxa"/>
        <w:tblLook w:val="04A0"/>
      </w:tblPr>
      <w:tblGrid>
        <w:gridCol w:w="1791"/>
        <w:gridCol w:w="6593"/>
      </w:tblGrid>
      <w:tr w:rsidR="00AD2900" w:rsidTr="005D455B">
        <w:tc>
          <w:tcPr>
            <w:tcW w:w="1791" w:type="dxa"/>
            <w:shd w:val="clear" w:color="auto" w:fill="DAEEF3" w:themeFill="accent5" w:themeFillTint="33"/>
          </w:tcPr>
          <w:p w:rsidR="00AD2900" w:rsidRPr="006062D6" w:rsidRDefault="00B26E2E" w:rsidP="00A020B0">
            <w:pPr>
              <w:ind w:leftChars="0" w:left="0"/>
              <w:jc w:val="left"/>
              <w:rPr>
                <w:b/>
                <w:color w:val="31849B" w:themeColor="accent5" w:themeShade="BF"/>
              </w:rPr>
            </w:pPr>
            <w:r w:rsidRPr="006062D6">
              <w:rPr>
                <w:rFonts w:hint="eastAsia"/>
                <w:b/>
                <w:color w:val="31849B" w:themeColor="accent5" w:themeShade="BF"/>
              </w:rPr>
              <w:t>名前</w:t>
            </w:r>
          </w:p>
        </w:tc>
        <w:tc>
          <w:tcPr>
            <w:tcW w:w="6593" w:type="dxa"/>
            <w:shd w:val="clear" w:color="auto" w:fill="DAEEF3" w:themeFill="accent5" w:themeFillTint="33"/>
          </w:tcPr>
          <w:p w:rsidR="00AD2900" w:rsidRPr="006062D6" w:rsidRDefault="00AD2900" w:rsidP="00A020B0">
            <w:pPr>
              <w:ind w:leftChars="0" w:left="0"/>
              <w:jc w:val="left"/>
              <w:rPr>
                <w:b/>
                <w:color w:val="31849B" w:themeColor="accent5" w:themeShade="BF"/>
              </w:rPr>
            </w:pPr>
            <w:r w:rsidRPr="006062D6">
              <w:rPr>
                <w:rFonts w:hint="eastAsia"/>
                <w:b/>
                <w:color w:val="31849B" w:themeColor="accent5" w:themeShade="BF"/>
              </w:rPr>
              <w:t>説明</w:t>
            </w:r>
          </w:p>
        </w:tc>
      </w:tr>
      <w:tr w:rsidR="00AD2900" w:rsidTr="005D455B">
        <w:tc>
          <w:tcPr>
            <w:tcW w:w="1791" w:type="dxa"/>
          </w:tcPr>
          <w:p w:rsidR="00AD2900" w:rsidRPr="00C4177B" w:rsidRDefault="00B26E2E" w:rsidP="00A020B0">
            <w:pPr>
              <w:ind w:leftChars="0" w:left="0"/>
              <w:jc w:val="left"/>
              <w:rPr>
                <w:sz w:val="18"/>
                <w:szCs w:val="18"/>
              </w:rPr>
            </w:pPr>
            <w:r w:rsidRPr="00C4177B">
              <w:rPr>
                <w:rFonts w:hint="eastAsia"/>
                <w:sz w:val="18"/>
                <w:szCs w:val="18"/>
              </w:rPr>
              <w:t>url</w:t>
            </w:r>
          </w:p>
        </w:tc>
        <w:tc>
          <w:tcPr>
            <w:tcW w:w="6593" w:type="dxa"/>
          </w:tcPr>
          <w:p w:rsidR="00AD2900" w:rsidRPr="00C4177B" w:rsidRDefault="00B26E2E" w:rsidP="00A020B0">
            <w:pPr>
              <w:ind w:leftChars="0" w:left="0"/>
              <w:jc w:val="left"/>
              <w:rPr>
                <w:sz w:val="18"/>
                <w:szCs w:val="18"/>
              </w:rPr>
            </w:pPr>
            <w:r w:rsidRPr="00C4177B">
              <w:rPr>
                <w:rFonts w:hint="eastAsia"/>
                <w:sz w:val="18"/>
                <w:szCs w:val="18"/>
              </w:rPr>
              <w:t>リソースのURLを指定します。</w:t>
            </w:r>
          </w:p>
          <w:p w:rsidR="00B26E2E" w:rsidRPr="00C4177B" w:rsidRDefault="00B26E2E" w:rsidP="00A020B0">
            <w:pPr>
              <w:ind w:leftChars="0" w:left="0"/>
              <w:jc w:val="left"/>
              <w:rPr>
                <w:sz w:val="18"/>
                <w:szCs w:val="18"/>
              </w:rPr>
            </w:pPr>
            <w:r w:rsidRPr="00C4177B">
              <w:rPr>
                <w:rFonts w:hint="eastAsia"/>
                <w:sz w:val="18"/>
                <w:szCs w:val="18"/>
              </w:rPr>
              <w:t>Servlet/JSP</w:t>
            </w:r>
            <w:r w:rsidR="00AC6327" w:rsidRPr="00C4177B">
              <w:rPr>
                <w:rFonts w:hint="eastAsia"/>
                <w:sz w:val="18"/>
                <w:szCs w:val="18"/>
              </w:rPr>
              <w:t>(</w:t>
            </w:r>
            <w:r w:rsidRPr="00C4177B">
              <w:rPr>
                <w:rFonts w:hint="eastAsia"/>
                <w:sz w:val="18"/>
                <w:szCs w:val="18"/>
              </w:rPr>
              <w:t>フレームワーク</w:t>
            </w:r>
            <w:r w:rsidR="00AC6327" w:rsidRPr="00C4177B">
              <w:rPr>
                <w:rFonts w:hint="eastAsia"/>
                <w:sz w:val="18"/>
                <w:szCs w:val="18"/>
              </w:rPr>
              <w:t>)</w:t>
            </w:r>
            <w:r w:rsidRPr="00C4177B">
              <w:rPr>
                <w:rFonts w:hint="eastAsia"/>
                <w:sz w:val="18"/>
                <w:szCs w:val="18"/>
              </w:rPr>
              <w:t>の場合はweb.xmlで設定したpathを指定します。</w:t>
            </w:r>
          </w:p>
        </w:tc>
      </w:tr>
      <w:tr w:rsidR="00AD2900" w:rsidTr="005D455B">
        <w:tc>
          <w:tcPr>
            <w:tcW w:w="1791" w:type="dxa"/>
          </w:tcPr>
          <w:p w:rsidR="00B26E2E" w:rsidRPr="00C4177B" w:rsidRDefault="00B26E2E" w:rsidP="00A020B0">
            <w:pPr>
              <w:ind w:leftChars="0" w:left="0"/>
              <w:jc w:val="left"/>
              <w:rPr>
                <w:sz w:val="18"/>
                <w:szCs w:val="18"/>
              </w:rPr>
            </w:pPr>
            <w:r w:rsidRPr="00C4177B">
              <w:rPr>
                <w:rFonts w:hint="eastAsia"/>
                <w:sz w:val="18"/>
                <w:szCs w:val="18"/>
              </w:rPr>
              <w:t>type</w:t>
            </w:r>
          </w:p>
        </w:tc>
        <w:tc>
          <w:tcPr>
            <w:tcW w:w="6593" w:type="dxa"/>
          </w:tcPr>
          <w:p w:rsidR="00AD2900" w:rsidRPr="00C4177B" w:rsidRDefault="00B26E2E" w:rsidP="00A020B0">
            <w:pPr>
              <w:ind w:leftChars="0" w:left="0"/>
              <w:jc w:val="left"/>
              <w:rPr>
                <w:sz w:val="18"/>
                <w:szCs w:val="18"/>
              </w:rPr>
            </w:pPr>
            <w:r w:rsidRPr="00C4177B">
              <w:rPr>
                <w:rFonts w:hint="eastAsia"/>
                <w:sz w:val="18"/>
                <w:szCs w:val="18"/>
              </w:rPr>
              <w:t>HTTPメソッドの種別を</w:t>
            </w:r>
            <w:r w:rsidRPr="00C4177B">
              <w:rPr>
                <w:sz w:val="18"/>
                <w:szCs w:val="18"/>
              </w:rPr>
              <w:t>”</w:t>
            </w:r>
            <w:r w:rsidRPr="00C4177B">
              <w:rPr>
                <w:rFonts w:hint="eastAsia"/>
                <w:sz w:val="18"/>
                <w:szCs w:val="18"/>
              </w:rPr>
              <w:t>GET</w:t>
            </w:r>
            <w:r w:rsidRPr="00C4177B">
              <w:rPr>
                <w:sz w:val="18"/>
                <w:szCs w:val="18"/>
              </w:rPr>
              <w:t>”</w:t>
            </w:r>
            <w:r w:rsidRPr="00C4177B">
              <w:rPr>
                <w:rFonts w:hint="eastAsia"/>
                <w:sz w:val="18"/>
                <w:szCs w:val="18"/>
              </w:rPr>
              <w:t>か</w:t>
            </w:r>
            <w:r w:rsidRPr="00C4177B">
              <w:rPr>
                <w:sz w:val="18"/>
                <w:szCs w:val="18"/>
              </w:rPr>
              <w:t>”</w:t>
            </w:r>
            <w:r w:rsidRPr="00C4177B">
              <w:rPr>
                <w:rFonts w:hint="eastAsia"/>
                <w:sz w:val="18"/>
                <w:szCs w:val="18"/>
              </w:rPr>
              <w:t>POST</w:t>
            </w:r>
            <w:r w:rsidRPr="00C4177B">
              <w:rPr>
                <w:sz w:val="18"/>
                <w:szCs w:val="18"/>
              </w:rPr>
              <w:t>”</w:t>
            </w:r>
            <w:r w:rsidRPr="00C4177B">
              <w:rPr>
                <w:rFonts w:hint="eastAsia"/>
                <w:sz w:val="18"/>
                <w:szCs w:val="18"/>
              </w:rPr>
              <w:t>で指定します。</w:t>
            </w:r>
          </w:p>
          <w:p w:rsidR="00D76D4B" w:rsidRPr="00C4177B" w:rsidRDefault="00D76D4B" w:rsidP="00A020B0">
            <w:pPr>
              <w:ind w:leftChars="0" w:left="0"/>
              <w:jc w:val="left"/>
              <w:rPr>
                <w:sz w:val="18"/>
                <w:szCs w:val="18"/>
              </w:rPr>
            </w:pPr>
            <w:r w:rsidRPr="00C4177B">
              <w:rPr>
                <w:rFonts w:hint="eastAsia"/>
                <w:sz w:val="18"/>
                <w:szCs w:val="18"/>
              </w:rPr>
              <w:t>Servlet/JSPの場合はdoGet</w:t>
            </w:r>
            <w:r w:rsidR="00AC6327" w:rsidRPr="00C4177B">
              <w:rPr>
                <w:rFonts w:hint="eastAsia"/>
                <w:sz w:val="18"/>
                <w:szCs w:val="18"/>
              </w:rPr>
              <w:t>()</w:t>
            </w:r>
            <w:r w:rsidRPr="00C4177B">
              <w:rPr>
                <w:rFonts w:hint="eastAsia"/>
                <w:sz w:val="18"/>
                <w:szCs w:val="18"/>
              </w:rPr>
              <w:t>メソッドを呼ぶか、doPost</w:t>
            </w:r>
            <w:r w:rsidR="00AC6327" w:rsidRPr="00C4177B">
              <w:rPr>
                <w:rFonts w:hint="eastAsia"/>
                <w:sz w:val="18"/>
                <w:szCs w:val="18"/>
              </w:rPr>
              <w:t>()</w:t>
            </w:r>
            <w:r w:rsidRPr="00C4177B">
              <w:rPr>
                <w:rFonts w:hint="eastAsia"/>
                <w:sz w:val="18"/>
                <w:szCs w:val="18"/>
              </w:rPr>
              <w:t>メソッドを呼ぶか指定することができます。</w:t>
            </w:r>
          </w:p>
        </w:tc>
      </w:tr>
      <w:tr w:rsidR="00AD2900" w:rsidTr="005D455B">
        <w:tc>
          <w:tcPr>
            <w:tcW w:w="1791" w:type="dxa"/>
          </w:tcPr>
          <w:p w:rsidR="00AD2900" w:rsidRPr="00C4177B" w:rsidRDefault="00B26E2E" w:rsidP="00A020B0">
            <w:pPr>
              <w:ind w:leftChars="0" w:left="0"/>
              <w:jc w:val="left"/>
              <w:rPr>
                <w:sz w:val="18"/>
                <w:szCs w:val="18"/>
              </w:rPr>
            </w:pPr>
            <w:r w:rsidRPr="00C4177B">
              <w:rPr>
                <w:rFonts w:hint="eastAsia"/>
                <w:sz w:val="18"/>
                <w:szCs w:val="18"/>
              </w:rPr>
              <w:t>data</w:t>
            </w:r>
          </w:p>
        </w:tc>
        <w:tc>
          <w:tcPr>
            <w:tcW w:w="6593" w:type="dxa"/>
          </w:tcPr>
          <w:p w:rsidR="00AD2900" w:rsidRPr="00C4177B" w:rsidRDefault="002B21B7" w:rsidP="00A020B0">
            <w:pPr>
              <w:ind w:leftChars="0" w:left="0"/>
              <w:jc w:val="left"/>
              <w:rPr>
                <w:sz w:val="18"/>
                <w:szCs w:val="18"/>
              </w:rPr>
            </w:pPr>
            <w:r w:rsidRPr="00C4177B">
              <w:rPr>
                <w:rFonts w:hint="eastAsia"/>
                <w:sz w:val="18"/>
                <w:szCs w:val="18"/>
              </w:rPr>
              <w:t>サーバ</w:t>
            </w:r>
            <w:r w:rsidR="00D76D4B" w:rsidRPr="00C4177B">
              <w:rPr>
                <w:rFonts w:hint="eastAsia"/>
                <w:sz w:val="18"/>
                <w:szCs w:val="18"/>
              </w:rPr>
              <w:t>に送信するフォームデータを指定します。</w:t>
            </w:r>
          </w:p>
          <w:p w:rsidR="00D76D4B" w:rsidRPr="00C4177B" w:rsidRDefault="00D76D4B" w:rsidP="00A020B0">
            <w:pPr>
              <w:ind w:leftChars="0" w:left="0"/>
              <w:jc w:val="left"/>
              <w:rPr>
                <w:sz w:val="18"/>
                <w:szCs w:val="18"/>
              </w:rPr>
            </w:pPr>
            <w:r w:rsidRPr="00C4177B">
              <w:rPr>
                <w:rFonts w:hint="eastAsia"/>
                <w:sz w:val="18"/>
                <w:szCs w:val="18"/>
              </w:rPr>
              <w:t>例: data: {id:</w:t>
            </w:r>
            <w:r w:rsidRPr="00C4177B">
              <w:rPr>
                <w:sz w:val="18"/>
                <w:szCs w:val="18"/>
              </w:rPr>
              <w:t>”</w:t>
            </w:r>
            <w:r w:rsidRPr="00C4177B">
              <w:rPr>
                <w:rFonts w:hint="eastAsia"/>
                <w:sz w:val="18"/>
                <w:szCs w:val="18"/>
              </w:rPr>
              <w:t>test</w:t>
            </w:r>
            <w:r w:rsidRPr="00C4177B">
              <w:rPr>
                <w:sz w:val="18"/>
                <w:szCs w:val="18"/>
              </w:rPr>
              <w:t>”</w:t>
            </w:r>
            <w:r w:rsidRPr="00C4177B">
              <w:rPr>
                <w:rFonts w:hint="eastAsia"/>
                <w:sz w:val="18"/>
                <w:szCs w:val="18"/>
              </w:rPr>
              <w:t>, pw:</w:t>
            </w:r>
            <w:r w:rsidRPr="00C4177B">
              <w:rPr>
                <w:sz w:val="18"/>
                <w:szCs w:val="18"/>
              </w:rPr>
              <w:t>”</w:t>
            </w:r>
            <w:r w:rsidRPr="00C4177B">
              <w:rPr>
                <w:rFonts w:hint="eastAsia"/>
                <w:sz w:val="18"/>
                <w:szCs w:val="18"/>
              </w:rPr>
              <w:t>pass</w:t>
            </w:r>
            <w:r w:rsidRPr="00C4177B">
              <w:rPr>
                <w:sz w:val="18"/>
                <w:szCs w:val="18"/>
              </w:rPr>
              <w:t>”</w:t>
            </w:r>
            <w:r w:rsidRPr="00C4177B">
              <w:rPr>
                <w:rFonts w:hint="eastAsia"/>
                <w:sz w:val="18"/>
                <w:szCs w:val="18"/>
              </w:rPr>
              <w:t>} と指定するとidとpwという名前を紐づけてリクエストを</w:t>
            </w:r>
            <w:r w:rsidR="003C2209" w:rsidRPr="00C4177B">
              <w:rPr>
                <w:rFonts w:hint="eastAsia"/>
                <w:sz w:val="18"/>
                <w:szCs w:val="18"/>
              </w:rPr>
              <w:t>実行します</w:t>
            </w:r>
            <w:r w:rsidRPr="00C4177B">
              <w:rPr>
                <w:rFonts w:hint="eastAsia"/>
                <w:sz w:val="18"/>
                <w:szCs w:val="18"/>
              </w:rPr>
              <w:t>。</w:t>
            </w:r>
          </w:p>
        </w:tc>
      </w:tr>
      <w:tr w:rsidR="00AD2900" w:rsidTr="005D455B">
        <w:tc>
          <w:tcPr>
            <w:tcW w:w="1791" w:type="dxa"/>
          </w:tcPr>
          <w:p w:rsidR="00AD2900" w:rsidRPr="00C4177B" w:rsidRDefault="00B26E2E" w:rsidP="00A020B0">
            <w:pPr>
              <w:ind w:leftChars="0" w:left="0"/>
              <w:jc w:val="left"/>
              <w:rPr>
                <w:sz w:val="18"/>
                <w:szCs w:val="18"/>
              </w:rPr>
            </w:pPr>
            <w:r w:rsidRPr="00C4177B">
              <w:rPr>
                <w:rFonts w:hint="eastAsia"/>
                <w:sz w:val="18"/>
                <w:szCs w:val="18"/>
              </w:rPr>
              <w:t>timeout</w:t>
            </w:r>
          </w:p>
        </w:tc>
        <w:tc>
          <w:tcPr>
            <w:tcW w:w="6593" w:type="dxa"/>
          </w:tcPr>
          <w:p w:rsidR="003C2209" w:rsidRPr="00C4177B" w:rsidRDefault="0087615B" w:rsidP="00A020B0">
            <w:pPr>
              <w:ind w:leftChars="0" w:left="0"/>
              <w:jc w:val="left"/>
              <w:rPr>
                <w:sz w:val="18"/>
                <w:szCs w:val="18"/>
              </w:rPr>
            </w:pPr>
            <w:r w:rsidRPr="00C4177B">
              <w:rPr>
                <w:rFonts w:hint="eastAsia"/>
                <w:sz w:val="18"/>
                <w:szCs w:val="18"/>
              </w:rPr>
              <w:t>timeoutに指定した時間</w:t>
            </w:r>
            <w:r w:rsidR="00AC6327" w:rsidRPr="00C4177B">
              <w:rPr>
                <w:rFonts w:hint="eastAsia"/>
                <w:sz w:val="18"/>
                <w:szCs w:val="18"/>
              </w:rPr>
              <w:t>(</w:t>
            </w:r>
            <w:r w:rsidR="00BC3BD4" w:rsidRPr="00C4177B">
              <w:rPr>
                <w:rFonts w:hint="eastAsia"/>
                <w:sz w:val="18"/>
                <w:szCs w:val="18"/>
              </w:rPr>
              <w:t>ミリ秒</w:t>
            </w:r>
            <w:r w:rsidR="00AC6327" w:rsidRPr="00C4177B">
              <w:rPr>
                <w:rFonts w:hint="eastAsia"/>
                <w:sz w:val="18"/>
                <w:szCs w:val="18"/>
              </w:rPr>
              <w:t>)</w:t>
            </w:r>
            <w:r w:rsidRPr="00C4177B">
              <w:rPr>
                <w:rFonts w:hint="eastAsia"/>
                <w:sz w:val="18"/>
                <w:szCs w:val="18"/>
              </w:rPr>
              <w:t>が経過しても通信が完了しない場合はエラー処理</w:t>
            </w:r>
            <w:r w:rsidR="00AC6327" w:rsidRPr="00C4177B">
              <w:rPr>
                <w:rFonts w:hint="eastAsia"/>
                <w:sz w:val="18"/>
                <w:szCs w:val="18"/>
              </w:rPr>
              <w:t>(</w:t>
            </w:r>
            <w:r w:rsidR="003C2209" w:rsidRPr="00C4177B">
              <w:rPr>
                <w:rFonts w:hint="eastAsia"/>
                <w:sz w:val="18"/>
                <w:szCs w:val="18"/>
              </w:rPr>
              <w:t>fail</w:t>
            </w:r>
            <w:r w:rsidR="00AC6327" w:rsidRPr="00C4177B">
              <w:rPr>
                <w:rFonts w:hint="eastAsia"/>
                <w:sz w:val="18"/>
                <w:szCs w:val="18"/>
              </w:rPr>
              <w:t>()</w:t>
            </w:r>
            <w:r w:rsidR="003C2209" w:rsidRPr="00C4177B">
              <w:rPr>
                <w:rFonts w:hint="eastAsia"/>
                <w:sz w:val="18"/>
                <w:szCs w:val="18"/>
              </w:rPr>
              <w:t>,error</w:t>
            </w:r>
            <w:r w:rsidR="00AC6327" w:rsidRPr="00C4177B">
              <w:rPr>
                <w:rFonts w:hint="eastAsia"/>
                <w:sz w:val="18"/>
                <w:szCs w:val="18"/>
              </w:rPr>
              <w:t>)</w:t>
            </w:r>
            <w:r w:rsidRPr="00C4177B">
              <w:rPr>
                <w:rFonts w:hint="eastAsia"/>
                <w:sz w:val="18"/>
                <w:szCs w:val="18"/>
              </w:rPr>
              <w:t>が実行されます。</w:t>
            </w:r>
          </w:p>
          <w:p w:rsidR="0087615B" w:rsidRPr="00C4177B" w:rsidRDefault="0087615B" w:rsidP="00A020B0">
            <w:pPr>
              <w:ind w:leftChars="0" w:left="0"/>
              <w:jc w:val="left"/>
              <w:rPr>
                <w:sz w:val="18"/>
                <w:szCs w:val="18"/>
              </w:rPr>
            </w:pPr>
            <w:r w:rsidRPr="00C4177B">
              <w:rPr>
                <w:rFonts w:hint="eastAsia"/>
                <w:sz w:val="18"/>
                <w:szCs w:val="18"/>
              </w:rPr>
              <w:t>スマートフォン向けのサイト等では、電波の影響で通信に時間が掛かる場合などにメッセージを表示</w:t>
            </w:r>
            <w:r w:rsidR="00BC3BD4" w:rsidRPr="00C4177B">
              <w:rPr>
                <w:rFonts w:hint="eastAsia"/>
                <w:sz w:val="18"/>
                <w:szCs w:val="18"/>
              </w:rPr>
              <w:t>する</w:t>
            </w:r>
            <w:r w:rsidRPr="00C4177B">
              <w:rPr>
                <w:rFonts w:hint="eastAsia"/>
                <w:sz w:val="18"/>
                <w:szCs w:val="18"/>
              </w:rPr>
              <w:t>ので現在では使用機会がとても多いオプションです。</w:t>
            </w:r>
          </w:p>
          <w:p w:rsidR="003C2209" w:rsidRPr="00C4177B" w:rsidRDefault="00322F69" w:rsidP="00A020B0">
            <w:pPr>
              <w:ind w:leftChars="0" w:left="0"/>
              <w:jc w:val="left"/>
              <w:rPr>
                <w:sz w:val="18"/>
                <w:szCs w:val="18"/>
              </w:rPr>
            </w:pPr>
            <w:r w:rsidRPr="00C4177B">
              <w:rPr>
                <w:rFonts w:hint="eastAsia"/>
                <w:sz w:val="18"/>
                <w:szCs w:val="18"/>
              </w:rPr>
              <w:t>※</w:t>
            </w:r>
            <w:r w:rsidR="003C2209" w:rsidRPr="00C4177B">
              <w:rPr>
                <w:rFonts w:hint="eastAsia"/>
                <w:sz w:val="18"/>
                <w:szCs w:val="18"/>
              </w:rPr>
              <w:t>Ajaxのタイムアウト値は10秒～30秒が目安になります。</w:t>
            </w:r>
          </w:p>
        </w:tc>
      </w:tr>
    </w:tbl>
    <w:p w:rsidR="003B4CC9" w:rsidRDefault="003B4CC9" w:rsidP="00A020B0">
      <w:pPr>
        <w:ind w:left="840" w:firstLineChars="100" w:firstLine="210"/>
        <w:jc w:val="left"/>
      </w:pPr>
    </w:p>
    <w:p w:rsidR="0098314B" w:rsidRDefault="0049470F" w:rsidP="00A020B0">
      <w:pPr>
        <w:ind w:left="840" w:firstLineChars="100" w:firstLine="210"/>
        <w:jc w:val="left"/>
      </w:pPr>
      <w:r>
        <w:rPr>
          <w:rFonts w:hint="eastAsia"/>
        </w:rPr>
        <w:t>❸</w:t>
      </w:r>
      <w:r w:rsidR="0098314B">
        <w:rPr>
          <w:rFonts w:hint="eastAsia"/>
        </w:rPr>
        <w:t>ではHTTPメソッドを</w:t>
      </w:r>
      <w:r w:rsidR="0098314B">
        <w:t>”</w:t>
      </w:r>
      <w:r w:rsidR="0098314B">
        <w:rPr>
          <w:rFonts w:hint="eastAsia"/>
        </w:rPr>
        <w:t>GET</w:t>
      </w:r>
      <w:r w:rsidR="0098314B">
        <w:t>”</w:t>
      </w:r>
      <w:r w:rsidR="0098314B">
        <w:rPr>
          <w:rFonts w:hint="eastAsia"/>
        </w:rPr>
        <w:t>で指定しているので、urlで指定したServletのdoGet</w:t>
      </w:r>
      <w:r w:rsidR="00AC6327">
        <w:rPr>
          <w:rFonts w:hint="eastAsia"/>
        </w:rPr>
        <w:t>()</w:t>
      </w:r>
      <w:r w:rsidR="0098314B">
        <w:rPr>
          <w:rFonts w:hint="eastAsia"/>
        </w:rPr>
        <w:t>メソッドをリクエストします。</w:t>
      </w:r>
    </w:p>
    <w:p w:rsidR="0098314B" w:rsidRDefault="0098314B" w:rsidP="00A020B0">
      <w:pPr>
        <w:ind w:left="840" w:firstLineChars="100" w:firstLine="210"/>
        <w:jc w:val="left"/>
      </w:pPr>
      <w:r>
        <w:rPr>
          <w:rFonts w:hint="eastAsia"/>
        </w:rPr>
        <w:t>❹ではリソースのURLを指定しています。今回の場合はweb.xmlで記述したpath</w:t>
      </w:r>
      <w:r w:rsidR="00AE4B51">
        <w:t>”</w:t>
      </w:r>
      <w:r w:rsidR="008A2805">
        <w:rPr>
          <w:rFonts w:hint="eastAsia"/>
        </w:rPr>
        <w:t>/</w:t>
      </w:r>
      <w:r w:rsidR="00AE4B51">
        <w:rPr>
          <w:rFonts w:hint="eastAsia"/>
        </w:rPr>
        <w:t>IndexAction</w:t>
      </w:r>
      <w:r w:rsidR="00AE4B51">
        <w:t>”</w:t>
      </w:r>
      <w:r>
        <w:rPr>
          <w:rFonts w:hint="eastAsia"/>
        </w:rPr>
        <w:t>を指定しています。</w:t>
      </w:r>
    </w:p>
    <w:p w:rsidR="0098314B" w:rsidRDefault="0098314B" w:rsidP="00A020B0">
      <w:pPr>
        <w:ind w:left="840" w:firstLineChars="100" w:firstLine="210"/>
        <w:jc w:val="left"/>
      </w:pPr>
      <w:r>
        <w:rPr>
          <w:rFonts w:hint="eastAsia"/>
        </w:rPr>
        <w:t>❺では</w:t>
      </w:r>
      <w:r w:rsidR="002B21B7">
        <w:rPr>
          <w:rFonts w:hint="eastAsia"/>
        </w:rPr>
        <w:t>サーバ</w:t>
      </w:r>
      <w:r>
        <w:rPr>
          <w:rFonts w:hint="eastAsia"/>
        </w:rPr>
        <w:t>側に送信するフォーム</w:t>
      </w:r>
      <w:r w:rsidR="0052733C">
        <w:rPr>
          <w:rFonts w:hint="eastAsia"/>
        </w:rPr>
        <w:t>データを指定します。今回の場合、name=</w:t>
      </w:r>
      <w:r w:rsidR="0052733C">
        <w:t>”</w:t>
      </w:r>
      <w:r w:rsidR="0052733C">
        <w:rPr>
          <w:rFonts w:hint="eastAsia"/>
        </w:rPr>
        <w:t>accountId</w:t>
      </w:r>
      <w:r w:rsidR="0052733C">
        <w:t>”</w:t>
      </w:r>
      <w:r w:rsidR="0052733C">
        <w:rPr>
          <w:rFonts w:hint="eastAsia"/>
        </w:rPr>
        <w:t>の値を</w:t>
      </w:r>
      <w:r w:rsidR="002B21B7">
        <w:rPr>
          <w:rFonts w:hint="eastAsia"/>
        </w:rPr>
        <w:t>サーバ</w:t>
      </w:r>
      <w:r w:rsidR="0052733C">
        <w:rPr>
          <w:rFonts w:hint="eastAsia"/>
        </w:rPr>
        <w:t>に送信します。&lt;input type=</w:t>
      </w:r>
      <w:r w:rsidR="0052733C">
        <w:t>”</w:t>
      </w:r>
      <w:r w:rsidR="0052733C">
        <w:rPr>
          <w:rFonts w:hint="eastAsia"/>
        </w:rPr>
        <w:t>text</w:t>
      </w:r>
      <w:r w:rsidR="0052733C">
        <w:t>”</w:t>
      </w:r>
      <w:r w:rsidR="0052733C">
        <w:rPr>
          <w:rFonts w:hint="eastAsia"/>
        </w:rPr>
        <w:t xml:space="preserve"> name=</w:t>
      </w:r>
      <w:r w:rsidR="0052733C">
        <w:t>”</w:t>
      </w:r>
      <w:r w:rsidR="0052733C">
        <w:rPr>
          <w:rFonts w:hint="eastAsia"/>
        </w:rPr>
        <w:t>test</w:t>
      </w:r>
      <w:r w:rsidR="0052733C">
        <w:t>”</w:t>
      </w:r>
      <w:r w:rsidR="0052733C">
        <w:rPr>
          <w:rFonts w:hint="eastAsia"/>
        </w:rPr>
        <w:t xml:space="preserve"> /&gt;とした場合はdataオプションにname=</w:t>
      </w:r>
      <w:r w:rsidR="0052733C">
        <w:t>”</w:t>
      </w:r>
      <w:r w:rsidR="0052733C">
        <w:rPr>
          <w:rFonts w:hint="eastAsia"/>
        </w:rPr>
        <w:t>test</w:t>
      </w:r>
      <w:r w:rsidR="0052733C">
        <w:t>”</w:t>
      </w:r>
      <w:r w:rsidR="0052733C">
        <w:rPr>
          <w:rFonts w:hint="eastAsia"/>
        </w:rPr>
        <w:t>と指定します。</w:t>
      </w:r>
    </w:p>
    <w:p w:rsidR="005C0910" w:rsidRPr="0049470F" w:rsidRDefault="001B7F2F" w:rsidP="00A020B0">
      <w:pPr>
        <w:ind w:left="840" w:firstLineChars="100" w:firstLine="210"/>
        <w:jc w:val="left"/>
      </w:pPr>
      <w:r>
        <w:rPr>
          <w:rFonts w:hint="eastAsia"/>
        </w:rPr>
        <w:t>❻</w:t>
      </w:r>
      <w:r w:rsidR="00B52908">
        <w:rPr>
          <w:rFonts w:hint="eastAsia"/>
        </w:rPr>
        <w:t>の</w:t>
      </w:r>
      <w:r w:rsidR="001E6A4B">
        <w:rPr>
          <w:rFonts w:hint="eastAsia"/>
        </w:rPr>
        <w:t>.</w:t>
      </w:r>
      <w:r w:rsidR="001E6A4B" w:rsidRPr="00717B8A">
        <w:t>done</w:t>
      </w:r>
      <w:r w:rsidR="001E6A4B">
        <w:rPr>
          <w:rFonts w:hint="eastAsia"/>
        </w:rPr>
        <w:t xml:space="preserve"> </w:t>
      </w:r>
      <w:r w:rsidR="00AC6327">
        <w:rPr>
          <w:rFonts w:hint="eastAsia"/>
        </w:rPr>
        <w:t>()</w:t>
      </w:r>
      <w:r>
        <w:rPr>
          <w:rFonts w:hint="eastAsia"/>
        </w:rPr>
        <w:t>では</w:t>
      </w:r>
      <w:r w:rsidR="00B52908">
        <w:rPr>
          <w:rFonts w:hint="eastAsia"/>
        </w:rPr>
        <w:t>ajax</w:t>
      </w:r>
      <w:r w:rsidR="00AC6327">
        <w:rPr>
          <w:rFonts w:hint="eastAsia"/>
        </w:rPr>
        <w:t>()</w:t>
      </w:r>
      <w:r w:rsidR="00B52908">
        <w:rPr>
          <w:rFonts w:hint="eastAsia"/>
        </w:rPr>
        <w:t>メソッドの戻り値を引数として受け取ります。今回の場合は受け取った引数の値を</w:t>
      </w:r>
      <w:r w:rsidR="00C9455D">
        <w:rPr>
          <w:rFonts w:hint="eastAsia"/>
        </w:rPr>
        <w:t>画面に</w:t>
      </w:r>
      <w:r w:rsidR="00B52908">
        <w:rPr>
          <w:rFonts w:hint="eastAsia"/>
        </w:rPr>
        <w:t>表示しています。</w:t>
      </w:r>
    </w:p>
    <w:p w:rsidR="0049470F" w:rsidRDefault="0049470F" w:rsidP="00A020B0">
      <w:pPr>
        <w:ind w:left="840"/>
        <w:jc w:val="left"/>
      </w:pPr>
    </w:p>
    <w:p w:rsidR="00A03692" w:rsidRDefault="00AC0E08" w:rsidP="00A020B0">
      <w:pPr>
        <w:ind w:left="840"/>
        <w:jc w:val="left"/>
      </w:pPr>
      <w:r>
        <w:rPr>
          <w:rFonts w:hint="eastAsia"/>
        </w:rPr>
        <w:t>以下実行画面の例になります。画面遷移をしていないので、</w:t>
      </w:r>
      <w:r w:rsidR="00EC5133">
        <w:rPr>
          <w:rFonts w:hint="eastAsia"/>
        </w:rPr>
        <w:t>値を表示しても</w:t>
      </w:r>
      <w:r>
        <w:rPr>
          <w:rFonts w:hint="eastAsia"/>
        </w:rPr>
        <w:t>URLが変わっていないことに注目してみてください。</w:t>
      </w:r>
    </w:p>
    <w:p w:rsidR="00A03692" w:rsidRDefault="00A03692">
      <w:pPr>
        <w:widowControl/>
        <w:spacing w:line="240" w:lineRule="auto"/>
        <w:ind w:leftChars="0" w:left="0"/>
        <w:jc w:val="left"/>
      </w:pPr>
      <w:r>
        <w:br w:type="page"/>
      </w:r>
    </w:p>
    <w:p w:rsidR="00873D9D" w:rsidRDefault="00447EC2" w:rsidP="00447EC2">
      <w:pPr>
        <w:ind w:leftChars="0" w:left="0"/>
        <w:jc w:val="left"/>
      </w:pPr>
      <w:r>
        <w:rPr>
          <w:rFonts w:hint="eastAsia"/>
        </w:rPr>
        <w:lastRenderedPageBreak/>
        <w:t>実行結果</w:t>
      </w:r>
    </w:p>
    <w:p w:rsidR="00A03692" w:rsidRDefault="00447EC2" w:rsidP="00A020B0">
      <w:pPr>
        <w:ind w:left="840"/>
        <w:jc w:val="left"/>
      </w:pPr>
      <w:r>
        <w:rPr>
          <w:noProof/>
        </w:rPr>
        <w:drawing>
          <wp:anchor distT="0" distB="0" distL="114300" distR="114300" simplePos="0" relativeHeight="253503488" behindDoc="0" locked="0" layoutInCell="1" allowOverlap="1">
            <wp:simplePos x="0" y="0"/>
            <wp:positionH relativeFrom="margin">
              <wp:align>center</wp:align>
            </wp:positionH>
            <wp:positionV relativeFrom="paragraph">
              <wp:posOffset>15875</wp:posOffset>
            </wp:positionV>
            <wp:extent cx="6181725" cy="2943225"/>
            <wp:effectExtent l="19050" t="0" r="9525" b="0"/>
            <wp:wrapNone/>
            <wp:docPr id="11"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srcRect/>
                    <a:stretch>
                      <a:fillRect/>
                    </a:stretch>
                  </pic:blipFill>
                  <pic:spPr bwMode="auto">
                    <a:xfrm>
                      <a:off x="0" y="0"/>
                      <a:ext cx="6181725" cy="2943225"/>
                    </a:xfrm>
                    <a:prstGeom prst="rect">
                      <a:avLst/>
                    </a:prstGeom>
                    <a:noFill/>
                    <a:ln w="9525">
                      <a:noFill/>
                      <a:miter lim="800000"/>
                      <a:headEnd/>
                      <a:tailEnd/>
                    </a:ln>
                  </pic:spPr>
                </pic:pic>
              </a:graphicData>
            </a:graphic>
          </wp:anchor>
        </w:drawing>
      </w:r>
    </w:p>
    <w:p w:rsidR="00873D9D" w:rsidRDefault="00873D9D" w:rsidP="00A020B0">
      <w:pPr>
        <w:ind w:left="840"/>
        <w:jc w:val="left"/>
      </w:pPr>
    </w:p>
    <w:p w:rsidR="00873D9D" w:rsidRDefault="00873D9D" w:rsidP="00A020B0">
      <w:pPr>
        <w:ind w:left="840"/>
        <w:jc w:val="left"/>
      </w:pPr>
    </w:p>
    <w:p w:rsidR="00873D9D" w:rsidRDefault="00873D9D" w:rsidP="00A020B0">
      <w:pPr>
        <w:ind w:left="840"/>
        <w:jc w:val="left"/>
      </w:pPr>
    </w:p>
    <w:p w:rsidR="00873D9D" w:rsidRDefault="00873D9D" w:rsidP="00A020B0">
      <w:pPr>
        <w:ind w:left="840"/>
        <w:jc w:val="left"/>
      </w:pPr>
    </w:p>
    <w:p w:rsidR="00873D9D" w:rsidRDefault="00873D9D" w:rsidP="00A020B0">
      <w:pPr>
        <w:ind w:left="840"/>
        <w:jc w:val="left"/>
      </w:pPr>
    </w:p>
    <w:p w:rsidR="00873D9D" w:rsidRDefault="00873D9D" w:rsidP="00A020B0">
      <w:pPr>
        <w:ind w:left="840"/>
        <w:jc w:val="left"/>
      </w:pPr>
    </w:p>
    <w:p w:rsidR="00873D9D" w:rsidRDefault="00873D9D" w:rsidP="00A020B0">
      <w:pPr>
        <w:ind w:left="840"/>
        <w:jc w:val="left"/>
      </w:pPr>
    </w:p>
    <w:p w:rsidR="00873D9D" w:rsidRDefault="00873D9D" w:rsidP="00A020B0">
      <w:pPr>
        <w:ind w:left="840"/>
        <w:jc w:val="left"/>
      </w:pPr>
    </w:p>
    <w:p w:rsidR="00873D9D" w:rsidRDefault="00873D9D" w:rsidP="00A020B0">
      <w:pPr>
        <w:ind w:left="840"/>
        <w:jc w:val="left"/>
      </w:pPr>
    </w:p>
    <w:p w:rsidR="00873D9D" w:rsidRDefault="00873D9D" w:rsidP="00A020B0">
      <w:pPr>
        <w:ind w:left="840"/>
        <w:jc w:val="left"/>
      </w:pPr>
    </w:p>
    <w:p w:rsidR="00873D9D" w:rsidRDefault="00873D9D" w:rsidP="00A020B0">
      <w:pPr>
        <w:ind w:left="840"/>
        <w:jc w:val="left"/>
      </w:pPr>
    </w:p>
    <w:p w:rsidR="00873D9D" w:rsidRDefault="00110AB1" w:rsidP="00A020B0">
      <w:pPr>
        <w:ind w:left="840"/>
        <w:jc w:val="left"/>
      </w:pPr>
      <w:r>
        <w:rPr>
          <w:noProof/>
        </w:rPr>
        <w:pict>
          <v:shape id="_x0000_s59900" type="#_x0000_t67" style="position:absolute;left:0;text-align:left;margin-left:0;margin-top:9.5pt;width:23.75pt;height:22.05pt;z-index:253504512;mso-position-horizontal:center;mso-position-horizontal-relative:margin" adj="10992,4365" fillcolor="black [3213]">
            <v:textbox style="layout-flow:vertical-ideographic" inset="5.85pt,.7pt,5.85pt,.7pt"/>
            <w10:wrap anchorx="margin"/>
          </v:shape>
        </w:pict>
      </w:r>
    </w:p>
    <w:p w:rsidR="00873D9D" w:rsidRDefault="00873D9D" w:rsidP="00A020B0">
      <w:pPr>
        <w:ind w:left="840"/>
        <w:jc w:val="left"/>
      </w:pPr>
    </w:p>
    <w:p w:rsidR="00873D9D" w:rsidRDefault="00182AC3" w:rsidP="00A020B0">
      <w:pPr>
        <w:ind w:left="840"/>
        <w:jc w:val="left"/>
      </w:pPr>
      <w:r>
        <w:rPr>
          <w:noProof/>
        </w:rPr>
        <w:drawing>
          <wp:anchor distT="0" distB="0" distL="114300" distR="114300" simplePos="0" relativeHeight="253505536" behindDoc="0" locked="0" layoutInCell="1" allowOverlap="1">
            <wp:simplePos x="0" y="0"/>
            <wp:positionH relativeFrom="margin">
              <wp:align>center</wp:align>
            </wp:positionH>
            <wp:positionV relativeFrom="paragraph">
              <wp:posOffset>171450</wp:posOffset>
            </wp:positionV>
            <wp:extent cx="6181725" cy="2943225"/>
            <wp:effectExtent l="19050" t="0" r="9525" b="0"/>
            <wp:wrapNone/>
            <wp:docPr id="15"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6181725" cy="2943225"/>
                    </a:xfrm>
                    <a:prstGeom prst="rect">
                      <a:avLst/>
                    </a:prstGeom>
                    <a:noFill/>
                    <a:ln w="9525">
                      <a:noFill/>
                      <a:miter lim="800000"/>
                      <a:headEnd/>
                      <a:tailEnd/>
                    </a:ln>
                  </pic:spPr>
                </pic:pic>
              </a:graphicData>
            </a:graphic>
          </wp:anchor>
        </w:drawing>
      </w:r>
    </w:p>
    <w:p w:rsidR="00873D9D" w:rsidRDefault="00873D9D" w:rsidP="00A020B0">
      <w:pPr>
        <w:ind w:left="840"/>
        <w:jc w:val="left"/>
      </w:pPr>
    </w:p>
    <w:p w:rsidR="00873D9D" w:rsidRDefault="00873D9D" w:rsidP="00A020B0">
      <w:pPr>
        <w:ind w:left="840"/>
        <w:jc w:val="left"/>
      </w:pPr>
    </w:p>
    <w:p w:rsidR="00873D9D" w:rsidRDefault="00873D9D" w:rsidP="00A020B0">
      <w:pPr>
        <w:ind w:left="840"/>
        <w:jc w:val="left"/>
      </w:pPr>
    </w:p>
    <w:p w:rsidR="00873D9D" w:rsidRDefault="00873D9D" w:rsidP="00A020B0">
      <w:pPr>
        <w:ind w:left="840"/>
        <w:jc w:val="left"/>
      </w:pPr>
    </w:p>
    <w:p w:rsidR="00873D9D" w:rsidRDefault="00873D9D" w:rsidP="00A020B0">
      <w:pPr>
        <w:ind w:left="840"/>
        <w:jc w:val="left"/>
      </w:pPr>
    </w:p>
    <w:p w:rsidR="00873D9D" w:rsidRDefault="00873D9D" w:rsidP="00A020B0">
      <w:pPr>
        <w:ind w:left="840"/>
        <w:jc w:val="left"/>
      </w:pPr>
    </w:p>
    <w:p w:rsidR="00873D9D" w:rsidRDefault="00873D9D" w:rsidP="00A020B0">
      <w:pPr>
        <w:ind w:left="840"/>
        <w:jc w:val="left"/>
      </w:pPr>
    </w:p>
    <w:p w:rsidR="00873D9D" w:rsidRDefault="00873D9D" w:rsidP="00A020B0">
      <w:pPr>
        <w:ind w:left="840"/>
        <w:jc w:val="left"/>
      </w:pPr>
    </w:p>
    <w:p w:rsidR="00873D9D" w:rsidRDefault="00873D9D" w:rsidP="00A020B0">
      <w:pPr>
        <w:ind w:left="840"/>
        <w:jc w:val="left"/>
      </w:pPr>
    </w:p>
    <w:p w:rsidR="00873D9D" w:rsidRDefault="00873D9D" w:rsidP="00A020B0">
      <w:pPr>
        <w:ind w:left="840"/>
        <w:jc w:val="left"/>
      </w:pPr>
    </w:p>
    <w:p w:rsidR="00873D9D" w:rsidRDefault="00873D9D" w:rsidP="00A020B0">
      <w:pPr>
        <w:ind w:left="840"/>
        <w:jc w:val="left"/>
      </w:pPr>
    </w:p>
    <w:p w:rsidR="00873D9D" w:rsidRDefault="00873D9D" w:rsidP="00A020B0">
      <w:pPr>
        <w:ind w:left="840"/>
        <w:jc w:val="left"/>
      </w:pPr>
    </w:p>
    <w:p w:rsidR="00873D9D" w:rsidRDefault="00873D9D" w:rsidP="00A020B0">
      <w:pPr>
        <w:ind w:left="840"/>
        <w:jc w:val="left"/>
      </w:pPr>
    </w:p>
    <w:p w:rsidR="00873D9D" w:rsidRDefault="00873D9D" w:rsidP="00A020B0">
      <w:pPr>
        <w:ind w:left="840"/>
        <w:jc w:val="left"/>
      </w:pPr>
    </w:p>
    <w:p w:rsidR="00C4177B" w:rsidRDefault="00C4177B">
      <w:pPr>
        <w:widowControl/>
        <w:spacing w:line="240" w:lineRule="auto"/>
        <w:ind w:leftChars="0" w:left="0"/>
        <w:jc w:val="left"/>
      </w:pPr>
      <w:r>
        <w:br w:type="page"/>
      </w:r>
    </w:p>
    <w:p w:rsidR="00F214FF" w:rsidRPr="00983AAB" w:rsidRDefault="00D70462" w:rsidP="00A020B0">
      <w:pPr>
        <w:pStyle w:val="2"/>
        <w:spacing w:after="180"/>
        <w:jc w:val="left"/>
      </w:pPr>
      <w:bookmarkStart w:id="26" w:name="_Toc476154149"/>
      <w:r>
        <w:rPr>
          <w:rFonts w:hint="eastAsia"/>
        </w:rPr>
        <w:lastRenderedPageBreak/>
        <w:t>EclipseとjQuery</w:t>
      </w:r>
      <w:bookmarkEnd w:id="26"/>
    </w:p>
    <w:p w:rsidR="00D70462" w:rsidRDefault="00D70462" w:rsidP="00A020B0">
      <w:pPr>
        <w:ind w:left="840" w:firstLineChars="100" w:firstLine="210"/>
        <w:jc w:val="left"/>
      </w:pPr>
      <w:r>
        <w:rPr>
          <w:rFonts w:hint="eastAsia"/>
        </w:rPr>
        <w:t>Eclipseで動的Webプロジェクトを作成し、jQueryを使用すると、本体のjsファイルが構文エラーになってしまいます。そのままでも問題なくプロジェクトの実行は可能ですが、プロジェクトに×印が付いてしまうので、Eclipseの除外設定を次の手順で行います。</w:t>
      </w:r>
    </w:p>
    <w:p w:rsidR="00D70462" w:rsidRDefault="00D70462" w:rsidP="00A020B0">
      <w:pPr>
        <w:ind w:left="840" w:firstLineChars="100" w:firstLine="210"/>
        <w:jc w:val="left"/>
      </w:pPr>
    </w:p>
    <w:p w:rsidR="00D70462" w:rsidRDefault="00D70462" w:rsidP="00A020B0">
      <w:pPr>
        <w:pStyle w:val="ac"/>
        <w:numPr>
          <w:ilvl w:val="1"/>
          <w:numId w:val="29"/>
        </w:numPr>
        <w:spacing w:before="6" w:line="240" w:lineRule="auto"/>
        <w:ind w:leftChars="0"/>
        <w:jc w:val="left"/>
        <w:rPr>
          <w:rFonts w:ascii="Meiryo UI" w:eastAsia="Meiryo UI" w:hAnsi="Meiryo UI" w:cs="Meiryo UI"/>
        </w:rPr>
      </w:pPr>
      <w:r>
        <w:rPr>
          <w:rFonts w:ascii="Meiryo UI" w:eastAsia="Meiryo UI" w:hAnsi="Meiryo UI" w:cs="Meiryo UI" w:hint="eastAsia"/>
        </w:rPr>
        <w:t>該当プロジェクトを右クリックし、プロパティーを選択</w:t>
      </w:r>
      <w:r w:rsidRPr="000D2ECF">
        <w:rPr>
          <w:rFonts w:ascii="Meiryo UI" w:eastAsia="Meiryo UI" w:hAnsi="Meiryo UI" w:cs="Meiryo UI" w:hint="eastAsia"/>
        </w:rPr>
        <w:t>。</w:t>
      </w:r>
    </w:p>
    <w:p w:rsidR="00D70462" w:rsidRDefault="00D70462" w:rsidP="00A020B0">
      <w:pPr>
        <w:pStyle w:val="ac"/>
        <w:numPr>
          <w:ilvl w:val="1"/>
          <w:numId w:val="29"/>
        </w:numPr>
        <w:spacing w:before="6" w:line="240" w:lineRule="auto"/>
        <w:ind w:leftChars="0"/>
        <w:jc w:val="left"/>
        <w:rPr>
          <w:rFonts w:ascii="Meiryo UI" w:eastAsia="Meiryo UI" w:hAnsi="Meiryo UI" w:cs="Meiryo UI"/>
        </w:rPr>
      </w:pPr>
      <w:r>
        <w:rPr>
          <w:rFonts w:ascii="Meiryo UI" w:eastAsia="Meiryo UI" w:hAnsi="Meiryo UI" w:cs="Meiryo UI" w:hint="eastAsia"/>
        </w:rPr>
        <w:t>「JavaScript」を開く。</w:t>
      </w:r>
    </w:p>
    <w:p w:rsidR="00D70462" w:rsidRDefault="00D70462" w:rsidP="00A020B0">
      <w:pPr>
        <w:pStyle w:val="ac"/>
        <w:numPr>
          <w:ilvl w:val="1"/>
          <w:numId w:val="29"/>
        </w:numPr>
        <w:spacing w:before="6" w:line="240" w:lineRule="auto"/>
        <w:ind w:leftChars="0"/>
        <w:jc w:val="left"/>
        <w:rPr>
          <w:rFonts w:ascii="Meiryo UI" w:eastAsia="Meiryo UI" w:hAnsi="Meiryo UI" w:cs="Meiryo UI"/>
        </w:rPr>
      </w:pPr>
      <w:r>
        <w:rPr>
          <w:rFonts w:ascii="Meiryo UI" w:eastAsia="Meiryo UI" w:hAnsi="Meiryo UI" w:cs="Meiryo UI" w:hint="eastAsia"/>
        </w:rPr>
        <w:t>「インクルード・パス」を開き、ソースタブを選択。</w:t>
      </w:r>
    </w:p>
    <w:p w:rsidR="00D70462" w:rsidRDefault="00D70462" w:rsidP="00A020B0">
      <w:pPr>
        <w:pStyle w:val="ac"/>
        <w:numPr>
          <w:ilvl w:val="1"/>
          <w:numId w:val="29"/>
        </w:numPr>
        <w:spacing w:before="6" w:line="240" w:lineRule="auto"/>
        <w:ind w:leftChars="0"/>
        <w:jc w:val="left"/>
        <w:rPr>
          <w:rFonts w:ascii="Meiryo UI" w:eastAsia="Meiryo UI" w:hAnsi="Meiryo UI" w:cs="Meiryo UI"/>
        </w:rPr>
      </w:pPr>
      <w:r>
        <w:rPr>
          <w:rFonts w:ascii="Meiryo UI" w:eastAsia="Meiryo UI" w:hAnsi="Meiryo UI" w:cs="Meiryo UI" w:hint="eastAsia"/>
        </w:rPr>
        <w:t>フォルダを指定し、「除外」を</w:t>
      </w:r>
      <w:r w:rsidR="008562F0">
        <w:rPr>
          <w:rFonts w:ascii="Meiryo UI" w:eastAsia="Meiryo UI" w:hAnsi="Meiryo UI" w:cs="Meiryo UI" w:hint="eastAsia"/>
        </w:rPr>
        <w:t>選択後、右側の「編集</w:t>
      </w:r>
      <w:r>
        <w:rPr>
          <w:rFonts w:ascii="Meiryo UI" w:eastAsia="Meiryo UI" w:hAnsi="Meiryo UI" w:cs="Meiryo UI" w:hint="eastAsia"/>
        </w:rPr>
        <w:t>」</w:t>
      </w:r>
      <w:r w:rsidR="008562F0">
        <w:rPr>
          <w:rFonts w:ascii="Meiryo UI" w:eastAsia="Meiryo UI" w:hAnsi="Meiryo UI" w:cs="Meiryo UI" w:hint="eastAsia"/>
        </w:rPr>
        <w:t>ボタンをクリック。</w:t>
      </w:r>
    </w:p>
    <w:p w:rsidR="00FE791C" w:rsidRPr="00FE791C" w:rsidRDefault="00FE791C" w:rsidP="00A020B0">
      <w:pPr>
        <w:pStyle w:val="ac"/>
        <w:spacing w:before="6" w:line="240" w:lineRule="auto"/>
        <w:ind w:leftChars="0" w:left="992"/>
        <w:jc w:val="left"/>
        <w:rPr>
          <w:rFonts w:ascii="Meiryo UI" w:eastAsia="Meiryo UI" w:hAnsi="Meiryo UI" w:cs="Meiryo UI"/>
        </w:rPr>
      </w:pPr>
      <w:r w:rsidRPr="00FE791C">
        <w:rPr>
          <w:rFonts w:ascii="Meiryo UI" w:eastAsia="Meiryo UI" w:hAnsi="Meiryo UI" w:cs="Meiryo UI" w:hint="eastAsia"/>
          <w:noProof/>
        </w:rPr>
        <w:drawing>
          <wp:inline distT="0" distB="0" distL="0" distR="0">
            <wp:extent cx="5324227" cy="3896039"/>
            <wp:effectExtent l="19050" t="0" r="0" b="0"/>
            <wp:docPr id="21" name="図 18" descr="除外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除外1.PNG"/>
                    <pic:cNvPicPr/>
                  </pic:nvPicPr>
                  <pic:blipFill>
                    <a:blip r:embed="rId27"/>
                    <a:stretch>
                      <a:fillRect/>
                    </a:stretch>
                  </pic:blipFill>
                  <pic:spPr>
                    <a:xfrm>
                      <a:off x="0" y="0"/>
                      <a:ext cx="5327792" cy="3898648"/>
                    </a:xfrm>
                    <a:prstGeom prst="rect">
                      <a:avLst/>
                    </a:prstGeom>
                  </pic:spPr>
                </pic:pic>
              </a:graphicData>
            </a:graphic>
          </wp:inline>
        </w:drawing>
      </w:r>
    </w:p>
    <w:p w:rsidR="00FE791C" w:rsidRDefault="00FE791C" w:rsidP="00A020B0">
      <w:pPr>
        <w:pStyle w:val="ac"/>
        <w:spacing w:before="6" w:line="240" w:lineRule="auto"/>
        <w:ind w:leftChars="0" w:left="992"/>
        <w:jc w:val="left"/>
        <w:rPr>
          <w:rFonts w:ascii="Meiryo UI" w:eastAsia="Meiryo UI" w:hAnsi="Meiryo UI" w:cs="Meiryo UI"/>
        </w:rPr>
      </w:pPr>
    </w:p>
    <w:p w:rsidR="00D70462" w:rsidRDefault="008562F0" w:rsidP="00A020B0">
      <w:pPr>
        <w:pStyle w:val="ac"/>
        <w:numPr>
          <w:ilvl w:val="1"/>
          <w:numId w:val="29"/>
        </w:numPr>
        <w:spacing w:before="6" w:line="240" w:lineRule="auto"/>
        <w:ind w:leftChars="0"/>
        <w:jc w:val="left"/>
        <w:rPr>
          <w:rFonts w:ascii="Meiryo UI" w:eastAsia="Meiryo UI" w:hAnsi="Meiryo UI" w:cs="Meiryo UI"/>
        </w:rPr>
      </w:pPr>
      <w:r>
        <w:rPr>
          <w:rFonts w:ascii="Meiryo UI" w:eastAsia="Meiryo UI" w:hAnsi="Meiryo UI" w:cs="Meiryo UI" w:hint="eastAsia"/>
        </w:rPr>
        <w:t>除外パターンテキストボックス横の「追加」ボタンをクリック。</w:t>
      </w:r>
    </w:p>
    <w:p w:rsidR="008562F0" w:rsidRDefault="008562F0" w:rsidP="00A020B0">
      <w:pPr>
        <w:pStyle w:val="ac"/>
        <w:numPr>
          <w:ilvl w:val="1"/>
          <w:numId w:val="29"/>
        </w:numPr>
        <w:spacing w:before="6" w:line="240" w:lineRule="auto"/>
        <w:ind w:leftChars="0"/>
        <w:jc w:val="left"/>
        <w:rPr>
          <w:rFonts w:ascii="Meiryo UI" w:eastAsia="Meiryo UI" w:hAnsi="Meiryo UI" w:cs="Meiryo UI"/>
        </w:rPr>
      </w:pPr>
      <w:r>
        <w:rPr>
          <w:rFonts w:ascii="Meiryo UI" w:eastAsia="Meiryo UI" w:hAnsi="Meiryo UI" w:cs="Meiryo UI" w:hint="eastAsia"/>
        </w:rPr>
        <w:t>「参照」ボタンをクリックし、**/jquery*.jsを指定し、「</w:t>
      </w:r>
      <w:r w:rsidR="00FE791C">
        <w:rPr>
          <w:rFonts w:ascii="Meiryo UI" w:eastAsia="Meiryo UI" w:hAnsi="Meiryo UI" w:cs="Meiryo UI" w:hint="eastAsia"/>
        </w:rPr>
        <w:t>OK</w:t>
      </w:r>
      <w:r>
        <w:rPr>
          <w:rFonts w:ascii="Meiryo UI" w:eastAsia="Meiryo UI" w:hAnsi="Meiryo UI" w:cs="Meiryo UI" w:hint="eastAsia"/>
        </w:rPr>
        <w:t>」ボタンをクリック。</w:t>
      </w:r>
    </w:p>
    <w:p w:rsidR="00FE791C" w:rsidRDefault="00AC6327" w:rsidP="00A020B0">
      <w:pPr>
        <w:pStyle w:val="ac"/>
        <w:spacing w:before="6" w:line="240" w:lineRule="auto"/>
        <w:ind w:leftChars="0" w:left="992"/>
        <w:jc w:val="left"/>
        <w:rPr>
          <w:rFonts w:ascii="Meiryo UI" w:eastAsia="Meiryo UI" w:hAnsi="Meiryo UI" w:cs="Meiryo UI"/>
        </w:rPr>
      </w:pPr>
      <w:r>
        <w:rPr>
          <w:rFonts w:ascii="Meiryo UI" w:eastAsia="Meiryo UI" w:hAnsi="Meiryo UI" w:cs="Meiryo UI" w:hint="eastAsia"/>
        </w:rPr>
        <w:t>(</w:t>
      </w:r>
      <w:r w:rsidR="00E5247D">
        <w:rPr>
          <w:rFonts w:ascii="Meiryo UI" w:eastAsia="Meiryo UI" w:hAnsi="Meiryo UI" w:cs="Meiryo UI" w:hint="eastAsia"/>
        </w:rPr>
        <w:t>例で</w:t>
      </w:r>
      <w:r w:rsidR="00FE791C">
        <w:rPr>
          <w:rFonts w:ascii="Meiryo UI" w:eastAsia="Meiryo UI" w:hAnsi="Meiryo UI" w:cs="Meiryo UI" w:hint="eastAsia"/>
        </w:rPr>
        <w:t>はjquery-1.10.2.min.jsを指定</w:t>
      </w:r>
      <w:r>
        <w:rPr>
          <w:rFonts w:ascii="Meiryo UI" w:eastAsia="Meiryo UI" w:hAnsi="Meiryo UI" w:cs="Meiryo UI" w:hint="eastAsia"/>
        </w:rPr>
        <w:t>)</w:t>
      </w:r>
    </w:p>
    <w:p w:rsidR="00FE791C" w:rsidRPr="00FE791C" w:rsidRDefault="00FE791C" w:rsidP="00A020B0">
      <w:pPr>
        <w:pStyle w:val="ac"/>
        <w:spacing w:before="6" w:line="240" w:lineRule="auto"/>
        <w:ind w:leftChars="0" w:left="992"/>
        <w:jc w:val="left"/>
        <w:rPr>
          <w:rFonts w:ascii="Meiryo UI" w:eastAsia="Meiryo UI" w:hAnsi="Meiryo UI" w:cs="Meiryo UI"/>
        </w:rPr>
      </w:pPr>
      <w:r>
        <w:rPr>
          <w:rFonts w:ascii="Meiryo UI" w:eastAsia="Meiryo UI" w:hAnsi="Meiryo UI" w:cs="Meiryo UI" w:hint="eastAsia"/>
          <w:noProof/>
        </w:rPr>
        <w:drawing>
          <wp:inline distT="0" distB="0" distL="0" distR="0">
            <wp:extent cx="5324227" cy="1439186"/>
            <wp:effectExtent l="19050" t="0" r="0" b="0"/>
            <wp:docPr id="22" name="図 21" descr="除外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除外2.PNG"/>
                    <pic:cNvPicPr/>
                  </pic:nvPicPr>
                  <pic:blipFill>
                    <a:blip r:embed="rId28"/>
                    <a:stretch>
                      <a:fillRect/>
                    </a:stretch>
                  </pic:blipFill>
                  <pic:spPr>
                    <a:xfrm>
                      <a:off x="0" y="0"/>
                      <a:ext cx="5325555" cy="1439545"/>
                    </a:xfrm>
                    <a:prstGeom prst="rect">
                      <a:avLst/>
                    </a:prstGeom>
                  </pic:spPr>
                </pic:pic>
              </a:graphicData>
            </a:graphic>
          </wp:inline>
        </w:drawing>
      </w:r>
    </w:p>
    <w:p w:rsidR="008562F0" w:rsidRDefault="008562F0" w:rsidP="00A020B0">
      <w:pPr>
        <w:pStyle w:val="ac"/>
        <w:numPr>
          <w:ilvl w:val="1"/>
          <w:numId w:val="29"/>
        </w:numPr>
        <w:spacing w:before="6" w:line="240" w:lineRule="auto"/>
        <w:ind w:leftChars="0"/>
        <w:jc w:val="left"/>
        <w:rPr>
          <w:rFonts w:ascii="Meiryo UI" w:eastAsia="Meiryo UI" w:hAnsi="Meiryo UI" w:cs="Meiryo UI"/>
        </w:rPr>
      </w:pPr>
      <w:r>
        <w:rPr>
          <w:rFonts w:ascii="Meiryo UI" w:eastAsia="Meiryo UI" w:hAnsi="Meiryo UI" w:cs="Meiryo UI" w:hint="eastAsia"/>
        </w:rPr>
        <w:lastRenderedPageBreak/>
        <w:t>「</w:t>
      </w:r>
      <w:r w:rsidR="00FE791C">
        <w:rPr>
          <w:rFonts w:ascii="Meiryo UI" w:eastAsia="Meiryo UI" w:hAnsi="Meiryo UI" w:cs="Meiryo UI" w:hint="eastAsia"/>
        </w:rPr>
        <w:t>完了</w:t>
      </w:r>
      <w:r>
        <w:rPr>
          <w:rFonts w:ascii="Meiryo UI" w:eastAsia="Meiryo UI" w:hAnsi="Meiryo UI" w:cs="Meiryo UI" w:hint="eastAsia"/>
        </w:rPr>
        <w:t>」ボタンをクリックする。</w:t>
      </w:r>
    </w:p>
    <w:p w:rsidR="00D70462" w:rsidRDefault="00F33518" w:rsidP="00A020B0">
      <w:pPr>
        <w:ind w:left="840" w:firstLineChars="100" w:firstLine="210"/>
        <w:jc w:val="left"/>
      </w:pPr>
      <w:r>
        <w:rPr>
          <w:rFonts w:hint="eastAsia"/>
          <w:noProof/>
        </w:rPr>
        <w:drawing>
          <wp:anchor distT="0" distB="0" distL="114300" distR="114300" simplePos="0" relativeHeight="253476864" behindDoc="0" locked="0" layoutInCell="1" allowOverlap="1">
            <wp:simplePos x="0" y="0"/>
            <wp:positionH relativeFrom="margin">
              <wp:posOffset>661035</wp:posOffset>
            </wp:positionH>
            <wp:positionV relativeFrom="margin">
              <wp:posOffset>278130</wp:posOffset>
            </wp:positionV>
            <wp:extent cx="5316220" cy="3601720"/>
            <wp:effectExtent l="19050" t="0" r="0" b="0"/>
            <wp:wrapSquare wrapText="bothSides"/>
            <wp:docPr id="27" name="図 22" descr="除外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除外3.PNG"/>
                    <pic:cNvPicPr/>
                  </pic:nvPicPr>
                  <pic:blipFill>
                    <a:blip r:embed="rId29"/>
                    <a:stretch>
                      <a:fillRect/>
                    </a:stretch>
                  </pic:blipFill>
                  <pic:spPr>
                    <a:xfrm>
                      <a:off x="0" y="0"/>
                      <a:ext cx="5316220" cy="3601720"/>
                    </a:xfrm>
                    <a:prstGeom prst="rect">
                      <a:avLst/>
                    </a:prstGeom>
                  </pic:spPr>
                </pic:pic>
              </a:graphicData>
            </a:graphic>
          </wp:anchor>
        </w:drawing>
      </w:r>
    </w:p>
    <w:p w:rsidR="00F33518" w:rsidRDefault="00F33518" w:rsidP="00A020B0">
      <w:pPr>
        <w:ind w:left="840" w:firstLineChars="100" w:firstLine="210"/>
        <w:jc w:val="left"/>
      </w:pPr>
    </w:p>
    <w:p w:rsidR="00FE791C" w:rsidRPr="00FE791C" w:rsidRDefault="00FE791C" w:rsidP="00A020B0">
      <w:pPr>
        <w:ind w:left="840" w:firstLineChars="100" w:firstLine="210"/>
        <w:jc w:val="left"/>
      </w:pPr>
    </w:p>
    <w:p w:rsidR="00D70462" w:rsidRDefault="00D70462" w:rsidP="00A020B0">
      <w:pPr>
        <w:ind w:left="840" w:firstLineChars="100" w:firstLine="210"/>
        <w:jc w:val="left"/>
      </w:pPr>
    </w:p>
    <w:p w:rsidR="00D70462" w:rsidRDefault="00D70462" w:rsidP="00A020B0">
      <w:pPr>
        <w:ind w:left="840" w:firstLineChars="100" w:firstLine="210"/>
        <w:jc w:val="left"/>
      </w:pPr>
    </w:p>
    <w:p w:rsidR="00FE791C" w:rsidRDefault="00FE791C" w:rsidP="00A020B0">
      <w:pPr>
        <w:ind w:left="840" w:firstLineChars="100" w:firstLine="210"/>
        <w:jc w:val="left"/>
      </w:pPr>
    </w:p>
    <w:p w:rsidR="00FE791C" w:rsidRDefault="00FE791C" w:rsidP="00A020B0">
      <w:pPr>
        <w:ind w:left="840" w:firstLineChars="100" w:firstLine="210"/>
        <w:jc w:val="left"/>
      </w:pPr>
    </w:p>
    <w:p w:rsidR="00FE791C" w:rsidRDefault="00FE791C" w:rsidP="00A020B0">
      <w:pPr>
        <w:ind w:left="840" w:firstLineChars="100" w:firstLine="210"/>
        <w:jc w:val="left"/>
      </w:pPr>
    </w:p>
    <w:p w:rsidR="00FE791C" w:rsidRDefault="00FE791C" w:rsidP="00A020B0">
      <w:pPr>
        <w:ind w:left="840" w:firstLineChars="100" w:firstLine="210"/>
        <w:jc w:val="left"/>
      </w:pPr>
    </w:p>
    <w:p w:rsidR="00FE791C" w:rsidRDefault="00FE791C" w:rsidP="00A020B0">
      <w:pPr>
        <w:ind w:left="840" w:firstLineChars="100" w:firstLine="210"/>
        <w:jc w:val="left"/>
      </w:pPr>
    </w:p>
    <w:p w:rsidR="00FE791C" w:rsidRDefault="00FE791C" w:rsidP="00A020B0">
      <w:pPr>
        <w:ind w:left="840" w:firstLineChars="100" w:firstLine="210"/>
        <w:jc w:val="left"/>
      </w:pPr>
    </w:p>
    <w:p w:rsidR="00FE791C" w:rsidRDefault="00FE791C" w:rsidP="00A020B0">
      <w:pPr>
        <w:ind w:left="840" w:firstLineChars="100" w:firstLine="210"/>
        <w:jc w:val="left"/>
      </w:pPr>
    </w:p>
    <w:p w:rsidR="00FE791C" w:rsidRDefault="00FE791C" w:rsidP="00A020B0">
      <w:pPr>
        <w:ind w:left="840" w:firstLineChars="100" w:firstLine="210"/>
        <w:jc w:val="left"/>
      </w:pPr>
    </w:p>
    <w:p w:rsidR="00FE791C" w:rsidRDefault="00FE791C" w:rsidP="00A020B0">
      <w:pPr>
        <w:ind w:left="840" w:firstLineChars="100" w:firstLine="210"/>
        <w:jc w:val="left"/>
      </w:pPr>
    </w:p>
    <w:p w:rsidR="00FE791C" w:rsidRDefault="00FE791C" w:rsidP="00A020B0">
      <w:pPr>
        <w:ind w:left="840" w:firstLineChars="100" w:firstLine="210"/>
        <w:jc w:val="left"/>
      </w:pPr>
    </w:p>
    <w:p w:rsidR="00FE791C" w:rsidRDefault="00FE791C" w:rsidP="00A020B0">
      <w:pPr>
        <w:ind w:left="840" w:firstLineChars="100" w:firstLine="210"/>
        <w:jc w:val="left"/>
      </w:pPr>
    </w:p>
    <w:p w:rsidR="00FE791C" w:rsidRDefault="00FE791C" w:rsidP="00A020B0">
      <w:pPr>
        <w:ind w:left="840" w:firstLineChars="100" w:firstLine="210"/>
        <w:jc w:val="left"/>
      </w:pPr>
    </w:p>
    <w:p w:rsidR="00FE791C" w:rsidRDefault="00FE791C" w:rsidP="00A020B0">
      <w:pPr>
        <w:ind w:left="840" w:firstLineChars="100" w:firstLine="210"/>
        <w:jc w:val="left"/>
      </w:pPr>
    </w:p>
    <w:p w:rsidR="00FE791C" w:rsidRDefault="00FE791C" w:rsidP="00A020B0">
      <w:pPr>
        <w:ind w:left="840" w:firstLineChars="100" w:firstLine="210"/>
        <w:jc w:val="left"/>
      </w:pPr>
    </w:p>
    <w:p w:rsidR="000633B0" w:rsidRPr="00F214FF" w:rsidRDefault="00F33518" w:rsidP="00324B4B">
      <w:pPr>
        <w:ind w:left="840" w:firstLineChars="100" w:firstLine="210"/>
        <w:jc w:val="left"/>
      </w:pPr>
      <w:r>
        <w:rPr>
          <w:rFonts w:hint="eastAsia"/>
        </w:rPr>
        <w:t>jQueryのプラグインだけではなく、外部のjsファイル</w:t>
      </w:r>
      <w:r w:rsidR="009B112E">
        <w:rPr>
          <w:rFonts w:hint="eastAsia"/>
        </w:rPr>
        <w:t>は、</w:t>
      </w:r>
      <w:r>
        <w:rPr>
          <w:rFonts w:hint="eastAsia"/>
        </w:rPr>
        <w:t>問題なく起動するのに</w:t>
      </w:r>
      <w:r w:rsidR="00306101">
        <w:rPr>
          <w:rFonts w:hint="eastAsia"/>
        </w:rPr>
        <w:t>Eclipse</w:t>
      </w:r>
      <w:r w:rsidR="009B112E">
        <w:rPr>
          <w:rFonts w:hint="eastAsia"/>
        </w:rPr>
        <w:t>では赤い警告</w:t>
      </w:r>
      <w:r>
        <w:rPr>
          <w:rFonts w:hint="eastAsia"/>
        </w:rPr>
        <w:t>が発生してしまうことがあります。</w:t>
      </w:r>
      <w:r w:rsidR="009B112E">
        <w:rPr>
          <w:rFonts w:hint="eastAsia"/>
        </w:rPr>
        <w:t>Javaファイルのコンパイルエラーと見分けづらくなるので、</w:t>
      </w:r>
      <w:r>
        <w:rPr>
          <w:rFonts w:hint="eastAsia"/>
        </w:rPr>
        <w:t>その際は上記と同様に除外設定を行うようにしてください。</w:t>
      </w:r>
    </w:p>
    <w:sectPr w:rsidR="000633B0" w:rsidRPr="00F214FF" w:rsidSect="00910E50">
      <w:headerReference w:type="even" r:id="rId30"/>
      <w:headerReference w:type="default" r:id="rId31"/>
      <w:footerReference w:type="even" r:id="rId32"/>
      <w:footerReference w:type="default" r:id="rId33"/>
      <w:headerReference w:type="first" r:id="rId34"/>
      <w:footerReference w:type="first" r:id="rId35"/>
      <w:pgSz w:w="11906" w:h="16838"/>
      <w:pgMar w:top="1440" w:right="1080" w:bottom="1440" w:left="1080" w:header="851" w:footer="567" w:gutter="0"/>
      <w:pgNumType w:start="0"/>
      <w:cols w:space="425"/>
      <w:titlePg/>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F526E" w:rsidRDefault="000F526E" w:rsidP="00A11582">
      <w:pPr>
        <w:ind w:left="840"/>
      </w:pPr>
      <w:r>
        <w:separator/>
      </w:r>
    </w:p>
    <w:p w:rsidR="000F526E" w:rsidRDefault="000F526E" w:rsidP="00941914">
      <w:pPr>
        <w:ind w:left="840"/>
      </w:pPr>
    </w:p>
  </w:endnote>
  <w:endnote w:type="continuationSeparator" w:id="0">
    <w:p w:rsidR="000F526E" w:rsidRDefault="000F526E" w:rsidP="00A11582">
      <w:pPr>
        <w:ind w:left="840"/>
      </w:pPr>
      <w:r>
        <w:continuationSeparator/>
      </w:r>
    </w:p>
    <w:p w:rsidR="000F526E" w:rsidRDefault="000F526E" w:rsidP="00941914">
      <w:pPr>
        <w:ind w:left="840"/>
      </w:pP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メイリオ">
    <w:altName w:val="ＭＳ ゴシック"/>
    <w:panose1 w:val="020B0604030504040204"/>
    <w:charset w:val="80"/>
    <w:family w:val="modern"/>
    <w:pitch w:val="variable"/>
    <w:sig w:usb0="E10102FF" w:usb1="EAC7FFFF" w:usb2="00010012" w:usb3="00000000" w:csb0="0002009F" w:csb1="00000000"/>
  </w:font>
  <w:font w:name="ＭＳ ゴシック">
    <w:altName w:val="MS Gothic"/>
    <w:panose1 w:val="020B0609070205080204"/>
    <w:charset w:val="80"/>
    <w:family w:val="modern"/>
    <w:pitch w:val="fixed"/>
    <w:sig w:usb0="E00002FF" w:usb1="6AC7FDFB" w:usb2="00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Lucida Console">
    <w:panose1 w:val="020B0609040504020204"/>
    <w:charset w:val="00"/>
    <w:family w:val="modern"/>
    <w:pitch w:val="fixed"/>
    <w:sig w:usb0="8000028F" w:usb1="00001800" w:usb2="00000000" w:usb3="00000000" w:csb0="0000001F" w:csb1="00000000"/>
  </w:font>
  <w:font w:name="Meiryo UI">
    <w:panose1 w:val="020B0604030504040204"/>
    <w:charset w:val="80"/>
    <w:family w:val="modern"/>
    <w:pitch w:val="variable"/>
    <w:sig w:usb0="E10102FF" w:usb1="EAC7FFFF" w:usb2="0001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5E8F" w:rsidRDefault="00AF5E8F" w:rsidP="00A11582">
    <w:pPr>
      <w:pStyle w:val="a6"/>
      <w:ind w:left="840"/>
    </w:pPr>
  </w:p>
  <w:p w:rsidR="00AF5E8F" w:rsidRDefault="00AF5E8F" w:rsidP="00A11582">
    <w:pPr>
      <w:ind w:left="84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35284"/>
      <w:docPartObj>
        <w:docPartGallery w:val="Page Numbers (Bottom of Page)"/>
        <w:docPartUnique/>
      </w:docPartObj>
    </w:sdtPr>
    <w:sdtContent>
      <w:sdt>
        <w:sdtPr>
          <w:id w:val="46958467"/>
          <w:docPartObj>
            <w:docPartGallery w:val="Page Numbers (Top of Page)"/>
            <w:docPartUnique/>
          </w:docPartObj>
        </w:sdtPr>
        <w:sdtContent>
          <w:p w:rsidR="00AF5E8F" w:rsidRDefault="00AF5E8F" w:rsidP="00B915B5">
            <w:pPr>
              <w:pStyle w:val="a6"/>
              <w:ind w:left="840"/>
              <w:jc w:val="center"/>
            </w:pPr>
            <w:r>
              <w:rPr>
                <w:lang w:val="ja-JP"/>
              </w:rPr>
              <w:t xml:space="preserve"> </w:t>
            </w:r>
            <w:r w:rsidR="00110AB1">
              <w:rPr>
                <w:b/>
                <w:sz w:val="24"/>
                <w:szCs w:val="24"/>
              </w:rPr>
              <w:fldChar w:fldCharType="begin"/>
            </w:r>
            <w:r>
              <w:rPr>
                <w:b/>
              </w:rPr>
              <w:instrText>PAGE</w:instrText>
            </w:r>
            <w:r w:rsidR="00110AB1">
              <w:rPr>
                <w:b/>
                <w:sz w:val="24"/>
                <w:szCs w:val="24"/>
              </w:rPr>
              <w:fldChar w:fldCharType="separate"/>
            </w:r>
            <w:r w:rsidR="00240F8D">
              <w:rPr>
                <w:b/>
                <w:noProof/>
              </w:rPr>
              <w:t>26</w:t>
            </w:r>
            <w:r w:rsidR="00110AB1">
              <w:rPr>
                <w:b/>
                <w:sz w:val="24"/>
                <w:szCs w:val="24"/>
              </w:rPr>
              <w:fldChar w:fldCharType="end"/>
            </w:r>
            <w:r>
              <w:rPr>
                <w:lang w:val="ja-JP"/>
              </w:rPr>
              <w:t xml:space="preserve"> / </w:t>
            </w:r>
            <w:r w:rsidR="00110AB1" w:rsidRPr="00935300">
              <w:rPr>
                <w:b/>
                <w:lang w:val="ja-JP"/>
              </w:rPr>
              <w:fldChar w:fldCharType="begin"/>
            </w:r>
            <w:r w:rsidRPr="00935300">
              <w:rPr>
                <w:rFonts w:hint="eastAsia"/>
                <w:b/>
                <w:lang w:val="ja-JP"/>
              </w:rPr>
              <w:instrText>=</w:instrText>
            </w:r>
            <w:r w:rsidR="00110AB1" w:rsidRPr="00935300">
              <w:rPr>
                <w:b/>
                <w:sz w:val="24"/>
                <w:szCs w:val="24"/>
              </w:rPr>
              <w:fldChar w:fldCharType="begin"/>
            </w:r>
            <w:r w:rsidRPr="00935300">
              <w:rPr>
                <w:b/>
              </w:rPr>
              <w:instrText>NUMPAGES</w:instrText>
            </w:r>
            <w:r w:rsidR="00110AB1" w:rsidRPr="00935300">
              <w:rPr>
                <w:b/>
                <w:sz w:val="24"/>
                <w:szCs w:val="24"/>
              </w:rPr>
              <w:fldChar w:fldCharType="separate"/>
            </w:r>
            <w:r w:rsidR="00240F8D">
              <w:rPr>
                <w:b/>
                <w:noProof/>
              </w:rPr>
              <w:instrText>38</w:instrText>
            </w:r>
            <w:r w:rsidR="00110AB1" w:rsidRPr="00935300">
              <w:rPr>
                <w:b/>
                <w:sz w:val="24"/>
                <w:szCs w:val="24"/>
              </w:rPr>
              <w:fldChar w:fldCharType="end"/>
            </w:r>
            <w:r w:rsidRPr="00935300">
              <w:rPr>
                <w:rFonts w:hint="eastAsia"/>
                <w:b/>
                <w:lang w:val="ja-JP"/>
              </w:rPr>
              <w:instrText>-1</w:instrText>
            </w:r>
            <w:r w:rsidR="00110AB1" w:rsidRPr="00935300">
              <w:rPr>
                <w:b/>
                <w:lang w:val="ja-JP"/>
              </w:rPr>
              <w:fldChar w:fldCharType="separate"/>
            </w:r>
            <w:r w:rsidR="00240F8D">
              <w:rPr>
                <w:b/>
                <w:noProof/>
                <w:lang w:val="ja-JP"/>
              </w:rPr>
              <w:t>37</w:t>
            </w:r>
            <w:r w:rsidR="00110AB1" w:rsidRPr="00935300">
              <w:rPr>
                <w:b/>
                <w:lang w:val="ja-JP"/>
              </w:rPr>
              <w:fldChar w:fldCharType="end"/>
            </w:r>
          </w:p>
        </w:sdtContent>
      </w:sdt>
    </w:sdtContent>
  </w:sdt>
  <w:p w:rsidR="00AF5E8F" w:rsidRPr="00910E50" w:rsidRDefault="00AF5E8F" w:rsidP="00910E50">
    <w:pPr>
      <w:pStyle w:val="a6"/>
      <w:ind w:leftChars="0" w:left="0"/>
      <w:jc w:val="center"/>
      <w:rPr>
        <w:b/>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5E8F" w:rsidRDefault="00110AB1" w:rsidP="00B05228">
    <w:pPr>
      <w:pStyle w:val="a6"/>
      <w:ind w:left="840"/>
    </w:pPr>
    <w:r>
      <w:fldChar w:fldCharType="begin"/>
    </w:r>
    <w:r w:rsidR="00AF5E8F">
      <w:instrText xml:space="preserve"> </w:instrText>
    </w:r>
    <w:r>
      <w:fldChar w:fldCharType="begin"/>
    </w:r>
    <w:r w:rsidR="00AF5E8F">
      <w:instrText xml:space="preserve">  </w:instrText>
    </w:r>
    <w:r>
      <w:fldChar w:fldCharType="end"/>
    </w:r>
    <w:r w:rsidR="00AF5E8F">
      <w:instrText xml:space="preserve"> </w:instrText>
    </w:r>
    <w: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F526E" w:rsidRDefault="000F526E" w:rsidP="00CB4599">
      <w:pPr>
        <w:ind w:left="840"/>
      </w:pPr>
      <w:r>
        <w:separator/>
      </w:r>
    </w:p>
    <w:p w:rsidR="000F526E" w:rsidRDefault="000F526E" w:rsidP="00941914">
      <w:pPr>
        <w:ind w:left="840"/>
      </w:pPr>
    </w:p>
  </w:footnote>
  <w:footnote w:type="continuationSeparator" w:id="0">
    <w:p w:rsidR="000F526E" w:rsidRDefault="000F526E" w:rsidP="00A11582">
      <w:pPr>
        <w:ind w:left="840"/>
      </w:pPr>
      <w:r>
        <w:continuationSeparator/>
      </w:r>
    </w:p>
    <w:p w:rsidR="000F526E" w:rsidRDefault="000F526E" w:rsidP="00941914">
      <w:pPr>
        <w:ind w:left="840"/>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5E8F" w:rsidRDefault="00AF5E8F" w:rsidP="00A11582">
    <w:pPr>
      <w:pStyle w:val="a4"/>
      <w:ind w:left="840"/>
    </w:pPr>
  </w:p>
  <w:p w:rsidR="00AF5E8F" w:rsidRDefault="00AF5E8F" w:rsidP="00A11582">
    <w:pPr>
      <w:ind w:left="84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5E8F" w:rsidRDefault="00AF5E8F" w:rsidP="00B52F5F">
    <w:pPr>
      <w:pStyle w:val="a4"/>
      <w:ind w:leftChars="0" w:left="0"/>
    </w:pPr>
    <w:r>
      <w:rPr>
        <w:noProof/>
      </w:rPr>
      <w:drawing>
        <wp:anchor distT="0" distB="0" distL="114300" distR="114300" simplePos="0" relativeHeight="251675648" behindDoc="1" locked="0" layoutInCell="1" allowOverlap="1">
          <wp:simplePos x="0" y="0"/>
          <wp:positionH relativeFrom="column">
            <wp:posOffset>-409574</wp:posOffset>
          </wp:positionH>
          <wp:positionV relativeFrom="paragraph">
            <wp:posOffset>-297497</wp:posOffset>
          </wp:positionV>
          <wp:extent cx="2409825" cy="442912"/>
          <wp:effectExtent l="19050" t="0" r="9525" b="0"/>
          <wp:wrapNone/>
          <wp:docPr id="4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2409825" cy="442912"/>
                  </a:xfrm>
                  <a:prstGeom prst="rect">
                    <a:avLst/>
                  </a:prstGeom>
                  <a:noFill/>
                  <a:ln w="9525">
                    <a:noFill/>
                    <a:miter lim="800000"/>
                    <a:headEnd/>
                    <a:tailEnd/>
                  </a:ln>
                </pic:spPr>
              </pic:pic>
            </a:graphicData>
          </a:graphic>
        </wp:anchor>
      </w:drawing>
    </w:r>
    <w:r>
      <w:rPr>
        <w:noProof/>
      </w:rPr>
      <w:drawing>
        <wp:anchor distT="0" distB="0" distL="114300" distR="114300" simplePos="0" relativeHeight="251673600" behindDoc="0" locked="1" layoutInCell="1" allowOverlap="1">
          <wp:simplePos x="0" y="0"/>
          <wp:positionH relativeFrom="column">
            <wp:posOffset>4255861</wp:posOffset>
          </wp:positionH>
          <wp:positionV relativeFrom="paragraph">
            <wp:posOffset>-605790</wp:posOffset>
          </wp:positionV>
          <wp:extent cx="1120680" cy="1120680"/>
          <wp:effectExtent l="0" t="0" r="3810" b="3810"/>
          <wp:wrapNone/>
          <wp:docPr id="14" name="図 14" descr="C:\Users\user\Pictures\Web素材\テクスチャ\ウェーブ\テンプレート用\bg_sir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Web素材\テクスチャ\ウェーブ\テンプレート用\bg_sircle.png"/>
                  <pic:cNvPicPr>
                    <a:picLocks noChangeAspect="1" noChangeArrowheads="1"/>
                  </pic:cNvPicPr>
                </pic:nvPicPr>
                <pic:blipFill>
                  <a:blip r:embed="rId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20680" cy="1120680"/>
                  </a:xfrm>
                  <a:prstGeom prst="rect">
                    <a:avLst/>
                  </a:prstGeom>
                  <a:noFill/>
                  <a:ln>
                    <a:noFill/>
                  </a:ln>
                </pic:spPr>
              </pic:pic>
            </a:graphicData>
          </a:graphic>
        </wp:anchor>
      </w:drawing>
    </w:r>
    <w:r>
      <w:rPr>
        <w:noProof/>
      </w:rPr>
      <w:drawing>
        <wp:anchor distT="0" distB="0" distL="114300" distR="114300" simplePos="0" relativeHeight="251674624" behindDoc="0" locked="1" layoutInCell="1" allowOverlap="1">
          <wp:simplePos x="0" y="0"/>
          <wp:positionH relativeFrom="column">
            <wp:posOffset>5112566</wp:posOffset>
          </wp:positionH>
          <wp:positionV relativeFrom="paragraph">
            <wp:posOffset>-911044</wp:posOffset>
          </wp:positionV>
          <wp:extent cx="2242080" cy="2242080"/>
          <wp:effectExtent l="0" t="0" r="6350" b="6350"/>
          <wp:wrapNone/>
          <wp:docPr id="13" name="図 13" descr="C:\Users\user\Pictures\Web素材\テクスチャ\ウェーブ\テンプレート用\bg_sir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Web素材\テクスチャ\ウェーブ\テンプレート用\bg_sircle.png"/>
                  <pic:cNvPicPr>
                    <a:picLocks noChangeAspect="1" noChangeArrowheads="1"/>
                  </pic:cNvPicPr>
                </pic:nvPicPr>
                <pic:blipFill>
                  <a:blip r:embed="rId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42080" cy="2242080"/>
                  </a:xfrm>
                  <a:prstGeom prst="rect">
                    <a:avLst/>
                  </a:prstGeom>
                  <a:noFill/>
                  <a:ln>
                    <a:noFill/>
                  </a:ln>
                </pic:spPr>
              </pic:pic>
            </a:graphicData>
          </a:graphic>
        </wp:anchor>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5E8F" w:rsidRDefault="00AF5E8F" w:rsidP="00BC0F47">
    <w:pPr>
      <w:pStyle w:val="a4"/>
      <w:ind w:leftChars="0" w:left="0"/>
    </w:pPr>
    <w:r>
      <w:rPr>
        <w:noProof/>
      </w:rPr>
      <w:drawing>
        <wp:anchor distT="0" distB="0" distL="114300" distR="114300" simplePos="0" relativeHeight="251669504" behindDoc="0" locked="1" layoutInCell="1" allowOverlap="1">
          <wp:simplePos x="0" y="0"/>
          <wp:positionH relativeFrom="column">
            <wp:posOffset>-727075</wp:posOffset>
          </wp:positionH>
          <wp:positionV relativeFrom="paragraph">
            <wp:posOffset>4446905</wp:posOffset>
          </wp:positionV>
          <wp:extent cx="7608600" cy="5706720"/>
          <wp:effectExtent l="19050" t="0" r="0" b="0"/>
          <wp:wrapNone/>
          <wp:docPr id="12" name="図 12" descr="C:\Users\user\Pictures\Web素材\テクスチャ\ウェーブ\テンプレート用\b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Web素材\テクスチャ\ウェーブ\テンプレート用\bg2.jpg"/>
                  <pic:cNvPicPr>
                    <a:picLocks noChangeAspect="1" noChangeArrowheads="1"/>
                  </pic:cNvPicPr>
                </pic:nvPicPr>
                <pic:blipFill>
                  <a:blip r:embed="rId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608600" cy="5706720"/>
                  </a:xfrm>
                  <a:prstGeom prst="rect">
                    <a:avLst/>
                  </a:prstGeom>
                  <a:noFill/>
                  <a:ln>
                    <a:noFill/>
                  </a:ln>
                </pic:spPr>
              </pic:pic>
            </a:graphicData>
          </a:graphic>
        </wp:anchor>
      </w:drawing>
    </w:r>
    <w:r w:rsidRPr="00EE026B">
      <w:rPr>
        <w:noProof/>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24D0AA10"/>
    <w:lvl w:ilvl="0">
      <w:start w:val="1"/>
      <w:numFmt w:val="bullet"/>
      <w:pStyle w:val="a"/>
      <w:lvlText w:val=""/>
      <w:lvlJc w:val="left"/>
      <w:pPr>
        <w:tabs>
          <w:tab w:val="num" w:pos="360"/>
        </w:tabs>
        <w:ind w:left="360" w:hanging="360"/>
      </w:pPr>
      <w:rPr>
        <w:rFonts w:ascii="Wingdings" w:hAnsi="Wingdings" w:cs="Wingdings" w:hint="default"/>
      </w:rPr>
    </w:lvl>
  </w:abstractNum>
  <w:abstractNum w:abstractNumId="1">
    <w:nsid w:val="03B721F4"/>
    <w:multiLevelType w:val="multilevel"/>
    <w:tmpl w:val="7BB8A874"/>
    <w:lvl w:ilvl="0">
      <w:start w:val="1"/>
      <w:numFmt w:val="decimal"/>
      <w:lvlText w:val="%1."/>
      <w:lvlJc w:val="left"/>
      <w:pPr>
        <w:ind w:left="420" w:hanging="420"/>
      </w:pPr>
      <w:rPr>
        <w:rFonts w:hint="eastAsia"/>
      </w:rPr>
    </w:lvl>
    <w:lvl w:ilvl="1">
      <w:start w:val="1"/>
      <w:numFmt w:val="decimal"/>
      <w:lvlText w:val="%2"/>
      <w:lvlJc w:val="left"/>
      <w:pPr>
        <w:ind w:left="992" w:hanging="567"/>
      </w:pPr>
      <w:rPr>
        <w:rFonts w:hint="eastAsia"/>
      </w:rPr>
    </w:lvl>
    <w:lvl w:ilvl="2">
      <w:start w:val="1"/>
      <w:numFmt w:val="decimal"/>
      <w:lvlText w:val="(%1)"/>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nsid w:val="0C170220"/>
    <w:multiLevelType w:val="multilevel"/>
    <w:tmpl w:val="5D46BBD4"/>
    <w:lvl w:ilvl="0">
      <w:start w:val="1"/>
      <w:numFmt w:val="decimal"/>
      <w:pStyle w:val="1"/>
      <w:lvlText w:val="%1."/>
      <w:lvlJc w:val="left"/>
      <w:pPr>
        <w:ind w:left="420" w:hanging="420"/>
      </w:pPr>
      <w:rPr>
        <w:rFonts w:hint="eastAsia"/>
      </w:rPr>
    </w:lvl>
    <w:lvl w:ilvl="1">
      <w:start w:val="1"/>
      <w:numFmt w:val="decimal"/>
      <w:pStyle w:val="2"/>
      <w:lvlText w:val="%2"/>
      <w:lvlJc w:val="left"/>
      <w:pPr>
        <w:ind w:left="420" w:hanging="420"/>
      </w:pPr>
      <w:rPr>
        <w:rFonts w:hint="eastAsia"/>
      </w:rPr>
    </w:lvl>
    <w:lvl w:ilvl="2">
      <w:start w:val="1"/>
      <w:numFmt w:val="decimal"/>
      <w:pStyle w:val="3"/>
      <w:lvlText w:val="(%1)"/>
      <w:lvlJc w:val="left"/>
      <w:pPr>
        <w:ind w:left="987" w:hanging="703"/>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0ED822E6"/>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nsid w:val="1531389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18EE0993"/>
    <w:multiLevelType w:val="hybridMultilevel"/>
    <w:tmpl w:val="BCBE6B2A"/>
    <w:lvl w:ilvl="0" w:tplc="04090001">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6">
    <w:nsid w:val="1FDB5838"/>
    <w:multiLevelType w:val="hybridMultilevel"/>
    <w:tmpl w:val="353EEE2A"/>
    <w:lvl w:ilvl="0" w:tplc="04090001">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7">
    <w:nsid w:val="205932C5"/>
    <w:multiLevelType w:val="multilevel"/>
    <w:tmpl w:val="B6CADE9A"/>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2B230624"/>
    <w:multiLevelType w:val="hybridMultilevel"/>
    <w:tmpl w:val="1D04A9BE"/>
    <w:lvl w:ilvl="0" w:tplc="04090001">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9">
    <w:nsid w:val="2B465F42"/>
    <w:multiLevelType w:val="hybridMultilevel"/>
    <w:tmpl w:val="383497B2"/>
    <w:lvl w:ilvl="0" w:tplc="67DCC326">
      <w:start w:val="1"/>
      <w:numFmt w:val="decimalEnclosedCircle"/>
      <w:lvlText w:val="%1"/>
      <w:lvlJc w:val="left"/>
      <w:pPr>
        <w:ind w:left="1200" w:hanging="360"/>
      </w:pPr>
      <w:rPr>
        <w:rFonts w:hint="eastAsia"/>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10">
    <w:nsid w:val="30975223"/>
    <w:multiLevelType w:val="hybridMultilevel"/>
    <w:tmpl w:val="8188C098"/>
    <w:lvl w:ilvl="0" w:tplc="04090001">
      <w:start w:val="1"/>
      <w:numFmt w:val="bullet"/>
      <w:lvlText w:val=""/>
      <w:lvlJc w:val="left"/>
      <w:pPr>
        <w:ind w:left="1470" w:hanging="420"/>
      </w:pPr>
      <w:rPr>
        <w:rFonts w:ascii="Wingdings" w:hAnsi="Wingdings" w:hint="default"/>
      </w:rPr>
    </w:lvl>
    <w:lvl w:ilvl="1" w:tplc="0409000B" w:tentative="1">
      <w:start w:val="1"/>
      <w:numFmt w:val="bullet"/>
      <w:lvlText w:val=""/>
      <w:lvlJc w:val="left"/>
      <w:pPr>
        <w:ind w:left="1890" w:hanging="420"/>
      </w:pPr>
      <w:rPr>
        <w:rFonts w:ascii="Wingdings" w:hAnsi="Wingdings" w:hint="default"/>
      </w:rPr>
    </w:lvl>
    <w:lvl w:ilvl="2" w:tplc="0409000D" w:tentative="1">
      <w:start w:val="1"/>
      <w:numFmt w:val="bullet"/>
      <w:lvlText w:val=""/>
      <w:lvlJc w:val="left"/>
      <w:pPr>
        <w:ind w:left="2310" w:hanging="420"/>
      </w:pPr>
      <w:rPr>
        <w:rFonts w:ascii="Wingdings" w:hAnsi="Wingdings" w:hint="default"/>
      </w:rPr>
    </w:lvl>
    <w:lvl w:ilvl="3" w:tplc="04090001" w:tentative="1">
      <w:start w:val="1"/>
      <w:numFmt w:val="bullet"/>
      <w:lvlText w:val=""/>
      <w:lvlJc w:val="left"/>
      <w:pPr>
        <w:ind w:left="2730" w:hanging="420"/>
      </w:pPr>
      <w:rPr>
        <w:rFonts w:ascii="Wingdings" w:hAnsi="Wingdings" w:hint="default"/>
      </w:rPr>
    </w:lvl>
    <w:lvl w:ilvl="4" w:tplc="0409000B" w:tentative="1">
      <w:start w:val="1"/>
      <w:numFmt w:val="bullet"/>
      <w:lvlText w:val=""/>
      <w:lvlJc w:val="left"/>
      <w:pPr>
        <w:ind w:left="3150" w:hanging="420"/>
      </w:pPr>
      <w:rPr>
        <w:rFonts w:ascii="Wingdings" w:hAnsi="Wingdings" w:hint="default"/>
      </w:rPr>
    </w:lvl>
    <w:lvl w:ilvl="5" w:tplc="0409000D" w:tentative="1">
      <w:start w:val="1"/>
      <w:numFmt w:val="bullet"/>
      <w:lvlText w:val=""/>
      <w:lvlJc w:val="left"/>
      <w:pPr>
        <w:ind w:left="3570" w:hanging="420"/>
      </w:pPr>
      <w:rPr>
        <w:rFonts w:ascii="Wingdings" w:hAnsi="Wingdings" w:hint="default"/>
      </w:rPr>
    </w:lvl>
    <w:lvl w:ilvl="6" w:tplc="04090001" w:tentative="1">
      <w:start w:val="1"/>
      <w:numFmt w:val="bullet"/>
      <w:lvlText w:val=""/>
      <w:lvlJc w:val="left"/>
      <w:pPr>
        <w:ind w:left="3990" w:hanging="420"/>
      </w:pPr>
      <w:rPr>
        <w:rFonts w:ascii="Wingdings" w:hAnsi="Wingdings" w:hint="default"/>
      </w:rPr>
    </w:lvl>
    <w:lvl w:ilvl="7" w:tplc="0409000B" w:tentative="1">
      <w:start w:val="1"/>
      <w:numFmt w:val="bullet"/>
      <w:lvlText w:val=""/>
      <w:lvlJc w:val="left"/>
      <w:pPr>
        <w:ind w:left="4410" w:hanging="420"/>
      </w:pPr>
      <w:rPr>
        <w:rFonts w:ascii="Wingdings" w:hAnsi="Wingdings" w:hint="default"/>
      </w:rPr>
    </w:lvl>
    <w:lvl w:ilvl="8" w:tplc="0409000D" w:tentative="1">
      <w:start w:val="1"/>
      <w:numFmt w:val="bullet"/>
      <w:lvlText w:val=""/>
      <w:lvlJc w:val="left"/>
      <w:pPr>
        <w:ind w:left="4830" w:hanging="420"/>
      </w:pPr>
      <w:rPr>
        <w:rFonts w:ascii="Wingdings" w:hAnsi="Wingdings" w:hint="default"/>
      </w:rPr>
    </w:lvl>
  </w:abstractNum>
  <w:abstractNum w:abstractNumId="11">
    <w:nsid w:val="3285614D"/>
    <w:multiLevelType w:val="hybridMultilevel"/>
    <w:tmpl w:val="1A14DCF4"/>
    <w:lvl w:ilvl="0" w:tplc="04090001">
      <w:start w:val="1"/>
      <w:numFmt w:val="bullet"/>
      <w:lvlText w:val=""/>
      <w:lvlJc w:val="left"/>
      <w:pPr>
        <w:ind w:left="1470" w:hanging="420"/>
      </w:pPr>
      <w:rPr>
        <w:rFonts w:ascii="Wingdings" w:hAnsi="Wingdings" w:hint="default"/>
      </w:rPr>
    </w:lvl>
    <w:lvl w:ilvl="1" w:tplc="0409000B" w:tentative="1">
      <w:start w:val="1"/>
      <w:numFmt w:val="bullet"/>
      <w:lvlText w:val=""/>
      <w:lvlJc w:val="left"/>
      <w:pPr>
        <w:ind w:left="1890" w:hanging="420"/>
      </w:pPr>
      <w:rPr>
        <w:rFonts w:ascii="Wingdings" w:hAnsi="Wingdings" w:hint="default"/>
      </w:rPr>
    </w:lvl>
    <w:lvl w:ilvl="2" w:tplc="0409000D" w:tentative="1">
      <w:start w:val="1"/>
      <w:numFmt w:val="bullet"/>
      <w:lvlText w:val=""/>
      <w:lvlJc w:val="left"/>
      <w:pPr>
        <w:ind w:left="2310" w:hanging="420"/>
      </w:pPr>
      <w:rPr>
        <w:rFonts w:ascii="Wingdings" w:hAnsi="Wingdings" w:hint="default"/>
      </w:rPr>
    </w:lvl>
    <w:lvl w:ilvl="3" w:tplc="04090001" w:tentative="1">
      <w:start w:val="1"/>
      <w:numFmt w:val="bullet"/>
      <w:lvlText w:val=""/>
      <w:lvlJc w:val="left"/>
      <w:pPr>
        <w:ind w:left="2730" w:hanging="420"/>
      </w:pPr>
      <w:rPr>
        <w:rFonts w:ascii="Wingdings" w:hAnsi="Wingdings" w:hint="default"/>
      </w:rPr>
    </w:lvl>
    <w:lvl w:ilvl="4" w:tplc="0409000B" w:tentative="1">
      <w:start w:val="1"/>
      <w:numFmt w:val="bullet"/>
      <w:lvlText w:val=""/>
      <w:lvlJc w:val="left"/>
      <w:pPr>
        <w:ind w:left="3150" w:hanging="420"/>
      </w:pPr>
      <w:rPr>
        <w:rFonts w:ascii="Wingdings" w:hAnsi="Wingdings" w:hint="default"/>
      </w:rPr>
    </w:lvl>
    <w:lvl w:ilvl="5" w:tplc="0409000D" w:tentative="1">
      <w:start w:val="1"/>
      <w:numFmt w:val="bullet"/>
      <w:lvlText w:val=""/>
      <w:lvlJc w:val="left"/>
      <w:pPr>
        <w:ind w:left="3570" w:hanging="420"/>
      </w:pPr>
      <w:rPr>
        <w:rFonts w:ascii="Wingdings" w:hAnsi="Wingdings" w:hint="default"/>
      </w:rPr>
    </w:lvl>
    <w:lvl w:ilvl="6" w:tplc="04090001" w:tentative="1">
      <w:start w:val="1"/>
      <w:numFmt w:val="bullet"/>
      <w:lvlText w:val=""/>
      <w:lvlJc w:val="left"/>
      <w:pPr>
        <w:ind w:left="3990" w:hanging="420"/>
      </w:pPr>
      <w:rPr>
        <w:rFonts w:ascii="Wingdings" w:hAnsi="Wingdings" w:hint="default"/>
      </w:rPr>
    </w:lvl>
    <w:lvl w:ilvl="7" w:tplc="0409000B" w:tentative="1">
      <w:start w:val="1"/>
      <w:numFmt w:val="bullet"/>
      <w:lvlText w:val=""/>
      <w:lvlJc w:val="left"/>
      <w:pPr>
        <w:ind w:left="4410" w:hanging="420"/>
      </w:pPr>
      <w:rPr>
        <w:rFonts w:ascii="Wingdings" w:hAnsi="Wingdings" w:hint="default"/>
      </w:rPr>
    </w:lvl>
    <w:lvl w:ilvl="8" w:tplc="0409000D" w:tentative="1">
      <w:start w:val="1"/>
      <w:numFmt w:val="bullet"/>
      <w:lvlText w:val=""/>
      <w:lvlJc w:val="left"/>
      <w:pPr>
        <w:ind w:left="4830" w:hanging="420"/>
      </w:pPr>
      <w:rPr>
        <w:rFonts w:ascii="Wingdings" w:hAnsi="Wingdings" w:hint="default"/>
      </w:rPr>
    </w:lvl>
  </w:abstractNum>
  <w:abstractNum w:abstractNumId="12">
    <w:nsid w:val="35442150"/>
    <w:multiLevelType w:val="hybridMultilevel"/>
    <w:tmpl w:val="0A3C1882"/>
    <w:lvl w:ilvl="0" w:tplc="F572BA78">
      <w:numFmt w:val="bullet"/>
      <w:lvlText w:val="-"/>
      <w:lvlJc w:val="left"/>
      <w:pPr>
        <w:ind w:left="360" w:hanging="360"/>
      </w:pPr>
      <w:rPr>
        <w:rFonts w:ascii="メイリオ" w:eastAsia="メイリオ" w:hAnsi="メイリオ" w:cs="メイリオ"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nsid w:val="3CF11B64"/>
    <w:multiLevelType w:val="hybridMultilevel"/>
    <w:tmpl w:val="6BC4CB6C"/>
    <w:lvl w:ilvl="0" w:tplc="3810422E">
      <w:start w:val="1"/>
      <w:numFmt w:val="decimalEnclosedCircle"/>
      <w:lvlText w:val="%1"/>
      <w:lvlJc w:val="left"/>
      <w:pPr>
        <w:tabs>
          <w:tab w:val="num" w:pos="1620"/>
        </w:tabs>
        <w:ind w:left="1620" w:hanging="360"/>
      </w:pPr>
      <w:rPr>
        <w:rFonts w:hint="default"/>
      </w:rPr>
    </w:lvl>
    <w:lvl w:ilvl="1" w:tplc="04090017">
      <w:start w:val="1"/>
      <w:numFmt w:val="aiueoFullWidth"/>
      <w:lvlText w:val="(%2)"/>
      <w:lvlJc w:val="left"/>
      <w:pPr>
        <w:tabs>
          <w:tab w:val="num" w:pos="2100"/>
        </w:tabs>
        <w:ind w:left="2100" w:hanging="420"/>
      </w:pPr>
    </w:lvl>
    <w:lvl w:ilvl="2" w:tplc="04090011">
      <w:start w:val="1"/>
      <w:numFmt w:val="decimalEnclosedCircle"/>
      <w:lvlText w:val="%3"/>
      <w:lvlJc w:val="left"/>
      <w:pPr>
        <w:tabs>
          <w:tab w:val="num" w:pos="2520"/>
        </w:tabs>
        <w:ind w:left="2520" w:hanging="420"/>
      </w:pPr>
    </w:lvl>
    <w:lvl w:ilvl="3" w:tplc="0409000F">
      <w:start w:val="1"/>
      <w:numFmt w:val="decimal"/>
      <w:lvlText w:val="%4."/>
      <w:lvlJc w:val="left"/>
      <w:pPr>
        <w:tabs>
          <w:tab w:val="num" w:pos="2940"/>
        </w:tabs>
        <w:ind w:left="2940" w:hanging="420"/>
      </w:pPr>
    </w:lvl>
    <w:lvl w:ilvl="4" w:tplc="04090017">
      <w:start w:val="1"/>
      <w:numFmt w:val="aiueoFullWidth"/>
      <w:lvlText w:val="(%5)"/>
      <w:lvlJc w:val="left"/>
      <w:pPr>
        <w:tabs>
          <w:tab w:val="num" w:pos="3360"/>
        </w:tabs>
        <w:ind w:left="3360" w:hanging="420"/>
      </w:pPr>
    </w:lvl>
    <w:lvl w:ilvl="5" w:tplc="04090011">
      <w:start w:val="1"/>
      <w:numFmt w:val="decimalEnclosedCircle"/>
      <w:lvlText w:val="%6"/>
      <w:lvlJc w:val="left"/>
      <w:pPr>
        <w:tabs>
          <w:tab w:val="num" w:pos="3780"/>
        </w:tabs>
        <w:ind w:left="3780" w:hanging="420"/>
      </w:pPr>
    </w:lvl>
    <w:lvl w:ilvl="6" w:tplc="0409000F">
      <w:start w:val="1"/>
      <w:numFmt w:val="decimal"/>
      <w:lvlText w:val="%7."/>
      <w:lvlJc w:val="left"/>
      <w:pPr>
        <w:tabs>
          <w:tab w:val="num" w:pos="4200"/>
        </w:tabs>
        <w:ind w:left="4200" w:hanging="420"/>
      </w:pPr>
    </w:lvl>
    <w:lvl w:ilvl="7" w:tplc="04090017">
      <w:start w:val="1"/>
      <w:numFmt w:val="aiueoFullWidth"/>
      <w:lvlText w:val="(%8)"/>
      <w:lvlJc w:val="left"/>
      <w:pPr>
        <w:tabs>
          <w:tab w:val="num" w:pos="4620"/>
        </w:tabs>
        <w:ind w:left="4620" w:hanging="420"/>
      </w:pPr>
    </w:lvl>
    <w:lvl w:ilvl="8" w:tplc="04090011">
      <w:start w:val="1"/>
      <w:numFmt w:val="decimalEnclosedCircle"/>
      <w:lvlText w:val="%9"/>
      <w:lvlJc w:val="left"/>
      <w:pPr>
        <w:tabs>
          <w:tab w:val="num" w:pos="5040"/>
        </w:tabs>
        <w:ind w:left="5040" w:hanging="420"/>
      </w:pPr>
    </w:lvl>
  </w:abstractNum>
  <w:abstractNum w:abstractNumId="14">
    <w:nsid w:val="52C34F0D"/>
    <w:multiLevelType w:val="hybridMultilevel"/>
    <w:tmpl w:val="9C46BE3E"/>
    <w:lvl w:ilvl="0" w:tplc="04090001">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15">
    <w:nsid w:val="5A9D7BEA"/>
    <w:multiLevelType w:val="hybridMultilevel"/>
    <w:tmpl w:val="10C84A86"/>
    <w:lvl w:ilvl="0" w:tplc="04090001">
      <w:start w:val="1"/>
      <w:numFmt w:val="bullet"/>
      <w:lvlText w:val=""/>
      <w:lvlJc w:val="left"/>
      <w:pPr>
        <w:ind w:left="1470" w:hanging="420"/>
      </w:pPr>
      <w:rPr>
        <w:rFonts w:ascii="Wingdings" w:hAnsi="Wingdings" w:hint="default"/>
      </w:rPr>
    </w:lvl>
    <w:lvl w:ilvl="1" w:tplc="0409000B" w:tentative="1">
      <w:start w:val="1"/>
      <w:numFmt w:val="bullet"/>
      <w:lvlText w:val=""/>
      <w:lvlJc w:val="left"/>
      <w:pPr>
        <w:ind w:left="1890" w:hanging="420"/>
      </w:pPr>
      <w:rPr>
        <w:rFonts w:ascii="Wingdings" w:hAnsi="Wingdings" w:hint="default"/>
      </w:rPr>
    </w:lvl>
    <w:lvl w:ilvl="2" w:tplc="0409000D" w:tentative="1">
      <w:start w:val="1"/>
      <w:numFmt w:val="bullet"/>
      <w:lvlText w:val=""/>
      <w:lvlJc w:val="left"/>
      <w:pPr>
        <w:ind w:left="2310" w:hanging="420"/>
      </w:pPr>
      <w:rPr>
        <w:rFonts w:ascii="Wingdings" w:hAnsi="Wingdings" w:hint="default"/>
      </w:rPr>
    </w:lvl>
    <w:lvl w:ilvl="3" w:tplc="04090001" w:tentative="1">
      <w:start w:val="1"/>
      <w:numFmt w:val="bullet"/>
      <w:lvlText w:val=""/>
      <w:lvlJc w:val="left"/>
      <w:pPr>
        <w:ind w:left="2730" w:hanging="420"/>
      </w:pPr>
      <w:rPr>
        <w:rFonts w:ascii="Wingdings" w:hAnsi="Wingdings" w:hint="default"/>
      </w:rPr>
    </w:lvl>
    <w:lvl w:ilvl="4" w:tplc="0409000B" w:tentative="1">
      <w:start w:val="1"/>
      <w:numFmt w:val="bullet"/>
      <w:lvlText w:val=""/>
      <w:lvlJc w:val="left"/>
      <w:pPr>
        <w:ind w:left="3150" w:hanging="420"/>
      </w:pPr>
      <w:rPr>
        <w:rFonts w:ascii="Wingdings" w:hAnsi="Wingdings" w:hint="default"/>
      </w:rPr>
    </w:lvl>
    <w:lvl w:ilvl="5" w:tplc="0409000D" w:tentative="1">
      <w:start w:val="1"/>
      <w:numFmt w:val="bullet"/>
      <w:lvlText w:val=""/>
      <w:lvlJc w:val="left"/>
      <w:pPr>
        <w:ind w:left="3570" w:hanging="420"/>
      </w:pPr>
      <w:rPr>
        <w:rFonts w:ascii="Wingdings" w:hAnsi="Wingdings" w:hint="default"/>
      </w:rPr>
    </w:lvl>
    <w:lvl w:ilvl="6" w:tplc="04090001" w:tentative="1">
      <w:start w:val="1"/>
      <w:numFmt w:val="bullet"/>
      <w:lvlText w:val=""/>
      <w:lvlJc w:val="left"/>
      <w:pPr>
        <w:ind w:left="3990" w:hanging="420"/>
      </w:pPr>
      <w:rPr>
        <w:rFonts w:ascii="Wingdings" w:hAnsi="Wingdings" w:hint="default"/>
      </w:rPr>
    </w:lvl>
    <w:lvl w:ilvl="7" w:tplc="0409000B" w:tentative="1">
      <w:start w:val="1"/>
      <w:numFmt w:val="bullet"/>
      <w:lvlText w:val=""/>
      <w:lvlJc w:val="left"/>
      <w:pPr>
        <w:ind w:left="4410" w:hanging="420"/>
      </w:pPr>
      <w:rPr>
        <w:rFonts w:ascii="Wingdings" w:hAnsi="Wingdings" w:hint="default"/>
      </w:rPr>
    </w:lvl>
    <w:lvl w:ilvl="8" w:tplc="0409000D" w:tentative="1">
      <w:start w:val="1"/>
      <w:numFmt w:val="bullet"/>
      <w:lvlText w:val=""/>
      <w:lvlJc w:val="left"/>
      <w:pPr>
        <w:ind w:left="4830" w:hanging="420"/>
      </w:pPr>
      <w:rPr>
        <w:rFonts w:ascii="Wingdings" w:hAnsi="Wingdings" w:hint="default"/>
      </w:rPr>
    </w:lvl>
  </w:abstractNum>
  <w:abstractNum w:abstractNumId="16">
    <w:nsid w:val="5CD17728"/>
    <w:multiLevelType w:val="hybridMultilevel"/>
    <w:tmpl w:val="09043488"/>
    <w:lvl w:ilvl="0" w:tplc="04090001">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17">
    <w:nsid w:val="5EAC3396"/>
    <w:multiLevelType w:val="hybridMultilevel"/>
    <w:tmpl w:val="FCF04DAA"/>
    <w:lvl w:ilvl="0" w:tplc="68D64172">
      <w:numFmt w:val="bullet"/>
      <w:lvlText w:val="※"/>
      <w:lvlJc w:val="left"/>
      <w:pPr>
        <w:ind w:left="1200" w:hanging="360"/>
      </w:pPr>
      <w:rPr>
        <w:rFonts w:ascii="メイリオ" w:eastAsia="メイリオ" w:hAnsi="メイリオ" w:cs="メイリオ" w:hint="eastAsia"/>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18">
    <w:nsid w:val="62B05449"/>
    <w:multiLevelType w:val="hybridMultilevel"/>
    <w:tmpl w:val="71CAD350"/>
    <w:lvl w:ilvl="0" w:tplc="04090001">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19">
    <w:nsid w:val="6AE77251"/>
    <w:multiLevelType w:val="multilevel"/>
    <w:tmpl w:val="A19A1690"/>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nsid w:val="6BA453EC"/>
    <w:multiLevelType w:val="multilevel"/>
    <w:tmpl w:val="937EADB4"/>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nsid w:val="6FB074A8"/>
    <w:multiLevelType w:val="hybridMultilevel"/>
    <w:tmpl w:val="159E8D98"/>
    <w:lvl w:ilvl="0" w:tplc="09EE31A6">
      <w:start w:val="1"/>
      <w:numFmt w:val="decimalEnclosedCircle"/>
      <w:lvlText w:val="%1"/>
      <w:lvlJc w:val="left"/>
      <w:pPr>
        <w:ind w:left="1200" w:hanging="360"/>
      </w:pPr>
      <w:rPr>
        <w:rFonts w:hint="eastAsia"/>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22">
    <w:nsid w:val="7AFA1C78"/>
    <w:multiLevelType w:val="hybridMultilevel"/>
    <w:tmpl w:val="BC42D3CE"/>
    <w:lvl w:ilvl="0" w:tplc="04090001">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23">
    <w:nsid w:val="7C9D5897"/>
    <w:multiLevelType w:val="hybridMultilevel"/>
    <w:tmpl w:val="A68E23A8"/>
    <w:lvl w:ilvl="0" w:tplc="04090001">
      <w:start w:val="1"/>
      <w:numFmt w:val="bullet"/>
      <w:lvlText w:val=""/>
      <w:lvlJc w:val="left"/>
      <w:pPr>
        <w:ind w:left="1470" w:hanging="420"/>
      </w:pPr>
      <w:rPr>
        <w:rFonts w:ascii="Wingdings" w:hAnsi="Wingdings" w:hint="default"/>
      </w:rPr>
    </w:lvl>
    <w:lvl w:ilvl="1" w:tplc="0409000B" w:tentative="1">
      <w:start w:val="1"/>
      <w:numFmt w:val="bullet"/>
      <w:lvlText w:val=""/>
      <w:lvlJc w:val="left"/>
      <w:pPr>
        <w:ind w:left="1890" w:hanging="420"/>
      </w:pPr>
      <w:rPr>
        <w:rFonts w:ascii="Wingdings" w:hAnsi="Wingdings" w:hint="default"/>
      </w:rPr>
    </w:lvl>
    <w:lvl w:ilvl="2" w:tplc="0409000D" w:tentative="1">
      <w:start w:val="1"/>
      <w:numFmt w:val="bullet"/>
      <w:lvlText w:val=""/>
      <w:lvlJc w:val="left"/>
      <w:pPr>
        <w:ind w:left="2310" w:hanging="420"/>
      </w:pPr>
      <w:rPr>
        <w:rFonts w:ascii="Wingdings" w:hAnsi="Wingdings" w:hint="default"/>
      </w:rPr>
    </w:lvl>
    <w:lvl w:ilvl="3" w:tplc="04090001" w:tentative="1">
      <w:start w:val="1"/>
      <w:numFmt w:val="bullet"/>
      <w:lvlText w:val=""/>
      <w:lvlJc w:val="left"/>
      <w:pPr>
        <w:ind w:left="2730" w:hanging="420"/>
      </w:pPr>
      <w:rPr>
        <w:rFonts w:ascii="Wingdings" w:hAnsi="Wingdings" w:hint="default"/>
      </w:rPr>
    </w:lvl>
    <w:lvl w:ilvl="4" w:tplc="0409000B" w:tentative="1">
      <w:start w:val="1"/>
      <w:numFmt w:val="bullet"/>
      <w:lvlText w:val=""/>
      <w:lvlJc w:val="left"/>
      <w:pPr>
        <w:ind w:left="3150" w:hanging="420"/>
      </w:pPr>
      <w:rPr>
        <w:rFonts w:ascii="Wingdings" w:hAnsi="Wingdings" w:hint="default"/>
      </w:rPr>
    </w:lvl>
    <w:lvl w:ilvl="5" w:tplc="0409000D" w:tentative="1">
      <w:start w:val="1"/>
      <w:numFmt w:val="bullet"/>
      <w:lvlText w:val=""/>
      <w:lvlJc w:val="left"/>
      <w:pPr>
        <w:ind w:left="3570" w:hanging="420"/>
      </w:pPr>
      <w:rPr>
        <w:rFonts w:ascii="Wingdings" w:hAnsi="Wingdings" w:hint="default"/>
      </w:rPr>
    </w:lvl>
    <w:lvl w:ilvl="6" w:tplc="04090001" w:tentative="1">
      <w:start w:val="1"/>
      <w:numFmt w:val="bullet"/>
      <w:lvlText w:val=""/>
      <w:lvlJc w:val="left"/>
      <w:pPr>
        <w:ind w:left="3990" w:hanging="420"/>
      </w:pPr>
      <w:rPr>
        <w:rFonts w:ascii="Wingdings" w:hAnsi="Wingdings" w:hint="default"/>
      </w:rPr>
    </w:lvl>
    <w:lvl w:ilvl="7" w:tplc="0409000B" w:tentative="1">
      <w:start w:val="1"/>
      <w:numFmt w:val="bullet"/>
      <w:lvlText w:val=""/>
      <w:lvlJc w:val="left"/>
      <w:pPr>
        <w:ind w:left="4410" w:hanging="420"/>
      </w:pPr>
      <w:rPr>
        <w:rFonts w:ascii="Wingdings" w:hAnsi="Wingdings" w:hint="default"/>
      </w:rPr>
    </w:lvl>
    <w:lvl w:ilvl="8" w:tplc="0409000D" w:tentative="1">
      <w:start w:val="1"/>
      <w:numFmt w:val="bullet"/>
      <w:lvlText w:val=""/>
      <w:lvlJc w:val="left"/>
      <w:pPr>
        <w:ind w:left="4830" w:hanging="420"/>
      </w:pPr>
      <w:rPr>
        <w:rFonts w:ascii="Wingdings" w:hAnsi="Wingdings" w:hint="default"/>
      </w:rPr>
    </w:lvl>
  </w:abstractNum>
  <w:abstractNum w:abstractNumId="24">
    <w:nsid w:val="7F46661C"/>
    <w:multiLevelType w:val="hybridMultilevel"/>
    <w:tmpl w:val="C2F025DA"/>
    <w:lvl w:ilvl="0" w:tplc="90D607FC">
      <w:numFmt w:val="bullet"/>
      <w:lvlText w:val="※"/>
      <w:lvlJc w:val="left"/>
      <w:pPr>
        <w:ind w:left="1200" w:hanging="360"/>
      </w:pPr>
      <w:rPr>
        <w:rFonts w:ascii="メイリオ" w:eastAsia="メイリオ" w:hAnsi="メイリオ" w:cs="メイリオ" w:hint="eastAsia"/>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num w:numId="1">
    <w:abstractNumId w:val="20"/>
  </w:num>
  <w:num w:numId="2">
    <w:abstractNumId w:val="19"/>
  </w:num>
  <w:num w:numId="3">
    <w:abstractNumId w:val="1"/>
  </w:num>
  <w:num w:numId="4">
    <w:abstractNumId w:val="3"/>
  </w:num>
  <w:num w:numId="5">
    <w:abstractNumId w:val="3"/>
    <w:lvlOverride w:ilvl="0">
      <w:lvl w:ilvl="0">
        <w:start w:val="1"/>
        <w:numFmt w:val="decimal"/>
        <w:lvlText w:val="%1"/>
        <w:lvlJc w:val="left"/>
        <w:pPr>
          <w:ind w:left="425" w:hanging="425"/>
        </w:pPr>
        <w:rPr>
          <w:rFonts w:hint="eastAsia"/>
        </w:rPr>
      </w:lvl>
    </w:lvlOverride>
    <w:lvlOverride w:ilvl="1">
      <w:lvl w:ilvl="1">
        <w:start w:val="1"/>
        <w:numFmt w:val="decimal"/>
        <w:lvlText w:val="%1.%2"/>
        <w:lvlJc w:val="left"/>
        <w:pPr>
          <w:ind w:left="992" w:hanging="567"/>
        </w:pPr>
        <w:rPr>
          <w:rFonts w:hint="eastAsia"/>
        </w:rPr>
      </w:lvl>
    </w:lvlOverride>
    <w:lvlOverride w:ilvl="2">
      <w:lvl w:ilvl="2">
        <w:start w:val="1"/>
        <w:numFmt w:val="decimal"/>
        <w:lvlText w:val="(%3)"/>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6">
    <w:abstractNumId w:val="2"/>
  </w:num>
  <w:num w:numId="7">
    <w:abstractNumId w:val="7"/>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8"/>
  </w:num>
  <w:num w:numId="13">
    <w:abstractNumId w:val="6"/>
  </w:num>
  <w:num w:numId="14">
    <w:abstractNumId w:val="10"/>
  </w:num>
  <w:num w:numId="15">
    <w:abstractNumId w:val="5"/>
  </w:num>
  <w:num w:numId="16">
    <w:abstractNumId w:val="8"/>
  </w:num>
  <w:num w:numId="17">
    <w:abstractNumId w:val="17"/>
  </w:num>
  <w:num w:numId="18">
    <w:abstractNumId w:val="24"/>
  </w:num>
  <w:num w:numId="19">
    <w:abstractNumId w:val="12"/>
  </w:num>
  <w:num w:numId="20">
    <w:abstractNumId w:val="21"/>
  </w:num>
  <w:num w:numId="21">
    <w:abstractNumId w:val="9"/>
  </w:num>
  <w:num w:numId="22">
    <w:abstractNumId w:val="22"/>
  </w:num>
  <w:num w:numId="23">
    <w:abstractNumId w:val="16"/>
  </w:num>
  <w:num w:numId="24">
    <w:abstractNumId w:val="23"/>
  </w:num>
  <w:num w:numId="25">
    <w:abstractNumId w:val="11"/>
  </w:num>
  <w:num w:numId="26">
    <w:abstractNumId w:val="0"/>
  </w:num>
  <w:num w:numId="27">
    <w:abstractNumId w:val="13"/>
  </w:num>
  <w:num w:numId="28">
    <w:abstractNumId w:val="14"/>
  </w:num>
  <w:num w:numId="2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bordersDoNotSurroundHeader/>
  <w:bordersDoNotSurroundFooter/>
  <w:proofState w:grammar="dirty"/>
  <w:attachedTemplate r:id="rId1"/>
  <w:stylePaneFormatFilter w:val="1024"/>
  <w:styleLockTheme/>
  <w:styleLockQFSet/>
  <w:defaultTabStop w:val="105"/>
  <w:drawingGridHorizontalSpacing w:val="105"/>
  <w:displayHorizontalDrawingGridEvery w:val="0"/>
  <w:displayVerticalDrawingGridEvery w:val="2"/>
  <w:characterSpacingControl w:val="compressPunctuation"/>
  <w:hdrShapeDefaults>
    <o:shapedefaults v:ext="edit" spidmax="144386" style="mso-position-horizontal-relative:margin;v-text-anchor:middle" fill="f" fillcolor="white" strokecolor="none [1305]">
      <v:fill color="white" on="f"/>
      <v:stroke color="none [1305]" weight="6.5pt"/>
      <v:textbox inset="5.85pt,.7pt,5.85pt,.7pt"/>
      <o:colormenu v:ext="edit" fillcolor="none [3213]" strokecolor="none [2408]"/>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695846"/>
    <w:rsid w:val="000000CC"/>
    <w:rsid w:val="00000B41"/>
    <w:rsid w:val="00000FD5"/>
    <w:rsid w:val="00001382"/>
    <w:rsid w:val="00002C3C"/>
    <w:rsid w:val="00003EFF"/>
    <w:rsid w:val="00004345"/>
    <w:rsid w:val="00005D3C"/>
    <w:rsid w:val="0000683E"/>
    <w:rsid w:val="000069B3"/>
    <w:rsid w:val="00007AB4"/>
    <w:rsid w:val="000102E8"/>
    <w:rsid w:val="00010547"/>
    <w:rsid w:val="000106A5"/>
    <w:rsid w:val="0001197E"/>
    <w:rsid w:val="000120AE"/>
    <w:rsid w:val="00012902"/>
    <w:rsid w:val="000133E7"/>
    <w:rsid w:val="00014BB2"/>
    <w:rsid w:val="000164AA"/>
    <w:rsid w:val="0001669C"/>
    <w:rsid w:val="000170EE"/>
    <w:rsid w:val="00017A3C"/>
    <w:rsid w:val="0002034A"/>
    <w:rsid w:val="00022734"/>
    <w:rsid w:val="00022B8B"/>
    <w:rsid w:val="00022D83"/>
    <w:rsid w:val="00023301"/>
    <w:rsid w:val="000238E6"/>
    <w:rsid w:val="00023ED9"/>
    <w:rsid w:val="00024659"/>
    <w:rsid w:val="00024FCB"/>
    <w:rsid w:val="00025BEC"/>
    <w:rsid w:val="00025F67"/>
    <w:rsid w:val="00025FA3"/>
    <w:rsid w:val="000268FF"/>
    <w:rsid w:val="00026A63"/>
    <w:rsid w:val="00026BAC"/>
    <w:rsid w:val="0002780B"/>
    <w:rsid w:val="00027969"/>
    <w:rsid w:val="00027A99"/>
    <w:rsid w:val="0003095D"/>
    <w:rsid w:val="00030ABC"/>
    <w:rsid w:val="00031204"/>
    <w:rsid w:val="0003171B"/>
    <w:rsid w:val="000334FA"/>
    <w:rsid w:val="00033875"/>
    <w:rsid w:val="0003492B"/>
    <w:rsid w:val="0003621F"/>
    <w:rsid w:val="000368EA"/>
    <w:rsid w:val="00037D91"/>
    <w:rsid w:val="00040060"/>
    <w:rsid w:val="0004028C"/>
    <w:rsid w:val="00042B2C"/>
    <w:rsid w:val="000432B3"/>
    <w:rsid w:val="00044117"/>
    <w:rsid w:val="000443B3"/>
    <w:rsid w:val="000443ED"/>
    <w:rsid w:val="00046948"/>
    <w:rsid w:val="000472D8"/>
    <w:rsid w:val="0004785D"/>
    <w:rsid w:val="00050338"/>
    <w:rsid w:val="00050926"/>
    <w:rsid w:val="000509F4"/>
    <w:rsid w:val="000517CB"/>
    <w:rsid w:val="00051947"/>
    <w:rsid w:val="00051BE3"/>
    <w:rsid w:val="00052369"/>
    <w:rsid w:val="0005325D"/>
    <w:rsid w:val="00053EBA"/>
    <w:rsid w:val="00054A5D"/>
    <w:rsid w:val="00054D94"/>
    <w:rsid w:val="00055145"/>
    <w:rsid w:val="000554CA"/>
    <w:rsid w:val="0005638E"/>
    <w:rsid w:val="00057632"/>
    <w:rsid w:val="0006026D"/>
    <w:rsid w:val="00060521"/>
    <w:rsid w:val="0006070E"/>
    <w:rsid w:val="000608A6"/>
    <w:rsid w:val="00060B41"/>
    <w:rsid w:val="00061CA6"/>
    <w:rsid w:val="0006205E"/>
    <w:rsid w:val="00062147"/>
    <w:rsid w:val="000630CA"/>
    <w:rsid w:val="000633B0"/>
    <w:rsid w:val="00064A83"/>
    <w:rsid w:val="00065165"/>
    <w:rsid w:val="00065277"/>
    <w:rsid w:val="00065B3E"/>
    <w:rsid w:val="00066A85"/>
    <w:rsid w:val="00071086"/>
    <w:rsid w:val="00071131"/>
    <w:rsid w:val="000712C2"/>
    <w:rsid w:val="00071B95"/>
    <w:rsid w:val="00072CEB"/>
    <w:rsid w:val="0007317D"/>
    <w:rsid w:val="00074038"/>
    <w:rsid w:val="000748CB"/>
    <w:rsid w:val="000751DC"/>
    <w:rsid w:val="00075FC6"/>
    <w:rsid w:val="00077229"/>
    <w:rsid w:val="00081846"/>
    <w:rsid w:val="00082A1B"/>
    <w:rsid w:val="00082AE8"/>
    <w:rsid w:val="00083346"/>
    <w:rsid w:val="000835C0"/>
    <w:rsid w:val="00084773"/>
    <w:rsid w:val="00084855"/>
    <w:rsid w:val="00085247"/>
    <w:rsid w:val="00085526"/>
    <w:rsid w:val="000861E9"/>
    <w:rsid w:val="0008696E"/>
    <w:rsid w:val="000871B0"/>
    <w:rsid w:val="0008789A"/>
    <w:rsid w:val="00087DDC"/>
    <w:rsid w:val="000900F6"/>
    <w:rsid w:val="00090513"/>
    <w:rsid w:val="000907B3"/>
    <w:rsid w:val="00090803"/>
    <w:rsid w:val="00090B9F"/>
    <w:rsid w:val="0009238C"/>
    <w:rsid w:val="00092955"/>
    <w:rsid w:val="00092BE3"/>
    <w:rsid w:val="00092D7E"/>
    <w:rsid w:val="00092D82"/>
    <w:rsid w:val="00094CED"/>
    <w:rsid w:val="000964E4"/>
    <w:rsid w:val="00097260"/>
    <w:rsid w:val="000978FD"/>
    <w:rsid w:val="000A03D3"/>
    <w:rsid w:val="000A1BDA"/>
    <w:rsid w:val="000A2139"/>
    <w:rsid w:val="000A2193"/>
    <w:rsid w:val="000A2230"/>
    <w:rsid w:val="000A22DF"/>
    <w:rsid w:val="000A2A3E"/>
    <w:rsid w:val="000A2AE1"/>
    <w:rsid w:val="000A39CC"/>
    <w:rsid w:val="000A3B75"/>
    <w:rsid w:val="000A59D2"/>
    <w:rsid w:val="000A6234"/>
    <w:rsid w:val="000A69E1"/>
    <w:rsid w:val="000A6F52"/>
    <w:rsid w:val="000A7A49"/>
    <w:rsid w:val="000B053C"/>
    <w:rsid w:val="000B2111"/>
    <w:rsid w:val="000B22E1"/>
    <w:rsid w:val="000B2430"/>
    <w:rsid w:val="000B25D1"/>
    <w:rsid w:val="000B288F"/>
    <w:rsid w:val="000B2D54"/>
    <w:rsid w:val="000B3E5F"/>
    <w:rsid w:val="000B4508"/>
    <w:rsid w:val="000B5628"/>
    <w:rsid w:val="000B7935"/>
    <w:rsid w:val="000B7AE7"/>
    <w:rsid w:val="000B7DE5"/>
    <w:rsid w:val="000B7E49"/>
    <w:rsid w:val="000C0223"/>
    <w:rsid w:val="000C0630"/>
    <w:rsid w:val="000C0A21"/>
    <w:rsid w:val="000C2B1D"/>
    <w:rsid w:val="000C2BB3"/>
    <w:rsid w:val="000C331E"/>
    <w:rsid w:val="000C33BF"/>
    <w:rsid w:val="000C363F"/>
    <w:rsid w:val="000C411B"/>
    <w:rsid w:val="000C62C6"/>
    <w:rsid w:val="000C6DA4"/>
    <w:rsid w:val="000C704D"/>
    <w:rsid w:val="000C7095"/>
    <w:rsid w:val="000C71FC"/>
    <w:rsid w:val="000D0CDF"/>
    <w:rsid w:val="000D11B4"/>
    <w:rsid w:val="000D12DE"/>
    <w:rsid w:val="000D1B61"/>
    <w:rsid w:val="000D2D9C"/>
    <w:rsid w:val="000D3889"/>
    <w:rsid w:val="000D4832"/>
    <w:rsid w:val="000D4A65"/>
    <w:rsid w:val="000D54AD"/>
    <w:rsid w:val="000D599B"/>
    <w:rsid w:val="000D621F"/>
    <w:rsid w:val="000D6ECB"/>
    <w:rsid w:val="000E05EC"/>
    <w:rsid w:val="000E0E5C"/>
    <w:rsid w:val="000E1DAF"/>
    <w:rsid w:val="000E247D"/>
    <w:rsid w:val="000E2AE6"/>
    <w:rsid w:val="000E2B40"/>
    <w:rsid w:val="000E368B"/>
    <w:rsid w:val="000E4391"/>
    <w:rsid w:val="000E4911"/>
    <w:rsid w:val="000E4D04"/>
    <w:rsid w:val="000E567E"/>
    <w:rsid w:val="000E58EE"/>
    <w:rsid w:val="000E6BD1"/>
    <w:rsid w:val="000E6D97"/>
    <w:rsid w:val="000F0191"/>
    <w:rsid w:val="000F0FB4"/>
    <w:rsid w:val="000F21FB"/>
    <w:rsid w:val="000F37BA"/>
    <w:rsid w:val="000F39FF"/>
    <w:rsid w:val="000F4763"/>
    <w:rsid w:val="000F50B7"/>
    <w:rsid w:val="000F526E"/>
    <w:rsid w:val="000F6AB6"/>
    <w:rsid w:val="000F6B1E"/>
    <w:rsid w:val="000F7C71"/>
    <w:rsid w:val="000F7FBC"/>
    <w:rsid w:val="0010181A"/>
    <w:rsid w:val="00101E81"/>
    <w:rsid w:val="00101EE7"/>
    <w:rsid w:val="001024D3"/>
    <w:rsid w:val="001028B1"/>
    <w:rsid w:val="00102A88"/>
    <w:rsid w:val="0010340C"/>
    <w:rsid w:val="00104B5E"/>
    <w:rsid w:val="0010751F"/>
    <w:rsid w:val="001106E5"/>
    <w:rsid w:val="00110AB1"/>
    <w:rsid w:val="00110BF1"/>
    <w:rsid w:val="00110DEE"/>
    <w:rsid w:val="00111094"/>
    <w:rsid w:val="00112865"/>
    <w:rsid w:val="00112C7E"/>
    <w:rsid w:val="001131B6"/>
    <w:rsid w:val="001132AC"/>
    <w:rsid w:val="00113322"/>
    <w:rsid w:val="00113BDE"/>
    <w:rsid w:val="001145E2"/>
    <w:rsid w:val="00114DC7"/>
    <w:rsid w:val="0011547E"/>
    <w:rsid w:val="00115AEC"/>
    <w:rsid w:val="0011609E"/>
    <w:rsid w:val="00116C26"/>
    <w:rsid w:val="00116F93"/>
    <w:rsid w:val="0011791F"/>
    <w:rsid w:val="00117973"/>
    <w:rsid w:val="00117BA3"/>
    <w:rsid w:val="00120ACB"/>
    <w:rsid w:val="00121120"/>
    <w:rsid w:val="00121386"/>
    <w:rsid w:val="00121AD0"/>
    <w:rsid w:val="00121D43"/>
    <w:rsid w:val="001223D3"/>
    <w:rsid w:val="0012386D"/>
    <w:rsid w:val="00124A13"/>
    <w:rsid w:val="0012508F"/>
    <w:rsid w:val="00126136"/>
    <w:rsid w:val="001269ED"/>
    <w:rsid w:val="00127745"/>
    <w:rsid w:val="00127CD9"/>
    <w:rsid w:val="00127EDD"/>
    <w:rsid w:val="00130845"/>
    <w:rsid w:val="00132140"/>
    <w:rsid w:val="00133BBD"/>
    <w:rsid w:val="00134A19"/>
    <w:rsid w:val="00134EFF"/>
    <w:rsid w:val="00135CCB"/>
    <w:rsid w:val="001361FC"/>
    <w:rsid w:val="00136827"/>
    <w:rsid w:val="00136AF8"/>
    <w:rsid w:val="00136BA2"/>
    <w:rsid w:val="00136CCA"/>
    <w:rsid w:val="00137053"/>
    <w:rsid w:val="001373D3"/>
    <w:rsid w:val="00137F21"/>
    <w:rsid w:val="001408FB"/>
    <w:rsid w:val="00140A2A"/>
    <w:rsid w:val="00141EC2"/>
    <w:rsid w:val="00141FF2"/>
    <w:rsid w:val="001424E3"/>
    <w:rsid w:val="00144022"/>
    <w:rsid w:val="00144E7F"/>
    <w:rsid w:val="00144F2D"/>
    <w:rsid w:val="0014772E"/>
    <w:rsid w:val="0015153A"/>
    <w:rsid w:val="00151BD7"/>
    <w:rsid w:val="00151E7D"/>
    <w:rsid w:val="001522F3"/>
    <w:rsid w:val="00152371"/>
    <w:rsid w:val="001523D1"/>
    <w:rsid w:val="00153BB9"/>
    <w:rsid w:val="00153F8E"/>
    <w:rsid w:val="0015599F"/>
    <w:rsid w:val="00155D2A"/>
    <w:rsid w:val="001562BF"/>
    <w:rsid w:val="00156723"/>
    <w:rsid w:val="00157020"/>
    <w:rsid w:val="0015746F"/>
    <w:rsid w:val="001606B9"/>
    <w:rsid w:val="001617C8"/>
    <w:rsid w:val="0016202C"/>
    <w:rsid w:val="0016243F"/>
    <w:rsid w:val="001628E9"/>
    <w:rsid w:val="001630A1"/>
    <w:rsid w:val="001635AA"/>
    <w:rsid w:val="001635AF"/>
    <w:rsid w:val="00163778"/>
    <w:rsid w:val="00163ECD"/>
    <w:rsid w:val="00164096"/>
    <w:rsid w:val="00164199"/>
    <w:rsid w:val="0016520D"/>
    <w:rsid w:val="00165F2A"/>
    <w:rsid w:val="001666A1"/>
    <w:rsid w:val="0016713E"/>
    <w:rsid w:val="0016726A"/>
    <w:rsid w:val="0016738D"/>
    <w:rsid w:val="00167F88"/>
    <w:rsid w:val="00170247"/>
    <w:rsid w:val="00171946"/>
    <w:rsid w:val="001726CA"/>
    <w:rsid w:val="00173B5D"/>
    <w:rsid w:val="00174ECC"/>
    <w:rsid w:val="0017629E"/>
    <w:rsid w:val="00176C60"/>
    <w:rsid w:val="00180B4B"/>
    <w:rsid w:val="00180BBB"/>
    <w:rsid w:val="001820EE"/>
    <w:rsid w:val="001826DC"/>
    <w:rsid w:val="001829CE"/>
    <w:rsid w:val="00182A27"/>
    <w:rsid w:val="00182AC3"/>
    <w:rsid w:val="00183F70"/>
    <w:rsid w:val="001849E6"/>
    <w:rsid w:val="001850BC"/>
    <w:rsid w:val="00186F78"/>
    <w:rsid w:val="00187D8F"/>
    <w:rsid w:val="001905D2"/>
    <w:rsid w:val="0019083F"/>
    <w:rsid w:val="00190D2E"/>
    <w:rsid w:val="001920AB"/>
    <w:rsid w:val="00192469"/>
    <w:rsid w:val="00192471"/>
    <w:rsid w:val="00193162"/>
    <w:rsid w:val="0019343B"/>
    <w:rsid w:val="00195055"/>
    <w:rsid w:val="0019597A"/>
    <w:rsid w:val="00196594"/>
    <w:rsid w:val="0019661A"/>
    <w:rsid w:val="001971AC"/>
    <w:rsid w:val="00197614"/>
    <w:rsid w:val="00197FF7"/>
    <w:rsid w:val="001A07F7"/>
    <w:rsid w:val="001A1515"/>
    <w:rsid w:val="001A26DD"/>
    <w:rsid w:val="001A3305"/>
    <w:rsid w:val="001A36CF"/>
    <w:rsid w:val="001A4078"/>
    <w:rsid w:val="001A47C6"/>
    <w:rsid w:val="001A4C04"/>
    <w:rsid w:val="001A654C"/>
    <w:rsid w:val="001A73AC"/>
    <w:rsid w:val="001A7700"/>
    <w:rsid w:val="001A7A97"/>
    <w:rsid w:val="001B0A5B"/>
    <w:rsid w:val="001B0D21"/>
    <w:rsid w:val="001B0F77"/>
    <w:rsid w:val="001B10C1"/>
    <w:rsid w:val="001B357F"/>
    <w:rsid w:val="001B3948"/>
    <w:rsid w:val="001B537D"/>
    <w:rsid w:val="001B5EF2"/>
    <w:rsid w:val="001B62D6"/>
    <w:rsid w:val="001B7F2F"/>
    <w:rsid w:val="001C0433"/>
    <w:rsid w:val="001C0740"/>
    <w:rsid w:val="001C1A41"/>
    <w:rsid w:val="001C2121"/>
    <w:rsid w:val="001C2657"/>
    <w:rsid w:val="001C2721"/>
    <w:rsid w:val="001C3A96"/>
    <w:rsid w:val="001C3BD8"/>
    <w:rsid w:val="001C49C0"/>
    <w:rsid w:val="001C5C18"/>
    <w:rsid w:val="001C6863"/>
    <w:rsid w:val="001C6C8E"/>
    <w:rsid w:val="001C6CC8"/>
    <w:rsid w:val="001C7478"/>
    <w:rsid w:val="001D0A85"/>
    <w:rsid w:val="001D1625"/>
    <w:rsid w:val="001D1B45"/>
    <w:rsid w:val="001D2F2D"/>
    <w:rsid w:val="001D4453"/>
    <w:rsid w:val="001D4CF6"/>
    <w:rsid w:val="001D4D7E"/>
    <w:rsid w:val="001D5090"/>
    <w:rsid w:val="001D51ED"/>
    <w:rsid w:val="001D6032"/>
    <w:rsid w:val="001D6C05"/>
    <w:rsid w:val="001D72B4"/>
    <w:rsid w:val="001D77AD"/>
    <w:rsid w:val="001D7EB5"/>
    <w:rsid w:val="001E0386"/>
    <w:rsid w:val="001E194F"/>
    <w:rsid w:val="001E1BD4"/>
    <w:rsid w:val="001E2213"/>
    <w:rsid w:val="001E2303"/>
    <w:rsid w:val="001E309D"/>
    <w:rsid w:val="001E4151"/>
    <w:rsid w:val="001E43DF"/>
    <w:rsid w:val="001E64FE"/>
    <w:rsid w:val="001E655A"/>
    <w:rsid w:val="001E6A4B"/>
    <w:rsid w:val="001E739B"/>
    <w:rsid w:val="001E7D34"/>
    <w:rsid w:val="001F190E"/>
    <w:rsid w:val="001F1986"/>
    <w:rsid w:val="001F25AC"/>
    <w:rsid w:val="001F4070"/>
    <w:rsid w:val="001F5657"/>
    <w:rsid w:val="001F5CBD"/>
    <w:rsid w:val="001F647C"/>
    <w:rsid w:val="001F69BF"/>
    <w:rsid w:val="001F6BD6"/>
    <w:rsid w:val="002003CA"/>
    <w:rsid w:val="0020040E"/>
    <w:rsid w:val="00200EC2"/>
    <w:rsid w:val="002015D9"/>
    <w:rsid w:val="00202870"/>
    <w:rsid w:val="00202A93"/>
    <w:rsid w:val="00203BFD"/>
    <w:rsid w:val="0020431C"/>
    <w:rsid w:val="0020479F"/>
    <w:rsid w:val="002047F9"/>
    <w:rsid w:val="00205339"/>
    <w:rsid w:val="00205A42"/>
    <w:rsid w:val="00205CD7"/>
    <w:rsid w:val="0020656E"/>
    <w:rsid w:val="002065A0"/>
    <w:rsid w:val="00206D66"/>
    <w:rsid w:val="00206E06"/>
    <w:rsid w:val="002078C6"/>
    <w:rsid w:val="002105F9"/>
    <w:rsid w:val="00210CEA"/>
    <w:rsid w:val="00211196"/>
    <w:rsid w:val="00211AC3"/>
    <w:rsid w:val="00211FF4"/>
    <w:rsid w:val="00212805"/>
    <w:rsid w:val="00212BB3"/>
    <w:rsid w:val="002132EB"/>
    <w:rsid w:val="0021390C"/>
    <w:rsid w:val="00213F37"/>
    <w:rsid w:val="00214012"/>
    <w:rsid w:val="00214BF2"/>
    <w:rsid w:val="002154B3"/>
    <w:rsid w:val="002154CE"/>
    <w:rsid w:val="00216A1E"/>
    <w:rsid w:val="00217CD8"/>
    <w:rsid w:val="00220B49"/>
    <w:rsid w:val="00221B65"/>
    <w:rsid w:val="0022269F"/>
    <w:rsid w:val="00223188"/>
    <w:rsid w:val="00223B10"/>
    <w:rsid w:val="00224D2F"/>
    <w:rsid w:val="00227C70"/>
    <w:rsid w:val="002313E0"/>
    <w:rsid w:val="00231794"/>
    <w:rsid w:val="00232386"/>
    <w:rsid w:val="0023238A"/>
    <w:rsid w:val="002326D7"/>
    <w:rsid w:val="00232C4F"/>
    <w:rsid w:val="002330C9"/>
    <w:rsid w:val="00234CD5"/>
    <w:rsid w:val="002355BA"/>
    <w:rsid w:val="0023588F"/>
    <w:rsid w:val="00235C0E"/>
    <w:rsid w:val="0023631D"/>
    <w:rsid w:val="00236463"/>
    <w:rsid w:val="002365DC"/>
    <w:rsid w:val="0023689F"/>
    <w:rsid w:val="002368CB"/>
    <w:rsid w:val="00240F8D"/>
    <w:rsid w:val="00243A89"/>
    <w:rsid w:val="0024611F"/>
    <w:rsid w:val="002463AF"/>
    <w:rsid w:val="00246B9D"/>
    <w:rsid w:val="002474A4"/>
    <w:rsid w:val="0024781A"/>
    <w:rsid w:val="00247BAF"/>
    <w:rsid w:val="00250122"/>
    <w:rsid w:val="002501E2"/>
    <w:rsid w:val="00250B28"/>
    <w:rsid w:val="00250E4B"/>
    <w:rsid w:val="00250FA6"/>
    <w:rsid w:val="002514A7"/>
    <w:rsid w:val="00251B4D"/>
    <w:rsid w:val="0025266F"/>
    <w:rsid w:val="002526C3"/>
    <w:rsid w:val="002533B0"/>
    <w:rsid w:val="002537B3"/>
    <w:rsid w:val="00253902"/>
    <w:rsid w:val="00253AE4"/>
    <w:rsid w:val="00253D4E"/>
    <w:rsid w:val="0025483E"/>
    <w:rsid w:val="0025487F"/>
    <w:rsid w:val="002550CB"/>
    <w:rsid w:val="0025524C"/>
    <w:rsid w:val="00255BC2"/>
    <w:rsid w:val="00255CBC"/>
    <w:rsid w:val="00255D53"/>
    <w:rsid w:val="0025706A"/>
    <w:rsid w:val="00260539"/>
    <w:rsid w:val="00260C04"/>
    <w:rsid w:val="00261273"/>
    <w:rsid w:val="002617A2"/>
    <w:rsid w:val="0026237A"/>
    <w:rsid w:val="002623EE"/>
    <w:rsid w:val="00262757"/>
    <w:rsid w:val="00262B83"/>
    <w:rsid w:val="00262BF6"/>
    <w:rsid w:val="00263520"/>
    <w:rsid w:val="00263C00"/>
    <w:rsid w:val="002645AD"/>
    <w:rsid w:val="00266AFC"/>
    <w:rsid w:val="00266F92"/>
    <w:rsid w:val="002678C5"/>
    <w:rsid w:val="002679C4"/>
    <w:rsid w:val="002703A6"/>
    <w:rsid w:val="002716B5"/>
    <w:rsid w:val="00271724"/>
    <w:rsid w:val="002736B0"/>
    <w:rsid w:val="00273A99"/>
    <w:rsid w:val="0027462F"/>
    <w:rsid w:val="00274824"/>
    <w:rsid w:val="002757EE"/>
    <w:rsid w:val="00275FBA"/>
    <w:rsid w:val="002804DA"/>
    <w:rsid w:val="00281102"/>
    <w:rsid w:val="002812C5"/>
    <w:rsid w:val="00281801"/>
    <w:rsid w:val="00281904"/>
    <w:rsid w:val="00281DE6"/>
    <w:rsid w:val="002835B2"/>
    <w:rsid w:val="00283663"/>
    <w:rsid w:val="00283C0D"/>
    <w:rsid w:val="00284AC0"/>
    <w:rsid w:val="002866C1"/>
    <w:rsid w:val="00286FBC"/>
    <w:rsid w:val="00290787"/>
    <w:rsid w:val="00292D6D"/>
    <w:rsid w:val="00293113"/>
    <w:rsid w:val="0029337D"/>
    <w:rsid w:val="0029364E"/>
    <w:rsid w:val="0029541A"/>
    <w:rsid w:val="00296655"/>
    <w:rsid w:val="00296BB6"/>
    <w:rsid w:val="002A07D6"/>
    <w:rsid w:val="002A0D45"/>
    <w:rsid w:val="002A0DFD"/>
    <w:rsid w:val="002A2090"/>
    <w:rsid w:val="002A268B"/>
    <w:rsid w:val="002A307A"/>
    <w:rsid w:val="002A31CC"/>
    <w:rsid w:val="002A36E3"/>
    <w:rsid w:val="002A406F"/>
    <w:rsid w:val="002A40D2"/>
    <w:rsid w:val="002A4A3C"/>
    <w:rsid w:val="002A4C0A"/>
    <w:rsid w:val="002A5369"/>
    <w:rsid w:val="002A5FB9"/>
    <w:rsid w:val="002A6222"/>
    <w:rsid w:val="002A6626"/>
    <w:rsid w:val="002A67E3"/>
    <w:rsid w:val="002A7398"/>
    <w:rsid w:val="002A77D4"/>
    <w:rsid w:val="002A7CA6"/>
    <w:rsid w:val="002B0A26"/>
    <w:rsid w:val="002B10B4"/>
    <w:rsid w:val="002B14D3"/>
    <w:rsid w:val="002B21B7"/>
    <w:rsid w:val="002B419F"/>
    <w:rsid w:val="002B5C88"/>
    <w:rsid w:val="002B60E6"/>
    <w:rsid w:val="002B7682"/>
    <w:rsid w:val="002B7843"/>
    <w:rsid w:val="002B7A4E"/>
    <w:rsid w:val="002B7F30"/>
    <w:rsid w:val="002C00EA"/>
    <w:rsid w:val="002C06BC"/>
    <w:rsid w:val="002C18E0"/>
    <w:rsid w:val="002C19C4"/>
    <w:rsid w:val="002C2C56"/>
    <w:rsid w:val="002C30D6"/>
    <w:rsid w:val="002C3A2D"/>
    <w:rsid w:val="002C3AA5"/>
    <w:rsid w:val="002C3D2A"/>
    <w:rsid w:val="002C47E4"/>
    <w:rsid w:val="002C4DE9"/>
    <w:rsid w:val="002C53A2"/>
    <w:rsid w:val="002C57D1"/>
    <w:rsid w:val="002C7A6C"/>
    <w:rsid w:val="002D08FE"/>
    <w:rsid w:val="002D117C"/>
    <w:rsid w:val="002D1866"/>
    <w:rsid w:val="002D1C65"/>
    <w:rsid w:val="002D35E4"/>
    <w:rsid w:val="002D3A7D"/>
    <w:rsid w:val="002D3FBC"/>
    <w:rsid w:val="002D42F9"/>
    <w:rsid w:val="002D4B34"/>
    <w:rsid w:val="002D4DF4"/>
    <w:rsid w:val="002D4E52"/>
    <w:rsid w:val="002D56EC"/>
    <w:rsid w:val="002D71AE"/>
    <w:rsid w:val="002E14A0"/>
    <w:rsid w:val="002E19B8"/>
    <w:rsid w:val="002E1F16"/>
    <w:rsid w:val="002E263D"/>
    <w:rsid w:val="002E294E"/>
    <w:rsid w:val="002E3BD0"/>
    <w:rsid w:val="002E3D50"/>
    <w:rsid w:val="002E55FE"/>
    <w:rsid w:val="002E74E9"/>
    <w:rsid w:val="002E7E7B"/>
    <w:rsid w:val="002F04E1"/>
    <w:rsid w:val="002F1BCB"/>
    <w:rsid w:val="002F1F0F"/>
    <w:rsid w:val="002F2871"/>
    <w:rsid w:val="002F28A9"/>
    <w:rsid w:val="002F46E3"/>
    <w:rsid w:val="002F49E7"/>
    <w:rsid w:val="002F4FD1"/>
    <w:rsid w:val="002F64D6"/>
    <w:rsid w:val="002F767A"/>
    <w:rsid w:val="002F76F8"/>
    <w:rsid w:val="002F78FE"/>
    <w:rsid w:val="0030099F"/>
    <w:rsid w:val="003013E3"/>
    <w:rsid w:val="00301A00"/>
    <w:rsid w:val="00301D7A"/>
    <w:rsid w:val="00301E76"/>
    <w:rsid w:val="00302523"/>
    <w:rsid w:val="003028A9"/>
    <w:rsid w:val="00303083"/>
    <w:rsid w:val="00304DBE"/>
    <w:rsid w:val="00305489"/>
    <w:rsid w:val="00305537"/>
    <w:rsid w:val="00305E95"/>
    <w:rsid w:val="00306101"/>
    <w:rsid w:val="0030684B"/>
    <w:rsid w:val="00307A4D"/>
    <w:rsid w:val="00310076"/>
    <w:rsid w:val="0031036C"/>
    <w:rsid w:val="00310F97"/>
    <w:rsid w:val="00311A18"/>
    <w:rsid w:val="00312999"/>
    <w:rsid w:val="0031354C"/>
    <w:rsid w:val="00313605"/>
    <w:rsid w:val="00313794"/>
    <w:rsid w:val="00313A69"/>
    <w:rsid w:val="00313D04"/>
    <w:rsid w:val="003143DB"/>
    <w:rsid w:val="00315567"/>
    <w:rsid w:val="003159BA"/>
    <w:rsid w:val="003164CD"/>
    <w:rsid w:val="00316FAA"/>
    <w:rsid w:val="00317030"/>
    <w:rsid w:val="00317748"/>
    <w:rsid w:val="00320675"/>
    <w:rsid w:val="0032234D"/>
    <w:rsid w:val="003227E4"/>
    <w:rsid w:val="00322C55"/>
    <w:rsid w:val="00322F69"/>
    <w:rsid w:val="0032464F"/>
    <w:rsid w:val="003248D4"/>
    <w:rsid w:val="00324B4B"/>
    <w:rsid w:val="00324F52"/>
    <w:rsid w:val="00325017"/>
    <w:rsid w:val="0032542F"/>
    <w:rsid w:val="00325796"/>
    <w:rsid w:val="00325C66"/>
    <w:rsid w:val="003268B4"/>
    <w:rsid w:val="00326990"/>
    <w:rsid w:val="00326BDC"/>
    <w:rsid w:val="00326DD2"/>
    <w:rsid w:val="00330BF1"/>
    <w:rsid w:val="003320B0"/>
    <w:rsid w:val="00332B6A"/>
    <w:rsid w:val="003339C7"/>
    <w:rsid w:val="003341D9"/>
    <w:rsid w:val="0033513D"/>
    <w:rsid w:val="003358A7"/>
    <w:rsid w:val="00335922"/>
    <w:rsid w:val="00336B8A"/>
    <w:rsid w:val="003370D1"/>
    <w:rsid w:val="00337D60"/>
    <w:rsid w:val="00337E68"/>
    <w:rsid w:val="00340FBB"/>
    <w:rsid w:val="003417EA"/>
    <w:rsid w:val="00342203"/>
    <w:rsid w:val="003423E0"/>
    <w:rsid w:val="0034352B"/>
    <w:rsid w:val="00343632"/>
    <w:rsid w:val="00343A4E"/>
    <w:rsid w:val="00343DA1"/>
    <w:rsid w:val="00344CCD"/>
    <w:rsid w:val="0034553E"/>
    <w:rsid w:val="00345E09"/>
    <w:rsid w:val="00347AF5"/>
    <w:rsid w:val="00347B0D"/>
    <w:rsid w:val="00350529"/>
    <w:rsid w:val="003520EC"/>
    <w:rsid w:val="0035253B"/>
    <w:rsid w:val="003530ED"/>
    <w:rsid w:val="0035395A"/>
    <w:rsid w:val="00353DC6"/>
    <w:rsid w:val="00353DE5"/>
    <w:rsid w:val="0035467A"/>
    <w:rsid w:val="00355CD0"/>
    <w:rsid w:val="00355F28"/>
    <w:rsid w:val="0035622A"/>
    <w:rsid w:val="00356A54"/>
    <w:rsid w:val="00356CF9"/>
    <w:rsid w:val="00360033"/>
    <w:rsid w:val="00360172"/>
    <w:rsid w:val="0036067B"/>
    <w:rsid w:val="00360E57"/>
    <w:rsid w:val="00361308"/>
    <w:rsid w:val="00361F33"/>
    <w:rsid w:val="00362A29"/>
    <w:rsid w:val="00363ED9"/>
    <w:rsid w:val="00363F82"/>
    <w:rsid w:val="00364502"/>
    <w:rsid w:val="00365B52"/>
    <w:rsid w:val="00366BAF"/>
    <w:rsid w:val="00366BC5"/>
    <w:rsid w:val="00370DC6"/>
    <w:rsid w:val="003715CE"/>
    <w:rsid w:val="00371EF6"/>
    <w:rsid w:val="0037272D"/>
    <w:rsid w:val="003732E6"/>
    <w:rsid w:val="00373B08"/>
    <w:rsid w:val="00373BB0"/>
    <w:rsid w:val="00374482"/>
    <w:rsid w:val="003754B1"/>
    <w:rsid w:val="00375560"/>
    <w:rsid w:val="003761CB"/>
    <w:rsid w:val="00376405"/>
    <w:rsid w:val="00376556"/>
    <w:rsid w:val="00376588"/>
    <w:rsid w:val="00377CF2"/>
    <w:rsid w:val="00377DC9"/>
    <w:rsid w:val="00377E25"/>
    <w:rsid w:val="00382576"/>
    <w:rsid w:val="003836D4"/>
    <w:rsid w:val="00384806"/>
    <w:rsid w:val="00386B05"/>
    <w:rsid w:val="003872EE"/>
    <w:rsid w:val="00387683"/>
    <w:rsid w:val="00387953"/>
    <w:rsid w:val="00390FE4"/>
    <w:rsid w:val="00391F39"/>
    <w:rsid w:val="0039319B"/>
    <w:rsid w:val="00394186"/>
    <w:rsid w:val="003951FD"/>
    <w:rsid w:val="00395714"/>
    <w:rsid w:val="00395944"/>
    <w:rsid w:val="00395B21"/>
    <w:rsid w:val="003970F6"/>
    <w:rsid w:val="003A04B1"/>
    <w:rsid w:val="003A0C54"/>
    <w:rsid w:val="003A198F"/>
    <w:rsid w:val="003A1EE5"/>
    <w:rsid w:val="003A2111"/>
    <w:rsid w:val="003A4074"/>
    <w:rsid w:val="003A4609"/>
    <w:rsid w:val="003A4DCD"/>
    <w:rsid w:val="003A4F94"/>
    <w:rsid w:val="003A4FCE"/>
    <w:rsid w:val="003A777F"/>
    <w:rsid w:val="003B0019"/>
    <w:rsid w:val="003B037D"/>
    <w:rsid w:val="003B0776"/>
    <w:rsid w:val="003B0DBE"/>
    <w:rsid w:val="003B10DF"/>
    <w:rsid w:val="003B1258"/>
    <w:rsid w:val="003B1304"/>
    <w:rsid w:val="003B1361"/>
    <w:rsid w:val="003B1484"/>
    <w:rsid w:val="003B16A0"/>
    <w:rsid w:val="003B1AA9"/>
    <w:rsid w:val="003B1BCA"/>
    <w:rsid w:val="003B24C2"/>
    <w:rsid w:val="003B29F6"/>
    <w:rsid w:val="003B2D7A"/>
    <w:rsid w:val="003B2EFB"/>
    <w:rsid w:val="003B3314"/>
    <w:rsid w:val="003B33A4"/>
    <w:rsid w:val="003B44F5"/>
    <w:rsid w:val="003B4CC9"/>
    <w:rsid w:val="003B59A8"/>
    <w:rsid w:val="003B690D"/>
    <w:rsid w:val="003B6BCD"/>
    <w:rsid w:val="003B7E3E"/>
    <w:rsid w:val="003B7F57"/>
    <w:rsid w:val="003B7F7D"/>
    <w:rsid w:val="003C0326"/>
    <w:rsid w:val="003C0B8F"/>
    <w:rsid w:val="003C0DC2"/>
    <w:rsid w:val="003C1221"/>
    <w:rsid w:val="003C1A3E"/>
    <w:rsid w:val="003C2209"/>
    <w:rsid w:val="003C3EFA"/>
    <w:rsid w:val="003C488F"/>
    <w:rsid w:val="003C5114"/>
    <w:rsid w:val="003C551C"/>
    <w:rsid w:val="003C58C5"/>
    <w:rsid w:val="003C6A76"/>
    <w:rsid w:val="003C7BEC"/>
    <w:rsid w:val="003D1DD8"/>
    <w:rsid w:val="003D22C5"/>
    <w:rsid w:val="003D2774"/>
    <w:rsid w:val="003D3616"/>
    <w:rsid w:val="003D6820"/>
    <w:rsid w:val="003D6CA1"/>
    <w:rsid w:val="003E04B3"/>
    <w:rsid w:val="003E1587"/>
    <w:rsid w:val="003E21F2"/>
    <w:rsid w:val="003E2576"/>
    <w:rsid w:val="003E502E"/>
    <w:rsid w:val="003E528D"/>
    <w:rsid w:val="003E58CA"/>
    <w:rsid w:val="003E768B"/>
    <w:rsid w:val="003E7E9D"/>
    <w:rsid w:val="003F06CB"/>
    <w:rsid w:val="003F11F1"/>
    <w:rsid w:val="003F17AD"/>
    <w:rsid w:val="003F1857"/>
    <w:rsid w:val="003F2FD3"/>
    <w:rsid w:val="003F32A5"/>
    <w:rsid w:val="003F351F"/>
    <w:rsid w:val="003F371C"/>
    <w:rsid w:val="003F3FB7"/>
    <w:rsid w:val="003F3FCA"/>
    <w:rsid w:val="003F4042"/>
    <w:rsid w:val="003F44A6"/>
    <w:rsid w:val="003F5F50"/>
    <w:rsid w:val="003F624D"/>
    <w:rsid w:val="003F698C"/>
    <w:rsid w:val="004005CF"/>
    <w:rsid w:val="00400ED2"/>
    <w:rsid w:val="00401B70"/>
    <w:rsid w:val="00401B83"/>
    <w:rsid w:val="00401CB7"/>
    <w:rsid w:val="004028FB"/>
    <w:rsid w:val="00403AC5"/>
    <w:rsid w:val="00403B88"/>
    <w:rsid w:val="004048B4"/>
    <w:rsid w:val="00407021"/>
    <w:rsid w:val="00407275"/>
    <w:rsid w:val="00411789"/>
    <w:rsid w:val="00411A88"/>
    <w:rsid w:val="00411B81"/>
    <w:rsid w:val="0041292D"/>
    <w:rsid w:val="00412DF8"/>
    <w:rsid w:val="00413091"/>
    <w:rsid w:val="004130E3"/>
    <w:rsid w:val="0041379B"/>
    <w:rsid w:val="00413952"/>
    <w:rsid w:val="00413A11"/>
    <w:rsid w:val="00413A29"/>
    <w:rsid w:val="0041498B"/>
    <w:rsid w:val="0041520C"/>
    <w:rsid w:val="0041562E"/>
    <w:rsid w:val="00415679"/>
    <w:rsid w:val="00415837"/>
    <w:rsid w:val="00415A15"/>
    <w:rsid w:val="00415F2A"/>
    <w:rsid w:val="004167B6"/>
    <w:rsid w:val="00416A68"/>
    <w:rsid w:val="0041735A"/>
    <w:rsid w:val="00420393"/>
    <w:rsid w:val="00420A1F"/>
    <w:rsid w:val="00421427"/>
    <w:rsid w:val="00421A20"/>
    <w:rsid w:val="00421CA9"/>
    <w:rsid w:val="004223E9"/>
    <w:rsid w:val="00422647"/>
    <w:rsid w:val="00422B26"/>
    <w:rsid w:val="0042324D"/>
    <w:rsid w:val="00424000"/>
    <w:rsid w:val="00424E1D"/>
    <w:rsid w:val="004255F0"/>
    <w:rsid w:val="004256E2"/>
    <w:rsid w:val="00425EC9"/>
    <w:rsid w:val="004302DB"/>
    <w:rsid w:val="004308DA"/>
    <w:rsid w:val="00431868"/>
    <w:rsid w:val="004335F2"/>
    <w:rsid w:val="00433BBF"/>
    <w:rsid w:val="00434225"/>
    <w:rsid w:val="00434E3C"/>
    <w:rsid w:val="0043672F"/>
    <w:rsid w:val="00437978"/>
    <w:rsid w:val="00440A7F"/>
    <w:rsid w:val="00441171"/>
    <w:rsid w:val="004413F9"/>
    <w:rsid w:val="00441D3F"/>
    <w:rsid w:val="00441D96"/>
    <w:rsid w:val="0044279E"/>
    <w:rsid w:val="004427D8"/>
    <w:rsid w:val="00443838"/>
    <w:rsid w:val="00443C02"/>
    <w:rsid w:val="004445D8"/>
    <w:rsid w:val="004467AB"/>
    <w:rsid w:val="004467E7"/>
    <w:rsid w:val="00446DF9"/>
    <w:rsid w:val="00447EC2"/>
    <w:rsid w:val="00451EC3"/>
    <w:rsid w:val="0045238B"/>
    <w:rsid w:val="00452526"/>
    <w:rsid w:val="00453474"/>
    <w:rsid w:val="00454066"/>
    <w:rsid w:val="00454A3A"/>
    <w:rsid w:val="00454CCC"/>
    <w:rsid w:val="00455027"/>
    <w:rsid w:val="004557B5"/>
    <w:rsid w:val="00455D19"/>
    <w:rsid w:val="00457692"/>
    <w:rsid w:val="00457C8A"/>
    <w:rsid w:val="0046033E"/>
    <w:rsid w:val="004608B6"/>
    <w:rsid w:val="00460B34"/>
    <w:rsid w:val="0046195F"/>
    <w:rsid w:val="00462756"/>
    <w:rsid w:val="00463D35"/>
    <w:rsid w:val="00464F2C"/>
    <w:rsid w:val="00465F07"/>
    <w:rsid w:val="004661FD"/>
    <w:rsid w:val="004668D6"/>
    <w:rsid w:val="00467F83"/>
    <w:rsid w:val="00470DEF"/>
    <w:rsid w:val="00471564"/>
    <w:rsid w:val="00471A56"/>
    <w:rsid w:val="0047239A"/>
    <w:rsid w:val="00472DAD"/>
    <w:rsid w:val="004738B4"/>
    <w:rsid w:val="00473E06"/>
    <w:rsid w:val="004749BC"/>
    <w:rsid w:val="00475040"/>
    <w:rsid w:val="00475A64"/>
    <w:rsid w:val="00475A97"/>
    <w:rsid w:val="004762E2"/>
    <w:rsid w:val="00476B2E"/>
    <w:rsid w:val="0047707B"/>
    <w:rsid w:val="00477825"/>
    <w:rsid w:val="0047790B"/>
    <w:rsid w:val="004801EE"/>
    <w:rsid w:val="00480887"/>
    <w:rsid w:val="00480F92"/>
    <w:rsid w:val="00481459"/>
    <w:rsid w:val="004817F6"/>
    <w:rsid w:val="00481D45"/>
    <w:rsid w:val="00482D9C"/>
    <w:rsid w:val="00483CEF"/>
    <w:rsid w:val="00484CEB"/>
    <w:rsid w:val="004853A3"/>
    <w:rsid w:val="00485A65"/>
    <w:rsid w:val="00485EC1"/>
    <w:rsid w:val="004876C6"/>
    <w:rsid w:val="00487ADA"/>
    <w:rsid w:val="0049054F"/>
    <w:rsid w:val="00490F01"/>
    <w:rsid w:val="00491FE0"/>
    <w:rsid w:val="00492285"/>
    <w:rsid w:val="00492436"/>
    <w:rsid w:val="004924C0"/>
    <w:rsid w:val="00492A6C"/>
    <w:rsid w:val="00492DFC"/>
    <w:rsid w:val="00492F12"/>
    <w:rsid w:val="00493635"/>
    <w:rsid w:val="0049470F"/>
    <w:rsid w:val="00494815"/>
    <w:rsid w:val="00494CFD"/>
    <w:rsid w:val="0049773E"/>
    <w:rsid w:val="004A0197"/>
    <w:rsid w:val="004A0CE9"/>
    <w:rsid w:val="004A148E"/>
    <w:rsid w:val="004A15B5"/>
    <w:rsid w:val="004A1782"/>
    <w:rsid w:val="004A17B3"/>
    <w:rsid w:val="004A1883"/>
    <w:rsid w:val="004A2945"/>
    <w:rsid w:val="004A36BB"/>
    <w:rsid w:val="004A546E"/>
    <w:rsid w:val="004A57B1"/>
    <w:rsid w:val="004A6F14"/>
    <w:rsid w:val="004B09F0"/>
    <w:rsid w:val="004B0AD7"/>
    <w:rsid w:val="004B0E92"/>
    <w:rsid w:val="004B131E"/>
    <w:rsid w:val="004B1714"/>
    <w:rsid w:val="004B196F"/>
    <w:rsid w:val="004B1A4B"/>
    <w:rsid w:val="004B22A9"/>
    <w:rsid w:val="004B25D3"/>
    <w:rsid w:val="004B2600"/>
    <w:rsid w:val="004B289A"/>
    <w:rsid w:val="004B2F19"/>
    <w:rsid w:val="004B35C6"/>
    <w:rsid w:val="004B384B"/>
    <w:rsid w:val="004B3C92"/>
    <w:rsid w:val="004B6AA7"/>
    <w:rsid w:val="004B6B0A"/>
    <w:rsid w:val="004B79AB"/>
    <w:rsid w:val="004B7A0A"/>
    <w:rsid w:val="004C028F"/>
    <w:rsid w:val="004C0C1C"/>
    <w:rsid w:val="004C23B2"/>
    <w:rsid w:val="004C26AA"/>
    <w:rsid w:val="004C2DC3"/>
    <w:rsid w:val="004C350E"/>
    <w:rsid w:val="004C419D"/>
    <w:rsid w:val="004C5989"/>
    <w:rsid w:val="004C5B09"/>
    <w:rsid w:val="004C5E22"/>
    <w:rsid w:val="004C7A7F"/>
    <w:rsid w:val="004D0071"/>
    <w:rsid w:val="004D07DA"/>
    <w:rsid w:val="004D07FB"/>
    <w:rsid w:val="004D0C5E"/>
    <w:rsid w:val="004D0CEA"/>
    <w:rsid w:val="004D0F27"/>
    <w:rsid w:val="004D0F50"/>
    <w:rsid w:val="004D208B"/>
    <w:rsid w:val="004D241F"/>
    <w:rsid w:val="004D25FC"/>
    <w:rsid w:val="004D496E"/>
    <w:rsid w:val="004D696C"/>
    <w:rsid w:val="004D7704"/>
    <w:rsid w:val="004E0953"/>
    <w:rsid w:val="004E0BCD"/>
    <w:rsid w:val="004E13D7"/>
    <w:rsid w:val="004E158C"/>
    <w:rsid w:val="004E1989"/>
    <w:rsid w:val="004E1B2C"/>
    <w:rsid w:val="004E1DB0"/>
    <w:rsid w:val="004E1FAF"/>
    <w:rsid w:val="004E2364"/>
    <w:rsid w:val="004E2D1F"/>
    <w:rsid w:val="004E2E96"/>
    <w:rsid w:val="004E360B"/>
    <w:rsid w:val="004E38ED"/>
    <w:rsid w:val="004E3F84"/>
    <w:rsid w:val="004E4CEE"/>
    <w:rsid w:val="004E64D6"/>
    <w:rsid w:val="004E6818"/>
    <w:rsid w:val="004E7300"/>
    <w:rsid w:val="004E7686"/>
    <w:rsid w:val="004E7D4B"/>
    <w:rsid w:val="004F0201"/>
    <w:rsid w:val="004F0ACC"/>
    <w:rsid w:val="004F0C53"/>
    <w:rsid w:val="004F130A"/>
    <w:rsid w:val="004F1EDD"/>
    <w:rsid w:val="004F2DA3"/>
    <w:rsid w:val="004F2F8A"/>
    <w:rsid w:val="004F30D3"/>
    <w:rsid w:val="004F365B"/>
    <w:rsid w:val="004F43A1"/>
    <w:rsid w:val="004F4CC2"/>
    <w:rsid w:val="004F4E78"/>
    <w:rsid w:val="004F59E3"/>
    <w:rsid w:val="004F69F3"/>
    <w:rsid w:val="004F6D22"/>
    <w:rsid w:val="004F792E"/>
    <w:rsid w:val="00500BE8"/>
    <w:rsid w:val="005013C7"/>
    <w:rsid w:val="005017CB"/>
    <w:rsid w:val="00501C45"/>
    <w:rsid w:val="00502288"/>
    <w:rsid w:val="005023A7"/>
    <w:rsid w:val="005035D4"/>
    <w:rsid w:val="00503BCF"/>
    <w:rsid w:val="0050419A"/>
    <w:rsid w:val="00505465"/>
    <w:rsid w:val="005060C9"/>
    <w:rsid w:val="00506BE9"/>
    <w:rsid w:val="0050746B"/>
    <w:rsid w:val="00510D9B"/>
    <w:rsid w:val="00511B74"/>
    <w:rsid w:val="00512F33"/>
    <w:rsid w:val="005140F0"/>
    <w:rsid w:val="00514F99"/>
    <w:rsid w:val="00515134"/>
    <w:rsid w:val="0051513A"/>
    <w:rsid w:val="0051526A"/>
    <w:rsid w:val="005154F6"/>
    <w:rsid w:val="0051592E"/>
    <w:rsid w:val="00515D77"/>
    <w:rsid w:val="00516890"/>
    <w:rsid w:val="00516C7A"/>
    <w:rsid w:val="00516D3C"/>
    <w:rsid w:val="005173B5"/>
    <w:rsid w:val="00517F0D"/>
    <w:rsid w:val="00520D70"/>
    <w:rsid w:val="005211BC"/>
    <w:rsid w:val="00521F99"/>
    <w:rsid w:val="00522A4C"/>
    <w:rsid w:val="00523959"/>
    <w:rsid w:val="005243D3"/>
    <w:rsid w:val="00524487"/>
    <w:rsid w:val="005249CE"/>
    <w:rsid w:val="00524CF9"/>
    <w:rsid w:val="00525B18"/>
    <w:rsid w:val="00525EDB"/>
    <w:rsid w:val="00526D69"/>
    <w:rsid w:val="00526DEA"/>
    <w:rsid w:val="005271DD"/>
    <w:rsid w:val="0052733C"/>
    <w:rsid w:val="00527E99"/>
    <w:rsid w:val="005301D4"/>
    <w:rsid w:val="00530390"/>
    <w:rsid w:val="005307D6"/>
    <w:rsid w:val="00530980"/>
    <w:rsid w:val="00530F89"/>
    <w:rsid w:val="005312A7"/>
    <w:rsid w:val="0053259C"/>
    <w:rsid w:val="005326E3"/>
    <w:rsid w:val="00532A2A"/>
    <w:rsid w:val="00532E42"/>
    <w:rsid w:val="00532EC7"/>
    <w:rsid w:val="005333BC"/>
    <w:rsid w:val="0053378C"/>
    <w:rsid w:val="005341FB"/>
    <w:rsid w:val="00534223"/>
    <w:rsid w:val="0053455E"/>
    <w:rsid w:val="00534AA8"/>
    <w:rsid w:val="005350C9"/>
    <w:rsid w:val="00535DAA"/>
    <w:rsid w:val="00536090"/>
    <w:rsid w:val="00536DDF"/>
    <w:rsid w:val="0053782D"/>
    <w:rsid w:val="00537837"/>
    <w:rsid w:val="00537B11"/>
    <w:rsid w:val="005403D1"/>
    <w:rsid w:val="00540E0C"/>
    <w:rsid w:val="005412DD"/>
    <w:rsid w:val="005448F5"/>
    <w:rsid w:val="00545098"/>
    <w:rsid w:val="00545741"/>
    <w:rsid w:val="005458BC"/>
    <w:rsid w:val="00545EB6"/>
    <w:rsid w:val="00545F00"/>
    <w:rsid w:val="005463D7"/>
    <w:rsid w:val="005468D9"/>
    <w:rsid w:val="00551040"/>
    <w:rsid w:val="00551793"/>
    <w:rsid w:val="005517A8"/>
    <w:rsid w:val="00552614"/>
    <w:rsid w:val="005527E3"/>
    <w:rsid w:val="00553287"/>
    <w:rsid w:val="0055465E"/>
    <w:rsid w:val="00554C83"/>
    <w:rsid w:val="00554DB0"/>
    <w:rsid w:val="00556382"/>
    <w:rsid w:val="00556B5F"/>
    <w:rsid w:val="00556C71"/>
    <w:rsid w:val="005573BF"/>
    <w:rsid w:val="00557DC4"/>
    <w:rsid w:val="00560110"/>
    <w:rsid w:val="00560D93"/>
    <w:rsid w:val="0056218D"/>
    <w:rsid w:val="00562FCB"/>
    <w:rsid w:val="00564971"/>
    <w:rsid w:val="00564B87"/>
    <w:rsid w:val="00564E27"/>
    <w:rsid w:val="0056592F"/>
    <w:rsid w:val="00566846"/>
    <w:rsid w:val="00566ECD"/>
    <w:rsid w:val="005670DC"/>
    <w:rsid w:val="005672A3"/>
    <w:rsid w:val="0056751E"/>
    <w:rsid w:val="0056766F"/>
    <w:rsid w:val="00567883"/>
    <w:rsid w:val="005712B6"/>
    <w:rsid w:val="005723B7"/>
    <w:rsid w:val="00572466"/>
    <w:rsid w:val="00572690"/>
    <w:rsid w:val="00572845"/>
    <w:rsid w:val="00572AC0"/>
    <w:rsid w:val="00572DA2"/>
    <w:rsid w:val="005748B5"/>
    <w:rsid w:val="00574E11"/>
    <w:rsid w:val="00576661"/>
    <w:rsid w:val="00576E37"/>
    <w:rsid w:val="005770F3"/>
    <w:rsid w:val="005773AE"/>
    <w:rsid w:val="00580142"/>
    <w:rsid w:val="00581FCA"/>
    <w:rsid w:val="00582285"/>
    <w:rsid w:val="005826EF"/>
    <w:rsid w:val="00582E87"/>
    <w:rsid w:val="00583AD5"/>
    <w:rsid w:val="00584E9B"/>
    <w:rsid w:val="00585BBD"/>
    <w:rsid w:val="00585C7D"/>
    <w:rsid w:val="00585CC2"/>
    <w:rsid w:val="00591688"/>
    <w:rsid w:val="005917E6"/>
    <w:rsid w:val="005919B1"/>
    <w:rsid w:val="00592028"/>
    <w:rsid w:val="00592D12"/>
    <w:rsid w:val="00593420"/>
    <w:rsid w:val="00593E04"/>
    <w:rsid w:val="0059509B"/>
    <w:rsid w:val="00596146"/>
    <w:rsid w:val="005964F6"/>
    <w:rsid w:val="00596ADA"/>
    <w:rsid w:val="0059792C"/>
    <w:rsid w:val="005A0279"/>
    <w:rsid w:val="005A09B8"/>
    <w:rsid w:val="005A10A5"/>
    <w:rsid w:val="005A10CC"/>
    <w:rsid w:val="005A14E3"/>
    <w:rsid w:val="005A3138"/>
    <w:rsid w:val="005A3310"/>
    <w:rsid w:val="005A39F8"/>
    <w:rsid w:val="005A3F66"/>
    <w:rsid w:val="005A4296"/>
    <w:rsid w:val="005A42D4"/>
    <w:rsid w:val="005A5DE4"/>
    <w:rsid w:val="005A73E0"/>
    <w:rsid w:val="005A7F62"/>
    <w:rsid w:val="005B0790"/>
    <w:rsid w:val="005B1F1B"/>
    <w:rsid w:val="005B37A5"/>
    <w:rsid w:val="005B469B"/>
    <w:rsid w:val="005B51E9"/>
    <w:rsid w:val="005B536E"/>
    <w:rsid w:val="005B56E8"/>
    <w:rsid w:val="005B5C0F"/>
    <w:rsid w:val="005B5EC7"/>
    <w:rsid w:val="005C0910"/>
    <w:rsid w:val="005C1617"/>
    <w:rsid w:val="005C1758"/>
    <w:rsid w:val="005C2DD4"/>
    <w:rsid w:val="005C2FA9"/>
    <w:rsid w:val="005C3100"/>
    <w:rsid w:val="005C32F6"/>
    <w:rsid w:val="005C39D6"/>
    <w:rsid w:val="005C3C82"/>
    <w:rsid w:val="005C4A27"/>
    <w:rsid w:val="005C5810"/>
    <w:rsid w:val="005C5887"/>
    <w:rsid w:val="005C5BB7"/>
    <w:rsid w:val="005C6E15"/>
    <w:rsid w:val="005D02B1"/>
    <w:rsid w:val="005D0753"/>
    <w:rsid w:val="005D0970"/>
    <w:rsid w:val="005D1174"/>
    <w:rsid w:val="005D1606"/>
    <w:rsid w:val="005D293C"/>
    <w:rsid w:val="005D2D6A"/>
    <w:rsid w:val="005D3EA4"/>
    <w:rsid w:val="005D40E1"/>
    <w:rsid w:val="005D455B"/>
    <w:rsid w:val="005D4C54"/>
    <w:rsid w:val="005D59F7"/>
    <w:rsid w:val="005D5A86"/>
    <w:rsid w:val="005D5C9B"/>
    <w:rsid w:val="005D6351"/>
    <w:rsid w:val="005D6A4A"/>
    <w:rsid w:val="005E0874"/>
    <w:rsid w:val="005E0BFE"/>
    <w:rsid w:val="005E0FB4"/>
    <w:rsid w:val="005E1007"/>
    <w:rsid w:val="005E2104"/>
    <w:rsid w:val="005E214F"/>
    <w:rsid w:val="005E2647"/>
    <w:rsid w:val="005E39F3"/>
    <w:rsid w:val="005E55A7"/>
    <w:rsid w:val="005E5856"/>
    <w:rsid w:val="005E604A"/>
    <w:rsid w:val="005E6453"/>
    <w:rsid w:val="005E6FEF"/>
    <w:rsid w:val="005F0397"/>
    <w:rsid w:val="005F0713"/>
    <w:rsid w:val="005F0FEF"/>
    <w:rsid w:val="005F13F6"/>
    <w:rsid w:val="005F19DA"/>
    <w:rsid w:val="005F1B6E"/>
    <w:rsid w:val="005F1F45"/>
    <w:rsid w:val="005F21B1"/>
    <w:rsid w:val="005F3813"/>
    <w:rsid w:val="005F3B64"/>
    <w:rsid w:val="005F3DF1"/>
    <w:rsid w:val="005F401B"/>
    <w:rsid w:val="005F4E0B"/>
    <w:rsid w:val="005F5B4A"/>
    <w:rsid w:val="005F60F0"/>
    <w:rsid w:val="005F6354"/>
    <w:rsid w:val="005F6D06"/>
    <w:rsid w:val="005F745F"/>
    <w:rsid w:val="005F7B05"/>
    <w:rsid w:val="00600360"/>
    <w:rsid w:val="0060057B"/>
    <w:rsid w:val="006008DF"/>
    <w:rsid w:val="00601BFE"/>
    <w:rsid w:val="00602979"/>
    <w:rsid w:val="00602BF0"/>
    <w:rsid w:val="00602F41"/>
    <w:rsid w:val="006037B9"/>
    <w:rsid w:val="00603CD6"/>
    <w:rsid w:val="006056C2"/>
    <w:rsid w:val="0060595A"/>
    <w:rsid w:val="00605E28"/>
    <w:rsid w:val="006062D6"/>
    <w:rsid w:val="0060642E"/>
    <w:rsid w:val="00606777"/>
    <w:rsid w:val="00606D7C"/>
    <w:rsid w:val="00606DC8"/>
    <w:rsid w:val="00607D17"/>
    <w:rsid w:val="006102C5"/>
    <w:rsid w:val="00611376"/>
    <w:rsid w:val="00613EA2"/>
    <w:rsid w:val="00614DE2"/>
    <w:rsid w:val="00614F09"/>
    <w:rsid w:val="00616DAA"/>
    <w:rsid w:val="00616F45"/>
    <w:rsid w:val="006174D4"/>
    <w:rsid w:val="0062054D"/>
    <w:rsid w:val="00620B0F"/>
    <w:rsid w:val="006215F9"/>
    <w:rsid w:val="00621B2F"/>
    <w:rsid w:val="00621C85"/>
    <w:rsid w:val="00621CF1"/>
    <w:rsid w:val="00621F0D"/>
    <w:rsid w:val="00621F34"/>
    <w:rsid w:val="00623911"/>
    <w:rsid w:val="00624169"/>
    <w:rsid w:val="00624FD6"/>
    <w:rsid w:val="0062509A"/>
    <w:rsid w:val="006253FE"/>
    <w:rsid w:val="0062551A"/>
    <w:rsid w:val="00625B84"/>
    <w:rsid w:val="00626309"/>
    <w:rsid w:val="00626C69"/>
    <w:rsid w:val="00626DAE"/>
    <w:rsid w:val="00626FEE"/>
    <w:rsid w:val="00630E98"/>
    <w:rsid w:val="00630EEF"/>
    <w:rsid w:val="00631521"/>
    <w:rsid w:val="00631BE1"/>
    <w:rsid w:val="00632297"/>
    <w:rsid w:val="006325CE"/>
    <w:rsid w:val="00633A9D"/>
    <w:rsid w:val="00633E24"/>
    <w:rsid w:val="0063448E"/>
    <w:rsid w:val="006354B2"/>
    <w:rsid w:val="00635692"/>
    <w:rsid w:val="0063571A"/>
    <w:rsid w:val="00635C37"/>
    <w:rsid w:val="0063764D"/>
    <w:rsid w:val="006403D2"/>
    <w:rsid w:val="00641108"/>
    <w:rsid w:val="0064114D"/>
    <w:rsid w:val="00641496"/>
    <w:rsid w:val="00641525"/>
    <w:rsid w:val="00641A14"/>
    <w:rsid w:val="00643227"/>
    <w:rsid w:val="00643DDF"/>
    <w:rsid w:val="006456D1"/>
    <w:rsid w:val="00645CE6"/>
    <w:rsid w:val="00646B89"/>
    <w:rsid w:val="00651F60"/>
    <w:rsid w:val="0065226C"/>
    <w:rsid w:val="0065248C"/>
    <w:rsid w:val="00652D7A"/>
    <w:rsid w:val="00653918"/>
    <w:rsid w:val="00654391"/>
    <w:rsid w:val="006544EE"/>
    <w:rsid w:val="00654D09"/>
    <w:rsid w:val="00655893"/>
    <w:rsid w:val="0065680F"/>
    <w:rsid w:val="00656921"/>
    <w:rsid w:val="006571FB"/>
    <w:rsid w:val="00657607"/>
    <w:rsid w:val="00657A78"/>
    <w:rsid w:val="00657D5C"/>
    <w:rsid w:val="0066078B"/>
    <w:rsid w:val="00660EC2"/>
    <w:rsid w:val="0066281B"/>
    <w:rsid w:val="00664522"/>
    <w:rsid w:val="0066543B"/>
    <w:rsid w:val="006656CD"/>
    <w:rsid w:val="006661D5"/>
    <w:rsid w:val="00666BA8"/>
    <w:rsid w:val="00666FD0"/>
    <w:rsid w:val="0066710A"/>
    <w:rsid w:val="006675FA"/>
    <w:rsid w:val="00667FA3"/>
    <w:rsid w:val="00670512"/>
    <w:rsid w:val="00671B62"/>
    <w:rsid w:val="00672362"/>
    <w:rsid w:val="006729BF"/>
    <w:rsid w:val="0067319E"/>
    <w:rsid w:val="00673A28"/>
    <w:rsid w:val="00675B0A"/>
    <w:rsid w:val="006761B6"/>
    <w:rsid w:val="0067780D"/>
    <w:rsid w:val="00680076"/>
    <w:rsid w:val="00680E25"/>
    <w:rsid w:val="006811D4"/>
    <w:rsid w:val="00681843"/>
    <w:rsid w:val="006822F4"/>
    <w:rsid w:val="00682687"/>
    <w:rsid w:val="006826F1"/>
    <w:rsid w:val="0068391E"/>
    <w:rsid w:val="00683B47"/>
    <w:rsid w:val="0068449C"/>
    <w:rsid w:val="00684627"/>
    <w:rsid w:val="00684C6B"/>
    <w:rsid w:val="0068581F"/>
    <w:rsid w:val="00685A42"/>
    <w:rsid w:val="006862F3"/>
    <w:rsid w:val="0068798D"/>
    <w:rsid w:val="006907DC"/>
    <w:rsid w:val="00691581"/>
    <w:rsid w:val="00691AAC"/>
    <w:rsid w:val="006923CE"/>
    <w:rsid w:val="00692703"/>
    <w:rsid w:val="00692A85"/>
    <w:rsid w:val="0069328F"/>
    <w:rsid w:val="00693AC3"/>
    <w:rsid w:val="00693CD3"/>
    <w:rsid w:val="00693D7C"/>
    <w:rsid w:val="00693EE0"/>
    <w:rsid w:val="00694CC0"/>
    <w:rsid w:val="00695846"/>
    <w:rsid w:val="00695BFA"/>
    <w:rsid w:val="00696A2B"/>
    <w:rsid w:val="00696CA1"/>
    <w:rsid w:val="006975DC"/>
    <w:rsid w:val="006A200F"/>
    <w:rsid w:val="006A26CC"/>
    <w:rsid w:val="006A2DE5"/>
    <w:rsid w:val="006A3619"/>
    <w:rsid w:val="006A394D"/>
    <w:rsid w:val="006A3D16"/>
    <w:rsid w:val="006A46EB"/>
    <w:rsid w:val="006A4F2E"/>
    <w:rsid w:val="006A5AB4"/>
    <w:rsid w:val="006A5D5E"/>
    <w:rsid w:val="006A6A52"/>
    <w:rsid w:val="006A6AFA"/>
    <w:rsid w:val="006B09F2"/>
    <w:rsid w:val="006B0D05"/>
    <w:rsid w:val="006B1A8D"/>
    <w:rsid w:val="006B1FAB"/>
    <w:rsid w:val="006B27D2"/>
    <w:rsid w:val="006B2F90"/>
    <w:rsid w:val="006B3AA3"/>
    <w:rsid w:val="006B3B62"/>
    <w:rsid w:val="006B3E79"/>
    <w:rsid w:val="006B481E"/>
    <w:rsid w:val="006B4A3E"/>
    <w:rsid w:val="006B4DEE"/>
    <w:rsid w:val="006B4E14"/>
    <w:rsid w:val="006B6044"/>
    <w:rsid w:val="006B646D"/>
    <w:rsid w:val="006B6B29"/>
    <w:rsid w:val="006B7487"/>
    <w:rsid w:val="006B767C"/>
    <w:rsid w:val="006B7AE6"/>
    <w:rsid w:val="006C00A6"/>
    <w:rsid w:val="006C010C"/>
    <w:rsid w:val="006C07CA"/>
    <w:rsid w:val="006C11BE"/>
    <w:rsid w:val="006C17C4"/>
    <w:rsid w:val="006C1918"/>
    <w:rsid w:val="006C22A2"/>
    <w:rsid w:val="006C255C"/>
    <w:rsid w:val="006C2E1B"/>
    <w:rsid w:val="006C3050"/>
    <w:rsid w:val="006C4717"/>
    <w:rsid w:val="006C5848"/>
    <w:rsid w:val="006C58AC"/>
    <w:rsid w:val="006C628F"/>
    <w:rsid w:val="006C69F2"/>
    <w:rsid w:val="006C6EF5"/>
    <w:rsid w:val="006C700B"/>
    <w:rsid w:val="006C720B"/>
    <w:rsid w:val="006C7351"/>
    <w:rsid w:val="006C7CAC"/>
    <w:rsid w:val="006D0A66"/>
    <w:rsid w:val="006D0AAE"/>
    <w:rsid w:val="006D1DB9"/>
    <w:rsid w:val="006D2074"/>
    <w:rsid w:val="006D273D"/>
    <w:rsid w:val="006D3E82"/>
    <w:rsid w:val="006D484A"/>
    <w:rsid w:val="006D5301"/>
    <w:rsid w:val="006D54F6"/>
    <w:rsid w:val="006D61E9"/>
    <w:rsid w:val="006D6B6A"/>
    <w:rsid w:val="006D6BF8"/>
    <w:rsid w:val="006D7E2D"/>
    <w:rsid w:val="006D7E8D"/>
    <w:rsid w:val="006E04FF"/>
    <w:rsid w:val="006E0797"/>
    <w:rsid w:val="006E0EAA"/>
    <w:rsid w:val="006E1019"/>
    <w:rsid w:val="006E16A8"/>
    <w:rsid w:val="006E26F6"/>
    <w:rsid w:val="006E2A51"/>
    <w:rsid w:val="006E3394"/>
    <w:rsid w:val="006E3619"/>
    <w:rsid w:val="006E4140"/>
    <w:rsid w:val="006E43A7"/>
    <w:rsid w:val="006E4499"/>
    <w:rsid w:val="006E4F16"/>
    <w:rsid w:val="006E4F28"/>
    <w:rsid w:val="006E6A98"/>
    <w:rsid w:val="006E72D6"/>
    <w:rsid w:val="006F06B7"/>
    <w:rsid w:val="006F0A52"/>
    <w:rsid w:val="006F13A3"/>
    <w:rsid w:val="006F2BFF"/>
    <w:rsid w:val="006F3581"/>
    <w:rsid w:val="006F3CDE"/>
    <w:rsid w:val="006F4B36"/>
    <w:rsid w:val="006F64B2"/>
    <w:rsid w:val="0070082B"/>
    <w:rsid w:val="00700C0E"/>
    <w:rsid w:val="007019AC"/>
    <w:rsid w:val="00701A73"/>
    <w:rsid w:val="00702BC8"/>
    <w:rsid w:val="0070392E"/>
    <w:rsid w:val="0070552F"/>
    <w:rsid w:val="0071111A"/>
    <w:rsid w:val="0071247F"/>
    <w:rsid w:val="00713D10"/>
    <w:rsid w:val="00715CC8"/>
    <w:rsid w:val="00716515"/>
    <w:rsid w:val="00716842"/>
    <w:rsid w:val="00717B8A"/>
    <w:rsid w:val="00717D52"/>
    <w:rsid w:val="0072039D"/>
    <w:rsid w:val="00720C78"/>
    <w:rsid w:val="00721086"/>
    <w:rsid w:val="00721A63"/>
    <w:rsid w:val="00723337"/>
    <w:rsid w:val="00723386"/>
    <w:rsid w:val="00723CAD"/>
    <w:rsid w:val="00724A22"/>
    <w:rsid w:val="0072500F"/>
    <w:rsid w:val="00725790"/>
    <w:rsid w:val="007258D3"/>
    <w:rsid w:val="00726229"/>
    <w:rsid w:val="0072698A"/>
    <w:rsid w:val="0072704E"/>
    <w:rsid w:val="0072713C"/>
    <w:rsid w:val="007305DE"/>
    <w:rsid w:val="00730883"/>
    <w:rsid w:val="00730A78"/>
    <w:rsid w:val="00730B1A"/>
    <w:rsid w:val="00731151"/>
    <w:rsid w:val="00731BBB"/>
    <w:rsid w:val="00732123"/>
    <w:rsid w:val="00733C3D"/>
    <w:rsid w:val="0073454E"/>
    <w:rsid w:val="00735204"/>
    <w:rsid w:val="00735310"/>
    <w:rsid w:val="0073552A"/>
    <w:rsid w:val="007355A9"/>
    <w:rsid w:val="007357C6"/>
    <w:rsid w:val="007357F4"/>
    <w:rsid w:val="00737394"/>
    <w:rsid w:val="00737D8F"/>
    <w:rsid w:val="00740F2A"/>
    <w:rsid w:val="0074169B"/>
    <w:rsid w:val="007417FE"/>
    <w:rsid w:val="007425BE"/>
    <w:rsid w:val="00743626"/>
    <w:rsid w:val="0074415D"/>
    <w:rsid w:val="0074452E"/>
    <w:rsid w:val="007453A3"/>
    <w:rsid w:val="007464FE"/>
    <w:rsid w:val="0074685E"/>
    <w:rsid w:val="0074706D"/>
    <w:rsid w:val="00750451"/>
    <w:rsid w:val="00751942"/>
    <w:rsid w:val="007523E1"/>
    <w:rsid w:val="0075362F"/>
    <w:rsid w:val="00753C2C"/>
    <w:rsid w:val="00754000"/>
    <w:rsid w:val="00754E08"/>
    <w:rsid w:val="00755312"/>
    <w:rsid w:val="00755A81"/>
    <w:rsid w:val="007570E4"/>
    <w:rsid w:val="00757B21"/>
    <w:rsid w:val="00757C2A"/>
    <w:rsid w:val="007603B3"/>
    <w:rsid w:val="00760854"/>
    <w:rsid w:val="00760C42"/>
    <w:rsid w:val="00761000"/>
    <w:rsid w:val="007617FA"/>
    <w:rsid w:val="00761F0A"/>
    <w:rsid w:val="00762A5B"/>
    <w:rsid w:val="00762C10"/>
    <w:rsid w:val="0076411A"/>
    <w:rsid w:val="007641C8"/>
    <w:rsid w:val="0076459D"/>
    <w:rsid w:val="007649DE"/>
    <w:rsid w:val="00764A86"/>
    <w:rsid w:val="007655B6"/>
    <w:rsid w:val="00765CDE"/>
    <w:rsid w:val="0076761E"/>
    <w:rsid w:val="00770FAB"/>
    <w:rsid w:val="00773B1A"/>
    <w:rsid w:val="00774318"/>
    <w:rsid w:val="007744A2"/>
    <w:rsid w:val="00774CF4"/>
    <w:rsid w:val="00774E41"/>
    <w:rsid w:val="00774F46"/>
    <w:rsid w:val="007752E2"/>
    <w:rsid w:val="007770EA"/>
    <w:rsid w:val="007772E8"/>
    <w:rsid w:val="0077738A"/>
    <w:rsid w:val="00777F10"/>
    <w:rsid w:val="00780BC0"/>
    <w:rsid w:val="00780DB3"/>
    <w:rsid w:val="007811ED"/>
    <w:rsid w:val="00782120"/>
    <w:rsid w:val="007821E2"/>
    <w:rsid w:val="007821EA"/>
    <w:rsid w:val="00784408"/>
    <w:rsid w:val="00784456"/>
    <w:rsid w:val="00784461"/>
    <w:rsid w:val="007845D7"/>
    <w:rsid w:val="007847CB"/>
    <w:rsid w:val="00784A9A"/>
    <w:rsid w:val="0078525A"/>
    <w:rsid w:val="0078550E"/>
    <w:rsid w:val="00785AA9"/>
    <w:rsid w:val="00785C98"/>
    <w:rsid w:val="00785DB6"/>
    <w:rsid w:val="007871BF"/>
    <w:rsid w:val="00787541"/>
    <w:rsid w:val="00790346"/>
    <w:rsid w:val="007905A4"/>
    <w:rsid w:val="0079143F"/>
    <w:rsid w:val="00791C44"/>
    <w:rsid w:val="0079433C"/>
    <w:rsid w:val="0079490A"/>
    <w:rsid w:val="00794F44"/>
    <w:rsid w:val="00796093"/>
    <w:rsid w:val="00796776"/>
    <w:rsid w:val="00796FEB"/>
    <w:rsid w:val="00797C67"/>
    <w:rsid w:val="007A1424"/>
    <w:rsid w:val="007A17FA"/>
    <w:rsid w:val="007A1957"/>
    <w:rsid w:val="007A3275"/>
    <w:rsid w:val="007A3380"/>
    <w:rsid w:val="007A550E"/>
    <w:rsid w:val="007A5FB5"/>
    <w:rsid w:val="007A6138"/>
    <w:rsid w:val="007A67E9"/>
    <w:rsid w:val="007A6AF4"/>
    <w:rsid w:val="007A6F59"/>
    <w:rsid w:val="007A7280"/>
    <w:rsid w:val="007A765B"/>
    <w:rsid w:val="007A77AF"/>
    <w:rsid w:val="007A7E35"/>
    <w:rsid w:val="007A7E5C"/>
    <w:rsid w:val="007B1160"/>
    <w:rsid w:val="007B18BF"/>
    <w:rsid w:val="007B1B57"/>
    <w:rsid w:val="007B237D"/>
    <w:rsid w:val="007B28D7"/>
    <w:rsid w:val="007B3145"/>
    <w:rsid w:val="007B375D"/>
    <w:rsid w:val="007B3AA4"/>
    <w:rsid w:val="007B4D89"/>
    <w:rsid w:val="007B5B9D"/>
    <w:rsid w:val="007B5E74"/>
    <w:rsid w:val="007B66DA"/>
    <w:rsid w:val="007B7A61"/>
    <w:rsid w:val="007B7FE9"/>
    <w:rsid w:val="007C05BE"/>
    <w:rsid w:val="007C1553"/>
    <w:rsid w:val="007C17C6"/>
    <w:rsid w:val="007C235E"/>
    <w:rsid w:val="007C2F87"/>
    <w:rsid w:val="007C34D5"/>
    <w:rsid w:val="007C369B"/>
    <w:rsid w:val="007C5495"/>
    <w:rsid w:val="007C5B8C"/>
    <w:rsid w:val="007C6449"/>
    <w:rsid w:val="007C6CA9"/>
    <w:rsid w:val="007D094C"/>
    <w:rsid w:val="007D0E7A"/>
    <w:rsid w:val="007D1341"/>
    <w:rsid w:val="007D2564"/>
    <w:rsid w:val="007D265D"/>
    <w:rsid w:val="007D2786"/>
    <w:rsid w:val="007D3F01"/>
    <w:rsid w:val="007D47CE"/>
    <w:rsid w:val="007D50D2"/>
    <w:rsid w:val="007D5804"/>
    <w:rsid w:val="007D5A99"/>
    <w:rsid w:val="007D6E80"/>
    <w:rsid w:val="007D7875"/>
    <w:rsid w:val="007E00DC"/>
    <w:rsid w:val="007E10B4"/>
    <w:rsid w:val="007E139E"/>
    <w:rsid w:val="007E1F18"/>
    <w:rsid w:val="007E2BC2"/>
    <w:rsid w:val="007E3121"/>
    <w:rsid w:val="007E3F68"/>
    <w:rsid w:val="007E47D0"/>
    <w:rsid w:val="007E5A67"/>
    <w:rsid w:val="007E6058"/>
    <w:rsid w:val="007E72EB"/>
    <w:rsid w:val="007F0639"/>
    <w:rsid w:val="007F14F1"/>
    <w:rsid w:val="007F19A7"/>
    <w:rsid w:val="007F29D3"/>
    <w:rsid w:val="007F33D6"/>
    <w:rsid w:val="007F3525"/>
    <w:rsid w:val="007F3A75"/>
    <w:rsid w:val="007F4362"/>
    <w:rsid w:val="007F500E"/>
    <w:rsid w:val="007F6966"/>
    <w:rsid w:val="007F7071"/>
    <w:rsid w:val="007F7653"/>
    <w:rsid w:val="007F7A8A"/>
    <w:rsid w:val="008003C5"/>
    <w:rsid w:val="00800995"/>
    <w:rsid w:val="00800AA7"/>
    <w:rsid w:val="008022FA"/>
    <w:rsid w:val="00802C86"/>
    <w:rsid w:val="00804B3F"/>
    <w:rsid w:val="00804C6E"/>
    <w:rsid w:val="00804DD5"/>
    <w:rsid w:val="008055E7"/>
    <w:rsid w:val="0080611B"/>
    <w:rsid w:val="0080618E"/>
    <w:rsid w:val="00806A37"/>
    <w:rsid w:val="00810682"/>
    <w:rsid w:val="00811DB9"/>
    <w:rsid w:val="008121ED"/>
    <w:rsid w:val="00813080"/>
    <w:rsid w:val="008133C4"/>
    <w:rsid w:val="00813609"/>
    <w:rsid w:val="00813B84"/>
    <w:rsid w:val="008140C7"/>
    <w:rsid w:val="008142AA"/>
    <w:rsid w:val="008149A2"/>
    <w:rsid w:val="00814FB9"/>
    <w:rsid w:val="008162F7"/>
    <w:rsid w:val="008179CF"/>
    <w:rsid w:val="00817B9B"/>
    <w:rsid w:val="0082060F"/>
    <w:rsid w:val="00820FF6"/>
    <w:rsid w:val="008220CA"/>
    <w:rsid w:val="008227F5"/>
    <w:rsid w:val="00822E95"/>
    <w:rsid w:val="00823728"/>
    <w:rsid w:val="00823C69"/>
    <w:rsid w:val="008248CE"/>
    <w:rsid w:val="00825FBC"/>
    <w:rsid w:val="008272ED"/>
    <w:rsid w:val="00827AE8"/>
    <w:rsid w:val="008300B3"/>
    <w:rsid w:val="00830B00"/>
    <w:rsid w:val="00830E67"/>
    <w:rsid w:val="008317F3"/>
    <w:rsid w:val="008318F2"/>
    <w:rsid w:val="00831CDC"/>
    <w:rsid w:val="00831CE2"/>
    <w:rsid w:val="00832673"/>
    <w:rsid w:val="0083271F"/>
    <w:rsid w:val="00834F72"/>
    <w:rsid w:val="00835711"/>
    <w:rsid w:val="0083674F"/>
    <w:rsid w:val="00836FB1"/>
    <w:rsid w:val="00837DC3"/>
    <w:rsid w:val="0084150F"/>
    <w:rsid w:val="00841F48"/>
    <w:rsid w:val="00842713"/>
    <w:rsid w:val="00842C84"/>
    <w:rsid w:val="0084329C"/>
    <w:rsid w:val="008437B2"/>
    <w:rsid w:val="00843959"/>
    <w:rsid w:val="00843D1B"/>
    <w:rsid w:val="008442DF"/>
    <w:rsid w:val="00844992"/>
    <w:rsid w:val="008449E5"/>
    <w:rsid w:val="00845C80"/>
    <w:rsid w:val="00846ABA"/>
    <w:rsid w:val="00846CE5"/>
    <w:rsid w:val="00850645"/>
    <w:rsid w:val="00850F8E"/>
    <w:rsid w:val="00850F96"/>
    <w:rsid w:val="00851B02"/>
    <w:rsid w:val="00852B07"/>
    <w:rsid w:val="008551F1"/>
    <w:rsid w:val="008554DF"/>
    <w:rsid w:val="00855F2D"/>
    <w:rsid w:val="008562F0"/>
    <w:rsid w:val="00856C03"/>
    <w:rsid w:val="008576CF"/>
    <w:rsid w:val="0086010A"/>
    <w:rsid w:val="00860561"/>
    <w:rsid w:val="00860F56"/>
    <w:rsid w:val="00861104"/>
    <w:rsid w:val="00862E98"/>
    <w:rsid w:val="00863B45"/>
    <w:rsid w:val="00863CA8"/>
    <w:rsid w:val="00864B7A"/>
    <w:rsid w:val="00864D50"/>
    <w:rsid w:val="00864EE5"/>
    <w:rsid w:val="008659A5"/>
    <w:rsid w:val="00865A5E"/>
    <w:rsid w:val="00870A8A"/>
    <w:rsid w:val="00870E0D"/>
    <w:rsid w:val="00871CCB"/>
    <w:rsid w:val="0087284C"/>
    <w:rsid w:val="00873D9D"/>
    <w:rsid w:val="00874431"/>
    <w:rsid w:val="008749C5"/>
    <w:rsid w:val="00874B90"/>
    <w:rsid w:val="00874C8D"/>
    <w:rsid w:val="0087615B"/>
    <w:rsid w:val="00876BED"/>
    <w:rsid w:val="00876FAF"/>
    <w:rsid w:val="0088006A"/>
    <w:rsid w:val="0088053D"/>
    <w:rsid w:val="00880CD1"/>
    <w:rsid w:val="00880F84"/>
    <w:rsid w:val="008813C9"/>
    <w:rsid w:val="008818B4"/>
    <w:rsid w:val="0088220D"/>
    <w:rsid w:val="008826E5"/>
    <w:rsid w:val="008828ED"/>
    <w:rsid w:val="0088302A"/>
    <w:rsid w:val="008830DD"/>
    <w:rsid w:val="00883720"/>
    <w:rsid w:val="00886F0B"/>
    <w:rsid w:val="00887911"/>
    <w:rsid w:val="008901E9"/>
    <w:rsid w:val="008907F5"/>
    <w:rsid w:val="0089110C"/>
    <w:rsid w:val="00891CE0"/>
    <w:rsid w:val="008927CF"/>
    <w:rsid w:val="0089283A"/>
    <w:rsid w:val="00892C3A"/>
    <w:rsid w:val="00893218"/>
    <w:rsid w:val="00895435"/>
    <w:rsid w:val="00896820"/>
    <w:rsid w:val="00896A19"/>
    <w:rsid w:val="00897238"/>
    <w:rsid w:val="0089752C"/>
    <w:rsid w:val="008975D5"/>
    <w:rsid w:val="00897E41"/>
    <w:rsid w:val="008A064A"/>
    <w:rsid w:val="008A0ABE"/>
    <w:rsid w:val="008A0DBC"/>
    <w:rsid w:val="008A13E8"/>
    <w:rsid w:val="008A1660"/>
    <w:rsid w:val="008A2805"/>
    <w:rsid w:val="008A303C"/>
    <w:rsid w:val="008A4923"/>
    <w:rsid w:val="008A4FD2"/>
    <w:rsid w:val="008A5146"/>
    <w:rsid w:val="008A5BAA"/>
    <w:rsid w:val="008A6874"/>
    <w:rsid w:val="008A7588"/>
    <w:rsid w:val="008A774B"/>
    <w:rsid w:val="008B01CA"/>
    <w:rsid w:val="008B1432"/>
    <w:rsid w:val="008B18FC"/>
    <w:rsid w:val="008B2256"/>
    <w:rsid w:val="008B2994"/>
    <w:rsid w:val="008B2FDD"/>
    <w:rsid w:val="008B3020"/>
    <w:rsid w:val="008B3976"/>
    <w:rsid w:val="008B41D1"/>
    <w:rsid w:val="008B47A8"/>
    <w:rsid w:val="008B5474"/>
    <w:rsid w:val="008B5900"/>
    <w:rsid w:val="008B5A65"/>
    <w:rsid w:val="008B6607"/>
    <w:rsid w:val="008B691D"/>
    <w:rsid w:val="008B6A1E"/>
    <w:rsid w:val="008C0034"/>
    <w:rsid w:val="008C03FA"/>
    <w:rsid w:val="008C0DC4"/>
    <w:rsid w:val="008C1FAA"/>
    <w:rsid w:val="008C222B"/>
    <w:rsid w:val="008C40DC"/>
    <w:rsid w:val="008C4A7F"/>
    <w:rsid w:val="008C6BFA"/>
    <w:rsid w:val="008C6E12"/>
    <w:rsid w:val="008C77F6"/>
    <w:rsid w:val="008D033B"/>
    <w:rsid w:val="008D0F65"/>
    <w:rsid w:val="008D1529"/>
    <w:rsid w:val="008D1E9C"/>
    <w:rsid w:val="008D2461"/>
    <w:rsid w:val="008D29A7"/>
    <w:rsid w:val="008D2E90"/>
    <w:rsid w:val="008D336E"/>
    <w:rsid w:val="008D45C4"/>
    <w:rsid w:val="008D600D"/>
    <w:rsid w:val="008D6368"/>
    <w:rsid w:val="008D6F23"/>
    <w:rsid w:val="008D744D"/>
    <w:rsid w:val="008E0BDB"/>
    <w:rsid w:val="008E0ED4"/>
    <w:rsid w:val="008E18BE"/>
    <w:rsid w:val="008E2427"/>
    <w:rsid w:val="008E246A"/>
    <w:rsid w:val="008E2623"/>
    <w:rsid w:val="008E2767"/>
    <w:rsid w:val="008E2893"/>
    <w:rsid w:val="008E34EB"/>
    <w:rsid w:val="008E4CD3"/>
    <w:rsid w:val="008E52DE"/>
    <w:rsid w:val="008E5368"/>
    <w:rsid w:val="008E56A2"/>
    <w:rsid w:val="008E5DBD"/>
    <w:rsid w:val="008E65FD"/>
    <w:rsid w:val="008E6E96"/>
    <w:rsid w:val="008E7531"/>
    <w:rsid w:val="008E769B"/>
    <w:rsid w:val="008E7DA0"/>
    <w:rsid w:val="008F00CB"/>
    <w:rsid w:val="008F0BFF"/>
    <w:rsid w:val="008F1EB1"/>
    <w:rsid w:val="008F2F46"/>
    <w:rsid w:val="008F31D2"/>
    <w:rsid w:val="008F332B"/>
    <w:rsid w:val="008F34F0"/>
    <w:rsid w:val="008F3911"/>
    <w:rsid w:val="008F392B"/>
    <w:rsid w:val="008F3D96"/>
    <w:rsid w:val="008F458D"/>
    <w:rsid w:val="008F4614"/>
    <w:rsid w:val="008F538A"/>
    <w:rsid w:val="008F6EF2"/>
    <w:rsid w:val="008F76E1"/>
    <w:rsid w:val="009004C7"/>
    <w:rsid w:val="00901AA1"/>
    <w:rsid w:val="00901D97"/>
    <w:rsid w:val="00902102"/>
    <w:rsid w:val="00902804"/>
    <w:rsid w:val="00902A73"/>
    <w:rsid w:val="00902D6F"/>
    <w:rsid w:val="009037A1"/>
    <w:rsid w:val="00903DDD"/>
    <w:rsid w:val="0090445F"/>
    <w:rsid w:val="009049C8"/>
    <w:rsid w:val="00904D5B"/>
    <w:rsid w:val="00905A49"/>
    <w:rsid w:val="00906521"/>
    <w:rsid w:val="0090745F"/>
    <w:rsid w:val="00907DC0"/>
    <w:rsid w:val="00907E5C"/>
    <w:rsid w:val="00910119"/>
    <w:rsid w:val="009106C3"/>
    <w:rsid w:val="00910AD0"/>
    <w:rsid w:val="00910E50"/>
    <w:rsid w:val="00910E82"/>
    <w:rsid w:val="00912C19"/>
    <w:rsid w:val="00912D28"/>
    <w:rsid w:val="0091317E"/>
    <w:rsid w:val="009140DD"/>
    <w:rsid w:val="00914198"/>
    <w:rsid w:val="00914670"/>
    <w:rsid w:val="0091546C"/>
    <w:rsid w:val="00915C14"/>
    <w:rsid w:val="00916932"/>
    <w:rsid w:val="00916C34"/>
    <w:rsid w:val="009172D0"/>
    <w:rsid w:val="00917F9F"/>
    <w:rsid w:val="00920128"/>
    <w:rsid w:val="00920F94"/>
    <w:rsid w:val="009210FB"/>
    <w:rsid w:val="00921EEE"/>
    <w:rsid w:val="00922DD6"/>
    <w:rsid w:val="00923779"/>
    <w:rsid w:val="00923A16"/>
    <w:rsid w:val="00924984"/>
    <w:rsid w:val="00927B7D"/>
    <w:rsid w:val="00931234"/>
    <w:rsid w:val="0093135F"/>
    <w:rsid w:val="00931397"/>
    <w:rsid w:val="0093145D"/>
    <w:rsid w:val="00931555"/>
    <w:rsid w:val="009322D1"/>
    <w:rsid w:val="00932678"/>
    <w:rsid w:val="009328A1"/>
    <w:rsid w:val="00933707"/>
    <w:rsid w:val="00933A74"/>
    <w:rsid w:val="00933C93"/>
    <w:rsid w:val="00934FA8"/>
    <w:rsid w:val="00935300"/>
    <w:rsid w:val="0093597C"/>
    <w:rsid w:val="00935C7F"/>
    <w:rsid w:val="009362A5"/>
    <w:rsid w:val="009362FA"/>
    <w:rsid w:val="0093674A"/>
    <w:rsid w:val="00936CFA"/>
    <w:rsid w:val="00937E06"/>
    <w:rsid w:val="00940046"/>
    <w:rsid w:val="00940D37"/>
    <w:rsid w:val="00941914"/>
    <w:rsid w:val="00942788"/>
    <w:rsid w:val="00943A31"/>
    <w:rsid w:val="009449DB"/>
    <w:rsid w:val="00944BCC"/>
    <w:rsid w:val="0094500E"/>
    <w:rsid w:val="0094563D"/>
    <w:rsid w:val="0094627B"/>
    <w:rsid w:val="009517A3"/>
    <w:rsid w:val="009518E1"/>
    <w:rsid w:val="00952709"/>
    <w:rsid w:val="00953D19"/>
    <w:rsid w:val="00954490"/>
    <w:rsid w:val="00955CEF"/>
    <w:rsid w:val="00956433"/>
    <w:rsid w:val="009572F4"/>
    <w:rsid w:val="0096316E"/>
    <w:rsid w:val="00963A42"/>
    <w:rsid w:val="009651AB"/>
    <w:rsid w:val="00966683"/>
    <w:rsid w:val="0096707F"/>
    <w:rsid w:val="00967896"/>
    <w:rsid w:val="00967C5C"/>
    <w:rsid w:val="00972A0E"/>
    <w:rsid w:val="00972A6E"/>
    <w:rsid w:val="009732A8"/>
    <w:rsid w:val="009737FD"/>
    <w:rsid w:val="00974EB6"/>
    <w:rsid w:val="00976A07"/>
    <w:rsid w:val="00977166"/>
    <w:rsid w:val="00977F5C"/>
    <w:rsid w:val="009802A0"/>
    <w:rsid w:val="00980778"/>
    <w:rsid w:val="00980E04"/>
    <w:rsid w:val="009823C8"/>
    <w:rsid w:val="00982768"/>
    <w:rsid w:val="009829B5"/>
    <w:rsid w:val="00982EA0"/>
    <w:rsid w:val="00982F14"/>
    <w:rsid w:val="0098313A"/>
    <w:rsid w:val="0098314B"/>
    <w:rsid w:val="00983DB3"/>
    <w:rsid w:val="00984864"/>
    <w:rsid w:val="0098549C"/>
    <w:rsid w:val="009856DD"/>
    <w:rsid w:val="00985AA0"/>
    <w:rsid w:val="00986921"/>
    <w:rsid w:val="00986E27"/>
    <w:rsid w:val="0098740B"/>
    <w:rsid w:val="009877D1"/>
    <w:rsid w:val="00990A9C"/>
    <w:rsid w:val="00990AD7"/>
    <w:rsid w:val="00991163"/>
    <w:rsid w:val="00992AFB"/>
    <w:rsid w:val="0099301D"/>
    <w:rsid w:val="00993FFD"/>
    <w:rsid w:val="00994012"/>
    <w:rsid w:val="00994ABE"/>
    <w:rsid w:val="0099587D"/>
    <w:rsid w:val="0099636A"/>
    <w:rsid w:val="00997839"/>
    <w:rsid w:val="009978C2"/>
    <w:rsid w:val="00997BD4"/>
    <w:rsid w:val="009A02C5"/>
    <w:rsid w:val="009A0420"/>
    <w:rsid w:val="009A0BA3"/>
    <w:rsid w:val="009A1149"/>
    <w:rsid w:val="009A194B"/>
    <w:rsid w:val="009A277B"/>
    <w:rsid w:val="009A3D06"/>
    <w:rsid w:val="009A4051"/>
    <w:rsid w:val="009A4519"/>
    <w:rsid w:val="009A4613"/>
    <w:rsid w:val="009A6527"/>
    <w:rsid w:val="009A6A14"/>
    <w:rsid w:val="009B0212"/>
    <w:rsid w:val="009B02BE"/>
    <w:rsid w:val="009B0B58"/>
    <w:rsid w:val="009B112E"/>
    <w:rsid w:val="009B46CD"/>
    <w:rsid w:val="009B4702"/>
    <w:rsid w:val="009B473D"/>
    <w:rsid w:val="009B48B5"/>
    <w:rsid w:val="009B5362"/>
    <w:rsid w:val="009B5995"/>
    <w:rsid w:val="009B7F33"/>
    <w:rsid w:val="009B7FCC"/>
    <w:rsid w:val="009C06AD"/>
    <w:rsid w:val="009C0961"/>
    <w:rsid w:val="009C0A1B"/>
    <w:rsid w:val="009C2164"/>
    <w:rsid w:val="009C34C6"/>
    <w:rsid w:val="009C3922"/>
    <w:rsid w:val="009C3C23"/>
    <w:rsid w:val="009C57CC"/>
    <w:rsid w:val="009C5A2D"/>
    <w:rsid w:val="009C5CED"/>
    <w:rsid w:val="009D19EF"/>
    <w:rsid w:val="009D2F2A"/>
    <w:rsid w:val="009D3394"/>
    <w:rsid w:val="009D498A"/>
    <w:rsid w:val="009D4A60"/>
    <w:rsid w:val="009D52D6"/>
    <w:rsid w:val="009D5CCF"/>
    <w:rsid w:val="009D5E45"/>
    <w:rsid w:val="009D612A"/>
    <w:rsid w:val="009D7687"/>
    <w:rsid w:val="009D7E91"/>
    <w:rsid w:val="009D7FC0"/>
    <w:rsid w:val="009E1DEA"/>
    <w:rsid w:val="009E1E90"/>
    <w:rsid w:val="009E239B"/>
    <w:rsid w:val="009E24B3"/>
    <w:rsid w:val="009E2DAB"/>
    <w:rsid w:val="009E2F18"/>
    <w:rsid w:val="009E30DD"/>
    <w:rsid w:val="009E34FB"/>
    <w:rsid w:val="009E3E0F"/>
    <w:rsid w:val="009E495B"/>
    <w:rsid w:val="009E4E2D"/>
    <w:rsid w:val="009E6908"/>
    <w:rsid w:val="009E7A79"/>
    <w:rsid w:val="009E7CD2"/>
    <w:rsid w:val="009F056D"/>
    <w:rsid w:val="009F0A0E"/>
    <w:rsid w:val="009F27E4"/>
    <w:rsid w:val="009F285D"/>
    <w:rsid w:val="009F3625"/>
    <w:rsid w:val="009F5761"/>
    <w:rsid w:val="009F5907"/>
    <w:rsid w:val="009F6A9C"/>
    <w:rsid w:val="009F6F19"/>
    <w:rsid w:val="009F74BB"/>
    <w:rsid w:val="009F77CD"/>
    <w:rsid w:val="009F797A"/>
    <w:rsid w:val="00A020B0"/>
    <w:rsid w:val="00A023ED"/>
    <w:rsid w:val="00A024A4"/>
    <w:rsid w:val="00A02DFF"/>
    <w:rsid w:val="00A02EB8"/>
    <w:rsid w:val="00A02FBF"/>
    <w:rsid w:val="00A03176"/>
    <w:rsid w:val="00A03462"/>
    <w:rsid w:val="00A03692"/>
    <w:rsid w:val="00A046AF"/>
    <w:rsid w:val="00A059E1"/>
    <w:rsid w:val="00A05E78"/>
    <w:rsid w:val="00A06CBD"/>
    <w:rsid w:val="00A07313"/>
    <w:rsid w:val="00A078ED"/>
    <w:rsid w:val="00A105BB"/>
    <w:rsid w:val="00A11582"/>
    <w:rsid w:val="00A11FC3"/>
    <w:rsid w:val="00A129B1"/>
    <w:rsid w:val="00A14AA8"/>
    <w:rsid w:val="00A151B2"/>
    <w:rsid w:val="00A16728"/>
    <w:rsid w:val="00A16B05"/>
    <w:rsid w:val="00A16EFB"/>
    <w:rsid w:val="00A17A6D"/>
    <w:rsid w:val="00A17D52"/>
    <w:rsid w:val="00A20972"/>
    <w:rsid w:val="00A2191E"/>
    <w:rsid w:val="00A2224B"/>
    <w:rsid w:val="00A223F6"/>
    <w:rsid w:val="00A22D6C"/>
    <w:rsid w:val="00A23317"/>
    <w:rsid w:val="00A23676"/>
    <w:rsid w:val="00A24C7C"/>
    <w:rsid w:val="00A25456"/>
    <w:rsid w:val="00A25A92"/>
    <w:rsid w:val="00A25CD8"/>
    <w:rsid w:val="00A26348"/>
    <w:rsid w:val="00A27201"/>
    <w:rsid w:val="00A274F4"/>
    <w:rsid w:val="00A30286"/>
    <w:rsid w:val="00A30A3D"/>
    <w:rsid w:val="00A31F9A"/>
    <w:rsid w:val="00A33F92"/>
    <w:rsid w:val="00A350EC"/>
    <w:rsid w:val="00A3524C"/>
    <w:rsid w:val="00A35769"/>
    <w:rsid w:val="00A35D7B"/>
    <w:rsid w:val="00A3663E"/>
    <w:rsid w:val="00A40306"/>
    <w:rsid w:val="00A40A3B"/>
    <w:rsid w:val="00A40BDE"/>
    <w:rsid w:val="00A4113D"/>
    <w:rsid w:val="00A413F5"/>
    <w:rsid w:val="00A41589"/>
    <w:rsid w:val="00A41CBD"/>
    <w:rsid w:val="00A41EF2"/>
    <w:rsid w:val="00A428EC"/>
    <w:rsid w:val="00A42AFB"/>
    <w:rsid w:val="00A43071"/>
    <w:rsid w:val="00A431E0"/>
    <w:rsid w:val="00A44D08"/>
    <w:rsid w:val="00A44E19"/>
    <w:rsid w:val="00A45831"/>
    <w:rsid w:val="00A45B16"/>
    <w:rsid w:val="00A46AD0"/>
    <w:rsid w:val="00A46CB1"/>
    <w:rsid w:val="00A5053B"/>
    <w:rsid w:val="00A50791"/>
    <w:rsid w:val="00A50C9E"/>
    <w:rsid w:val="00A51000"/>
    <w:rsid w:val="00A52EEF"/>
    <w:rsid w:val="00A52F33"/>
    <w:rsid w:val="00A534BC"/>
    <w:rsid w:val="00A53606"/>
    <w:rsid w:val="00A54621"/>
    <w:rsid w:val="00A55284"/>
    <w:rsid w:val="00A57419"/>
    <w:rsid w:val="00A57671"/>
    <w:rsid w:val="00A57EC8"/>
    <w:rsid w:val="00A6000B"/>
    <w:rsid w:val="00A6002E"/>
    <w:rsid w:val="00A60360"/>
    <w:rsid w:val="00A607B5"/>
    <w:rsid w:val="00A60970"/>
    <w:rsid w:val="00A60C38"/>
    <w:rsid w:val="00A60E8D"/>
    <w:rsid w:val="00A61446"/>
    <w:rsid w:val="00A61B31"/>
    <w:rsid w:val="00A62C63"/>
    <w:rsid w:val="00A63FC7"/>
    <w:rsid w:val="00A642C2"/>
    <w:rsid w:val="00A64D3B"/>
    <w:rsid w:val="00A6655E"/>
    <w:rsid w:val="00A67102"/>
    <w:rsid w:val="00A672AC"/>
    <w:rsid w:val="00A67638"/>
    <w:rsid w:val="00A7101E"/>
    <w:rsid w:val="00A717FE"/>
    <w:rsid w:val="00A71B46"/>
    <w:rsid w:val="00A72209"/>
    <w:rsid w:val="00A72339"/>
    <w:rsid w:val="00A72B62"/>
    <w:rsid w:val="00A731D0"/>
    <w:rsid w:val="00A73505"/>
    <w:rsid w:val="00A73B88"/>
    <w:rsid w:val="00A7459C"/>
    <w:rsid w:val="00A752AA"/>
    <w:rsid w:val="00A765C1"/>
    <w:rsid w:val="00A76EEB"/>
    <w:rsid w:val="00A779A7"/>
    <w:rsid w:val="00A80FB4"/>
    <w:rsid w:val="00A81317"/>
    <w:rsid w:val="00A81735"/>
    <w:rsid w:val="00A8210E"/>
    <w:rsid w:val="00A82164"/>
    <w:rsid w:val="00A8330F"/>
    <w:rsid w:val="00A85339"/>
    <w:rsid w:val="00A85758"/>
    <w:rsid w:val="00A86E3B"/>
    <w:rsid w:val="00A87845"/>
    <w:rsid w:val="00A87DB2"/>
    <w:rsid w:val="00A90238"/>
    <w:rsid w:val="00A90707"/>
    <w:rsid w:val="00A90710"/>
    <w:rsid w:val="00A90CD1"/>
    <w:rsid w:val="00A90ECB"/>
    <w:rsid w:val="00A9167F"/>
    <w:rsid w:val="00A9187A"/>
    <w:rsid w:val="00A92126"/>
    <w:rsid w:val="00A92B33"/>
    <w:rsid w:val="00A93E60"/>
    <w:rsid w:val="00A95624"/>
    <w:rsid w:val="00A96802"/>
    <w:rsid w:val="00A971EB"/>
    <w:rsid w:val="00AA0054"/>
    <w:rsid w:val="00AA09E4"/>
    <w:rsid w:val="00AA1BE4"/>
    <w:rsid w:val="00AA343B"/>
    <w:rsid w:val="00AA3550"/>
    <w:rsid w:val="00AA43B7"/>
    <w:rsid w:val="00AA6305"/>
    <w:rsid w:val="00AA641F"/>
    <w:rsid w:val="00AA69B1"/>
    <w:rsid w:val="00AA7772"/>
    <w:rsid w:val="00AA799E"/>
    <w:rsid w:val="00AB0082"/>
    <w:rsid w:val="00AB1F81"/>
    <w:rsid w:val="00AB2528"/>
    <w:rsid w:val="00AB2AAF"/>
    <w:rsid w:val="00AB39E4"/>
    <w:rsid w:val="00AB4387"/>
    <w:rsid w:val="00AB5B8B"/>
    <w:rsid w:val="00AB6D57"/>
    <w:rsid w:val="00AC0204"/>
    <w:rsid w:val="00AC0325"/>
    <w:rsid w:val="00AC0E08"/>
    <w:rsid w:val="00AC3B5A"/>
    <w:rsid w:val="00AC4AFC"/>
    <w:rsid w:val="00AC5847"/>
    <w:rsid w:val="00AC5DFB"/>
    <w:rsid w:val="00AC6327"/>
    <w:rsid w:val="00AC6514"/>
    <w:rsid w:val="00AC6F37"/>
    <w:rsid w:val="00AC75A5"/>
    <w:rsid w:val="00AC7CB5"/>
    <w:rsid w:val="00AD044B"/>
    <w:rsid w:val="00AD1CB8"/>
    <w:rsid w:val="00AD1EBB"/>
    <w:rsid w:val="00AD24D9"/>
    <w:rsid w:val="00AD2900"/>
    <w:rsid w:val="00AD2CA8"/>
    <w:rsid w:val="00AD2D0C"/>
    <w:rsid w:val="00AD3D89"/>
    <w:rsid w:val="00AD4010"/>
    <w:rsid w:val="00AD439E"/>
    <w:rsid w:val="00AD52E4"/>
    <w:rsid w:val="00AD64D0"/>
    <w:rsid w:val="00AD6D96"/>
    <w:rsid w:val="00AD6E8A"/>
    <w:rsid w:val="00AD7022"/>
    <w:rsid w:val="00AD736F"/>
    <w:rsid w:val="00AD744D"/>
    <w:rsid w:val="00AD7FD6"/>
    <w:rsid w:val="00AE0548"/>
    <w:rsid w:val="00AE0553"/>
    <w:rsid w:val="00AE26F3"/>
    <w:rsid w:val="00AE35BB"/>
    <w:rsid w:val="00AE3F9F"/>
    <w:rsid w:val="00AE4050"/>
    <w:rsid w:val="00AE47AB"/>
    <w:rsid w:val="00AE4B51"/>
    <w:rsid w:val="00AE54AA"/>
    <w:rsid w:val="00AE5A24"/>
    <w:rsid w:val="00AE5B86"/>
    <w:rsid w:val="00AE60A7"/>
    <w:rsid w:val="00AE74EB"/>
    <w:rsid w:val="00AE7DBE"/>
    <w:rsid w:val="00AF015B"/>
    <w:rsid w:val="00AF0773"/>
    <w:rsid w:val="00AF123F"/>
    <w:rsid w:val="00AF2CE2"/>
    <w:rsid w:val="00AF34A0"/>
    <w:rsid w:val="00AF4712"/>
    <w:rsid w:val="00AF4C6F"/>
    <w:rsid w:val="00AF4EAF"/>
    <w:rsid w:val="00AF5772"/>
    <w:rsid w:val="00AF5C40"/>
    <w:rsid w:val="00AF5E8F"/>
    <w:rsid w:val="00AF66B4"/>
    <w:rsid w:val="00AF718B"/>
    <w:rsid w:val="00AF72FB"/>
    <w:rsid w:val="00AF7E6D"/>
    <w:rsid w:val="00B000FE"/>
    <w:rsid w:val="00B0027E"/>
    <w:rsid w:val="00B00486"/>
    <w:rsid w:val="00B009C9"/>
    <w:rsid w:val="00B00A0E"/>
    <w:rsid w:val="00B01D70"/>
    <w:rsid w:val="00B01E5F"/>
    <w:rsid w:val="00B020F7"/>
    <w:rsid w:val="00B026D0"/>
    <w:rsid w:val="00B02BF1"/>
    <w:rsid w:val="00B03B78"/>
    <w:rsid w:val="00B03C1B"/>
    <w:rsid w:val="00B03CD4"/>
    <w:rsid w:val="00B042B3"/>
    <w:rsid w:val="00B0496C"/>
    <w:rsid w:val="00B05228"/>
    <w:rsid w:val="00B0537E"/>
    <w:rsid w:val="00B0553E"/>
    <w:rsid w:val="00B05689"/>
    <w:rsid w:val="00B05ACD"/>
    <w:rsid w:val="00B10180"/>
    <w:rsid w:val="00B10606"/>
    <w:rsid w:val="00B10A73"/>
    <w:rsid w:val="00B10DE4"/>
    <w:rsid w:val="00B1120E"/>
    <w:rsid w:val="00B1195B"/>
    <w:rsid w:val="00B11ACC"/>
    <w:rsid w:val="00B11DD9"/>
    <w:rsid w:val="00B11E5D"/>
    <w:rsid w:val="00B11F15"/>
    <w:rsid w:val="00B125AF"/>
    <w:rsid w:val="00B13BE8"/>
    <w:rsid w:val="00B13D14"/>
    <w:rsid w:val="00B1460F"/>
    <w:rsid w:val="00B14FAF"/>
    <w:rsid w:val="00B16027"/>
    <w:rsid w:val="00B17512"/>
    <w:rsid w:val="00B17947"/>
    <w:rsid w:val="00B179F8"/>
    <w:rsid w:val="00B17F69"/>
    <w:rsid w:val="00B17FCF"/>
    <w:rsid w:val="00B201A2"/>
    <w:rsid w:val="00B209D0"/>
    <w:rsid w:val="00B21BD5"/>
    <w:rsid w:val="00B22100"/>
    <w:rsid w:val="00B22ED2"/>
    <w:rsid w:val="00B239B6"/>
    <w:rsid w:val="00B25045"/>
    <w:rsid w:val="00B25854"/>
    <w:rsid w:val="00B26012"/>
    <w:rsid w:val="00B26563"/>
    <w:rsid w:val="00B2659E"/>
    <w:rsid w:val="00B26E2E"/>
    <w:rsid w:val="00B303F4"/>
    <w:rsid w:val="00B31C14"/>
    <w:rsid w:val="00B322EE"/>
    <w:rsid w:val="00B32528"/>
    <w:rsid w:val="00B32FEF"/>
    <w:rsid w:val="00B33055"/>
    <w:rsid w:val="00B3333C"/>
    <w:rsid w:val="00B3395C"/>
    <w:rsid w:val="00B34101"/>
    <w:rsid w:val="00B346DA"/>
    <w:rsid w:val="00B365B8"/>
    <w:rsid w:val="00B415A9"/>
    <w:rsid w:val="00B420CA"/>
    <w:rsid w:val="00B42103"/>
    <w:rsid w:val="00B4310F"/>
    <w:rsid w:val="00B431D0"/>
    <w:rsid w:val="00B438A0"/>
    <w:rsid w:val="00B43F17"/>
    <w:rsid w:val="00B44195"/>
    <w:rsid w:val="00B45AA0"/>
    <w:rsid w:val="00B45FCE"/>
    <w:rsid w:val="00B46B30"/>
    <w:rsid w:val="00B46B86"/>
    <w:rsid w:val="00B46EAC"/>
    <w:rsid w:val="00B471B2"/>
    <w:rsid w:val="00B4760F"/>
    <w:rsid w:val="00B47D9F"/>
    <w:rsid w:val="00B50CB9"/>
    <w:rsid w:val="00B514E3"/>
    <w:rsid w:val="00B5161C"/>
    <w:rsid w:val="00B5175F"/>
    <w:rsid w:val="00B51865"/>
    <w:rsid w:val="00B52908"/>
    <w:rsid w:val="00B52F5F"/>
    <w:rsid w:val="00B53904"/>
    <w:rsid w:val="00B53DCE"/>
    <w:rsid w:val="00B54BE0"/>
    <w:rsid w:val="00B54F9D"/>
    <w:rsid w:val="00B55A79"/>
    <w:rsid w:val="00B577AA"/>
    <w:rsid w:val="00B57A50"/>
    <w:rsid w:val="00B6040C"/>
    <w:rsid w:val="00B60420"/>
    <w:rsid w:val="00B604A3"/>
    <w:rsid w:val="00B613AF"/>
    <w:rsid w:val="00B638E8"/>
    <w:rsid w:val="00B63C70"/>
    <w:rsid w:val="00B65450"/>
    <w:rsid w:val="00B65532"/>
    <w:rsid w:val="00B668BF"/>
    <w:rsid w:val="00B7034F"/>
    <w:rsid w:val="00B705F2"/>
    <w:rsid w:val="00B70B0E"/>
    <w:rsid w:val="00B71176"/>
    <w:rsid w:val="00B7119B"/>
    <w:rsid w:val="00B71256"/>
    <w:rsid w:val="00B71A05"/>
    <w:rsid w:val="00B71AFB"/>
    <w:rsid w:val="00B71E4C"/>
    <w:rsid w:val="00B71EDA"/>
    <w:rsid w:val="00B72C90"/>
    <w:rsid w:val="00B72CAD"/>
    <w:rsid w:val="00B7307F"/>
    <w:rsid w:val="00B73BE8"/>
    <w:rsid w:val="00B74C87"/>
    <w:rsid w:val="00B7582C"/>
    <w:rsid w:val="00B75CE8"/>
    <w:rsid w:val="00B779CB"/>
    <w:rsid w:val="00B77A66"/>
    <w:rsid w:val="00B80F9D"/>
    <w:rsid w:val="00B81786"/>
    <w:rsid w:val="00B8195B"/>
    <w:rsid w:val="00B83981"/>
    <w:rsid w:val="00B8452E"/>
    <w:rsid w:val="00B853C9"/>
    <w:rsid w:val="00B8559B"/>
    <w:rsid w:val="00B85630"/>
    <w:rsid w:val="00B858C9"/>
    <w:rsid w:val="00B85A6D"/>
    <w:rsid w:val="00B85A90"/>
    <w:rsid w:val="00B8693F"/>
    <w:rsid w:val="00B87746"/>
    <w:rsid w:val="00B877FE"/>
    <w:rsid w:val="00B90BB1"/>
    <w:rsid w:val="00B915B5"/>
    <w:rsid w:val="00B9317E"/>
    <w:rsid w:val="00B9329D"/>
    <w:rsid w:val="00B93991"/>
    <w:rsid w:val="00B94312"/>
    <w:rsid w:val="00B94EB5"/>
    <w:rsid w:val="00B95859"/>
    <w:rsid w:val="00B95BE4"/>
    <w:rsid w:val="00B96958"/>
    <w:rsid w:val="00B96C48"/>
    <w:rsid w:val="00B9708B"/>
    <w:rsid w:val="00B97107"/>
    <w:rsid w:val="00B975D1"/>
    <w:rsid w:val="00B97A4C"/>
    <w:rsid w:val="00B97F25"/>
    <w:rsid w:val="00B97FDA"/>
    <w:rsid w:val="00BA013D"/>
    <w:rsid w:val="00BA06B8"/>
    <w:rsid w:val="00BA0B21"/>
    <w:rsid w:val="00BA1030"/>
    <w:rsid w:val="00BA27EF"/>
    <w:rsid w:val="00BA2959"/>
    <w:rsid w:val="00BA2B7C"/>
    <w:rsid w:val="00BA348A"/>
    <w:rsid w:val="00BA402E"/>
    <w:rsid w:val="00BA42A7"/>
    <w:rsid w:val="00BA4310"/>
    <w:rsid w:val="00BA4C43"/>
    <w:rsid w:val="00BA7160"/>
    <w:rsid w:val="00BA7DDF"/>
    <w:rsid w:val="00BB0217"/>
    <w:rsid w:val="00BB0CCB"/>
    <w:rsid w:val="00BB108E"/>
    <w:rsid w:val="00BB2432"/>
    <w:rsid w:val="00BB2F0F"/>
    <w:rsid w:val="00BB37ED"/>
    <w:rsid w:val="00BB3BDA"/>
    <w:rsid w:val="00BB44A5"/>
    <w:rsid w:val="00BB4573"/>
    <w:rsid w:val="00BB4FD4"/>
    <w:rsid w:val="00BB5B43"/>
    <w:rsid w:val="00BB5B47"/>
    <w:rsid w:val="00BB603D"/>
    <w:rsid w:val="00BB7786"/>
    <w:rsid w:val="00BC0051"/>
    <w:rsid w:val="00BC0466"/>
    <w:rsid w:val="00BC0A16"/>
    <w:rsid w:val="00BC0F13"/>
    <w:rsid w:val="00BC0F47"/>
    <w:rsid w:val="00BC16CA"/>
    <w:rsid w:val="00BC2C64"/>
    <w:rsid w:val="00BC3BD4"/>
    <w:rsid w:val="00BC3C32"/>
    <w:rsid w:val="00BC435E"/>
    <w:rsid w:val="00BC43D9"/>
    <w:rsid w:val="00BC4C41"/>
    <w:rsid w:val="00BC4C4F"/>
    <w:rsid w:val="00BC522A"/>
    <w:rsid w:val="00BC793D"/>
    <w:rsid w:val="00BD1B87"/>
    <w:rsid w:val="00BD2006"/>
    <w:rsid w:val="00BD3EE9"/>
    <w:rsid w:val="00BD53EE"/>
    <w:rsid w:val="00BE0B53"/>
    <w:rsid w:val="00BE0DA6"/>
    <w:rsid w:val="00BE0E49"/>
    <w:rsid w:val="00BE1B45"/>
    <w:rsid w:val="00BE1BC3"/>
    <w:rsid w:val="00BE1F4A"/>
    <w:rsid w:val="00BE1F52"/>
    <w:rsid w:val="00BE23DD"/>
    <w:rsid w:val="00BE23E9"/>
    <w:rsid w:val="00BE3318"/>
    <w:rsid w:val="00BE33DA"/>
    <w:rsid w:val="00BE3D0C"/>
    <w:rsid w:val="00BE4302"/>
    <w:rsid w:val="00BE5D8D"/>
    <w:rsid w:val="00BE6716"/>
    <w:rsid w:val="00BE6E53"/>
    <w:rsid w:val="00BE7401"/>
    <w:rsid w:val="00BE7A5A"/>
    <w:rsid w:val="00BF2347"/>
    <w:rsid w:val="00BF2B33"/>
    <w:rsid w:val="00BF48C6"/>
    <w:rsid w:val="00BF51B4"/>
    <w:rsid w:val="00BF6178"/>
    <w:rsid w:val="00BF62EF"/>
    <w:rsid w:val="00BF67B2"/>
    <w:rsid w:val="00BF6E45"/>
    <w:rsid w:val="00BF6FF0"/>
    <w:rsid w:val="00BF76DC"/>
    <w:rsid w:val="00C00F89"/>
    <w:rsid w:val="00C023B5"/>
    <w:rsid w:val="00C0264B"/>
    <w:rsid w:val="00C03D50"/>
    <w:rsid w:val="00C047D9"/>
    <w:rsid w:val="00C04FD8"/>
    <w:rsid w:val="00C05A0F"/>
    <w:rsid w:val="00C05CDD"/>
    <w:rsid w:val="00C062E5"/>
    <w:rsid w:val="00C0680F"/>
    <w:rsid w:val="00C074AA"/>
    <w:rsid w:val="00C07F5D"/>
    <w:rsid w:val="00C1098E"/>
    <w:rsid w:val="00C10F3C"/>
    <w:rsid w:val="00C11516"/>
    <w:rsid w:val="00C1195D"/>
    <w:rsid w:val="00C11BF5"/>
    <w:rsid w:val="00C120A3"/>
    <w:rsid w:val="00C123CE"/>
    <w:rsid w:val="00C125B6"/>
    <w:rsid w:val="00C126C7"/>
    <w:rsid w:val="00C12777"/>
    <w:rsid w:val="00C12C97"/>
    <w:rsid w:val="00C12D32"/>
    <w:rsid w:val="00C13919"/>
    <w:rsid w:val="00C13A30"/>
    <w:rsid w:val="00C13E36"/>
    <w:rsid w:val="00C1476A"/>
    <w:rsid w:val="00C14FB8"/>
    <w:rsid w:val="00C14FE2"/>
    <w:rsid w:val="00C1500B"/>
    <w:rsid w:val="00C15040"/>
    <w:rsid w:val="00C150C2"/>
    <w:rsid w:val="00C1570C"/>
    <w:rsid w:val="00C16332"/>
    <w:rsid w:val="00C167E1"/>
    <w:rsid w:val="00C170FB"/>
    <w:rsid w:val="00C17197"/>
    <w:rsid w:val="00C20676"/>
    <w:rsid w:val="00C2165A"/>
    <w:rsid w:val="00C21EDC"/>
    <w:rsid w:val="00C2283B"/>
    <w:rsid w:val="00C22E8B"/>
    <w:rsid w:val="00C23404"/>
    <w:rsid w:val="00C23C0F"/>
    <w:rsid w:val="00C23D68"/>
    <w:rsid w:val="00C23E77"/>
    <w:rsid w:val="00C244F9"/>
    <w:rsid w:val="00C24BB8"/>
    <w:rsid w:val="00C24C81"/>
    <w:rsid w:val="00C253F5"/>
    <w:rsid w:val="00C25A1F"/>
    <w:rsid w:val="00C26FCB"/>
    <w:rsid w:val="00C30536"/>
    <w:rsid w:val="00C30E58"/>
    <w:rsid w:val="00C313BA"/>
    <w:rsid w:val="00C31DF9"/>
    <w:rsid w:val="00C3271C"/>
    <w:rsid w:val="00C32E02"/>
    <w:rsid w:val="00C334B3"/>
    <w:rsid w:val="00C34ADB"/>
    <w:rsid w:val="00C35808"/>
    <w:rsid w:val="00C35DE4"/>
    <w:rsid w:val="00C3611A"/>
    <w:rsid w:val="00C37ADD"/>
    <w:rsid w:val="00C37C42"/>
    <w:rsid w:val="00C37D85"/>
    <w:rsid w:val="00C37E9A"/>
    <w:rsid w:val="00C40755"/>
    <w:rsid w:val="00C40829"/>
    <w:rsid w:val="00C414D5"/>
    <w:rsid w:val="00C415D9"/>
    <w:rsid w:val="00C4177B"/>
    <w:rsid w:val="00C4346C"/>
    <w:rsid w:val="00C4414C"/>
    <w:rsid w:val="00C44A4F"/>
    <w:rsid w:val="00C46227"/>
    <w:rsid w:val="00C46234"/>
    <w:rsid w:val="00C46903"/>
    <w:rsid w:val="00C47A5F"/>
    <w:rsid w:val="00C50115"/>
    <w:rsid w:val="00C50962"/>
    <w:rsid w:val="00C53FEB"/>
    <w:rsid w:val="00C540B5"/>
    <w:rsid w:val="00C54CDB"/>
    <w:rsid w:val="00C5597A"/>
    <w:rsid w:val="00C55E92"/>
    <w:rsid w:val="00C56833"/>
    <w:rsid w:val="00C56B9F"/>
    <w:rsid w:val="00C56F59"/>
    <w:rsid w:val="00C575BB"/>
    <w:rsid w:val="00C606F8"/>
    <w:rsid w:val="00C60E8A"/>
    <w:rsid w:val="00C615A8"/>
    <w:rsid w:val="00C620B8"/>
    <w:rsid w:val="00C6228B"/>
    <w:rsid w:val="00C62AAD"/>
    <w:rsid w:val="00C644E6"/>
    <w:rsid w:val="00C6461A"/>
    <w:rsid w:val="00C64696"/>
    <w:rsid w:val="00C65C35"/>
    <w:rsid w:val="00C65F96"/>
    <w:rsid w:val="00C662C6"/>
    <w:rsid w:val="00C66473"/>
    <w:rsid w:val="00C66ABB"/>
    <w:rsid w:val="00C670C8"/>
    <w:rsid w:val="00C70448"/>
    <w:rsid w:val="00C70828"/>
    <w:rsid w:val="00C711CB"/>
    <w:rsid w:val="00C71904"/>
    <w:rsid w:val="00C71D5B"/>
    <w:rsid w:val="00C71EA1"/>
    <w:rsid w:val="00C71EFE"/>
    <w:rsid w:val="00C7205C"/>
    <w:rsid w:val="00C7290D"/>
    <w:rsid w:val="00C72FD2"/>
    <w:rsid w:val="00C732A6"/>
    <w:rsid w:val="00C74243"/>
    <w:rsid w:val="00C743E7"/>
    <w:rsid w:val="00C7529F"/>
    <w:rsid w:val="00C77145"/>
    <w:rsid w:val="00C775B3"/>
    <w:rsid w:val="00C779C3"/>
    <w:rsid w:val="00C81125"/>
    <w:rsid w:val="00C81CEF"/>
    <w:rsid w:val="00C82065"/>
    <w:rsid w:val="00C82351"/>
    <w:rsid w:val="00C82A46"/>
    <w:rsid w:val="00C82E81"/>
    <w:rsid w:val="00C83073"/>
    <w:rsid w:val="00C8398C"/>
    <w:rsid w:val="00C83D0B"/>
    <w:rsid w:val="00C843C4"/>
    <w:rsid w:val="00C844F6"/>
    <w:rsid w:val="00C86A63"/>
    <w:rsid w:val="00C91307"/>
    <w:rsid w:val="00C9162E"/>
    <w:rsid w:val="00C938D7"/>
    <w:rsid w:val="00C9455D"/>
    <w:rsid w:val="00C945A9"/>
    <w:rsid w:val="00C949FC"/>
    <w:rsid w:val="00C94A3B"/>
    <w:rsid w:val="00C94A69"/>
    <w:rsid w:val="00C96715"/>
    <w:rsid w:val="00C970DF"/>
    <w:rsid w:val="00C97DBE"/>
    <w:rsid w:val="00CA04C4"/>
    <w:rsid w:val="00CA063A"/>
    <w:rsid w:val="00CA0804"/>
    <w:rsid w:val="00CA0FD4"/>
    <w:rsid w:val="00CA261A"/>
    <w:rsid w:val="00CA2FE1"/>
    <w:rsid w:val="00CA3C2D"/>
    <w:rsid w:val="00CA5078"/>
    <w:rsid w:val="00CA5A38"/>
    <w:rsid w:val="00CA5DCA"/>
    <w:rsid w:val="00CA6245"/>
    <w:rsid w:val="00CA676B"/>
    <w:rsid w:val="00CA7085"/>
    <w:rsid w:val="00CA74E6"/>
    <w:rsid w:val="00CA7BDF"/>
    <w:rsid w:val="00CA7FFA"/>
    <w:rsid w:val="00CB0CD0"/>
    <w:rsid w:val="00CB1AA1"/>
    <w:rsid w:val="00CB1D60"/>
    <w:rsid w:val="00CB2193"/>
    <w:rsid w:val="00CB24D5"/>
    <w:rsid w:val="00CB254E"/>
    <w:rsid w:val="00CB3052"/>
    <w:rsid w:val="00CB326E"/>
    <w:rsid w:val="00CB44CA"/>
    <w:rsid w:val="00CB4599"/>
    <w:rsid w:val="00CB5024"/>
    <w:rsid w:val="00CB57EA"/>
    <w:rsid w:val="00CB59DD"/>
    <w:rsid w:val="00CB5A86"/>
    <w:rsid w:val="00CB62C2"/>
    <w:rsid w:val="00CB63E2"/>
    <w:rsid w:val="00CB6B79"/>
    <w:rsid w:val="00CB7167"/>
    <w:rsid w:val="00CB72B1"/>
    <w:rsid w:val="00CC073B"/>
    <w:rsid w:val="00CC0781"/>
    <w:rsid w:val="00CC08C0"/>
    <w:rsid w:val="00CC0B41"/>
    <w:rsid w:val="00CC110B"/>
    <w:rsid w:val="00CC1857"/>
    <w:rsid w:val="00CC222A"/>
    <w:rsid w:val="00CC23B0"/>
    <w:rsid w:val="00CC2E70"/>
    <w:rsid w:val="00CC30FF"/>
    <w:rsid w:val="00CC357D"/>
    <w:rsid w:val="00CC3929"/>
    <w:rsid w:val="00CC41D7"/>
    <w:rsid w:val="00CC442D"/>
    <w:rsid w:val="00CC46F3"/>
    <w:rsid w:val="00CC53F7"/>
    <w:rsid w:val="00CC6057"/>
    <w:rsid w:val="00CC7703"/>
    <w:rsid w:val="00CC7F4B"/>
    <w:rsid w:val="00CD1569"/>
    <w:rsid w:val="00CD16C2"/>
    <w:rsid w:val="00CD1B1E"/>
    <w:rsid w:val="00CD2667"/>
    <w:rsid w:val="00CD2C56"/>
    <w:rsid w:val="00CD3599"/>
    <w:rsid w:val="00CD3FD3"/>
    <w:rsid w:val="00CD4484"/>
    <w:rsid w:val="00CD44B9"/>
    <w:rsid w:val="00CD4807"/>
    <w:rsid w:val="00CD5C2D"/>
    <w:rsid w:val="00CD6052"/>
    <w:rsid w:val="00CD71C2"/>
    <w:rsid w:val="00CD73ED"/>
    <w:rsid w:val="00CE0079"/>
    <w:rsid w:val="00CE0C62"/>
    <w:rsid w:val="00CE13F0"/>
    <w:rsid w:val="00CE1EDF"/>
    <w:rsid w:val="00CE2A98"/>
    <w:rsid w:val="00CE2AEA"/>
    <w:rsid w:val="00CE47EA"/>
    <w:rsid w:val="00CE4826"/>
    <w:rsid w:val="00CE4C44"/>
    <w:rsid w:val="00CE5367"/>
    <w:rsid w:val="00CE6D23"/>
    <w:rsid w:val="00CE7125"/>
    <w:rsid w:val="00CF0C60"/>
    <w:rsid w:val="00CF1017"/>
    <w:rsid w:val="00CF183B"/>
    <w:rsid w:val="00CF1B1A"/>
    <w:rsid w:val="00CF2664"/>
    <w:rsid w:val="00CF283C"/>
    <w:rsid w:val="00CF2D32"/>
    <w:rsid w:val="00CF30D2"/>
    <w:rsid w:val="00CF3BE7"/>
    <w:rsid w:val="00CF4AC8"/>
    <w:rsid w:val="00CF504C"/>
    <w:rsid w:val="00CF5513"/>
    <w:rsid w:val="00CF5CDC"/>
    <w:rsid w:val="00CF5D19"/>
    <w:rsid w:val="00CF690C"/>
    <w:rsid w:val="00CF72EB"/>
    <w:rsid w:val="00CF761B"/>
    <w:rsid w:val="00CF77EC"/>
    <w:rsid w:val="00CF7D5D"/>
    <w:rsid w:val="00D00A49"/>
    <w:rsid w:val="00D02BCD"/>
    <w:rsid w:val="00D03711"/>
    <w:rsid w:val="00D045DD"/>
    <w:rsid w:val="00D04A73"/>
    <w:rsid w:val="00D05766"/>
    <w:rsid w:val="00D05B9F"/>
    <w:rsid w:val="00D05F7C"/>
    <w:rsid w:val="00D06CEC"/>
    <w:rsid w:val="00D10617"/>
    <w:rsid w:val="00D10974"/>
    <w:rsid w:val="00D10DE0"/>
    <w:rsid w:val="00D11CFD"/>
    <w:rsid w:val="00D11DB4"/>
    <w:rsid w:val="00D12872"/>
    <w:rsid w:val="00D12DE2"/>
    <w:rsid w:val="00D13015"/>
    <w:rsid w:val="00D1359D"/>
    <w:rsid w:val="00D13689"/>
    <w:rsid w:val="00D14083"/>
    <w:rsid w:val="00D153F4"/>
    <w:rsid w:val="00D15AFA"/>
    <w:rsid w:val="00D16026"/>
    <w:rsid w:val="00D16416"/>
    <w:rsid w:val="00D166F8"/>
    <w:rsid w:val="00D16E91"/>
    <w:rsid w:val="00D172C0"/>
    <w:rsid w:val="00D17857"/>
    <w:rsid w:val="00D17B68"/>
    <w:rsid w:val="00D20968"/>
    <w:rsid w:val="00D22DE9"/>
    <w:rsid w:val="00D25758"/>
    <w:rsid w:val="00D25797"/>
    <w:rsid w:val="00D25A0F"/>
    <w:rsid w:val="00D26F95"/>
    <w:rsid w:val="00D2730F"/>
    <w:rsid w:val="00D276A1"/>
    <w:rsid w:val="00D27EB9"/>
    <w:rsid w:val="00D30D66"/>
    <w:rsid w:val="00D312BE"/>
    <w:rsid w:val="00D31F00"/>
    <w:rsid w:val="00D3243A"/>
    <w:rsid w:val="00D325DC"/>
    <w:rsid w:val="00D32F97"/>
    <w:rsid w:val="00D3359B"/>
    <w:rsid w:val="00D336F6"/>
    <w:rsid w:val="00D338CC"/>
    <w:rsid w:val="00D346E9"/>
    <w:rsid w:val="00D34FA5"/>
    <w:rsid w:val="00D34FEC"/>
    <w:rsid w:val="00D3669F"/>
    <w:rsid w:val="00D36B50"/>
    <w:rsid w:val="00D3750C"/>
    <w:rsid w:val="00D4033B"/>
    <w:rsid w:val="00D405D5"/>
    <w:rsid w:val="00D41219"/>
    <w:rsid w:val="00D42C0E"/>
    <w:rsid w:val="00D436A3"/>
    <w:rsid w:val="00D43845"/>
    <w:rsid w:val="00D43B31"/>
    <w:rsid w:val="00D441BA"/>
    <w:rsid w:val="00D465BD"/>
    <w:rsid w:val="00D47528"/>
    <w:rsid w:val="00D501B6"/>
    <w:rsid w:val="00D5174F"/>
    <w:rsid w:val="00D520F8"/>
    <w:rsid w:val="00D52B6B"/>
    <w:rsid w:val="00D53FBB"/>
    <w:rsid w:val="00D542D9"/>
    <w:rsid w:val="00D54DF4"/>
    <w:rsid w:val="00D55D05"/>
    <w:rsid w:val="00D56CC9"/>
    <w:rsid w:val="00D5741C"/>
    <w:rsid w:val="00D57761"/>
    <w:rsid w:val="00D605DA"/>
    <w:rsid w:val="00D60A32"/>
    <w:rsid w:val="00D61930"/>
    <w:rsid w:val="00D62210"/>
    <w:rsid w:val="00D6239C"/>
    <w:rsid w:val="00D62D9D"/>
    <w:rsid w:val="00D62E63"/>
    <w:rsid w:val="00D63103"/>
    <w:rsid w:val="00D635C0"/>
    <w:rsid w:val="00D637B4"/>
    <w:rsid w:val="00D639F4"/>
    <w:rsid w:val="00D63EDF"/>
    <w:rsid w:val="00D64851"/>
    <w:rsid w:val="00D652B2"/>
    <w:rsid w:val="00D655DB"/>
    <w:rsid w:val="00D65D2D"/>
    <w:rsid w:val="00D6661B"/>
    <w:rsid w:val="00D70462"/>
    <w:rsid w:val="00D70505"/>
    <w:rsid w:val="00D7193C"/>
    <w:rsid w:val="00D71BFA"/>
    <w:rsid w:val="00D72AE4"/>
    <w:rsid w:val="00D74A81"/>
    <w:rsid w:val="00D74B44"/>
    <w:rsid w:val="00D75520"/>
    <w:rsid w:val="00D7559B"/>
    <w:rsid w:val="00D7596D"/>
    <w:rsid w:val="00D75CD2"/>
    <w:rsid w:val="00D76D4B"/>
    <w:rsid w:val="00D8041D"/>
    <w:rsid w:val="00D81E2B"/>
    <w:rsid w:val="00D834DE"/>
    <w:rsid w:val="00D837E7"/>
    <w:rsid w:val="00D8477F"/>
    <w:rsid w:val="00D84ADF"/>
    <w:rsid w:val="00D84F93"/>
    <w:rsid w:val="00D85C6A"/>
    <w:rsid w:val="00D8699A"/>
    <w:rsid w:val="00D86F19"/>
    <w:rsid w:val="00D8778C"/>
    <w:rsid w:val="00D87C79"/>
    <w:rsid w:val="00D90BC8"/>
    <w:rsid w:val="00D90DEA"/>
    <w:rsid w:val="00D92D9E"/>
    <w:rsid w:val="00D947CE"/>
    <w:rsid w:val="00D94F67"/>
    <w:rsid w:val="00D96316"/>
    <w:rsid w:val="00D96ACC"/>
    <w:rsid w:val="00D97619"/>
    <w:rsid w:val="00D97DFD"/>
    <w:rsid w:val="00DA0320"/>
    <w:rsid w:val="00DA0CD8"/>
    <w:rsid w:val="00DA0E63"/>
    <w:rsid w:val="00DA1373"/>
    <w:rsid w:val="00DA21E3"/>
    <w:rsid w:val="00DA2E7F"/>
    <w:rsid w:val="00DA436D"/>
    <w:rsid w:val="00DA4620"/>
    <w:rsid w:val="00DA47BD"/>
    <w:rsid w:val="00DA49E2"/>
    <w:rsid w:val="00DA4A3F"/>
    <w:rsid w:val="00DA5063"/>
    <w:rsid w:val="00DA5264"/>
    <w:rsid w:val="00DA55CC"/>
    <w:rsid w:val="00DA5ACF"/>
    <w:rsid w:val="00DA689C"/>
    <w:rsid w:val="00DA6D03"/>
    <w:rsid w:val="00DA6D12"/>
    <w:rsid w:val="00DB05DE"/>
    <w:rsid w:val="00DB0A3A"/>
    <w:rsid w:val="00DB1F9A"/>
    <w:rsid w:val="00DB21D8"/>
    <w:rsid w:val="00DB28AD"/>
    <w:rsid w:val="00DB2945"/>
    <w:rsid w:val="00DB2D5A"/>
    <w:rsid w:val="00DB356B"/>
    <w:rsid w:val="00DB42D0"/>
    <w:rsid w:val="00DB4451"/>
    <w:rsid w:val="00DB4F52"/>
    <w:rsid w:val="00DB5BDD"/>
    <w:rsid w:val="00DB60F3"/>
    <w:rsid w:val="00DB7010"/>
    <w:rsid w:val="00DB79EE"/>
    <w:rsid w:val="00DB7FE0"/>
    <w:rsid w:val="00DC09DE"/>
    <w:rsid w:val="00DC0D85"/>
    <w:rsid w:val="00DC1163"/>
    <w:rsid w:val="00DC11AF"/>
    <w:rsid w:val="00DC1F01"/>
    <w:rsid w:val="00DC2325"/>
    <w:rsid w:val="00DC295A"/>
    <w:rsid w:val="00DC2BE9"/>
    <w:rsid w:val="00DC32B8"/>
    <w:rsid w:val="00DC33E0"/>
    <w:rsid w:val="00DC3780"/>
    <w:rsid w:val="00DC42D1"/>
    <w:rsid w:val="00DC4F5F"/>
    <w:rsid w:val="00DC5743"/>
    <w:rsid w:val="00DC5E14"/>
    <w:rsid w:val="00DC64B0"/>
    <w:rsid w:val="00DC662F"/>
    <w:rsid w:val="00DC718D"/>
    <w:rsid w:val="00DC7234"/>
    <w:rsid w:val="00DC7548"/>
    <w:rsid w:val="00DD1927"/>
    <w:rsid w:val="00DD1FDB"/>
    <w:rsid w:val="00DD2BBF"/>
    <w:rsid w:val="00DD30F8"/>
    <w:rsid w:val="00DD410A"/>
    <w:rsid w:val="00DD421B"/>
    <w:rsid w:val="00DD45BF"/>
    <w:rsid w:val="00DD521C"/>
    <w:rsid w:val="00DD53D5"/>
    <w:rsid w:val="00DD5F72"/>
    <w:rsid w:val="00DD61CD"/>
    <w:rsid w:val="00DD6283"/>
    <w:rsid w:val="00DD6AEC"/>
    <w:rsid w:val="00DD7698"/>
    <w:rsid w:val="00DD7BC4"/>
    <w:rsid w:val="00DD7C86"/>
    <w:rsid w:val="00DE0451"/>
    <w:rsid w:val="00DE064F"/>
    <w:rsid w:val="00DE1131"/>
    <w:rsid w:val="00DE1CF8"/>
    <w:rsid w:val="00DE25A1"/>
    <w:rsid w:val="00DE2F54"/>
    <w:rsid w:val="00DE320F"/>
    <w:rsid w:val="00DE362D"/>
    <w:rsid w:val="00DE36CE"/>
    <w:rsid w:val="00DE3D5E"/>
    <w:rsid w:val="00DE4584"/>
    <w:rsid w:val="00DE4B47"/>
    <w:rsid w:val="00DE4BFC"/>
    <w:rsid w:val="00DE5AED"/>
    <w:rsid w:val="00DE63CE"/>
    <w:rsid w:val="00DE7C56"/>
    <w:rsid w:val="00DE7E1A"/>
    <w:rsid w:val="00DE7FEC"/>
    <w:rsid w:val="00DF090C"/>
    <w:rsid w:val="00DF0A0A"/>
    <w:rsid w:val="00DF0BDE"/>
    <w:rsid w:val="00DF0E05"/>
    <w:rsid w:val="00DF0FFB"/>
    <w:rsid w:val="00DF1A72"/>
    <w:rsid w:val="00DF2393"/>
    <w:rsid w:val="00DF3BAD"/>
    <w:rsid w:val="00DF44A6"/>
    <w:rsid w:val="00DF44F5"/>
    <w:rsid w:val="00DF47FA"/>
    <w:rsid w:val="00DF4FD4"/>
    <w:rsid w:val="00DF6759"/>
    <w:rsid w:val="00DF6C96"/>
    <w:rsid w:val="00DF7EE4"/>
    <w:rsid w:val="00E00601"/>
    <w:rsid w:val="00E00DCF"/>
    <w:rsid w:val="00E00E41"/>
    <w:rsid w:val="00E01CA6"/>
    <w:rsid w:val="00E02B49"/>
    <w:rsid w:val="00E02C7D"/>
    <w:rsid w:val="00E044AE"/>
    <w:rsid w:val="00E04C9D"/>
    <w:rsid w:val="00E04E52"/>
    <w:rsid w:val="00E0555F"/>
    <w:rsid w:val="00E05D98"/>
    <w:rsid w:val="00E066A4"/>
    <w:rsid w:val="00E0756E"/>
    <w:rsid w:val="00E07E00"/>
    <w:rsid w:val="00E07E6C"/>
    <w:rsid w:val="00E11D49"/>
    <w:rsid w:val="00E12C57"/>
    <w:rsid w:val="00E13D5F"/>
    <w:rsid w:val="00E142AA"/>
    <w:rsid w:val="00E162B7"/>
    <w:rsid w:val="00E162D5"/>
    <w:rsid w:val="00E16542"/>
    <w:rsid w:val="00E16592"/>
    <w:rsid w:val="00E16805"/>
    <w:rsid w:val="00E16E77"/>
    <w:rsid w:val="00E17417"/>
    <w:rsid w:val="00E17446"/>
    <w:rsid w:val="00E1762F"/>
    <w:rsid w:val="00E17778"/>
    <w:rsid w:val="00E20165"/>
    <w:rsid w:val="00E21739"/>
    <w:rsid w:val="00E22008"/>
    <w:rsid w:val="00E22D2D"/>
    <w:rsid w:val="00E23DCD"/>
    <w:rsid w:val="00E248ED"/>
    <w:rsid w:val="00E2502C"/>
    <w:rsid w:val="00E257F5"/>
    <w:rsid w:val="00E261B4"/>
    <w:rsid w:val="00E2760B"/>
    <w:rsid w:val="00E27A2A"/>
    <w:rsid w:val="00E27E6F"/>
    <w:rsid w:val="00E303BE"/>
    <w:rsid w:val="00E3099A"/>
    <w:rsid w:val="00E31454"/>
    <w:rsid w:val="00E31977"/>
    <w:rsid w:val="00E324C8"/>
    <w:rsid w:val="00E32C07"/>
    <w:rsid w:val="00E33499"/>
    <w:rsid w:val="00E341D2"/>
    <w:rsid w:val="00E34473"/>
    <w:rsid w:val="00E34784"/>
    <w:rsid w:val="00E366B7"/>
    <w:rsid w:val="00E371A0"/>
    <w:rsid w:val="00E371C8"/>
    <w:rsid w:val="00E3755B"/>
    <w:rsid w:val="00E40176"/>
    <w:rsid w:val="00E40F8A"/>
    <w:rsid w:val="00E41DFD"/>
    <w:rsid w:val="00E42906"/>
    <w:rsid w:val="00E43219"/>
    <w:rsid w:val="00E46EB5"/>
    <w:rsid w:val="00E47BA1"/>
    <w:rsid w:val="00E509AB"/>
    <w:rsid w:val="00E51098"/>
    <w:rsid w:val="00E51866"/>
    <w:rsid w:val="00E519C9"/>
    <w:rsid w:val="00E52228"/>
    <w:rsid w:val="00E5247D"/>
    <w:rsid w:val="00E53170"/>
    <w:rsid w:val="00E53398"/>
    <w:rsid w:val="00E53C1F"/>
    <w:rsid w:val="00E53F92"/>
    <w:rsid w:val="00E55671"/>
    <w:rsid w:val="00E55E57"/>
    <w:rsid w:val="00E5638B"/>
    <w:rsid w:val="00E56660"/>
    <w:rsid w:val="00E566E5"/>
    <w:rsid w:val="00E57604"/>
    <w:rsid w:val="00E57D99"/>
    <w:rsid w:val="00E57E4C"/>
    <w:rsid w:val="00E6054E"/>
    <w:rsid w:val="00E60D45"/>
    <w:rsid w:val="00E60F14"/>
    <w:rsid w:val="00E61099"/>
    <w:rsid w:val="00E6248F"/>
    <w:rsid w:val="00E626BC"/>
    <w:rsid w:val="00E62EB5"/>
    <w:rsid w:val="00E636CB"/>
    <w:rsid w:val="00E64121"/>
    <w:rsid w:val="00E64842"/>
    <w:rsid w:val="00E66E05"/>
    <w:rsid w:val="00E67205"/>
    <w:rsid w:val="00E67555"/>
    <w:rsid w:val="00E6756B"/>
    <w:rsid w:val="00E67C19"/>
    <w:rsid w:val="00E718C4"/>
    <w:rsid w:val="00E71B40"/>
    <w:rsid w:val="00E720F1"/>
    <w:rsid w:val="00E74235"/>
    <w:rsid w:val="00E7520F"/>
    <w:rsid w:val="00E75C57"/>
    <w:rsid w:val="00E75CB0"/>
    <w:rsid w:val="00E75CCA"/>
    <w:rsid w:val="00E76418"/>
    <w:rsid w:val="00E76B59"/>
    <w:rsid w:val="00E76FEF"/>
    <w:rsid w:val="00E80356"/>
    <w:rsid w:val="00E80728"/>
    <w:rsid w:val="00E81156"/>
    <w:rsid w:val="00E8148D"/>
    <w:rsid w:val="00E82DE3"/>
    <w:rsid w:val="00E83138"/>
    <w:rsid w:val="00E83BD1"/>
    <w:rsid w:val="00E8493F"/>
    <w:rsid w:val="00E86A63"/>
    <w:rsid w:val="00E90580"/>
    <w:rsid w:val="00E906CD"/>
    <w:rsid w:val="00E909BB"/>
    <w:rsid w:val="00E90C6A"/>
    <w:rsid w:val="00E91782"/>
    <w:rsid w:val="00E917E4"/>
    <w:rsid w:val="00E92AC0"/>
    <w:rsid w:val="00E9418D"/>
    <w:rsid w:val="00E949E9"/>
    <w:rsid w:val="00E951AB"/>
    <w:rsid w:val="00E958C8"/>
    <w:rsid w:val="00E95DD4"/>
    <w:rsid w:val="00E963CC"/>
    <w:rsid w:val="00E96D6E"/>
    <w:rsid w:val="00EA03D8"/>
    <w:rsid w:val="00EA0D91"/>
    <w:rsid w:val="00EA10F1"/>
    <w:rsid w:val="00EA156F"/>
    <w:rsid w:val="00EA1870"/>
    <w:rsid w:val="00EA2524"/>
    <w:rsid w:val="00EA43D4"/>
    <w:rsid w:val="00EA587E"/>
    <w:rsid w:val="00EA64EE"/>
    <w:rsid w:val="00EA6771"/>
    <w:rsid w:val="00EA715A"/>
    <w:rsid w:val="00EA7300"/>
    <w:rsid w:val="00EA73BC"/>
    <w:rsid w:val="00EA7F9B"/>
    <w:rsid w:val="00EB0C30"/>
    <w:rsid w:val="00EB1093"/>
    <w:rsid w:val="00EB10B4"/>
    <w:rsid w:val="00EB1405"/>
    <w:rsid w:val="00EB2A31"/>
    <w:rsid w:val="00EB2C5E"/>
    <w:rsid w:val="00EB39DD"/>
    <w:rsid w:val="00EB4492"/>
    <w:rsid w:val="00EB471E"/>
    <w:rsid w:val="00EB490E"/>
    <w:rsid w:val="00EB52B6"/>
    <w:rsid w:val="00EB5C57"/>
    <w:rsid w:val="00EB6505"/>
    <w:rsid w:val="00EB6524"/>
    <w:rsid w:val="00EB6A41"/>
    <w:rsid w:val="00EB7CB8"/>
    <w:rsid w:val="00EC0E32"/>
    <w:rsid w:val="00EC1017"/>
    <w:rsid w:val="00EC2124"/>
    <w:rsid w:val="00EC2197"/>
    <w:rsid w:val="00EC2822"/>
    <w:rsid w:val="00EC29F6"/>
    <w:rsid w:val="00EC2A8C"/>
    <w:rsid w:val="00EC2E12"/>
    <w:rsid w:val="00EC30B9"/>
    <w:rsid w:val="00EC31E9"/>
    <w:rsid w:val="00EC3526"/>
    <w:rsid w:val="00EC440D"/>
    <w:rsid w:val="00EC4575"/>
    <w:rsid w:val="00EC4EB1"/>
    <w:rsid w:val="00EC5133"/>
    <w:rsid w:val="00EC5AA0"/>
    <w:rsid w:val="00EC5B03"/>
    <w:rsid w:val="00EC6E25"/>
    <w:rsid w:val="00EC6FE9"/>
    <w:rsid w:val="00ED0238"/>
    <w:rsid w:val="00ED023A"/>
    <w:rsid w:val="00ED0753"/>
    <w:rsid w:val="00ED0B04"/>
    <w:rsid w:val="00ED198A"/>
    <w:rsid w:val="00ED279E"/>
    <w:rsid w:val="00ED2F20"/>
    <w:rsid w:val="00ED30F7"/>
    <w:rsid w:val="00ED325C"/>
    <w:rsid w:val="00ED4EC2"/>
    <w:rsid w:val="00ED57EE"/>
    <w:rsid w:val="00ED5BF1"/>
    <w:rsid w:val="00ED674A"/>
    <w:rsid w:val="00ED6B9B"/>
    <w:rsid w:val="00ED7130"/>
    <w:rsid w:val="00ED7455"/>
    <w:rsid w:val="00ED79EC"/>
    <w:rsid w:val="00EE026B"/>
    <w:rsid w:val="00EE05F8"/>
    <w:rsid w:val="00EE07DB"/>
    <w:rsid w:val="00EE0F57"/>
    <w:rsid w:val="00EE1074"/>
    <w:rsid w:val="00EE1F90"/>
    <w:rsid w:val="00EE3519"/>
    <w:rsid w:val="00EE672C"/>
    <w:rsid w:val="00EF025B"/>
    <w:rsid w:val="00EF059F"/>
    <w:rsid w:val="00EF070B"/>
    <w:rsid w:val="00EF096D"/>
    <w:rsid w:val="00EF10AC"/>
    <w:rsid w:val="00EF1EDE"/>
    <w:rsid w:val="00EF2C05"/>
    <w:rsid w:val="00EF2DE8"/>
    <w:rsid w:val="00EF3312"/>
    <w:rsid w:val="00EF3C98"/>
    <w:rsid w:val="00EF4A80"/>
    <w:rsid w:val="00EF4B9D"/>
    <w:rsid w:val="00EF52B2"/>
    <w:rsid w:val="00EF69F2"/>
    <w:rsid w:val="00F00413"/>
    <w:rsid w:val="00F00BDC"/>
    <w:rsid w:val="00F014BC"/>
    <w:rsid w:val="00F04A3E"/>
    <w:rsid w:val="00F10BF1"/>
    <w:rsid w:val="00F11691"/>
    <w:rsid w:val="00F1237F"/>
    <w:rsid w:val="00F12766"/>
    <w:rsid w:val="00F12790"/>
    <w:rsid w:val="00F14669"/>
    <w:rsid w:val="00F147FA"/>
    <w:rsid w:val="00F151BC"/>
    <w:rsid w:val="00F160CD"/>
    <w:rsid w:val="00F16EE2"/>
    <w:rsid w:val="00F176AA"/>
    <w:rsid w:val="00F1770A"/>
    <w:rsid w:val="00F20638"/>
    <w:rsid w:val="00F214FF"/>
    <w:rsid w:val="00F22D87"/>
    <w:rsid w:val="00F235B7"/>
    <w:rsid w:val="00F24A23"/>
    <w:rsid w:val="00F2518A"/>
    <w:rsid w:val="00F25E34"/>
    <w:rsid w:val="00F2748D"/>
    <w:rsid w:val="00F27957"/>
    <w:rsid w:val="00F30263"/>
    <w:rsid w:val="00F3220F"/>
    <w:rsid w:val="00F331F1"/>
    <w:rsid w:val="00F33518"/>
    <w:rsid w:val="00F337A4"/>
    <w:rsid w:val="00F34F07"/>
    <w:rsid w:val="00F35044"/>
    <w:rsid w:val="00F35EB4"/>
    <w:rsid w:val="00F37216"/>
    <w:rsid w:val="00F37679"/>
    <w:rsid w:val="00F37E95"/>
    <w:rsid w:val="00F37EEB"/>
    <w:rsid w:val="00F406D0"/>
    <w:rsid w:val="00F42673"/>
    <w:rsid w:val="00F4267F"/>
    <w:rsid w:val="00F42CB1"/>
    <w:rsid w:val="00F43012"/>
    <w:rsid w:val="00F436DE"/>
    <w:rsid w:val="00F43AEE"/>
    <w:rsid w:val="00F43BCF"/>
    <w:rsid w:val="00F4430F"/>
    <w:rsid w:val="00F44345"/>
    <w:rsid w:val="00F44955"/>
    <w:rsid w:val="00F44DDA"/>
    <w:rsid w:val="00F452F4"/>
    <w:rsid w:val="00F455DF"/>
    <w:rsid w:val="00F45646"/>
    <w:rsid w:val="00F456BC"/>
    <w:rsid w:val="00F463AA"/>
    <w:rsid w:val="00F469AE"/>
    <w:rsid w:val="00F46AB0"/>
    <w:rsid w:val="00F47371"/>
    <w:rsid w:val="00F473BB"/>
    <w:rsid w:val="00F50114"/>
    <w:rsid w:val="00F50736"/>
    <w:rsid w:val="00F50D16"/>
    <w:rsid w:val="00F5138F"/>
    <w:rsid w:val="00F51AF3"/>
    <w:rsid w:val="00F531DA"/>
    <w:rsid w:val="00F5342C"/>
    <w:rsid w:val="00F550FB"/>
    <w:rsid w:val="00F555EF"/>
    <w:rsid w:val="00F5569E"/>
    <w:rsid w:val="00F55729"/>
    <w:rsid w:val="00F55C00"/>
    <w:rsid w:val="00F55E49"/>
    <w:rsid w:val="00F56813"/>
    <w:rsid w:val="00F5704A"/>
    <w:rsid w:val="00F577EB"/>
    <w:rsid w:val="00F57E52"/>
    <w:rsid w:val="00F6058D"/>
    <w:rsid w:val="00F611B8"/>
    <w:rsid w:val="00F62F2B"/>
    <w:rsid w:val="00F632C7"/>
    <w:rsid w:val="00F67EDE"/>
    <w:rsid w:val="00F706D9"/>
    <w:rsid w:val="00F70B54"/>
    <w:rsid w:val="00F70B84"/>
    <w:rsid w:val="00F72CB0"/>
    <w:rsid w:val="00F72F24"/>
    <w:rsid w:val="00F74272"/>
    <w:rsid w:val="00F74E6B"/>
    <w:rsid w:val="00F75521"/>
    <w:rsid w:val="00F75DBF"/>
    <w:rsid w:val="00F7724C"/>
    <w:rsid w:val="00F813DB"/>
    <w:rsid w:val="00F827D3"/>
    <w:rsid w:val="00F82C3E"/>
    <w:rsid w:val="00F83210"/>
    <w:rsid w:val="00F839C3"/>
    <w:rsid w:val="00F84D60"/>
    <w:rsid w:val="00F84D87"/>
    <w:rsid w:val="00F8628E"/>
    <w:rsid w:val="00F86690"/>
    <w:rsid w:val="00F87E4C"/>
    <w:rsid w:val="00F906B9"/>
    <w:rsid w:val="00F907F7"/>
    <w:rsid w:val="00F90802"/>
    <w:rsid w:val="00F909C1"/>
    <w:rsid w:val="00F90F44"/>
    <w:rsid w:val="00F90F5A"/>
    <w:rsid w:val="00F92FB7"/>
    <w:rsid w:val="00F93E9D"/>
    <w:rsid w:val="00F94837"/>
    <w:rsid w:val="00F9484A"/>
    <w:rsid w:val="00F94A46"/>
    <w:rsid w:val="00F95136"/>
    <w:rsid w:val="00F97995"/>
    <w:rsid w:val="00FA1168"/>
    <w:rsid w:val="00FA18F6"/>
    <w:rsid w:val="00FA2352"/>
    <w:rsid w:val="00FA342B"/>
    <w:rsid w:val="00FA3E7F"/>
    <w:rsid w:val="00FA46E2"/>
    <w:rsid w:val="00FA470E"/>
    <w:rsid w:val="00FA4A51"/>
    <w:rsid w:val="00FA531C"/>
    <w:rsid w:val="00FA6FD4"/>
    <w:rsid w:val="00FA7696"/>
    <w:rsid w:val="00FA7B89"/>
    <w:rsid w:val="00FB067F"/>
    <w:rsid w:val="00FB08F9"/>
    <w:rsid w:val="00FB0F73"/>
    <w:rsid w:val="00FB11CE"/>
    <w:rsid w:val="00FB18E0"/>
    <w:rsid w:val="00FB2638"/>
    <w:rsid w:val="00FB3D29"/>
    <w:rsid w:val="00FB467C"/>
    <w:rsid w:val="00FB638F"/>
    <w:rsid w:val="00FB69BE"/>
    <w:rsid w:val="00FB7295"/>
    <w:rsid w:val="00FC020C"/>
    <w:rsid w:val="00FC075C"/>
    <w:rsid w:val="00FC0A6F"/>
    <w:rsid w:val="00FC1252"/>
    <w:rsid w:val="00FC1A2A"/>
    <w:rsid w:val="00FC2250"/>
    <w:rsid w:val="00FC271A"/>
    <w:rsid w:val="00FC277E"/>
    <w:rsid w:val="00FC2B58"/>
    <w:rsid w:val="00FC326C"/>
    <w:rsid w:val="00FC3700"/>
    <w:rsid w:val="00FC3E21"/>
    <w:rsid w:val="00FC42E3"/>
    <w:rsid w:val="00FC55B1"/>
    <w:rsid w:val="00FC6C4B"/>
    <w:rsid w:val="00FC6F24"/>
    <w:rsid w:val="00FC7892"/>
    <w:rsid w:val="00FD0981"/>
    <w:rsid w:val="00FD1BF3"/>
    <w:rsid w:val="00FD1E76"/>
    <w:rsid w:val="00FD2470"/>
    <w:rsid w:val="00FD36E1"/>
    <w:rsid w:val="00FD3F98"/>
    <w:rsid w:val="00FD4818"/>
    <w:rsid w:val="00FD48FC"/>
    <w:rsid w:val="00FD4A4F"/>
    <w:rsid w:val="00FD5032"/>
    <w:rsid w:val="00FD53E7"/>
    <w:rsid w:val="00FD53F2"/>
    <w:rsid w:val="00FD5A1A"/>
    <w:rsid w:val="00FD621F"/>
    <w:rsid w:val="00FD70A1"/>
    <w:rsid w:val="00FE0345"/>
    <w:rsid w:val="00FE1144"/>
    <w:rsid w:val="00FE11CD"/>
    <w:rsid w:val="00FE1D8A"/>
    <w:rsid w:val="00FE31B8"/>
    <w:rsid w:val="00FE445D"/>
    <w:rsid w:val="00FE4912"/>
    <w:rsid w:val="00FE49E7"/>
    <w:rsid w:val="00FE4ECC"/>
    <w:rsid w:val="00FE5563"/>
    <w:rsid w:val="00FE6172"/>
    <w:rsid w:val="00FE663D"/>
    <w:rsid w:val="00FE6EEE"/>
    <w:rsid w:val="00FE791C"/>
    <w:rsid w:val="00FE7B29"/>
    <w:rsid w:val="00FF0165"/>
    <w:rsid w:val="00FF0A3E"/>
    <w:rsid w:val="00FF1A1C"/>
    <w:rsid w:val="00FF272D"/>
    <w:rsid w:val="00FF3385"/>
    <w:rsid w:val="00FF5481"/>
    <w:rsid w:val="00FF5E72"/>
    <w:rsid w:val="00FF74BC"/>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44386" style="mso-position-horizontal-relative:margin;v-text-anchor:middle" fill="f" fillcolor="white" strokecolor="none [1305]">
      <v:fill color="white" on="f"/>
      <v:stroke color="none [1305]" weight="6.5pt"/>
      <v:textbox inset="5.85pt,.7pt,5.85pt,.7pt"/>
      <o:colormenu v:ext="edit" fillcolor="none [3213]" strokecolor="none [2408]"/>
    </o:shapedefaults>
    <o:shapelayout v:ext="edit">
      <o:idmap v:ext="edit" data="1,58"/>
      <o:rules v:ext="edit">
        <o:r id="V:Rule1" type="callout" idref="#_x0000_s59870"/>
      </o:rules>
      <o:regrouptable v:ext="edit">
        <o:entry new="1" old="0"/>
        <o:entry new="2" old="0"/>
        <o:entry new="3" old="0"/>
        <o:entry new="4" old="0"/>
        <o:entry new="5" old="0"/>
        <o:entry new="6" old="5"/>
        <o:entry new="7" old="0"/>
        <o:entry new="8" old="0"/>
        <o:entry new="9" old="0"/>
        <o:entry new="10" old="0"/>
        <o:entry new="11" old="10"/>
        <o:entry new="12" old="11"/>
        <o:entry new="13" old="0"/>
        <o:entry new="14" old="0"/>
        <o:entry new="15" old="14"/>
        <o:entry new="16" old="12"/>
        <o:entry new="17" old="9"/>
        <o:entry new="18" old="0"/>
        <o:entry new="19" old="0"/>
        <o:entry new="20" old="19"/>
        <o:entry new="21" old="0"/>
        <o:entry new="22" old="0"/>
        <o:entry new="23" old="0"/>
        <o:entry new="24" old="0"/>
        <o:entry new="25" old="0"/>
        <o:entry new="26" old="0"/>
        <o:entry new="27" old="0"/>
        <o:entry new="28" old="0"/>
        <o:entry new="29" old="0"/>
        <o:entry new="30" old="0"/>
        <o:entry new="31" old="0"/>
        <o:entry new="32" old="0"/>
        <o:entry new="33" old="0"/>
        <o:entry new="34" old="0"/>
        <o:entry new="35" old="0"/>
        <o:entry new="36" old="0"/>
        <o:entry new="37" old="0"/>
        <o:entry new="38" old="37"/>
        <o:entry new="39" old="0"/>
        <o:entry new="40" old="39"/>
        <o:entry new="41" old="0"/>
        <o:entry new="42" old="41"/>
        <o:entry new="43" old="0"/>
        <o:entry new="44" old="0"/>
        <o:entry new="45" old="0"/>
        <o:entry new="46" old="0"/>
        <o:entry new="47" old="0"/>
        <o:entry new="48" old="0"/>
        <o:entry new="49" old="0"/>
        <o:entry new="50" old="49"/>
        <o:entry new="51" old="50"/>
        <o:entry new="52" old="51"/>
        <o:entry new="53" old="52"/>
        <o:entry new="54" old="50"/>
        <o:entry new="55" old="50"/>
        <o:entry new="56" old="0"/>
        <o:entry new="57" old="0"/>
        <o:entry new="58" old="0"/>
        <o:entry new="59" old="0"/>
        <o:entry new="60" old="0"/>
        <o:entry new="61" old="0"/>
        <o:entry new="62" old="0"/>
        <o:entry new="63" old="0"/>
        <o:entry new="64" old="0"/>
        <o:entry new="65" old="0"/>
        <o:entry new="66" old="65"/>
        <o:entry new="67" old="0"/>
        <o:entry new="68"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1"/>
        <w:lang w:val="en-US" w:eastAsia="ja-JP" w:bidi="ar-SA"/>
      </w:rPr>
    </w:rPrDefault>
    <w:pPrDefault/>
  </w:docDefaults>
  <w:latentStyles w:defLockedState="1" w:defUIPriority="99" w:defSemiHidden="1" w:defUnhideWhenUsed="1" w:defQFormat="0" w:count="267">
    <w:lsdException w:name="Normal" w:locked="0" w:semiHidden="0" w:uiPriority="0" w:unhideWhenUsed="0" w:qFormat="1"/>
    <w:lsdException w:name="heading 1" w:locked="0" w:semiHidden="0" w:uiPriority="9" w:unhideWhenUsed="0" w:qFormat="1"/>
    <w:lsdException w:name="heading 2" w:locked="0" w:uiPriority="9" w:qFormat="1"/>
    <w:lsdException w:name="heading 3" w:locked="0" w:uiPriority="9" w:qFormat="1"/>
    <w:lsdException w:name="heading 4" w:locked="0" w:uiPriority="9" w:qFormat="1"/>
    <w:lsdException w:name="heading 5" w:locked="0" w:uiPriority="9" w:qFormat="1"/>
    <w:lsdException w:name="heading 6" w:uiPriority="9" w:qFormat="1"/>
    <w:lsdException w:name="heading 7" w:uiPriority="9" w:qFormat="1"/>
    <w:lsdException w:name="heading 8" w:uiPriority="9" w:qFormat="1"/>
    <w:lsdException w:name="heading 9" w:uiPriority="9" w:qFormat="1"/>
    <w:lsdException w:name="toc 1" w:locked="0" w:uiPriority="39"/>
    <w:lsdException w:name="toc 2" w:locked="0" w:uiPriority="39"/>
    <w:lsdException w:name="toc 3" w:locked="0" w:uiPriority="39"/>
    <w:lsdException w:name="toc 4" w:locked="0" w:uiPriority="39"/>
    <w:lsdException w:name="toc 5" w:locked="0" w:uiPriority="39"/>
    <w:lsdException w:name="toc 6" w:locked="0" w:uiPriority="39"/>
    <w:lsdException w:name="toc 7" w:locked="0" w:uiPriority="39"/>
    <w:lsdException w:name="toc 8" w:locked="0" w:uiPriority="39"/>
    <w:lsdException w:name="toc 9" w:locked="0" w:uiPriority="39"/>
    <w:lsdException w:name="annotation text" w:locked="0"/>
    <w:lsdException w:name="header" w:locked="0"/>
    <w:lsdException w:name="footer" w:locked="0"/>
    <w:lsdException w:name="caption" w:locked="0" w:uiPriority="35" w:qFormat="1"/>
    <w:lsdException w:name="annotation reference" w:locked="0"/>
    <w:lsdException w:name="Title" w:locked="0" w:semiHidden="0" w:uiPriority="10" w:unhideWhenUsed="0"/>
    <w:lsdException w:name="Default Paragraph Font" w:locked="0" w:uiPriority="1"/>
    <w:lsdException w:name="Body Text" w:uiPriority="0"/>
    <w:lsdException w:name="Subtitle" w:locked="0" w:semiHidden="0" w:uiPriority="11" w:unhideWhenUsed="0" w:qFormat="1"/>
    <w:lsdException w:name="Hyperlink" w:locked="0"/>
    <w:lsdException w:name="Strong" w:semiHidden="0" w:uiPriority="22" w:unhideWhenUsed="0" w:qFormat="1"/>
    <w:lsdException w:name="Emphasis" w:semiHidden="0" w:uiPriority="20" w:unhideWhenUsed="0" w:qFormat="1"/>
    <w:lsdException w:name="HTML Top of Form" w:locked="0"/>
    <w:lsdException w:name="HTML Bottom of Form" w:locked="0"/>
    <w:lsdException w:name="HTML Code" w:uiPriority="0"/>
    <w:lsdException w:name="Normal Table" w:locked="0"/>
    <w:lsdException w:name="annotation subject" w:locked="0"/>
    <w:lsdException w:name="No List" w:locked="0"/>
    <w:lsdException w:name="Balloon Text" w:locked="0"/>
    <w:lsdException w:name="Table Grid" w:locked="0" w:semiHidden="0" w:uiPriority="59" w:unhideWhenUsed="0"/>
    <w:lsdException w:name="Placeholder Text" w:locked="0" w:unhideWhenUsed="0"/>
    <w:lsdException w:name="No Spacing" w:locked="0"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locked="0"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locked="0" w:uiPriority="39" w:qFormat="1"/>
  </w:latentStyles>
  <w:style w:type="paragraph" w:default="1" w:styleId="a0">
    <w:name w:val="Normal"/>
    <w:qFormat/>
    <w:rsid w:val="00275FBA"/>
    <w:pPr>
      <w:widowControl w:val="0"/>
      <w:spacing w:line="320" w:lineRule="exact"/>
      <w:ind w:leftChars="400" w:left="400"/>
      <w:jc w:val="both"/>
    </w:pPr>
  </w:style>
  <w:style w:type="paragraph" w:styleId="1">
    <w:name w:val="heading 1"/>
    <w:basedOn w:val="a0"/>
    <w:next w:val="a0"/>
    <w:link w:val="10"/>
    <w:autoRedefine/>
    <w:uiPriority w:val="9"/>
    <w:qFormat/>
    <w:locked/>
    <w:rsid w:val="006D3E82"/>
    <w:pPr>
      <w:keepNext/>
      <w:numPr>
        <w:numId w:val="6"/>
      </w:numPr>
      <w:pBdr>
        <w:top w:val="single" w:sz="4" w:space="1" w:color="70ADC9"/>
        <w:left w:val="single" w:sz="48" w:space="4" w:color="70ADC9"/>
        <w:bottom w:val="single" w:sz="4" w:space="1" w:color="70ADC9"/>
      </w:pBdr>
      <w:spacing w:before="180" w:afterLines="50" w:line="480" w:lineRule="exact"/>
      <w:ind w:leftChars="0" w:left="0"/>
      <w:outlineLvl w:val="0"/>
    </w:pPr>
    <w:rPr>
      <w:rFonts w:asciiTheme="majorHAnsi" w:eastAsiaTheme="majorEastAsia" w:hAnsiTheme="majorHAnsi" w:cstheme="majorBidi"/>
      <w:color w:val="70ADC9"/>
      <w:sz w:val="28"/>
      <w:szCs w:val="24"/>
    </w:rPr>
  </w:style>
  <w:style w:type="paragraph" w:styleId="2">
    <w:name w:val="heading 2"/>
    <w:basedOn w:val="a0"/>
    <w:next w:val="a0"/>
    <w:link w:val="20"/>
    <w:autoRedefine/>
    <w:uiPriority w:val="9"/>
    <w:unhideWhenUsed/>
    <w:qFormat/>
    <w:locked/>
    <w:rsid w:val="00493635"/>
    <w:pPr>
      <w:keepNext/>
      <w:numPr>
        <w:ilvl w:val="1"/>
        <w:numId w:val="6"/>
      </w:numPr>
      <w:spacing w:afterLines="50"/>
      <w:ind w:leftChars="0" w:left="0"/>
      <w:outlineLvl w:val="1"/>
    </w:pPr>
    <w:rPr>
      <w:sz w:val="24"/>
    </w:rPr>
  </w:style>
  <w:style w:type="paragraph" w:styleId="3">
    <w:name w:val="heading 3"/>
    <w:basedOn w:val="a0"/>
    <w:next w:val="a0"/>
    <w:link w:val="30"/>
    <w:uiPriority w:val="9"/>
    <w:unhideWhenUsed/>
    <w:qFormat/>
    <w:locked/>
    <w:rsid w:val="00B52F5F"/>
    <w:pPr>
      <w:keepNext/>
      <w:numPr>
        <w:ilvl w:val="2"/>
        <w:numId w:val="6"/>
      </w:numPr>
      <w:spacing w:afterLines="50" w:line="360" w:lineRule="exact"/>
      <w:ind w:leftChars="0" w:left="0"/>
      <w:outlineLvl w:val="2"/>
    </w:pPr>
    <w:rPr>
      <w:rFonts w:asciiTheme="majorHAnsi" w:eastAsiaTheme="majorEastAsia" w:hAnsiTheme="majorHAnsi" w:cstheme="majorBidi"/>
      <w:sz w:val="22"/>
    </w:rPr>
  </w:style>
  <w:style w:type="paragraph" w:styleId="4">
    <w:name w:val="heading 4"/>
    <w:basedOn w:val="a0"/>
    <w:next w:val="a0"/>
    <w:link w:val="40"/>
    <w:uiPriority w:val="9"/>
    <w:semiHidden/>
    <w:unhideWhenUsed/>
    <w:qFormat/>
    <w:locked/>
    <w:rsid w:val="00A24C7C"/>
    <w:pPr>
      <w:keepNext/>
      <w:outlineLvl w:val="3"/>
    </w:pPr>
    <w:rPr>
      <w:bCs/>
    </w:rPr>
  </w:style>
  <w:style w:type="paragraph" w:styleId="5">
    <w:name w:val="heading 5"/>
    <w:basedOn w:val="a0"/>
    <w:next w:val="a0"/>
    <w:link w:val="50"/>
    <w:uiPriority w:val="9"/>
    <w:semiHidden/>
    <w:unhideWhenUsed/>
    <w:qFormat/>
    <w:locked/>
    <w:rsid w:val="00A24C7C"/>
    <w:pPr>
      <w:keepNext/>
      <w:outlineLvl w:val="4"/>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見出し 1 (文字)"/>
    <w:basedOn w:val="a1"/>
    <w:link w:val="1"/>
    <w:uiPriority w:val="9"/>
    <w:rsid w:val="006D3E82"/>
    <w:rPr>
      <w:rFonts w:asciiTheme="majorHAnsi" w:eastAsiaTheme="majorEastAsia" w:hAnsiTheme="majorHAnsi" w:cstheme="majorBidi"/>
      <w:color w:val="70ADC9"/>
      <w:sz w:val="28"/>
      <w:szCs w:val="24"/>
    </w:rPr>
  </w:style>
  <w:style w:type="character" w:customStyle="1" w:styleId="20">
    <w:name w:val="見出し 2 (文字)"/>
    <w:basedOn w:val="a1"/>
    <w:link w:val="2"/>
    <w:uiPriority w:val="9"/>
    <w:rsid w:val="00493635"/>
    <w:rPr>
      <w:sz w:val="24"/>
    </w:rPr>
  </w:style>
  <w:style w:type="character" w:customStyle="1" w:styleId="30">
    <w:name w:val="見出し 3 (文字)"/>
    <w:basedOn w:val="a1"/>
    <w:link w:val="3"/>
    <w:uiPriority w:val="9"/>
    <w:rsid w:val="00B52F5F"/>
    <w:rPr>
      <w:rFonts w:asciiTheme="majorHAnsi" w:eastAsiaTheme="majorEastAsia" w:hAnsiTheme="majorHAnsi" w:cstheme="majorBidi"/>
      <w:sz w:val="22"/>
    </w:rPr>
  </w:style>
  <w:style w:type="character" w:customStyle="1" w:styleId="40">
    <w:name w:val="見出し 4 (文字)"/>
    <w:basedOn w:val="a1"/>
    <w:link w:val="4"/>
    <w:uiPriority w:val="9"/>
    <w:semiHidden/>
    <w:rsid w:val="00A24C7C"/>
    <w:rPr>
      <w:bCs/>
    </w:rPr>
  </w:style>
  <w:style w:type="character" w:customStyle="1" w:styleId="50">
    <w:name w:val="見出し 5 (文字)"/>
    <w:basedOn w:val="a1"/>
    <w:link w:val="5"/>
    <w:uiPriority w:val="9"/>
    <w:semiHidden/>
    <w:rsid w:val="00A24C7C"/>
    <w:rPr>
      <w:rFonts w:asciiTheme="majorHAnsi" w:eastAsiaTheme="majorEastAsia" w:hAnsiTheme="majorHAnsi" w:cstheme="majorBidi"/>
    </w:rPr>
  </w:style>
  <w:style w:type="paragraph" w:styleId="a4">
    <w:name w:val="header"/>
    <w:basedOn w:val="a0"/>
    <w:link w:val="a5"/>
    <w:uiPriority w:val="99"/>
    <w:unhideWhenUsed/>
    <w:locked/>
    <w:rsid w:val="00DC295A"/>
    <w:pPr>
      <w:tabs>
        <w:tab w:val="center" w:pos="4252"/>
        <w:tab w:val="right" w:pos="8504"/>
      </w:tabs>
      <w:snapToGrid w:val="0"/>
    </w:pPr>
  </w:style>
  <w:style w:type="character" w:customStyle="1" w:styleId="a5">
    <w:name w:val="ヘッダー (文字)"/>
    <w:basedOn w:val="a1"/>
    <w:link w:val="a4"/>
    <w:uiPriority w:val="99"/>
    <w:rsid w:val="00DC295A"/>
  </w:style>
  <w:style w:type="paragraph" w:styleId="a6">
    <w:name w:val="footer"/>
    <w:basedOn w:val="a0"/>
    <w:link w:val="a7"/>
    <w:uiPriority w:val="99"/>
    <w:unhideWhenUsed/>
    <w:locked/>
    <w:rsid w:val="00DC295A"/>
    <w:pPr>
      <w:tabs>
        <w:tab w:val="center" w:pos="4252"/>
        <w:tab w:val="right" w:pos="8504"/>
      </w:tabs>
      <w:snapToGrid w:val="0"/>
    </w:pPr>
  </w:style>
  <w:style w:type="character" w:customStyle="1" w:styleId="a7">
    <w:name w:val="フッター (文字)"/>
    <w:basedOn w:val="a1"/>
    <w:link w:val="a6"/>
    <w:uiPriority w:val="99"/>
    <w:rsid w:val="00DC295A"/>
  </w:style>
  <w:style w:type="paragraph" w:styleId="a8">
    <w:name w:val="Balloon Text"/>
    <w:basedOn w:val="a0"/>
    <w:link w:val="a9"/>
    <w:uiPriority w:val="99"/>
    <w:semiHidden/>
    <w:unhideWhenUsed/>
    <w:locked/>
    <w:rsid w:val="00DC295A"/>
    <w:rPr>
      <w:rFonts w:asciiTheme="majorHAnsi" w:eastAsiaTheme="majorEastAsia" w:hAnsiTheme="majorHAnsi" w:cstheme="majorBidi"/>
      <w:sz w:val="18"/>
      <w:szCs w:val="18"/>
    </w:rPr>
  </w:style>
  <w:style w:type="character" w:customStyle="1" w:styleId="a9">
    <w:name w:val="吹き出し (文字)"/>
    <w:basedOn w:val="a1"/>
    <w:link w:val="a8"/>
    <w:uiPriority w:val="99"/>
    <w:semiHidden/>
    <w:rsid w:val="00DC295A"/>
    <w:rPr>
      <w:rFonts w:asciiTheme="majorHAnsi" w:eastAsiaTheme="majorEastAsia" w:hAnsiTheme="majorHAnsi" w:cstheme="majorBidi"/>
      <w:sz w:val="18"/>
      <w:szCs w:val="18"/>
    </w:rPr>
  </w:style>
  <w:style w:type="paragraph" w:styleId="aa">
    <w:name w:val="No Spacing"/>
    <w:link w:val="ab"/>
    <w:uiPriority w:val="1"/>
    <w:locked/>
    <w:rsid w:val="00DC295A"/>
    <w:rPr>
      <w:kern w:val="0"/>
      <w:sz w:val="22"/>
    </w:rPr>
  </w:style>
  <w:style w:type="character" w:customStyle="1" w:styleId="ab">
    <w:name w:val="行間詰め (文字)"/>
    <w:basedOn w:val="a1"/>
    <w:link w:val="aa"/>
    <w:uiPriority w:val="1"/>
    <w:rsid w:val="00DC295A"/>
    <w:rPr>
      <w:kern w:val="0"/>
      <w:sz w:val="22"/>
    </w:rPr>
  </w:style>
  <w:style w:type="paragraph" w:styleId="ac">
    <w:name w:val="List Paragraph"/>
    <w:basedOn w:val="a0"/>
    <w:uiPriority w:val="34"/>
    <w:qFormat/>
    <w:locked/>
    <w:rsid w:val="00FD53F2"/>
    <w:pPr>
      <w:ind w:left="840"/>
    </w:pPr>
  </w:style>
  <w:style w:type="character" w:styleId="ad">
    <w:name w:val="Placeholder Text"/>
    <w:basedOn w:val="a1"/>
    <w:uiPriority w:val="99"/>
    <w:semiHidden/>
    <w:locked/>
    <w:rsid w:val="00153BB9"/>
    <w:rPr>
      <w:color w:val="808080"/>
    </w:rPr>
  </w:style>
  <w:style w:type="paragraph" w:styleId="ae">
    <w:name w:val="caption"/>
    <w:basedOn w:val="a0"/>
    <w:next w:val="a0"/>
    <w:uiPriority w:val="35"/>
    <w:unhideWhenUsed/>
    <w:qFormat/>
    <w:locked/>
    <w:rsid w:val="00A24C7C"/>
    <w:rPr>
      <w:bCs/>
    </w:rPr>
  </w:style>
  <w:style w:type="table" w:styleId="af">
    <w:name w:val="Table Grid"/>
    <w:basedOn w:val="a2"/>
    <w:uiPriority w:val="59"/>
    <w:locked/>
    <w:rsid w:val="0034352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toc 1"/>
    <w:basedOn w:val="a0"/>
    <w:next w:val="a0"/>
    <w:autoRedefine/>
    <w:uiPriority w:val="39"/>
    <w:unhideWhenUsed/>
    <w:locked/>
    <w:rsid w:val="00AE60A7"/>
    <w:pPr>
      <w:tabs>
        <w:tab w:val="left" w:pos="1560"/>
        <w:tab w:val="left" w:leader="underscore" w:pos="8820"/>
      </w:tabs>
      <w:spacing w:beforeLines="50" w:afterLines="50"/>
      <w:ind w:left="1200" w:hangingChars="150" w:hanging="360"/>
    </w:pPr>
    <w:rPr>
      <w:sz w:val="24"/>
    </w:rPr>
  </w:style>
  <w:style w:type="character" w:styleId="af0">
    <w:name w:val="Hyperlink"/>
    <w:basedOn w:val="a1"/>
    <w:uiPriority w:val="99"/>
    <w:unhideWhenUsed/>
    <w:locked/>
    <w:rsid w:val="0034352B"/>
    <w:rPr>
      <w:color w:val="0000FF" w:themeColor="hyperlink"/>
      <w:u w:val="single"/>
    </w:rPr>
  </w:style>
  <w:style w:type="character" w:styleId="af1">
    <w:name w:val="annotation reference"/>
    <w:basedOn w:val="a1"/>
    <w:uiPriority w:val="99"/>
    <w:semiHidden/>
    <w:unhideWhenUsed/>
    <w:locked/>
    <w:rsid w:val="00611376"/>
    <w:rPr>
      <w:sz w:val="18"/>
      <w:szCs w:val="18"/>
    </w:rPr>
  </w:style>
  <w:style w:type="paragraph" w:styleId="af2">
    <w:name w:val="annotation text"/>
    <w:basedOn w:val="a0"/>
    <w:link w:val="af3"/>
    <w:uiPriority w:val="99"/>
    <w:semiHidden/>
    <w:unhideWhenUsed/>
    <w:locked/>
    <w:rsid w:val="00611376"/>
    <w:pPr>
      <w:jc w:val="left"/>
    </w:pPr>
  </w:style>
  <w:style w:type="character" w:customStyle="1" w:styleId="af3">
    <w:name w:val="コメント文字列 (文字)"/>
    <w:basedOn w:val="a1"/>
    <w:link w:val="af2"/>
    <w:uiPriority w:val="99"/>
    <w:semiHidden/>
    <w:rsid w:val="00611376"/>
  </w:style>
  <w:style w:type="paragraph" w:styleId="af4">
    <w:name w:val="annotation subject"/>
    <w:basedOn w:val="af2"/>
    <w:next w:val="af2"/>
    <w:link w:val="af5"/>
    <w:uiPriority w:val="99"/>
    <w:semiHidden/>
    <w:unhideWhenUsed/>
    <w:locked/>
    <w:rsid w:val="00611376"/>
    <w:rPr>
      <w:b/>
      <w:bCs/>
    </w:rPr>
  </w:style>
  <w:style w:type="character" w:customStyle="1" w:styleId="af5">
    <w:name w:val="コメント内容 (文字)"/>
    <w:basedOn w:val="af3"/>
    <w:link w:val="af4"/>
    <w:uiPriority w:val="99"/>
    <w:semiHidden/>
    <w:rsid w:val="00611376"/>
    <w:rPr>
      <w:b/>
      <w:bCs/>
    </w:rPr>
  </w:style>
  <w:style w:type="paragraph" w:styleId="21">
    <w:name w:val="toc 2"/>
    <w:basedOn w:val="a0"/>
    <w:next w:val="a0"/>
    <w:autoRedefine/>
    <w:uiPriority w:val="39"/>
    <w:unhideWhenUsed/>
    <w:locked/>
    <w:rsid w:val="0074169B"/>
    <w:pPr>
      <w:tabs>
        <w:tab w:val="left" w:pos="1418"/>
        <w:tab w:val="right" w:leader="underscore" w:pos="8931"/>
      </w:tabs>
      <w:ind w:leftChars="538" w:left="1134" w:rightChars="455" w:right="955" w:hangingChars="2" w:hanging="4"/>
    </w:pPr>
  </w:style>
  <w:style w:type="paragraph" w:styleId="31">
    <w:name w:val="toc 3"/>
    <w:basedOn w:val="a0"/>
    <w:next w:val="a0"/>
    <w:autoRedefine/>
    <w:uiPriority w:val="39"/>
    <w:unhideWhenUsed/>
    <w:locked/>
    <w:rsid w:val="00AA09E4"/>
    <w:pPr>
      <w:ind w:leftChars="200" w:left="420"/>
    </w:pPr>
  </w:style>
  <w:style w:type="paragraph" w:styleId="41">
    <w:name w:val="toc 4"/>
    <w:basedOn w:val="a0"/>
    <w:next w:val="a0"/>
    <w:autoRedefine/>
    <w:uiPriority w:val="39"/>
    <w:unhideWhenUsed/>
    <w:locked/>
    <w:rsid w:val="00AA09E4"/>
    <w:pPr>
      <w:ind w:leftChars="300" w:left="630"/>
    </w:pPr>
  </w:style>
  <w:style w:type="paragraph" w:styleId="51">
    <w:name w:val="toc 5"/>
    <w:basedOn w:val="a0"/>
    <w:next w:val="a0"/>
    <w:autoRedefine/>
    <w:uiPriority w:val="39"/>
    <w:unhideWhenUsed/>
    <w:locked/>
    <w:rsid w:val="00AA09E4"/>
    <w:pPr>
      <w:ind w:left="840"/>
    </w:pPr>
  </w:style>
  <w:style w:type="paragraph" w:styleId="6">
    <w:name w:val="toc 6"/>
    <w:basedOn w:val="a0"/>
    <w:next w:val="a0"/>
    <w:autoRedefine/>
    <w:uiPriority w:val="39"/>
    <w:unhideWhenUsed/>
    <w:locked/>
    <w:rsid w:val="00AA09E4"/>
    <w:pPr>
      <w:ind w:leftChars="500" w:left="1050"/>
    </w:pPr>
  </w:style>
  <w:style w:type="paragraph" w:styleId="7">
    <w:name w:val="toc 7"/>
    <w:basedOn w:val="a0"/>
    <w:next w:val="a0"/>
    <w:autoRedefine/>
    <w:uiPriority w:val="39"/>
    <w:unhideWhenUsed/>
    <w:locked/>
    <w:rsid w:val="00AA09E4"/>
    <w:pPr>
      <w:ind w:leftChars="600" w:left="1260"/>
    </w:pPr>
  </w:style>
  <w:style w:type="paragraph" w:styleId="8">
    <w:name w:val="toc 8"/>
    <w:basedOn w:val="a0"/>
    <w:next w:val="a0"/>
    <w:autoRedefine/>
    <w:uiPriority w:val="39"/>
    <w:unhideWhenUsed/>
    <w:locked/>
    <w:rsid w:val="00AA09E4"/>
    <w:pPr>
      <w:ind w:leftChars="700" w:left="1470"/>
    </w:pPr>
  </w:style>
  <w:style w:type="paragraph" w:styleId="9">
    <w:name w:val="toc 9"/>
    <w:basedOn w:val="a0"/>
    <w:next w:val="a0"/>
    <w:autoRedefine/>
    <w:uiPriority w:val="39"/>
    <w:unhideWhenUsed/>
    <w:locked/>
    <w:rsid w:val="00AA09E4"/>
    <w:pPr>
      <w:ind w:leftChars="800" w:left="1680"/>
    </w:pPr>
  </w:style>
  <w:style w:type="paragraph" w:styleId="af6">
    <w:name w:val="TOC Heading"/>
    <w:basedOn w:val="a0"/>
    <w:next w:val="a0"/>
    <w:uiPriority w:val="39"/>
    <w:unhideWhenUsed/>
    <w:qFormat/>
    <w:locked/>
    <w:rsid w:val="00B52F5F"/>
    <w:pPr>
      <w:spacing w:line="400" w:lineRule="exact"/>
    </w:pPr>
    <w:rPr>
      <w:sz w:val="24"/>
    </w:rPr>
  </w:style>
  <w:style w:type="paragraph" w:styleId="af7">
    <w:name w:val="Title"/>
    <w:next w:val="a0"/>
    <w:link w:val="af8"/>
    <w:uiPriority w:val="10"/>
    <w:locked/>
    <w:rsid w:val="000A2139"/>
    <w:pPr>
      <w:spacing w:line="800" w:lineRule="exact"/>
      <w:outlineLvl w:val="0"/>
    </w:pPr>
    <w:rPr>
      <w:rFonts w:asciiTheme="majorHAnsi" w:eastAsiaTheme="majorEastAsia" w:hAnsiTheme="majorHAnsi" w:cstheme="majorBidi"/>
      <w:color w:val="70ADC9"/>
      <w:sz w:val="72"/>
      <w:szCs w:val="32"/>
    </w:rPr>
  </w:style>
  <w:style w:type="character" w:customStyle="1" w:styleId="af8">
    <w:name w:val="表題 (文字)"/>
    <w:basedOn w:val="a1"/>
    <w:link w:val="af7"/>
    <w:uiPriority w:val="10"/>
    <w:rsid w:val="000A2139"/>
    <w:rPr>
      <w:rFonts w:asciiTheme="majorHAnsi" w:eastAsiaTheme="majorEastAsia" w:hAnsiTheme="majorHAnsi" w:cstheme="majorBidi"/>
      <w:color w:val="70ADC9"/>
      <w:sz w:val="72"/>
      <w:szCs w:val="32"/>
    </w:rPr>
  </w:style>
  <w:style w:type="paragraph" w:styleId="af9">
    <w:name w:val="Subtitle"/>
    <w:basedOn w:val="a0"/>
    <w:next w:val="a0"/>
    <w:link w:val="afa"/>
    <w:uiPriority w:val="11"/>
    <w:qFormat/>
    <w:locked/>
    <w:rsid w:val="00B52F5F"/>
    <w:pPr>
      <w:jc w:val="center"/>
      <w:outlineLvl w:val="1"/>
    </w:pPr>
    <w:rPr>
      <w:rFonts w:asciiTheme="majorHAnsi" w:eastAsiaTheme="majorEastAsia" w:hAnsiTheme="majorHAnsi" w:cstheme="majorBidi"/>
      <w:sz w:val="24"/>
      <w:szCs w:val="24"/>
    </w:rPr>
  </w:style>
  <w:style w:type="character" w:customStyle="1" w:styleId="afa">
    <w:name w:val="副題 (文字)"/>
    <w:basedOn w:val="a1"/>
    <w:link w:val="af9"/>
    <w:uiPriority w:val="11"/>
    <w:rsid w:val="00B52F5F"/>
    <w:rPr>
      <w:rFonts w:asciiTheme="majorHAnsi" w:eastAsiaTheme="majorEastAsia" w:hAnsiTheme="majorHAnsi" w:cstheme="majorBidi"/>
      <w:sz w:val="24"/>
      <w:szCs w:val="24"/>
    </w:rPr>
  </w:style>
  <w:style w:type="paragraph" w:customStyle="1" w:styleId="afb">
    <w:name w:val="タイトル"/>
    <w:basedOn w:val="a0"/>
    <w:link w:val="afc"/>
    <w:qFormat/>
    <w:locked/>
    <w:rsid w:val="002F1BCB"/>
    <w:pPr>
      <w:spacing w:line="840" w:lineRule="exact"/>
      <w:ind w:leftChars="0" w:left="0"/>
    </w:pPr>
    <w:rPr>
      <w:rFonts w:ascii="メイリオ" w:eastAsia="メイリオ" w:hAnsi="メイリオ" w:cs="メイリオ"/>
      <w:color w:val="70ADC9"/>
      <w:sz w:val="72"/>
      <w:szCs w:val="72"/>
    </w:rPr>
  </w:style>
  <w:style w:type="character" w:customStyle="1" w:styleId="afc">
    <w:name w:val="タイトル (文字)"/>
    <w:basedOn w:val="a1"/>
    <w:link w:val="afb"/>
    <w:rsid w:val="002F1BCB"/>
    <w:rPr>
      <w:rFonts w:ascii="メイリオ" w:eastAsia="メイリオ" w:hAnsi="メイリオ" w:cs="メイリオ"/>
      <w:color w:val="70ADC9"/>
      <w:sz w:val="72"/>
      <w:szCs w:val="72"/>
    </w:rPr>
  </w:style>
  <w:style w:type="character" w:styleId="HTML">
    <w:name w:val="HTML Code"/>
    <w:locked/>
    <w:rsid w:val="004F69F3"/>
    <w:rPr>
      <w:rFonts w:ascii="ＭＳ ゴシック" w:eastAsia="ＭＳ ゴシック" w:hAnsi="ＭＳ ゴシック" w:cs="ＭＳ ゴシック"/>
      <w:sz w:val="24"/>
      <w:szCs w:val="24"/>
    </w:rPr>
  </w:style>
  <w:style w:type="character" w:customStyle="1" w:styleId="apple-converted-space">
    <w:name w:val="apple-converted-space"/>
    <w:basedOn w:val="a1"/>
    <w:rsid w:val="004F69F3"/>
  </w:style>
  <w:style w:type="paragraph" w:styleId="afd">
    <w:name w:val="Body Text"/>
    <w:basedOn w:val="a0"/>
    <w:link w:val="afe"/>
    <w:locked/>
    <w:rsid w:val="00F37EEB"/>
    <w:pPr>
      <w:spacing w:beforeLines="100" w:line="240" w:lineRule="auto"/>
      <w:ind w:leftChars="0" w:left="0"/>
    </w:pPr>
    <w:rPr>
      <w:rFonts w:ascii="Century" w:eastAsia="ＭＳ 明朝" w:hAnsi="Century" w:cs="Times New Roman"/>
      <w:szCs w:val="24"/>
    </w:rPr>
  </w:style>
  <w:style w:type="character" w:customStyle="1" w:styleId="afe">
    <w:name w:val="本文 (文字)"/>
    <w:basedOn w:val="a1"/>
    <w:link w:val="afd"/>
    <w:rsid w:val="00F37EEB"/>
    <w:rPr>
      <w:rFonts w:ascii="Century" w:eastAsia="ＭＳ 明朝" w:hAnsi="Century" w:cs="Times New Roman"/>
      <w:szCs w:val="24"/>
    </w:rPr>
  </w:style>
  <w:style w:type="paragraph" w:customStyle="1" w:styleId="aff">
    <w:name w:val="ソースコード"/>
    <w:rsid w:val="00F37EEB"/>
    <w:pPr>
      <w:spacing w:before="100" w:beforeAutospacing="1" w:after="100" w:afterAutospacing="1"/>
    </w:pPr>
    <w:rPr>
      <w:rFonts w:ascii="Lucida Console" w:eastAsia="ＭＳ 明朝" w:hAnsi="Lucida Console" w:cs="Times New Roman"/>
      <w:szCs w:val="24"/>
    </w:rPr>
  </w:style>
  <w:style w:type="paragraph" w:styleId="aff0">
    <w:name w:val="Body Text Indent"/>
    <w:basedOn w:val="a0"/>
    <w:link w:val="aff1"/>
    <w:uiPriority w:val="99"/>
    <w:semiHidden/>
    <w:unhideWhenUsed/>
    <w:locked/>
    <w:rsid w:val="00F37EEB"/>
    <w:pPr>
      <w:ind w:left="851"/>
    </w:pPr>
  </w:style>
  <w:style w:type="character" w:customStyle="1" w:styleId="aff1">
    <w:name w:val="本文インデント (文字)"/>
    <w:basedOn w:val="a1"/>
    <w:link w:val="aff0"/>
    <w:uiPriority w:val="99"/>
    <w:semiHidden/>
    <w:rsid w:val="00F37EEB"/>
  </w:style>
  <w:style w:type="table" w:customStyle="1" w:styleId="210">
    <w:name w:val="表 (青)  21"/>
    <w:basedOn w:val="a2"/>
    <w:uiPriority w:val="61"/>
    <w:locked/>
    <w:rsid w:val="00D75CD2"/>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12">
    <w:name w:val="Light Shading Accent 5"/>
    <w:basedOn w:val="a2"/>
    <w:uiPriority w:val="60"/>
    <w:locked/>
    <w:rsid w:val="00657D5C"/>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st1">
    <w:name w:val="st1"/>
    <w:basedOn w:val="a1"/>
    <w:rsid w:val="0051513A"/>
  </w:style>
  <w:style w:type="character" w:styleId="aff2">
    <w:name w:val="Emphasis"/>
    <w:basedOn w:val="a1"/>
    <w:uiPriority w:val="20"/>
    <w:qFormat/>
    <w:locked/>
    <w:rsid w:val="00B00A0E"/>
    <w:rPr>
      <w:b/>
      <w:bCs/>
      <w:i w:val="0"/>
      <w:iCs w:val="0"/>
    </w:rPr>
  </w:style>
  <w:style w:type="character" w:customStyle="1" w:styleId="aff3">
    <w:name w:val="脚注文字列 (文字)"/>
    <w:basedOn w:val="a1"/>
    <w:link w:val="aff4"/>
    <w:uiPriority w:val="99"/>
    <w:semiHidden/>
    <w:rsid w:val="00921EEE"/>
  </w:style>
  <w:style w:type="paragraph" w:styleId="aff4">
    <w:name w:val="footnote text"/>
    <w:basedOn w:val="a0"/>
    <w:link w:val="aff3"/>
    <w:uiPriority w:val="99"/>
    <w:semiHidden/>
    <w:unhideWhenUsed/>
    <w:locked/>
    <w:rsid w:val="00921EEE"/>
    <w:pPr>
      <w:snapToGrid w:val="0"/>
      <w:jc w:val="left"/>
    </w:pPr>
  </w:style>
  <w:style w:type="paragraph" w:styleId="a">
    <w:name w:val="List Bullet"/>
    <w:basedOn w:val="a0"/>
    <w:uiPriority w:val="99"/>
    <w:locked/>
    <w:rsid w:val="002526C3"/>
    <w:pPr>
      <w:numPr>
        <w:numId w:val="26"/>
      </w:numPr>
      <w:tabs>
        <w:tab w:val="clear" w:pos="360"/>
      </w:tabs>
      <w:ind w:hangingChars="200" w:hanging="200"/>
    </w:pPr>
    <w:rPr>
      <w:rFonts w:ascii="メイリオ" w:eastAsia="メイリオ" w:hAnsi="メイリオ" w:cs="メイリオ"/>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7992638">
      <w:bodyDiv w:val="1"/>
      <w:marLeft w:val="0"/>
      <w:marRight w:val="0"/>
      <w:marTop w:val="0"/>
      <w:marBottom w:val="0"/>
      <w:divBdr>
        <w:top w:val="none" w:sz="0" w:space="0" w:color="auto"/>
        <w:left w:val="none" w:sz="0" w:space="0" w:color="auto"/>
        <w:bottom w:val="none" w:sz="0" w:space="0" w:color="auto"/>
        <w:right w:val="none" w:sz="0" w:space="0" w:color="auto"/>
      </w:divBdr>
      <w:divsChild>
        <w:div w:id="42754068">
          <w:marLeft w:val="0"/>
          <w:marRight w:val="0"/>
          <w:marTop w:val="0"/>
          <w:marBottom w:val="0"/>
          <w:divBdr>
            <w:top w:val="none" w:sz="0" w:space="0" w:color="auto"/>
            <w:left w:val="none" w:sz="0" w:space="0" w:color="auto"/>
            <w:bottom w:val="none" w:sz="0" w:space="0" w:color="auto"/>
            <w:right w:val="none" w:sz="0" w:space="0" w:color="auto"/>
          </w:divBdr>
          <w:divsChild>
            <w:div w:id="1907957682">
              <w:marLeft w:val="0"/>
              <w:marRight w:val="0"/>
              <w:marTop w:val="376"/>
              <w:marBottom w:val="376"/>
              <w:divBdr>
                <w:top w:val="none" w:sz="0" w:space="0" w:color="auto"/>
                <w:left w:val="none" w:sz="0" w:space="0" w:color="auto"/>
                <w:bottom w:val="none" w:sz="0" w:space="0" w:color="auto"/>
                <w:right w:val="none" w:sz="0" w:space="0" w:color="auto"/>
              </w:divBdr>
              <w:divsChild>
                <w:div w:id="1409764444">
                  <w:marLeft w:val="0"/>
                  <w:marRight w:val="0"/>
                  <w:marTop w:val="0"/>
                  <w:marBottom w:val="0"/>
                  <w:divBdr>
                    <w:top w:val="none" w:sz="0" w:space="0" w:color="auto"/>
                    <w:left w:val="none" w:sz="0" w:space="0" w:color="auto"/>
                    <w:bottom w:val="none" w:sz="0" w:space="0" w:color="auto"/>
                    <w:right w:val="none" w:sz="0" w:space="0" w:color="auto"/>
                  </w:divBdr>
                  <w:divsChild>
                    <w:div w:id="78492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523428">
      <w:bodyDiv w:val="1"/>
      <w:marLeft w:val="0"/>
      <w:marRight w:val="0"/>
      <w:marTop w:val="0"/>
      <w:marBottom w:val="0"/>
      <w:divBdr>
        <w:top w:val="none" w:sz="0" w:space="0" w:color="auto"/>
        <w:left w:val="none" w:sz="0" w:space="0" w:color="auto"/>
        <w:bottom w:val="none" w:sz="0" w:space="0" w:color="auto"/>
        <w:right w:val="none" w:sz="0" w:space="0" w:color="auto"/>
      </w:divBdr>
    </w:div>
    <w:div w:id="80102688">
      <w:bodyDiv w:val="1"/>
      <w:marLeft w:val="0"/>
      <w:marRight w:val="0"/>
      <w:marTop w:val="0"/>
      <w:marBottom w:val="0"/>
      <w:divBdr>
        <w:top w:val="none" w:sz="0" w:space="0" w:color="auto"/>
        <w:left w:val="none" w:sz="0" w:space="0" w:color="auto"/>
        <w:bottom w:val="none" w:sz="0" w:space="0" w:color="auto"/>
        <w:right w:val="none" w:sz="0" w:space="0" w:color="auto"/>
      </w:divBdr>
      <w:divsChild>
        <w:div w:id="999191083">
          <w:marLeft w:val="0"/>
          <w:marRight w:val="0"/>
          <w:marTop w:val="0"/>
          <w:marBottom w:val="0"/>
          <w:divBdr>
            <w:top w:val="none" w:sz="0" w:space="0" w:color="auto"/>
            <w:left w:val="none" w:sz="0" w:space="0" w:color="auto"/>
            <w:bottom w:val="none" w:sz="0" w:space="0" w:color="auto"/>
            <w:right w:val="none" w:sz="0" w:space="0" w:color="auto"/>
          </w:divBdr>
          <w:divsChild>
            <w:div w:id="173347346">
              <w:marLeft w:val="0"/>
              <w:marRight w:val="0"/>
              <w:marTop w:val="0"/>
              <w:marBottom w:val="0"/>
              <w:divBdr>
                <w:top w:val="none" w:sz="0" w:space="0" w:color="auto"/>
                <w:left w:val="none" w:sz="0" w:space="0" w:color="auto"/>
                <w:bottom w:val="none" w:sz="0" w:space="0" w:color="auto"/>
                <w:right w:val="none" w:sz="0" w:space="0" w:color="auto"/>
              </w:divBdr>
              <w:divsChild>
                <w:div w:id="1976450202">
                  <w:marLeft w:val="0"/>
                  <w:marRight w:val="0"/>
                  <w:marTop w:val="0"/>
                  <w:marBottom w:val="0"/>
                  <w:divBdr>
                    <w:top w:val="none" w:sz="0" w:space="0" w:color="auto"/>
                    <w:left w:val="none" w:sz="0" w:space="0" w:color="auto"/>
                    <w:bottom w:val="none" w:sz="0" w:space="0" w:color="auto"/>
                    <w:right w:val="none" w:sz="0" w:space="0" w:color="auto"/>
                  </w:divBdr>
                  <w:divsChild>
                    <w:div w:id="525295749">
                      <w:marLeft w:val="0"/>
                      <w:marRight w:val="0"/>
                      <w:marTop w:val="0"/>
                      <w:marBottom w:val="0"/>
                      <w:divBdr>
                        <w:top w:val="none" w:sz="0" w:space="0" w:color="auto"/>
                        <w:left w:val="none" w:sz="0" w:space="0" w:color="auto"/>
                        <w:bottom w:val="none" w:sz="0" w:space="0" w:color="auto"/>
                        <w:right w:val="none" w:sz="0" w:space="0" w:color="auto"/>
                      </w:divBdr>
                      <w:divsChild>
                        <w:div w:id="325978971">
                          <w:marLeft w:val="0"/>
                          <w:marRight w:val="0"/>
                          <w:marTop w:val="0"/>
                          <w:marBottom w:val="0"/>
                          <w:divBdr>
                            <w:top w:val="none" w:sz="0" w:space="0" w:color="auto"/>
                            <w:left w:val="none" w:sz="0" w:space="0" w:color="auto"/>
                            <w:bottom w:val="none" w:sz="0" w:space="0" w:color="auto"/>
                            <w:right w:val="none" w:sz="0" w:space="0" w:color="auto"/>
                          </w:divBdr>
                          <w:divsChild>
                            <w:div w:id="66533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2908878">
      <w:bodyDiv w:val="1"/>
      <w:marLeft w:val="0"/>
      <w:marRight w:val="0"/>
      <w:marTop w:val="0"/>
      <w:marBottom w:val="0"/>
      <w:divBdr>
        <w:top w:val="none" w:sz="0" w:space="0" w:color="auto"/>
        <w:left w:val="none" w:sz="0" w:space="0" w:color="auto"/>
        <w:bottom w:val="none" w:sz="0" w:space="0" w:color="auto"/>
        <w:right w:val="none" w:sz="0" w:space="0" w:color="auto"/>
      </w:divBdr>
    </w:div>
    <w:div w:id="302124199">
      <w:bodyDiv w:val="1"/>
      <w:marLeft w:val="0"/>
      <w:marRight w:val="0"/>
      <w:marTop w:val="0"/>
      <w:marBottom w:val="0"/>
      <w:divBdr>
        <w:top w:val="none" w:sz="0" w:space="0" w:color="auto"/>
        <w:left w:val="none" w:sz="0" w:space="0" w:color="auto"/>
        <w:bottom w:val="none" w:sz="0" w:space="0" w:color="auto"/>
        <w:right w:val="none" w:sz="0" w:space="0" w:color="auto"/>
      </w:divBdr>
    </w:div>
    <w:div w:id="376465915">
      <w:bodyDiv w:val="1"/>
      <w:marLeft w:val="0"/>
      <w:marRight w:val="0"/>
      <w:marTop w:val="0"/>
      <w:marBottom w:val="0"/>
      <w:divBdr>
        <w:top w:val="none" w:sz="0" w:space="0" w:color="auto"/>
        <w:left w:val="none" w:sz="0" w:space="0" w:color="auto"/>
        <w:bottom w:val="none" w:sz="0" w:space="0" w:color="auto"/>
        <w:right w:val="none" w:sz="0" w:space="0" w:color="auto"/>
      </w:divBdr>
      <w:divsChild>
        <w:div w:id="2069719712">
          <w:marLeft w:val="0"/>
          <w:marRight w:val="0"/>
          <w:marTop w:val="0"/>
          <w:marBottom w:val="0"/>
          <w:divBdr>
            <w:top w:val="none" w:sz="0" w:space="0" w:color="auto"/>
            <w:left w:val="none" w:sz="0" w:space="0" w:color="auto"/>
            <w:bottom w:val="none" w:sz="0" w:space="0" w:color="auto"/>
            <w:right w:val="none" w:sz="0" w:space="0" w:color="auto"/>
          </w:divBdr>
          <w:divsChild>
            <w:div w:id="498354778">
              <w:marLeft w:val="0"/>
              <w:marRight w:val="0"/>
              <w:marTop w:val="0"/>
              <w:marBottom w:val="0"/>
              <w:divBdr>
                <w:top w:val="none" w:sz="0" w:space="0" w:color="auto"/>
                <w:left w:val="none" w:sz="0" w:space="0" w:color="auto"/>
                <w:bottom w:val="none" w:sz="0" w:space="0" w:color="auto"/>
                <w:right w:val="none" w:sz="0" w:space="0" w:color="auto"/>
              </w:divBdr>
              <w:divsChild>
                <w:div w:id="115332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591873">
      <w:bodyDiv w:val="1"/>
      <w:marLeft w:val="0"/>
      <w:marRight w:val="0"/>
      <w:marTop w:val="0"/>
      <w:marBottom w:val="0"/>
      <w:divBdr>
        <w:top w:val="none" w:sz="0" w:space="0" w:color="auto"/>
        <w:left w:val="none" w:sz="0" w:space="0" w:color="auto"/>
        <w:bottom w:val="none" w:sz="0" w:space="0" w:color="auto"/>
        <w:right w:val="none" w:sz="0" w:space="0" w:color="auto"/>
      </w:divBdr>
    </w:div>
    <w:div w:id="858659417">
      <w:bodyDiv w:val="1"/>
      <w:marLeft w:val="0"/>
      <w:marRight w:val="0"/>
      <w:marTop w:val="0"/>
      <w:marBottom w:val="0"/>
      <w:divBdr>
        <w:top w:val="none" w:sz="0" w:space="0" w:color="auto"/>
        <w:left w:val="none" w:sz="0" w:space="0" w:color="auto"/>
        <w:bottom w:val="none" w:sz="0" w:space="0" w:color="auto"/>
        <w:right w:val="none" w:sz="0" w:space="0" w:color="auto"/>
      </w:divBdr>
      <w:divsChild>
        <w:div w:id="1054700266">
          <w:marLeft w:val="0"/>
          <w:marRight w:val="0"/>
          <w:marTop w:val="0"/>
          <w:marBottom w:val="0"/>
          <w:divBdr>
            <w:top w:val="none" w:sz="0" w:space="0" w:color="auto"/>
            <w:left w:val="none" w:sz="0" w:space="0" w:color="auto"/>
            <w:bottom w:val="none" w:sz="0" w:space="0" w:color="auto"/>
            <w:right w:val="none" w:sz="0" w:space="0" w:color="auto"/>
          </w:divBdr>
          <w:divsChild>
            <w:div w:id="924337515">
              <w:marLeft w:val="0"/>
              <w:marRight w:val="0"/>
              <w:marTop w:val="376"/>
              <w:marBottom w:val="376"/>
              <w:divBdr>
                <w:top w:val="none" w:sz="0" w:space="0" w:color="auto"/>
                <w:left w:val="none" w:sz="0" w:space="0" w:color="auto"/>
                <w:bottom w:val="none" w:sz="0" w:space="0" w:color="auto"/>
                <w:right w:val="none" w:sz="0" w:space="0" w:color="auto"/>
              </w:divBdr>
              <w:divsChild>
                <w:div w:id="1338734248">
                  <w:marLeft w:val="0"/>
                  <w:marRight w:val="0"/>
                  <w:marTop w:val="0"/>
                  <w:marBottom w:val="0"/>
                  <w:divBdr>
                    <w:top w:val="none" w:sz="0" w:space="0" w:color="auto"/>
                    <w:left w:val="none" w:sz="0" w:space="0" w:color="auto"/>
                    <w:bottom w:val="none" w:sz="0" w:space="0" w:color="auto"/>
                    <w:right w:val="none" w:sz="0" w:space="0" w:color="auto"/>
                  </w:divBdr>
                  <w:divsChild>
                    <w:div w:id="14675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775554">
      <w:bodyDiv w:val="1"/>
      <w:marLeft w:val="0"/>
      <w:marRight w:val="0"/>
      <w:marTop w:val="0"/>
      <w:marBottom w:val="0"/>
      <w:divBdr>
        <w:top w:val="none" w:sz="0" w:space="0" w:color="auto"/>
        <w:left w:val="none" w:sz="0" w:space="0" w:color="auto"/>
        <w:bottom w:val="none" w:sz="0" w:space="0" w:color="auto"/>
        <w:right w:val="none" w:sz="0" w:space="0" w:color="auto"/>
      </w:divBdr>
      <w:divsChild>
        <w:div w:id="503473471">
          <w:marLeft w:val="0"/>
          <w:marRight w:val="0"/>
          <w:marTop w:val="0"/>
          <w:marBottom w:val="0"/>
          <w:divBdr>
            <w:top w:val="none" w:sz="0" w:space="0" w:color="auto"/>
            <w:left w:val="none" w:sz="0" w:space="0" w:color="auto"/>
            <w:bottom w:val="none" w:sz="0" w:space="0" w:color="auto"/>
            <w:right w:val="none" w:sz="0" w:space="0" w:color="auto"/>
          </w:divBdr>
          <w:divsChild>
            <w:div w:id="1277449977">
              <w:marLeft w:val="0"/>
              <w:marRight w:val="0"/>
              <w:marTop w:val="0"/>
              <w:marBottom w:val="0"/>
              <w:divBdr>
                <w:top w:val="none" w:sz="0" w:space="0" w:color="auto"/>
                <w:left w:val="none" w:sz="0" w:space="0" w:color="auto"/>
                <w:bottom w:val="none" w:sz="0" w:space="0" w:color="auto"/>
                <w:right w:val="none" w:sz="0" w:space="0" w:color="auto"/>
              </w:divBdr>
              <w:divsChild>
                <w:div w:id="157732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724910">
      <w:bodyDiv w:val="1"/>
      <w:marLeft w:val="0"/>
      <w:marRight w:val="0"/>
      <w:marTop w:val="0"/>
      <w:marBottom w:val="0"/>
      <w:divBdr>
        <w:top w:val="none" w:sz="0" w:space="0" w:color="auto"/>
        <w:left w:val="none" w:sz="0" w:space="0" w:color="auto"/>
        <w:bottom w:val="none" w:sz="0" w:space="0" w:color="auto"/>
        <w:right w:val="none" w:sz="0" w:space="0" w:color="auto"/>
      </w:divBdr>
    </w:div>
    <w:div w:id="1420322917">
      <w:bodyDiv w:val="1"/>
      <w:marLeft w:val="0"/>
      <w:marRight w:val="0"/>
      <w:marTop w:val="0"/>
      <w:marBottom w:val="0"/>
      <w:divBdr>
        <w:top w:val="none" w:sz="0" w:space="0" w:color="auto"/>
        <w:left w:val="none" w:sz="0" w:space="0" w:color="auto"/>
        <w:bottom w:val="none" w:sz="0" w:space="0" w:color="auto"/>
        <w:right w:val="none" w:sz="0" w:space="0" w:color="auto"/>
      </w:divBdr>
    </w:div>
    <w:div w:id="1748575886">
      <w:bodyDiv w:val="1"/>
      <w:marLeft w:val="0"/>
      <w:marRight w:val="0"/>
      <w:marTop w:val="0"/>
      <w:marBottom w:val="0"/>
      <w:divBdr>
        <w:top w:val="none" w:sz="0" w:space="0" w:color="auto"/>
        <w:left w:val="none" w:sz="0" w:space="0" w:color="auto"/>
        <w:bottom w:val="none" w:sz="0" w:space="0" w:color="auto"/>
        <w:right w:val="none" w:sz="0" w:space="0" w:color="auto"/>
      </w:divBdr>
    </w:div>
    <w:div w:id="2071153208">
      <w:bodyDiv w:val="1"/>
      <w:marLeft w:val="0"/>
      <w:marRight w:val="0"/>
      <w:marTop w:val="0"/>
      <w:marBottom w:val="0"/>
      <w:divBdr>
        <w:top w:val="none" w:sz="0" w:space="0" w:color="auto"/>
        <w:left w:val="none" w:sz="0" w:space="0" w:color="auto"/>
        <w:bottom w:val="none" w:sz="0" w:space="0" w:color="auto"/>
        <w:right w:val="none" w:sz="0" w:space="0" w:color="auto"/>
      </w:divBdr>
    </w:div>
    <w:div w:id="2073697408">
      <w:bodyDiv w:val="1"/>
      <w:marLeft w:val="0"/>
      <w:marRight w:val="0"/>
      <w:marTop w:val="0"/>
      <w:marBottom w:val="0"/>
      <w:divBdr>
        <w:top w:val="none" w:sz="0" w:space="0" w:color="auto"/>
        <w:left w:val="none" w:sz="0" w:space="0" w:color="auto"/>
        <w:bottom w:val="none" w:sz="0" w:space="0" w:color="auto"/>
        <w:right w:val="none" w:sz="0" w:space="0" w:color="auto"/>
      </w:divBdr>
      <w:divsChild>
        <w:div w:id="826676535">
          <w:marLeft w:val="0"/>
          <w:marRight w:val="0"/>
          <w:marTop w:val="0"/>
          <w:marBottom w:val="0"/>
          <w:divBdr>
            <w:top w:val="none" w:sz="0" w:space="0" w:color="auto"/>
            <w:left w:val="none" w:sz="0" w:space="0" w:color="auto"/>
            <w:bottom w:val="none" w:sz="0" w:space="0" w:color="auto"/>
            <w:right w:val="none" w:sz="0" w:space="0" w:color="auto"/>
          </w:divBdr>
          <w:divsChild>
            <w:div w:id="145055862">
              <w:marLeft w:val="0"/>
              <w:marRight w:val="0"/>
              <w:marTop w:val="376"/>
              <w:marBottom w:val="376"/>
              <w:divBdr>
                <w:top w:val="none" w:sz="0" w:space="0" w:color="auto"/>
                <w:left w:val="none" w:sz="0" w:space="0" w:color="auto"/>
                <w:bottom w:val="none" w:sz="0" w:space="0" w:color="auto"/>
                <w:right w:val="none" w:sz="0" w:space="0" w:color="auto"/>
              </w:divBdr>
              <w:divsChild>
                <w:div w:id="749549338">
                  <w:marLeft w:val="0"/>
                  <w:marRight w:val="0"/>
                  <w:marTop w:val="0"/>
                  <w:marBottom w:val="0"/>
                  <w:divBdr>
                    <w:top w:val="none" w:sz="0" w:space="0" w:color="auto"/>
                    <w:left w:val="none" w:sz="0" w:space="0" w:color="auto"/>
                    <w:bottom w:val="none" w:sz="0" w:space="0" w:color="auto"/>
                    <w:right w:val="none" w:sz="0" w:space="0" w:color="auto"/>
                  </w:divBdr>
                  <w:divsChild>
                    <w:div w:id="93960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maps.google.co.jp/" TargetMode="Externa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www.google.co.jp/" TargetMode="External"/><Relationship Id="rId27" Type="http://schemas.openxmlformats.org/officeDocument/2006/relationships/image" Target="media/image18.png"/><Relationship Id="rId30" Type="http://schemas.openxmlformats.org/officeDocument/2006/relationships/header" Target="header1.xml"/><Relationship Id="rId35" Type="http://schemas.openxmlformats.org/officeDocument/2006/relationships/footer" Target="footer3.xml"/><Relationship Id="rId77" Type="http://schemas.microsoft.com/office/2007/relationships/stylesWithEffects" Target="stylesWithEffects.xml"/></Relationships>
</file>

<file path=word/_rels/header2.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esktop\Word&#12486;&#12531;&#12503;&#12524;&#12540;&#12488;\&#26481;&#20140;IT_&#12486;&#12531;&#12503;&#12524;&#12540;&#12488;.dotx"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メイリオ">
      <a:majorFont>
        <a:latin typeface="メイリオ"/>
        <a:ea typeface="メイリオ"/>
        <a:cs typeface=""/>
      </a:majorFont>
      <a:minorFont>
        <a:latin typeface="メイリオ"/>
        <a:ea typeface="メイリオ"/>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49F4271-70D9-42DF-B009-6EC31F2B9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東京IT_テンプレート.dotx</Template>
  <TotalTime>3107</TotalTime>
  <Pages>38</Pages>
  <Words>4428</Words>
  <Characters>25241</Characters>
  <Application>Microsoft Office Word</Application>
  <DocSecurity>0</DocSecurity>
  <Lines>210</Lines>
  <Paragraphs>59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29610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m-sakai</dc:creator>
  <cp:lastModifiedBy>ueki</cp:lastModifiedBy>
  <cp:revision>430</cp:revision>
  <cp:lastPrinted>2017-02-21T02:54:00Z</cp:lastPrinted>
  <dcterms:created xsi:type="dcterms:W3CDTF">2017-02-13T06:41:00Z</dcterms:created>
  <dcterms:modified xsi:type="dcterms:W3CDTF">2017-06-13T10:53:00Z</dcterms:modified>
</cp:coreProperties>
</file>