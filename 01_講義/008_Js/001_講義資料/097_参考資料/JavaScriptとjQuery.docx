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メイリオ" w:eastAsia="メイリオ" w:hAnsi="メイリオ" w:cs="メイリオ"/>
          <w:color w:val="70ADC9"/>
          <w:sz w:val="28"/>
          <w:szCs w:val="24"/>
        </w:rPr>
        <w:id w:val="15299789"/>
        <w:docPartObj>
          <w:docPartGallery w:val="Cover Pages"/>
          <w:docPartUnique/>
        </w:docPartObj>
      </w:sdtPr>
      <w:sdtEndPr>
        <w:rPr>
          <w:rFonts w:asciiTheme="majorHAnsi" w:eastAsiaTheme="majorEastAsia" w:hAnsiTheme="majorHAnsi" w:cstheme="majorBidi"/>
        </w:rPr>
      </w:sdtEndPr>
      <w:sdtContent>
        <w:p w:rsidR="00E17417" w:rsidRDefault="00E17417" w:rsidP="00BA1736">
          <w:pPr>
            <w:ind w:left="840"/>
            <w:jc w:val="left"/>
            <w:rPr>
              <w:rFonts w:ascii="メイリオ" w:eastAsia="メイリオ" w:hAnsi="メイリオ" w:cs="メイリオ"/>
            </w:rPr>
          </w:pPr>
        </w:p>
        <w:p w:rsidR="00E17417" w:rsidRDefault="00E17417" w:rsidP="00BA1736">
          <w:pPr>
            <w:ind w:left="840"/>
            <w:jc w:val="left"/>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3248512" behindDoc="1" locked="0" layoutInCell="1" allowOverlap="1">
                <wp:simplePos x="0" y="0"/>
                <wp:positionH relativeFrom="margin">
                  <wp:align>center</wp:align>
                </wp:positionH>
                <wp:positionV relativeFrom="paragraph">
                  <wp:posOffset>6350</wp:posOffset>
                </wp:positionV>
                <wp:extent cx="4171950" cy="769105"/>
                <wp:effectExtent l="19050" t="0" r="0" b="0"/>
                <wp:wrapNone/>
                <wp:docPr id="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rsidR="00E17417" w:rsidRDefault="00E17417" w:rsidP="00BA1736">
          <w:pPr>
            <w:ind w:left="840"/>
            <w:jc w:val="left"/>
            <w:rPr>
              <w:rFonts w:ascii="メイリオ" w:eastAsia="メイリオ" w:hAnsi="メイリオ" w:cs="メイリオ"/>
            </w:rPr>
          </w:pPr>
        </w:p>
        <w:p w:rsidR="00E17417" w:rsidRDefault="00E17417" w:rsidP="00BA1736">
          <w:pPr>
            <w:ind w:left="840"/>
            <w:jc w:val="left"/>
            <w:rPr>
              <w:rFonts w:ascii="メイリオ" w:eastAsia="メイリオ" w:hAnsi="メイリオ" w:cs="メイリオ"/>
            </w:rPr>
          </w:pPr>
        </w:p>
        <w:p w:rsidR="00E17417" w:rsidRDefault="00E17417" w:rsidP="00BA1736">
          <w:pPr>
            <w:ind w:left="840"/>
            <w:jc w:val="left"/>
            <w:rPr>
              <w:rFonts w:ascii="メイリオ" w:eastAsia="メイリオ" w:hAnsi="メイリオ" w:cs="メイリオ"/>
            </w:rPr>
          </w:pPr>
        </w:p>
        <w:p w:rsidR="00E17417" w:rsidRDefault="00E17417" w:rsidP="00BA1736">
          <w:pPr>
            <w:ind w:left="840"/>
            <w:jc w:val="left"/>
            <w:rPr>
              <w:rFonts w:ascii="メイリオ" w:eastAsia="メイリオ" w:hAnsi="メイリオ" w:cs="メイリオ"/>
            </w:rPr>
          </w:pPr>
        </w:p>
        <w:p w:rsidR="00E17417" w:rsidRDefault="00E17417" w:rsidP="00BA1736">
          <w:pPr>
            <w:ind w:left="840"/>
            <w:jc w:val="left"/>
            <w:rPr>
              <w:rFonts w:ascii="メイリオ" w:eastAsia="メイリオ" w:hAnsi="メイリオ" w:cs="メイリオ"/>
            </w:rPr>
          </w:pPr>
        </w:p>
        <w:p w:rsidR="00E17417" w:rsidRPr="00753C2C" w:rsidRDefault="00E17417" w:rsidP="00BA1736">
          <w:pPr>
            <w:ind w:left="840"/>
            <w:jc w:val="left"/>
            <w:rPr>
              <w:rFonts w:ascii="メイリオ" w:eastAsia="メイリオ" w:hAnsi="メイリオ" w:cs="メイリオ"/>
            </w:rPr>
          </w:pPr>
        </w:p>
        <w:tbl>
          <w:tblPr>
            <w:tblW w:w="4006" w:type="pct"/>
            <w:jc w:val="center"/>
            <w:tblBorders>
              <w:top w:val="single" w:sz="8" w:space="0" w:color="70ADC9"/>
              <w:left w:val="single" w:sz="48" w:space="0" w:color="70ADC9"/>
              <w:bottom w:val="single" w:sz="8" w:space="0" w:color="70ADC9"/>
            </w:tblBorders>
            <w:tblCellMar>
              <w:top w:w="284" w:type="dxa"/>
              <w:bottom w:w="284" w:type="dxa"/>
            </w:tblCellMar>
            <w:tblLook w:val="04A0"/>
          </w:tblPr>
          <w:tblGrid>
            <w:gridCol w:w="7982"/>
          </w:tblGrid>
          <w:tr w:rsidR="00E17417" w:rsidRPr="000A2139" w:rsidTr="000A2139">
            <w:trPr>
              <w:jc w:val="center"/>
            </w:trPr>
            <w:tc>
              <w:tcPr>
                <w:tcW w:w="7982" w:type="dxa"/>
                <w:vAlign w:val="center"/>
              </w:tcPr>
              <w:p w:rsidR="00E17417" w:rsidRPr="000A2139" w:rsidRDefault="00E17417" w:rsidP="00BA1736">
                <w:pPr>
                  <w:pStyle w:val="afb"/>
                  <w:jc w:val="left"/>
                </w:pPr>
                <w:r>
                  <w:rPr>
                    <w:rFonts w:hint="eastAsia"/>
                  </w:rPr>
                  <w:t>JavaScriptと</w:t>
                </w:r>
                <w:r w:rsidR="006661D5">
                  <w:rPr>
                    <w:rFonts w:hint="eastAsia"/>
                  </w:rPr>
                  <w:t>jQ</w:t>
                </w:r>
                <w:r>
                  <w:rPr>
                    <w:rFonts w:hint="eastAsia"/>
                  </w:rPr>
                  <w:t>u</w:t>
                </w:r>
                <w:r w:rsidR="00F151BC">
                  <w:rPr>
                    <w:rFonts w:hint="eastAsia"/>
                  </w:rPr>
                  <w:t>e</w:t>
                </w:r>
                <w:r>
                  <w:rPr>
                    <w:rFonts w:hint="eastAsia"/>
                  </w:rPr>
                  <w:t>ry</w:t>
                </w:r>
              </w:p>
            </w:tc>
          </w:tr>
        </w:tbl>
        <w:p w:rsidR="00E17417" w:rsidRPr="00753C2C" w:rsidRDefault="00E17417" w:rsidP="00BA1736">
          <w:pPr>
            <w:ind w:left="840"/>
            <w:jc w:val="left"/>
            <w:rPr>
              <w:rFonts w:ascii="メイリオ" w:eastAsia="メイリオ" w:hAnsi="メイリオ" w:cs="メイリオ"/>
            </w:rPr>
          </w:pPr>
        </w:p>
        <w:p w:rsidR="00E17417" w:rsidRPr="00753C2C" w:rsidRDefault="00E17417" w:rsidP="00BA1736">
          <w:pPr>
            <w:pStyle w:val="11"/>
            <w:spacing w:before="180" w:after="180"/>
            <w:jc w:val="left"/>
          </w:pPr>
        </w:p>
        <w:p w:rsidR="00E17417" w:rsidRPr="00753C2C" w:rsidRDefault="00E17417" w:rsidP="00BA1736">
          <w:pPr>
            <w:pStyle w:val="af6"/>
            <w:ind w:left="840"/>
            <w:jc w:val="left"/>
          </w:pPr>
          <w:r w:rsidRPr="00753C2C">
            <w:rPr>
              <w:rFonts w:hint="eastAsia"/>
            </w:rPr>
            <w:t>目次</w:t>
          </w:r>
        </w:p>
        <w:p w:rsidR="005E0B56" w:rsidRDefault="00D239CE" w:rsidP="008A6E46">
          <w:pPr>
            <w:pStyle w:val="11"/>
            <w:spacing w:before="180" w:after="180"/>
            <w:rPr>
              <w:noProof/>
              <w:sz w:val="21"/>
              <w:szCs w:val="22"/>
            </w:rPr>
          </w:pPr>
          <w:r w:rsidRPr="00D239CE">
            <w:fldChar w:fldCharType="begin"/>
          </w:r>
          <w:r w:rsidR="00E17417">
            <w:instrText xml:space="preserve"> TOC \o "1-2" \h \z \u </w:instrText>
          </w:r>
          <w:r w:rsidRPr="00D239CE">
            <w:fldChar w:fldCharType="separate"/>
          </w:r>
          <w:hyperlink w:anchor="_Toc476763160" w:history="1">
            <w:r w:rsidR="005E0B56" w:rsidRPr="008A6E46">
              <w:rPr>
                <w:rStyle w:val="af0"/>
                <w:noProof/>
              </w:rPr>
              <w:t>1.</w:t>
            </w:r>
            <w:r w:rsidR="005E0B56">
              <w:rPr>
                <w:noProof/>
                <w:sz w:val="21"/>
                <w:szCs w:val="22"/>
              </w:rPr>
              <w:tab/>
            </w:r>
            <w:r w:rsidR="005E0B56" w:rsidRPr="008A6E46">
              <w:rPr>
                <w:rStyle w:val="af0"/>
                <w:noProof/>
              </w:rPr>
              <w:t>JavaScript</w:t>
            </w:r>
            <w:r w:rsidR="005E0B56" w:rsidRPr="008A6E46">
              <w:rPr>
                <w:rStyle w:val="af0"/>
                <w:rFonts w:hint="eastAsia"/>
                <w:noProof/>
              </w:rPr>
              <w:t>とは</w:t>
            </w:r>
            <w:r w:rsidR="005E0B56">
              <w:rPr>
                <w:noProof/>
                <w:webHidden/>
              </w:rPr>
              <w:tab/>
            </w:r>
            <w:r>
              <w:rPr>
                <w:noProof/>
                <w:webHidden/>
              </w:rPr>
              <w:fldChar w:fldCharType="begin"/>
            </w:r>
            <w:r w:rsidR="005E0B56">
              <w:rPr>
                <w:noProof/>
                <w:webHidden/>
              </w:rPr>
              <w:instrText xml:space="preserve"> PAGEREF _Toc476763160 \h </w:instrText>
            </w:r>
            <w:r>
              <w:rPr>
                <w:noProof/>
                <w:webHidden/>
              </w:rPr>
            </w:r>
            <w:r>
              <w:rPr>
                <w:noProof/>
                <w:webHidden/>
              </w:rPr>
              <w:fldChar w:fldCharType="separate"/>
            </w:r>
            <w:r w:rsidR="005E0B56">
              <w:rPr>
                <w:noProof/>
                <w:webHidden/>
              </w:rPr>
              <w:t>2</w:t>
            </w:r>
            <w:r>
              <w:rPr>
                <w:noProof/>
                <w:webHidden/>
              </w:rPr>
              <w:fldChar w:fldCharType="end"/>
            </w:r>
          </w:hyperlink>
        </w:p>
        <w:p w:rsidR="005E0B56" w:rsidRDefault="00D239CE">
          <w:pPr>
            <w:pStyle w:val="21"/>
            <w:rPr>
              <w:noProof/>
              <w:szCs w:val="22"/>
            </w:rPr>
          </w:pPr>
          <w:hyperlink w:anchor="_Toc476763161" w:history="1">
            <w:r w:rsidR="005E0B56" w:rsidRPr="008A6E46">
              <w:rPr>
                <w:rStyle w:val="af0"/>
                <w:noProof/>
              </w:rPr>
              <w:t>1</w:t>
            </w:r>
            <w:r w:rsidR="005E0B56">
              <w:rPr>
                <w:noProof/>
                <w:szCs w:val="22"/>
              </w:rPr>
              <w:tab/>
            </w:r>
            <w:r w:rsidR="005E0B56" w:rsidRPr="008A6E46">
              <w:rPr>
                <w:rStyle w:val="af0"/>
                <w:noProof/>
              </w:rPr>
              <w:t>JavaScript</w:t>
            </w:r>
            <w:r w:rsidR="005E0B56" w:rsidRPr="008A6E46">
              <w:rPr>
                <w:rStyle w:val="af0"/>
                <w:rFonts w:hint="eastAsia"/>
                <w:noProof/>
              </w:rPr>
              <w:t>概要</w:t>
            </w:r>
            <w:r w:rsidR="005E0B56">
              <w:rPr>
                <w:noProof/>
                <w:webHidden/>
              </w:rPr>
              <w:tab/>
            </w:r>
            <w:r>
              <w:rPr>
                <w:noProof/>
                <w:webHidden/>
              </w:rPr>
              <w:fldChar w:fldCharType="begin"/>
            </w:r>
            <w:r w:rsidR="005E0B56">
              <w:rPr>
                <w:noProof/>
                <w:webHidden/>
              </w:rPr>
              <w:instrText xml:space="preserve"> PAGEREF _Toc476763161 \h </w:instrText>
            </w:r>
            <w:r>
              <w:rPr>
                <w:noProof/>
                <w:webHidden/>
              </w:rPr>
            </w:r>
            <w:r>
              <w:rPr>
                <w:noProof/>
                <w:webHidden/>
              </w:rPr>
              <w:fldChar w:fldCharType="separate"/>
            </w:r>
            <w:r w:rsidR="005E0B56">
              <w:rPr>
                <w:noProof/>
                <w:webHidden/>
              </w:rPr>
              <w:t>2</w:t>
            </w:r>
            <w:r>
              <w:rPr>
                <w:noProof/>
                <w:webHidden/>
              </w:rPr>
              <w:fldChar w:fldCharType="end"/>
            </w:r>
          </w:hyperlink>
        </w:p>
        <w:p w:rsidR="005E0B56" w:rsidRDefault="00D239CE">
          <w:pPr>
            <w:pStyle w:val="21"/>
            <w:rPr>
              <w:noProof/>
              <w:szCs w:val="22"/>
            </w:rPr>
          </w:pPr>
          <w:hyperlink w:anchor="_Toc476763162" w:history="1">
            <w:r w:rsidR="005E0B56" w:rsidRPr="008A6E46">
              <w:rPr>
                <w:rStyle w:val="af0"/>
                <w:noProof/>
              </w:rPr>
              <w:t>2</w:t>
            </w:r>
            <w:r w:rsidR="005E0B56">
              <w:rPr>
                <w:noProof/>
                <w:szCs w:val="22"/>
              </w:rPr>
              <w:tab/>
            </w:r>
            <w:r w:rsidR="005E0B56" w:rsidRPr="008A6E46">
              <w:rPr>
                <w:rStyle w:val="af0"/>
                <w:noProof/>
              </w:rPr>
              <w:t>JavaScript</w:t>
            </w:r>
            <w:r w:rsidR="005E0B56" w:rsidRPr="008A6E46">
              <w:rPr>
                <w:rStyle w:val="af0"/>
                <w:rFonts w:hint="eastAsia"/>
                <w:noProof/>
              </w:rPr>
              <w:t>プログラミング</w:t>
            </w:r>
            <w:r w:rsidR="005E0B56">
              <w:rPr>
                <w:noProof/>
                <w:webHidden/>
              </w:rPr>
              <w:tab/>
            </w:r>
            <w:r>
              <w:rPr>
                <w:noProof/>
                <w:webHidden/>
              </w:rPr>
              <w:fldChar w:fldCharType="begin"/>
            </w:r>
            <w:r w:rsidR="005E0B56">
              <w:rPr>
                <w:noProof/>
                <w:webHidden/>
              </w:rPr>
              <w:instrText xml:space="preserve"> PAGEREF _Toc476763162 \h </w:instrText>
            </w:r>
            <w:r>
              <w:rPr>
                <w:noProof/>
                <w:webHidden/>
              </w:rPr>
            </w:r>
            <w:r>
              <w:rPr>
                <w:noProof/>
                <w:webHidden/>
              </w:rPr>
              <w:fldChar w:fldCharType="separate"/>
            </w:r>
            <w:r w:rsidR="005E0B56">
              <w:rPr>
                <w:noProof/>
                <w:webHidden/>
              </w:rPr>
              <w:t>2</w:t>
            </w:r>
            <w:r>
              <w:rPr>
                <w:noProof/>
                <w:webHidden/>
              </w:rPr>
              <w:fldChar w:fldCharType="end"/>
            </w:r>
          </w:hyperlink>
        </w:p>
        <w:p w:rsidR="005E0B56" w:rsidRDefault="00D239CE" w:rsidP="008A6E46">
          <w:pPr>
            <w:pStyle w:val="11"/>
            <w:spacing w:before="180" w:after="180"/>
            <w:rPr>
              <w:noProof/>
              <w:sz w:val="21"/>
              <w:szCs w:val="22"/>
            </w:rPr>
          </w:pPr>
          <w:hyperlink w:anchor="_Toc476763163" w:history="1">
            <w:r w:rsidR="005E0B56" w:rsidRPr="008A6E46">
              <w:rPr>
                <w:rStyle w:val="af0"/>
                <w:noProof/>
              </w:rPr>
              <w:t>2.</w:t>
            </w:r>
            <w:r w:rsidR="005E0B56">
              <w:rPr>
                <w:noProof/>
                <w:sz w:val="21"/>
                <w:szCs w:val="22"/>
              </w:rPr>
              <w:tab/>
            </w:r>
            <w:r w:rsidR="005E0B56" w:rsidRPr="008A6E46">
              <w:rPr>
                <w:rStyle w:val="af0"/>
                <w:noProof/>
              </w:rPr>
              <w:t>JavaScript</w:t>
            </w:r>
            <w:r w:rsidR="005E0B56" w:rsidRPr="008A6E46">
              <w:rPr>
                <w:rStyle w:val="af0"/>
                <w:rFonts w:hint="eastAsia"/>
                <w:noProof/>
              </w:rPr>
              <w:t>コードの記述方法</w:t>
            </w:r>
            <w:r w:rsidR="005E0B56">
              <w:rPr>
                <w:noProof/>
                <w:webHidden/>
              </w:rPr>
              <w:tab/>
            </w:r>
            <w:r>
              <w:rPr>
                <w:noProof/>
                <w:webHidden/>
              </w:rPr>
              <w:fldChar w:fldCharType="begin"/>
            </w:r>
            <w:r w:rsidR="005E0B56">
              <w:rPr>
                <w:noProof/>
                <w:webHidden/>
              </w:rPr>
              <w:instrText xml:space="preserve"> PAGEREF _Toc476763163 \h </w:instrText>
            </w:r>
            <w:r>
              <w:rPr>
                <w:noProof/>
                <w:webHidden/>
              </w:rPr>
            </w:r>
            <w:r>
              <w:rPr>
                <w:noProof/>
                <w:webHidden/>
              </w:rPr>
              <w:fldChar w:fldCharType="separate"/>
            </w:r>
            <w:r w:rsidR="005E0B56">
              <w:rPr>
                <w:noProof/>
                <w:webHidden/>
              </w:rPr>
              <w:t>3</w:t>
            </w:r>
            <w:r>
              <w:rPr>
                <w:noProof/>
                <w:webHidden/>
              </w:rPr>
              <w:fldChar w:fldCharType="end"/>
            </w:r>
          </w:hyperlink>
        </w:p>
        <w:p w:rsidR="005E0B56" w:rsidRDefault="00D239CE">
          <w:pPr>
            <w:pStyle w:val="21"/>
            <w:rPr>
              <w:noProof/>
              <w:szCs w:val="22"/>
            </w:rPr>
          </w:pPr>
          <w:hyperlink w:anchor="_Toc476763164" w:history="1">
            <w:r w:rsidR="005E0B56" w:rsidRPr="008A6E46">
              <w:rPr>
                <w:rStyle w:val="af0"/>
                <w:noProof/>
              </w:rPr>
              <w:t>1</w:t>
            </w:r>
            <w:r w:rsidR="005E0B56">
              <w:rPr>
                <w:noProof/>
                <w:szCs w:val="22"/>
              </w:rPr>
              <w:tab/>
            </w:r>
            <w:r w:rsidR="005E0B56" w:rsidRPr="008A6E46">
              <w:rPr>
                <w:rStyle w:val="af0"/>
                <w:noProof/>
              </w:rPr>
              <w:t>JavaScript</w:t>
            </w:r>
            <w:r w:rsidR="005E0B56" w:rsidRPr="008A6E46">
              <w:rPr>
                <w:rStyle w:val="af0"/>
                <w:rFonts w:hint="eastAsia"/>
                <w:noProof/>
              </w:rPr>
              <w:t>コードの記述方法</w:t>
            </w:r>
            <w:r w:rsidR="005E0B56">
              <w:rPr>
                <w:noProof/>
                <w:webHidden/>
              </w:rPr>
              <w:tab/>
            </w:r>
            <w:r>
              <w:rPr>
                <w:noProof/>
                <w:webHidden/>
              </w:rPr>
              <w:fldChar w:fldCharType="begin"/>
            </w:r>
            <w:r w:rsidR="005E0B56">
              <w:rPr>
                <w:noProof/>
                <w:webHidden/>
              </w:rPr>
              <w:instrText xml:space="preserve"> PAGEREF _Toc476763164 \h </w:instrText>
            </w:r>
            <w:r>
              <w:rPr>
                <w:noProof/>
                <w:webHidden/>
              </w:rPr>
            </w:r>
            <w:r>
              <w:rPr>
                <w:noProof/>
                <w:webHidden/>
              </w:rPr>
              <w:fldChar w:fldCharType="separate"/>
            </w:r>
            <w:r w:rsidR="005E0B56">
              <w:rPr>
                <w:noProof/>
                <w:webHidden/>
              </w:rPr>
              <w:t>3</w:t>
            </w:r>
            <w:r>
              <w:rPr>
                <w:noProof/>
                <w:webHidden/>
              </w:rPr>
              <w:fldChar w:fldCharType="end"/>
            </w:r>
          </w:hyperlink>
        </w:p>
        <w:p w:rsidR="005E0B56" w:rsidRDefault="00D239CE">
          <w:pPr>
            <w:pStyle w:val="21"/>
            <w:rPr>
              <w:noProof/>
              <w:szCs w:val="22"/>
            </w:rPr>
          </w:pPr>
          <w:hyperlink w:anchor="_Toc476763165" w:history="1">
            <w:r w:rsidR="005E0B56" w:rsidRPr="008A6E46">
              <w:rPr>
                <w:rStyle w:val="af0"/>
                <w:noProof/>
              </w:rPr>
              <w:t>2</w:t>
            </w:r>
            <w:r w:rsidR="005E0B56">
              <w:rPr>
                <w:noProof/>
                <w:szCs w:val="22"/>
              </w:rPr>
              <w:tab/>
            </w:r>
            <w:r w:rsidR="005E0B56" w:rsidRPr="008A6E46">
              <w:rPr>
                <w:rStyle w:val="af0"/>
                <w:rFonts w:hint="eastAsia"/>
                <w:noProof/>
              </w:rPr>
              <w:t>コメント</w:t>
            </w:r>
            <w:r w:rsidR="005E0B56">
              <w:rPr>
                <w:noProof/>
                <w:webHidden/>
              </w:rPr>
              <w:tab/>
            </w:r>
            <w:r>
              <w:rPr>
                <w:noProof/>
                <w:webHidden/>
              </w:rPr>
              <w:fldChar w:fldCharType="begin"/>
            </w:r>
            <w:r w:rsidR="005E0B56">
              <w:rPr>
                <w:noProof/>
                <w:webHidden/>
              </w:rPr>
              <w:instrText xml:space="preserve"> PAGEREF _Toc476763165 \h </w:instrText>
            </w:r>
            <w:r>
              <w:rPr>
                <w:noProof/>
                <w:webHidden/>
              </w:rPr>
            </w:r>
            <w:r>
              <w:rPr>
                <w:noProof/>
                <w:webHidden/>
              </w:rPr>
              <w:fldChar w:fldCharType="separate"/>
            </w:r>
            <w:r w:rsidR="005E0B56">
              <w:rPr>
                <w:noProof/>
                <w:webHidden/>
              </w:rPr>
              <w:t>5</w:t>
            </w:r>
            <w:r>
              <w:rPr>
                <w:noProof/>
                <w:webHidden/>
              </w:rPr>
              <w:fldChar w:fldCharType="end"/>
            </w:r>
          </w:hyperlink>
        </w:p>
        <w:p w:rsidR="005E0B56" w:rsidRDefault="00D239CE">
          <w:pPr>
            <w:pStyle w:val="21"/>
            <w:rPr>
              <w:noProof/>
              <w:szCs w:val="22"/>
            </w:rPr>
          </w:pPr>
          <w:hyperlink w:anchor="_Toc476763166" w:history="1">
            <w:r w:rsidR="005E0B56" w:rsidRPr="008A6E46">
              <w:rPr>
                <w:rStyle w:val="af0"/>
                <w:noProof/>
              </w:rPr>
              <w:t>3</w:t>
            </w:r>
            <w:r w:rsidR="005E0B56">
              <w:rPr>
                <w:noProof/>
                <w:szCs w:val="22"/>
              </w:rPr>
              <w:tab/>
            </w:r>
            <w:r w:rsidR="005E0B56" w:rsidRPr="008A6E46">
              <w:rPr>
                <w:rStyle w:val="af0"/>
                <w:rFonts w:hint="eastAsia"/>
                <w:noProof/>
              </w:rPr>
              <w:t>セミコロン</w:t>
            </w:r>
            <w:r w:rsidR="005E0B56">
              <w:rPr>
                <w:noProof/>
                <w:webHidden/>
              </w:rPr>
              <w:tab/>
            </w:r>
            <w:r>
              <w:rPr>
                <w:noProof/>
                <w:webHidden/>
              </w:rPr>
              <w:fldChar w:fldCharType="begin"/>
            </w:r>
            <w:r w:rsidR="005E0B56">
              <w:rPr>
                <w:noProof/>
                <w:webHidden/>
              </w:rPr>
              <w:instrText xml:space="preserve"> PAGEREF _Toc476763166 \h </w:instrText>
            </w:r>
            <w:r>
              <w:rPr>
                <w:noProof/>
                <w:webHidden/>
              </w:rPr>
            </w:r>
            <w:r>
              <w:rPr>
                <w:noProof/>
                <w:webHidden/>
              </w:rPr>
              <w:fldChar w:fldCharType="separate"/>
            </w:r>
            <w:r w:rsidR="005E0B56">
              <w:rPr>
                <w:noProof/>
                <w:webHidden/>
              </w:rPr>
              <w:t>6</w:t>
            </w:r>
            <w:r>
              <w:rPr>
                <w:noProof/>
                <w:webHidden/>
              </w:rPr>
              <w:fldChar w:fldCharType="end"/>
            </w:r>
          </w:hyperlink>
        </w:p>
        <w:p w:rsidR="005E0B56" w:rsidRDefault="00D239CE">
          <w:pPr>
            <w:pStyle w:val="21"/>
            <w:rPr>
              <w:noProof/>
              <w:szCs w:val="22"/>
            </w:rPr>
          </w:pPr>
          <w:hyperlink w:anchor="_Toc476763167" w:history="1">
            <w:r w:rsidR="005E0B56" w:rsidRPr="008A6E46">
              <w:rPr>
                <w:rStyle w:val="af0"/>
                <w:noProof/>
              </w:rPr>
              <w:t>4</w:t>
            </w:r>
            <w:r w:rsidR="005E0B56">
              <w:rPr>
                <w:noProof/>
                <w:szCs w:val="22"/>
              </w:rPr>
              <w:tab/>
            </w:r>
            <w:r w:rsidR="005E0B56" w:rsidRPr="008A6E46">
              <w:rPr>
                <w:rStyle w:val="af0"/>
                <w:rFonts w:hint="eastAsia"/>
                <w:noProof/>
              </w:rPr>
              <w:t>大文字と小文字</w:t>
            </w:r>
            <w:r w:rsidR="005E0B56">
              <w:rPr>
                <w:noProof/>
                <w:webHidden/>
              </w:rPr>
              <w:tab/>
            </w:r>
            <w:r>
              <w:rPr>
                <w:noProof/>
                <w:webHidden/>
              </w:rPr>
              <w:fldChar w:fldCharType="begin"/>
            </w:r>
            <w:r w:rsidR="005E0B56">
              <w:rPr>
                <w:noProof/>
                <w:webHidden/>
              </w:rPr>
              <w:instrText xml:space="preserve"> PAGEREF _Toc476763167 \h </w:instrText>
            </w:r>
            <w:r>
              <w:rPr>
                <w:noProof/>
                <w:webHidden/>
              </w:rPr>
            </w:r>
            <w:r>
              <w:rPr>
                <w:noProof/>
                <w:webHidden/>
              </w:rPr>
              <w:fldChar w:fldCharType="separate"/>
            </w:r>
            <w:r w:rsidR="005E0B56">
              <w:rPr>
                <w:noProof/>
                <w:webHidden/>
              </w:rPr>
              <w:t>6</w:t>
            </w:r>
            <w:r>
              <w:rPr>
                <w:noProof/>
                <w:webHidden/>
              </w:rPr>
              <w:fldChar w:fldCharType="end"/>
            </w:r>
          </w:hyperlink>
        </w:p>
        <w:p w:rsidR="005E0B56" w:rsidRDefault="00D239CE">
          <w:pPr>
            <w:pStyle w:val="21"/>
            <w:rPr>
              <w:noProof/>
              <w:szCs w:val="22"/>
            </w:rPr>
          </w:pPr>
          <w:hyperlink w:anchor="_Toc476763168" w:history="1">
            <w:r w:rsidR="005E0B56" w:rsidRPr="008A6E46">
              <w:rPr>
                <w:rStyle w:val="af0"/>
                <w:noProof/>
              </w:rPr>
              <w:t>5</w:t>
            </w:r>
            <w:r w:rsidR="005E0B56">
              <w:rPr>
                <w:noProof/>
                <w:szCs w:val="22"/>
              </w:rPr>
              <w:tab/>
            </w:r>
            <w:r w:rsidR="005E0B56" w:rsidRPr="008A6E46">
              <w:rPr>
                <w:rStyle w:val="af0"/>
                <w:rFonts w:hint="eastAsia"/>
                <w:noProof/>
              </w:rPr>
              <w:t>空白スペース</w:t>
            </w:r>
            <w:r w:rsidR="005E0B56">
              <w:rPr>
                <w:noProof/>
                <w:webHidden/>
              </w:rPr>
              <w:tab/>
            </w:r>
            <w:r>
              <w:rPr>
                <w:noProof/>
                <w:webHidden/>
              </w:rPr>
              <w:fldChar w:fldCharType="begin"/>
            </w:r>
            <w:r w:rsidR="005E0B56">
              <w:rPr>
                <w:noProof/>
                <w:webHidden/>
              </w:rPr>
              <w:instrText xml:space="preserve"> PAGEREF _Toc476763168 \h </w:instrText>
            </w:r>
            <w:r>
              <w:rPr>
                <w:noProof/>
                <w:webHidden/>
              </w:rPr>
            </w:r>
            <w:r>
              <w:rPr>
                <w:noProof/>
                <w:webHidden/>
              </w:rPr>
              <w:fldChar w:fldCharType="separate"/>
            </w:r>
            <w:r w:rsidR="005E0B56">
              <w:rPr>
                <w:noProof/>
                <w:webHidden/>
              </w:rPr>
              <w:t>8</w:t>
            </w:r>
            <w:r>
              <w:rPr>
                <w:noProof/>
                <w:webHidden/>
              </w:rPr>
              <w:fldChar w:fldCharType="end"/>
            </w:r>
          </w:hyperlink>
        </w:p>
        <w:p w:rsidR="005E0B56" w:rsidRDefault="00D239CE">
          <w:pPr>
            <w:pStyle w:val="21"/>
            <w:rPr>
              <w:noProof/>
              <w:szCs w:val="22"/>
            </w:rPr>
          </w:pPr>
          <w:hyperlink w:anchor="_Toc476763169" w:history="1">
            <w:r w:rsidR="005E0B56" w:rsidRPr="008A6E46">
              <w:rPr>
                <w:rStyle w:val="af0"/>
                <w:noProof/>
              </w:rPr>
              <w:t>6</w:t>
            </w:r>
            <w:r w:rsidR="005E0B56">
              <w:rPr>
                <w:noProof/>
                <w:szCs w:val="22"/>
              </w:rPr>
              <w:tab/>
            </w:r>
            <w:r w:rsidR="005E0B56" w:rsidRPr="008A6E46">
              <w:rPr>
                <w:rStyle w:val="af0"/>
                <w:noProof/>
              </w:rPr>
              <w:t>script</w:t>
            </w:r>
            <w:r w:rsidR="005E0B56" w:rsidRPr="008A6E46">
              <w:rPr>
                <w:rStyle w:val="af0"/>
                <w:rFonts w:hint="eastAsia"/>
                <w:noProof/>
              </w:rPr>
              <w:t>要素</w:t>
            </w:r>
            <w:r w:rsidR="005E0B56">
              <w:rPr>
                <w:noProof/>
                <w:webHidden/>
              </w:rPr>
              <w:tab/>
            </w:r>
            <w:r>
              <w:rPr>
                <w:noProof/>
                <w:webHidden/>
              </w:rPr>
              <w:fldChar w:fldCharType="begin"/>
            </w:r>
            <w:r w:rsidR="005E0B56">
              <w:rPr>
                <w:noProof/>
                <w:webHidden/>
              </w:rPr>
              <w:instrText xml:space="preserve"> PAGEREF _Toc476763169 \h </w:instrText>
            </w:r>
            <w:r>
              <w:rPr>
                <w:noProof/>
                <w:webHidden/>
              </w:rPr>
            </w:r>
            <w:r>
              <w:rPr>
                <w:noProof/>
                <w:webHidden/>
              </w:rPr>
              <w:fldChar w:fldCharType="separate"/>
            </w:r>
            <w:r w:rsidR="005E0B56">
              <w:rPr>
                <w:noProof/>
                <w:webHidden/>
              </w:rPr>
              <w:t>8</w:t>
            </w:r>
            <w:r>
              <w:rPr>
                <w:noProof/>
                <w:webHidden/>
              </w:rPr>
              <w:fldChar w:fldCharType="end"/>
            </w:r>
          </w:hyperlink>
        </w:p>
        <w:p w:rsidR="005E0B56" w:rsidRDefault="00D239CE">
          <w:pPr>
            <w:pStyle w:val="21"/>
            <w:rPr>
              <w:noProof/>
              <w:szCs w:val="22"/>
            </w:rPr>
          </w:pPr>
          <w:hyperlink w:anchor="_Toc476763170" w:history="1">
            <w:r w:rsidR="005E0B56" w:rsidRPr="008A6E46">
              <w:rPr>
                <w:rStyle w:val="af0"/>
                <w:noProof/>
              </w:rPr>
              <w:t>7</w:t>
            </w:r>
            <w:r w:rsidR="005E0B56">
              <w:rPr>
                <w:noProof/>
                <w:szCs w:val="22"/>
              </w:rPr>
              <w:tab/>
            </w:r>
            <w:r w:rsidR="005E0B56" w:rsidRPr="008A6E46">
              <w:rPr>
                <w:rStyle w:val="af0"/>
                <w:rFonts w:hint="eastAsia"/>
                <w:noProof/>
              </w:rPr>
              <w:t>外部ファイル化</w:t>
            </w:r>
            <w:r w:rsidR="005E0B56">
              <w:rPr>
                <w:noProof/>
                <w:webHidden/>
              </w:rPr>
              <w:tab/>
            </w:r>
            <w:r>
              <w:rPr>
                <w:noProof/>
                <w:webHidden/>
              </w:rPr>
              <w:fldChar w:fldCharType="begin"/>
            </w:r>
            <w:r w:rsidR="005E0B56">
              <w:rPr>
                <w:noProof/>
                <w:webHidden/>
              </w:rPr>
              <w:instrText xml:space="preserve"> PAGEREF _Toc476763170 \h </w:instrText>
            </w:r>
            <w:r>
              <w:rPr>
                <w:noProof/>
                <w:webHidden/>
              </w:rPr>
            </w:r>
            <w:r>
              <w:rPr>
                <w:noProof/>
                <w:webHidden/>
              </w:rPr>
              <w:fldChar w:fldCharType="separate"/>
            </w:r>
            <w:r w:rsidR="005E0B56">
              <w:rPr>
                <w:noProof/>
                <w:webHidden/>
              </w:rPr>
              <w:t>9</w:t>
            </w:r>
            <w:r>
              <w:rPr>
                <w:noProof/>
                <w:webHidden/>
              </w:rPr>
              <w:fldChar w:fldCharType="end"/>
            </w:r>
          </w:hyperlink>
        </w:p>
        <w:p w:rsidR="005E0B56" w:rsidRDefault="00D239CE">
          <w:pPr>
            <w:pStyle w:val="21"/>
            <w:rPr>
              <w:noProof/>
              <w:szCs w:val="22"/>
            </w:rPr>
          </w:pPr>
          <w:hyperlink w:anchor="_Toc476763171" w:history="1">
            <w:r w:rsidR="005E0B56" w:rsidRPr="008A6E46">
              <w:rPr>
                <w:rStyle w:val="af0"/>
                <w:noProof/>
              </w:rPr>
              <w:t>8</w:t>
            </w:r>
            <w:r w:rsidR="005E0B56">
              <w:rPr>
                <w:noProof/>
                <w:szCs w:val="22"/>
              </w:rPr>
              <w:tab/>
            </w:r>
            <w:r w:rsidR="005E0B56" w:rsidRPr="008A6E46">
              <w:rPr>
                <w:rStyle w:val="af0"/>
                <w:rFonts w:hint="eastAsia"/>
                <w:noProof/>
              </w:rPr>
              <w:t>イベントハンドラ</w:t>
            </w:r>
            <w:r w:rsidR="005E0B56">
              <w:rPr>
                <w:noProof/>
                <w:webHidden/>
              </w:rPr>
              <w:tab/>
            </w:r>
            <w:r>
              <w:rPr>
                <w:noProof/>
                <w:webHidden/>
              </w:rPr>
              <w:fldChar w:fldCharType="begin"/>
            </w:r>
            <w:r w:rsidR="005E0B56">
              <w:rPr>
                <w:noProof/>
                <w:webHidden/>
              </w:rPr>
              <w:instrText xml:space="preserve"> PAGEREF _Toc476763171 \h </w:instrText>
            </w:r>
            <w:r>
              <w:rPr>
                <w:noProof/>
                <w:webHidden/>
              </w:rPr>
            </w:r>
            <w:r>
              <w:rPr>
                <w:noProof/>
                <w:webHidden/>
              </w:rPr>
              <w:fldChar w:fldCharType="separate"/>
            </w:r>
            <w:r w:rsidR="005E0B56">
              <w:rPr>
                <w:noProof/>
                <w:webHidden/>
              </w:rPr>
              <w:t>10</w:t>
            </w:r>
            <w:r>
              <w:rPr>
                <w:noProof/>
                <w:webHidden/>
              </w:rPr>
              <w:fldChar w:fldCharType="end"/>
            </w:r>
          </w:hyperlink>
        </w:p>
        <w:p w:rsidR="005E0B56" w:rsidRDefault="00D239CE" w:rsidP="008A6E46">
          <w:pPr>
            <w:pStyle w:val="11"/>
            <w:spacing w:before="180" w:after="180"/>
            <w:rPr>
              <w:noProof/>
              <w:sz w:val="21"/>
              <w:szCs w:val="22"/>
            </w:rPr>
          </w:pPr>
          <w:hyperlink w:anchor="_Toc476763172" w:history="1">
            <w:r w:rsidR="005E0B56" w:rsidRPr="008A6E46">
              <w:rPr>
                <w:rStyle w:val="af0"/>
                <w:noProof/>
              </w:rPr>
              <w:t>3.</w:t>
            </w:r>
            <w:r w:rsidR="005E0B56">
              <w:rPr>
                <w:noProof/>
                <w:sz w:val="21"/>
                <w:szCs w:val="22"/>
              </w:rPr>
              <w:tab/>
            </w:r>
            <w:r w:rsidR="005E0B56" w:rsidRPr="008A6E46">
              <w:rPr>
                <w:rStyle w:val="af0"/>
                <w:rFonts w:hint="eastAsia"/>
                <w:noProof/>
              </w:rPr>
              <w:t>変数</w:t>
            </w:r>
            <w:r w:rsidR="005E0B56">
              <w:rPr>
                <w:noProof/>
                <w:webHidden/>
              </w:rPr>
              <w:tab/>
            </w:r>
            <w:r>
              <w:rPr>
                <w:noProof/>
                <w:webHidden/>
              </w:rPr>
              <w:fldChar w:fldCharType="begin"/>
            </w:r>
            <w:r w:rsidR="005E0B56">
              <w:rPr>
                <w:noProof/>
                <w:webHidden/>
              </w:rPr>
              <w:instrText xml:space="preserve"> PAGEREF _Toc476763172 \h </w:instrText>
            </w:r>
            <w:r>
              <w:rPr>
                <w:noProof/>
                <w:webHidden/>
              </w:rPr>
            </w:r>
            <w:r>
              <w:rPr>
                <w:noProof/>
                <w:webHidden/>
              </w:rPr>
              <w:fldChar w:fldCharType="separate"/>
            </w:r>
            <w:r w:rsidR="005E0B56">
              <w:rPr>
                <w:noProof/>
                <w:webHidden/>
              </w:rPr>
              <w:t>12</w:t>
            </w:r>
            <w:r>
              <w:rPr>
                <w:noProof/>
                <w:webHidden/>
              </w:rPr>
              <w:fldChar w:fldCharType="end"/>
            </w:r>
          </w:hyperlink>
        </w:p>
        <w:p w:rsidR="005E0B56" w:rsidRDefault="00D239CE">
          <w:pPr>
            <w:pStyle w:val="21"/>
            <w:rPr>
              <w:noProof/>
              <w:szCs w:val="22"/>
            </w:rPr>
          </w:pPr>
          <w:hyperlink w:anchor="_Toc476763173" w:history="1">
            <w:r w:rsidR="005E0B56" w:rsidRPr="008A6E46">
              <w:rPr>
                <w:rStyle w:val="af0"/>
                <w:noProof/>
              </w:rPr>
              <w:t>1</w:t>
            </w:r>
            <w:r w:rsidR="005E0B56">
              <w:rPr>
                <w:noProof/>
                <w:szCs w:val="22"/>
              </w:rPr>
              <w:tab/>
            </w:r>
            <w:r w:rsidR="005E0B56" w:rsidRPr="008A6E46">
              <w:rPr>
                <w:rStyle w:val="af0"/>
                <w:rFonts w:hint="eastAsia"/>
                <w:noProof/>
              </w:rPr>
              <w:t>変数宣言</w:t>
            </w:r>
            <w:r w:rsidR="005E0B56">
              <w:rPr>
                <w:noProof/>
                <w:webHidden/>
              </w:rPr>
              <w:tab/>
            </w:r>
            <w:r>
              <w:rPr>
                <w:noProof/>
                <w:webHidden/>
              </w:rPr>
              <w:fldChar w:fldCharType="begin"/>
            </w:r>
            <w:r w:rsidR="005E0B56">
              <w:rPr>
                <w:noProof/>
                <w:webHidden/>
              </w:rPr>
              <w:instrText xml:space="preserve"> PAGEREF _Toc476763173 \h </w:instrText>
            </w:r>
            <w:r>
              <w:rPr>
                <w:noProof/>
                <w:webHidden/>
              </w:rPr>
            </w:r>
            <w:r>
              <w:rPr>
                <w:noProof/>
                <w:webHidden/>
              </w:rPr>
              <w:fldChar w:fldCharType="separate"/>
            </w:r>
            <w:r w:rsidR="005E0B56">
              <w:rPr>
                <w:noProof/>
                <w:webHidden/>
              </w:rPr>
              <w:t>12</w:t>
            </w:r>
            <w:r>
              <w:rPr>
                <w:noProof/>
                <w:webHidden/>
              </w:rPr>
              <w:fldChar w:fldCharType="end"/>
            </w:r>
          </w:hyperlink>
        </w:p>
        <w:p w:rsidR="005E0B56" w:rsidRDefault="00D239CE">
          <w:pPr>
            <w:pStyle w:val="21"/>
            <w:rPr>
              <w:noProof/>
              <w:szCs w:val="22"/>
            </w:rPr>
          </w:pPr>
          <w:hyperlink w:anchor="_Toc476763174" w:history="1">
            <w:r w:rsidR="005E0B56" w:rsidRPr="008A6E46">
              <w:rPr>
                <w:rStyle w:val="af0"/>
                <w:noProof/>
              </w:rPr>
              <w:t>2</w:t>
            </w:r>
            <w:r w:rsidR="005E0B56">
              <w:rPr>
                <w:noProof/>
                <w:szCs w:val="22"/>
              </w:rPr>
              <w:tab/>
            </w:r>
            <w:r w:rsidR="005E0B56" w:rsidRPr="008A6E46">
              <w:rPr>
                <w:rStyle w:val="af0"/>
                <w:rFonts w:hint="eastAsia"/>
                <w:noProof/>
              </w:rPr>
              <w:t>変数名の命名規則</w:t>
            </w:r>
            <w:r w:rsidR="005E0B56">
              <w:rPr>
                <w:noProof/>
                <w:webHidden/>
              </w:rPr>
              <w:tab/>
            </w:r>
            <w:r>
              <w:rPr>
                <w:noProof/>
                <w:webHidden/>
              </w:rPr>
              <w:fldChar w:fldCharType="begin"/>
            </w:r>
            <w:r w:rsidR="005E0B56">
              <w:rPr>
                <w:noProof/>
                <w:webHidden/>
              </w:rPr>
              <w:instrText xml:space="preserve"> PAGEREF _Toc476763174 \h </w:instrText>
            </w:r>
            <w:r>
              <w:rPr>
                <w:noProof/>
                <w:webHidden/>
              </w:rPr>
            </w:r>
            <w:r>
              <w:rPr>
                <w:noProof/>
                <w:webHidden/>
              </w:rPr>
              <w:fldChar w:fldCharType="separate"/>
            </w:r>
            <w:r w:rsidR="005E0B56">
              <w:rPr>
                <w:noProof/>
                <w:webHidden/>
              </w:rPr>
              <w:t>12</w:t>
            </w:r>
            <w:r>
              <w:rPr>
                <w:noProof/>
                <w:webHidden/>
              </w:rPr>
              <w:fldChar w:fldCharType="end"/>
            </w:r>
          </w:hyperlink>
        </w:p>
        <w:p w:rsidR="005E0B56" w:rsidRDefault="00D239CE">
          <w:pPr>
            <w:pStyle w:val="21"/>
            <w:rPr>
              <w:noProof/>
              <w:szCs w:val="22"/>
            </w:rPr>
          </w:pPr>
          <w:hyperlink w:anchor="_Toc476763175" w:history="1">
            <w:r w:rsidR="005E0B56" w:rsidRPr="008A6E46">
              <w:rPr>
                <w:rStyle w:val="af0"/>
                <w:noProof/>
              </w:rPr>
              <w:t>3</w:t>
            </w:r>
            <w:r w:rsidR="005E0B56">
              <w:rPr>
                <w:noProof/>
                <w:szCs w:val="22"/>
              </w:rPr>
              <w:tab/>
            </w:r>
            <w:r w:rsidR="005E0B56" w:rsidRPr="008A6E46">
              <w:rPr>
                <w:rStyle w:val="af0"/>
                <w:rFonts w:hint="eastAsia"/>
                <w:noProof/>
              </w:rPr>
              <w:t>予約語</w:t>
            </w:r>
            <w:r w:rsidR="005E0B56">
              <w:rPr>
                <w:noProof/>
                <w:webHidden/>
              </w:rPr>
              <w:tab/>
            </w:r>
            <w:r>
              <w:rPr>
                <w:noProof/>
                <w:webHidden/>
              </w:rPr>
              <w:fldChar w:fldCharType="begin"/>
            </w:r>
            <w:r w:rsidR="005E0B56">
              <w:rPr>
                <w:noProof/>
                <w:webHidden/>
              </w:rPr>
              <w:instrText xml:space="preserve"> PAGEREF _Toc476763175 \h </w:instrText>
            </w:r>
            <w:r>
              <w:rPr>
                <w:noProof/>
                <w:webHidden/>
              </w:rPr>
            </w:r>
            <w:r>
              <w:rPr>
                <w:noProof/>
                <w:webHidden/>
              </w:rPr>
              <w:fldChar w:fldCharType="separate"/>
            </w:r>
            <w:r w:rsidR="005E0B56">
              <w:rPr>
                <w:noProof/>
                <w:webHidden/>
              </w:rPr>
              <w:t>13</w:t>
            </w:r>
            <w:r>
              <w:rPr>
                <w:noProof/>
                <w:webHidden/>
              </w:rPr>
              <w:fldChar w:fldCharType="end"/>
            </w:r>
          </w:hyperlink>
        </w:p>
        <w:p w:rsidR="005E0B56" w:rsidRDefault="00D239CE" w:rsidP="008A6E46">
          <w:pPr>
            <w:pStyle w:val="11"/>
            <w:spacing w:before="180" w:after="180"/>
            <w:rPr>
              <w:noProof/>
              <w:sz w:val="21"/>
              <w:szCs w:val="22"/>
            </w:rPr>
          </w:pPr>
          <w:hyperlink w:anchor="_Toc476763176" w:history="1">
            <w:r w:rsidR="005E0B56" w:rsidRPr="008A6E46">
              <w:rPr>
                <w:rStyle w:val="af0"/>
                <w:noProof/>
              </w:rPr>
              <w:t>4.</w:t>
            </w:r>
            <w:r w:rsidR="005E0B56">
              <w:rPr>
                <w:noProof/>
                <w:sz w:val="21"/>
                <w:szCs w:val="22"/>
              </w:rPr>
              <w:tab/>
            </w:r>
            <w:r w:rsidR="005E0B56" w:rsidRPr="008A6E46">
              <w:rPr>
                <w:rStyle w:val="af0"/>
                <w:rFonts w:hint="eastAsia"/>
                <w:noProof/>
              </w:rPr>
              <w:t>データ型</w:t>
            </w:r>
            <w:r w:rsidR="005E0B56">
              <w:rPr>
                <w:noProof/>
                <w:webHidden/>
              </w:rPr>
              <w:tab/>
            </w:r>
            <w:r>
              <w:rPr>
                <w:noProof/>
                <w:webHidden/>
              </w:rPr>
              <w:fldChar w:fldCharType="begin"/>
            </w:r>
            <w:r w:rsidR="005E0B56">
              <w:rPr>
                <w:noProof/>
                <w:webHidden/>
              </w:rPr>
              <w:instrText xml:space="preserve"> PAGEREF _Toc476763176 \h </w:instrText>
            </w:r>
            <w:r>
              <w:rPr>
                <w:noProof/>
                <w:webHidden/>
              </w:rPr>
            </w:r>
            <w:r>
              <w:rPr>
                <w:noProof/>
                <w:webHidden/>
              </w:rPr>
              <w:fldChar w:fldCharType="separate"/>
            </w:r>
            <w:r w:rsidR="005E0B56">
              <w:rPr>
                <w:noProof/>
                <w:webHidden/>
              </w:rPr>
              <w:t>14</w:t>
            </w:r>
            <w:r>
              <w:rPr>
                <w:noProof/>
                <w:webHidden/>
              </w:rPr>
              <w:fldChar w:fldCharType="end"/>
            </w:r>
          </w:hyperlink>
        </w:p>
        <w:p w:rsidR="005E0B56" w:rsidRDefault="00D239CE">
          <w:pPr>
            <w:pStyle w:val="21"/>
            <w:rPr>
              <w:noProof/>
              <w:szCs w:val="22"/>
            </w:rPr>
          </w:pPr>
          <w:hyperlink w:anchor="_Toc476763177" w:history="1">
            <w:r w:rsidR="005E0B56" w:rsidRPr="008A6E46">
              <w:rPr>
                <w:rStyle w:val="af0"/>
                <w:noProof/>
              </w:rPr>
              <w:t>1</w:t>
            </w:r>
            <w:r w:rsidR="005E0B56">
              <w:rPr>
                <w:noProof/>
                <w:szCs w:val="22"/>
              </w:rPr>
              <w:tab/>
            </w:r>
            <w:r w:rsidR="005E0B56" w:rsidRPr="008A6E46">
              <w:rPr>
                <w:rStyle w:val="af0"/>
                <w:rFonts w:hint="eastAsia"/>
                <w:noProof/>
              </w:rPr>
              <w:t>数値</w:t>
            </w:r>
            <w:r w:rsidR="005E0B56">
              <w:rPr>
                <w:noProof/>
                <w:webHidden/>
              </w:rPr>
              <w:tab/>
            </w:r>
            <w:r>
              <w:rPr>
                <w:noProof/>
                <w:webHidden/>
              </w:rPr>
              <w:fldChar w:fldCharType="begin"/>
            </w:r>
            <w:r w:rsidR="005E0B56">
              <w:rPr>
                <w:noProof/>
                <w:webHidden/>
              </w:rPr>
              <w:instrText xml:space="preserve"> PAGEREF _Toc476763177 \h </w:instrText>
            </w:r>
            <w:r>
              <w:rPr>
                <w:noProof/>
                <w:webHidden/>
              </w:rPr>
            </w:r>
            <w:r>
              <w:rPr>
                <w:noProof/>
                <w:webHidden/>
              </w:rPr>
              <w:fldChar w:fldCharType="separate"/>
            </w:r>
            <w:r w:rsidR="005E0B56">
              <w:rPr>
                <w:noProof/>
                <w:webHidden/>
              </w:rPr>
              <w:t>15</w:t>
            </w:r>
            <w:r>
              <w:rPr>
                <w:noProof/>
                <w:webHidden/>
              </w:rPr>
              <w:fldChar w:fldCharType="end"/>
            </w:r>
          </w:hyperlink>
        </w:p>
        <w:p w:rsidR="005E0B56" w:rsidRDefault="00D239CE">
          <w:pPr>
            <w:pStyle w:val="21"/>
            <w:rPr>
              <w:noProof/>
              <w:szCs w:val="22"/>
            </w:rPr>
          </w:pPr>
          <w:hyperlink w:anchor="_Toc476763178" w:history="1">
            <w:r w:rsidR="005E0B56" w:rsidRPr="008A6E46">
              <w:rPr>
                <w:rStyle w:val="af0"/>
                <w:noProof/>
              </w:rPr>
              <w:t>2</w:t>
            </w:r>
            <w:r w:rsidR="005E0B56">
              <w:rPr>
                <w:noProof/>
                <w:szCs w:val="22"/>
              </w:rPr>
              <w:tab/>
            </w:r>
            <w:r w:rsidR="005E0B56" w:rsidRPr="008A6E46">
              <w:rPr>
                <w:rStyle w:val="af0"/>
                <w:rFonts w:hint="eastAsia"/>
                <w:noProof/>
              </w:rPr>
              <w:t>文字列</w:t>
            </w:r>
            <w:r w:rsidR="005E0B56">
              <w:rPr>
                <w:noProof/>
                <w:webHidden/>
              </w:rPr>
              <w:tab/>
            </w:r>
            <w:r>
              <w:rPr>
                <w:noProof/>
                <w:webHidden/>
              </w:rPr>
              <w:fldChar w:fldCharType="begin"/>
            </w:r>
            <w:r w:rsidR="005E0B56">
              <w:rPr>
                <w:noProof/>
                <w:webHidden/>
              </w:rPr>
              <w:instrText xml:space="preserve"> PAGEREF _Toc476763178 \h </w:instrText>
            </w:r>
            <w:r>
              <w:rPr>
                <w:noProof/>
                <w:webHidden/>
              </w:rPr>
            </w:r>
            <w:r>
              <w:rPr>
                <w:noProof/>
                <w:webHidden/>
              </w:rPr>
              <w:fldChar w:fldCharType="separate"/>
            </w:r>
            <w:r w:rsidR="005E0B56">
              <w:rPr>
                <w:noProof/>
                <w:webHidden/>
              </w:rPr>
              <w:t>15</w:t>
            </w:r>
            <w:r>
              <w:rPr>
                <w:noProof/>
                <w:webHidden/>
              </w:rPr>
              <w:fldChar w:fldCharType="end"/>
            </w:r>
          </w:hyperlink>
        </w:p>
        <w:p w:rsidR="005E0B56" w:rsidRDefault="00D239CE">
          <w:pPr>
            <w:pStyle w:val="21"/>
            <w:rPr>
              <w:noProof/>
              <w:szCs w:val="22"/>
            </w:rPr>
          </w:pPr>
          <w:hyperlink w:anchor="_Toc476763179" w:history="1">
            <w:r w:rsidR="005E0B56" w:rsidRPr="008A6E46">
              <w:rPr>
                <w:rStyle w:val="af0"/>
                <w:noProof/>
              </w:rPr>
              <w:t>3</w:t>
            </w:r>
            <w:r w:rsidR="005E0B56">
              <w:rPr>
                <w:noProof/>
                <w:szCs w:val="22"/>
              </w:rPr>
              <w:tab/>
            </w:r>
            <w:r w:rsidR="005E0B56" w:rsidRPr="008A6E46">
              <w:rPr>
                <w:rStyle w:val="af0"/>
                <w:rFonts w:hint="eastAsia"/>
                <w:noProof/>
              </w:rPr>
              <w:t>論理値</w:t>
            </w:r>
            <w:r w:rsidR="005E0B56">
              <w:rPr>
                <w:noProof/>
                <w:webHidden/>
              </w:rPr>
              <w:tab/>
            </w:r>
            <w:r>
              <w:rPr>
                <w:noProof/>
                <w:webHidden/>
              </w:rPr>
              <w:fldChar w:fldCharType="begin"/>
            </w:r>
            <w:r w:rsidR="005E0B56">
              <w:rPr>
                <w:noProof/>
                <w:webHidden/>
              </w:rPr>
              <w:instrText xml:space="preserve"> PAGEREF _Toc476763179 \h </w:instrText>
            </w:r>
            <w:r>
              <w:rPr>
                <w:noProof/>
                <w:webHidden/>
              </w:rPr>
            </w:r>
            <w:r>
              <w:rPr>
                <w:noProof/>
                <w:webHidden/>
              </w:rPr>
              <w:fldChar w:fldCharType="separate"/>
            </w:r>
            <w:r w:rsidR="005E0B56">
              <w:rPr>
                <w:noProof/>
                <w:webHidden/>
              </w:rPr>
              <w:t>16</w:t>
            </w:r>
            <w:r>
              <w:rPr>
                <w:noProof/>
                <w:webHidden/>
              </w:rPr>
              <w:fldChar w:fldCharType="end"/>
            </w:r>
          </w:hyperlink>
        </w:p>
        <w:p w:rsidR="005E0B56" w:rsidRDefault="00D239CE">
          <w:pPr>
            <w:pStyle w:val="21"/>
            <w:rPr>
              <w:noProof/>
              <w:szCs w:val="22"/>
            </w:rPr>
          </w:pPr>
          <w:hyperlink w:anchor="_Toc476763180" w:history="1">
            <w:r w:rsidR="005E0B56" w:rsidRPr="008A6E46">
              <w:rPr>
                <w:rStyle w:val="af0"/>
                <w:noProof/>
              </w:rPr>
              <w:t>4</w:t>
            </w:r>
            <w:r w:rsidR="005E0B56">
              <w:rPr>
                <w:noProof/>
                <w:szCs w:val="22"/>
              </w:rPr>
              <w:tab/>
            </w:r>
            <w:r w:rsidR="005E0B56" w:rsidRPr="008A6E46">
              <w:rPr>
                <w:rStyle w:val="af0"/>
                <w:noProof/>
              </w:rPr>
              <w:t>null</w:t>
            </w:r>
            <w:r w:rsidR="005E0B56">
              <w:rPr>
                <w:noProof/>
                <w:webHidden/>
              </w:rPr>
              <w:tab/>
            </w:r>
            <w:r>
              <w:rPr>
                <w:noProof/>
                <w:webHidden/>
              </w:rPr>
              <w:fldChar w:fldCharType="begin"/>
            </w:r>
            <w:r w:rsidR="005E0B56">
              <w:rPr>
                <w:noProof/>
                <w:webHidden/>
              </w:rPr>
              <w:instrText xml:space="preserve"> PAGEREF _Toc476763180 \h </w:instrText>
            </w:r>
            <w:r>
              <w:rPr>
                <w:noProof/>
                <w:webHidden/>
              </w:rPr>
            </w:r>
            <w:r>
              <w:rPr>
                <w:noProof/>
                <w:webHidden/>
              </w:rPr>
              <w:fldChar w:fldCharType="separate"/>
            </w:r>
            <w:r w:rsidR="005E0B56">
              <w:rPr>
                <w:noProof/>
                <w:webHidden/>
              </w:rPr>
              <w:t>16</w:t>
            </w:r>
            <w:r>
              <w:rPr>
                <w:noProof/>
                <w:webHidden/>
              </w:rPr>
              <w:fldChar w:fldCharType="end"/>
            </w:r>
          </w:hyperlink>
        </w:p>
        <w:p w:rsidR="005E0B56" w:rsidRDefault="00D239CE">
          <w:pPr>
            <w:pStyle w:val="21"/>
            <w:rPr>
              <w:noProof/>
              <w:szCs w:val="22"/>
            </w:rPr>
          </w:pPr>
          <w:hyperlink w:anchor="_Toc476763181" w:history="1">
            <w:r w:rsidR="005E0B56" w:rsidRPr="008A6E46">
              <w:rPr>
                <w:rStyle w:val="af0"/>
                <w:noProof/>
              </w:rPr>
              <w:t>5</w:t>
            </w:r>
            <w:r w:rsidR="005E0B56">
              <w:rPr>
                <w:noProof/>
                <w:szCs w:val="22"/>
              </w:rPr>
              <w:tab/>
            </w:r>
            <w:r w:rsidR="005E0B56" w:rsidRPr="008A6E46">
              <w:rPr>
                <w:rStyle w:val="af0"/>
                <w:rFonts w:hint="eastAsia"/>
                <w:noProof/>
              </w:rPr>
              <w:t>未定義値</w:t>
            </w:r>
            <w:r w:rsidR="005E0B56">
              <w:rPr>
                <w:noProof/>
                <w:webHidden/>
              </w:rPr>
              <w:tab/>
            </w:r>
            <w:r>
              <w:rPr>
                <w:noProof/>
                <w:webHidden/>
              </w:rPr>
              <w:fldChar w:fldCharType="begin"/>
            </w:r>
            <w:r w:rsidR="005E0B56">
              <w:rPr>
                <w:noProof/>
                <w:webHidden/>
              </w:rPr>
              <w:instrText xml:space="preserve"> PAGEREF _Toc476763181 \h </w:instrText>
            </w:r>
            <w:r>
              <w:rPr>
                <w:noProof/>
                <w:webHidden/>
              </w:rPr>
            </w:r>
            <w:r>
              <w:rPr>
                <w:noProof/>
                <w:webHidden/>
              </w:rPr>
              <w:fldChar w:fldCharType="separate"/>
            </w:r>
            <w:r w:rsidR="005E0B56">
              <w:rPr>
                <w:noProof/>
                <w:webHidden/>
              </w:rPr>
              <w:t>16</w:t>
            </w:r>
            <w:r>
              <w:rPr>
                <w:noProof/>
                <w:webHidden/>
              </w:rPr>
              <w:fldChar w:fldCharType="end"/>
            </w:r>
          </w:hyperlink>
        </w:p>
        <w:p w:rsidR="005E0B56" w:rsidRDefault="00D239CE">
          <w:pPr>
            <w:pStyle w:val="21"/>
            <w:rPr>
              <w:noProof/>
              <w:szCs w:val="22"/>
            </w:rPr>
          </w:pPr>
          <w:hyperlink w:anchor="_Toc476763182" w:history="1">
            <w:r w:rsidR="005E0B56" w:rsidRPr="008A6E46">
              <w:rPr>
                <w:rStyle w:val="af0"/>
                <w:noProof/>
              </w:rPr>
              <w:t>6</w:t>
            </w:r>
            <w:r w:rsidR="005E0B56">
              <w:rPr>
                <w:noProof/>
                <w:szCs w:val="22"/>
              </w:rPr>
              <w:tab/>
            </w:r>
            <w:r w:rsidR="005E0B56" w:rsidRPr="008A6E46">
              <w:rPr>
                <w:rStyle w:val="af0"/>
                <w:rFonts w:hint="eastAsia"/>
                <w:noProof/>
              </w:rPr>
              <w:t>オブジェクト</w:t>
            </w:r>
            <w:r w:rsidR="005E0B56">
              <w:rPr>
                <w:noProof/>
                <w:webHidden/>
              </w:rPr>
              <w:tab/>
            </w:r>
            <w:r>
              <w:rPr>
                <w:noProof/>
                <w:webHidden/>
              </w:rPr>
              <w:fldChar w:fldCharType="begin"/>
            </w:r>
            <w:r w:rsidR="005E0B56">
              <w:rPr>
                <w:noProof/>
                <w:webHidden/>
              </w:rPr>
              <w:instrText xml:space="preserve"> PAGEREF _Toc476763182 \h </w:instrText>
            </w:r>
            <w:r>
              <w:rPr>
                <w:noProof/>
                <w:webHidden/>
              </w:rPr>
            </w:r>
            <w:r>
              <w:rPr>
                <w:noProof/>
                <w:webHidden/>
              </w:rPr>
              <w:fldChar w:fldCharType="separate"/>
            </w:r>
            <w:r w:rsidR="005E0B56">
              <w:rPr>
                <w:noProof/>
                <w:webHidden/>
              </w:rPr>
              <w:t>17</w:t>
            </w:r>
            <w:r>
              <w:rPr>
                <w:noProof/>
                <w:webHidden/>
              </w:rPr>
              <w:fldChar w:fldCharType="end"/>
            </w:r>
          </w:hyperlink>
        </w:p>
        <w:p w:rsidR="005E0B56" w:rsidRDefault="00D239CE">
          <w:pPr>
            <w:pStyle w:val="21"/>
            <w:rPr>
              <w:noProof/>
              <w:szCs w:val="22"/>
            </w:rPr>
          </w:pPr>
          <w:hyperlink w:anchor="_Toc476763183" w:history="1">
            <w:r w:rsidR="005E0B56" w:rsidRPr="008A6E46">
              <w:rPr>
                <w:rStyle w:val="af0"/>
                <w:noProof/>
              </w:rPr>
              <w:t>7</w:t>
            </w:r>
            <w:r w:rsidR="005E0B56">
              <w:rPr>
                <w:noProof/>
                <w:szCs w:val="22"/>
              </w:rPr>
              <w:tab/>
            </w:r>
            <w:r w:rsidR="005E0B56" w:rsidRPr="008A6E46">
              <w:rPr>
                <w:rStyle w:val="af0"/>
                <w:rFonts w:hint="eastAsia"/>
                <w:noProof/>
              </w:rPr>
              <w:t>配列</w:t>
            </w:r>
            <w:r w:rsidR="005E0B56">
              <w:rPr>
                <w:noProof/>
                <w:webHidden/>
              </w:rPr>
              <w:tab/>
            </w:r>
            <w:r>
              <w:rPr>
                <w:noProof/>
                <w:webHidden/>
              </w:rPr>
              <w:fldChar w:fldCharType="begin"/>
            </w:r>
            <w:r w:rsidR="005E0B56">
              <w:rPr>
                <w:noProof/>
                <w:webHidden/>
              </w:rPr>
              <w:instrText xml:space="preserve"> PAGEREF _Toc476763183 \h </w:instrText>
            </w:r>
            <w:r>
              <w:rPr>
                <w:noProof/>
                <w:webHidden/>
              </w:rPr>
            </w:r>
            <w:r>
              <w:rPr>
                <w:noProof/>
                <w:webHidden/>
              </w:rPr>
              <w:fldChar w:fldCharType="separate"/>
            </w:r>
            <w:r w:rsidR="005E0B56">
              <w:rPr>
                <w:noProof/>
                <w:webHidden/>
              </w:rPr>
              <w:t>19</w:t>
            </w:r>
            <w:r>
              <w:rPr>
                <w:noProof/>
                <w:webHidden/>
              </w:rPr>
              <w:fldChar w:fldCharType="end"/>
            </w:r>
          </w:hyperlink>
        </w:p>
        <w:p w:rsidR="005E0B56" w:rsidRDefault="00D239CE">
          <w:pPr>
            <w:pStyle w:val="21"/>
            <w:rPr>
              <w:noProof/>
              <w:szCs w:val="22"/>
            </w:rPr>
          </w:pPr>
          <w:hyperlink w:anchor="_Toc476763184" w:history="1">
            <w:r w:rsidR="005E0B56" w:rsidRPr="008A6E46">
              <w:rPr>
                <w:rStyle w:val="af0"/>
                <w:noProof/>
              </w:rPr>
              <w:t>8</w:t>
            </w:r>
            <w:r w:rsidR="005E0B56">
              <w:rPr>
                <w:noProof/>
                <w:szCs w:val="22"/>
              </w:rPr>
              <w:tab/>
            </w:r>
            <w:r w:rsidR="005E0B56" w:rsidRPr="008A6E46">
              <w:rPr>
                <w:rStyle w:val="af0"/>
                <w:rFonts w:hint="eastAsia"/>
                <w:noProof/>
              </w:rPr>
              <w:t>関数</w:t>
            </w:r>
            <w:r w:rsidR="005E0B56">
              <w:rPr>
                <w:noProof/>
                <w:webHidden/>
              </w:rPr>
              <w:tab/>
            </w:r>
            <w:r>
              <w:rPr>
                <w:noProof/>
                <w:webHidden/>
              </w:rPr>
              <w:fldChar w:fldCharType="begin"/>
            </w:r>
            <w:r w:rsidR="005E0B56">
              <w:rPr>
                <w:noProof/>
                <w:webHidden/>
              </w:rPr>
              <w:instrText xml:space="preserve"> PAGEREF _Toc476763184 \h </w:instrText>
            </w:r>
            <w:r>
              <w:rPr>
                <w:noProof/>
                <w:webHidden/>
              </w:rPr>
            </w:r>
            <w:r>
              <w:rPr>
                <w:noProof/>
                <w:webHidden/>
              </w:rPr>
              <w:fldChar w:fldCharType="separate"/>
            </w:r>
            <w:r w:rsidR="005E0B56">
              <w:rPr>
                <w:noProof/>
                <w:webHidden/>
              </w:rPr>
              <w:t>22</w:t>
            </w:r>
            <w:r>
              <w:rPr>
                <w:noProof/>
                <w:webHidden/>
              </w:rPr>
              <w:fldChar w:fldCharType="end"/>
            </w:r>
          </w:hyperlink>
        </w:p>
        <w:p w:rsidR="005E0B56" w:rsidRDefault="00D239CE" w:rsidP="008A6E46">
          <w:pPr>
            <w:pStyle w:val="11"/>
            <w:spacing w:before="180" w:after="180"/>
            <w:rPr>
              <w:noProof/>
              <w:sz w:val="21"/>
              <w:szCs w:val="22"/>
            </w:rPr>
          </w:pPr>
          <w:hyperlink w:anchor="_Toc476763185" w:history="1">
            <w:r w:rsidR="005E0B56" w:rsidRPr="008A6E46">
              <w:rPr>
                <w:rStyle w:val="af0"/>
                <w:noProof/>
              </w:rPr>
              <w:t>5.</w:t>
            </w:r>
            <w:r w:rsidR="005E0B56">
              <w:rPr>
                <w:noProof/>
                <w:sz w:val="21"/>
                <w:szCs w:val="22"/>
              </w:rPr>
              <w:tab/>
            </w:r>
            <w:r w:rsidR="005E0B56" w:rsidRPr="008A6E46">
              <w:rPr>
                <w:rStyle w:val="af0"/>
                <w:rFonts w:hint="eastAsia"/>
                <w:noProof/>
              </w:rPr>
              <w:t>式と演算式</w:t>
            </w:r>
            <w:r w:rsidR="005E0B56">
              <w:rPr>
                <w:noProof/>
                <w:webHidden/>
              </w:rPr>
              <w:tab/>
            </w:r>
            <w:r>
              <w:rPr>
                <w:noProof/>
                <w:webHidden/>
              </w:rPr>
              <w:fldChar w:fldCharType="begin"/>
            </w:r>
            <w:r w:rsidR="005E0B56">
              <w:rPr>
                <w:noProof/>
                <w:webHidden/>
              </w:rPr>
              <w:instrText xml:space="preserve"> PAGEREF _Toc476763185 \h </w:instrText>
            </w:r>
            <w:r>
              <w:rPr>
                <w:noProof/>
                <w:webHidden/>
              </w:rPr>
            </w:r>
            <w:r>
              <w:rPr>
                <w:noProof/>
                <w:webHidden/>
              </w:rPr>
              <w:fldChar w:fldCharType="separate"/>
            </w:r>
            <w:r w:rsidR="005E0B56">
              <w:rPr>
                <w:noProof/>
                <w:webHidden/>
              </w:rPr>
              <w:t>24</w:t>
            </w:r>
            <w:r>
              <w:rPr>
                <w:noProof/>
                <w:webHidden/>
              </w:rPr>
              <w:fldChar w:fldCharType="end"/>
            </w:r>
          </w:hyperlink>
        </w:p>
        <w:p w:rsidR="005E0B56" w:rsidRDefault="00D239CE">
          <w:pPr>
            <w:pStyle w:val="21"/>
            <w:rPr>
              <w:noProof/>
              <w:szCs w:val="22"/>
            </w:rPr>
          </w:pPr>
          <w:hyperlink w:anchor="_Toc476763186" w:history="1">
            <w:r w:rsidR="005E0B56" w:rsidRPr="008A6E46">
              <w:rPr>
                <w:rStyle w:val="af0"/>
                <w:noProof/>
              </w:rPr>
              <w:t>1</w:t>
            </w:r>
            <w:r w:rsidR="005E0B56">
              <w:rPr>
                <w:noProof/>
                <w:szCs w:val="22"/>
              </w:rPr>
              <w:tab/>
            </w:r>
            <w:r w:rsidR="005E0B56" w:rsidRPr="008A6E46">
              <w:rPr>
                <w:rStyle w:val="af0"/>
                <w:rFonts w:hint="eastAsia"/>
                <w:noProof/>
              </w:rPr>
              <w:t>算術演算子</w:t>
            </w:r>
            <w:r w:rsidR="005E0B56">
              <w:rPr>
                <w:noProof/>
                <w:webHidden/>
              </w:rPr>
              <w:tab/>
            </w:r>
            <w:r>
              <w:rPr>
                <w:noProof/>
                <w:webHidden/>
              </w:rPr>
              <w:fldChar w:fldCharType="begin"/>
            </w:r>
            <w:r w:rsidR="005E0B56">
              <w:rPr>
                <w:noProof/>
                <w:webHidden/>
              </w:rPr>
              <w:instrText xml:space="preserve"> PAGEREF _Toc476763186 \h </w:instrText>
            </w:r>
            <w:r>
              <w:rPr>
                <w:noProof/>
                <w:webHidden/>
              </w:rPr>
            </w:r>
            <w:r>
              <w:rPr>
                <w:noProof/>
                <w:webHidden/>
              </w:rPr>
              <w:fldChar w:fldCharType="separate"/>
            </w:r>
            <w:r w:rsidR="005E0B56">
              <w:rPr>
                <w:noProof/>
                <w:webHidden/>
              </w:rPr>
              <w:t>24</w:t>
            </w:r>
            <w:r>
              <w:rPr>
                <w:noProof/>
                <w:webHidden/>
              </w:rPr>
              <w:fldChar w:fldCharType="end"/>
            </w:r>
          </w:hyperlink>
        </w:p>
        <w:p w:rsidR="005E0B56" w:rsidRDefault="00D239CE">
          <w:pPr>
            <w:pStyle w:val="21"/>
            <w:rPr>
              <w:noProof/>
              <w:szCs w:val="22"/>
            </w:rPr>
          </w:pPr>
          <w:hyperlink w:anchor="_Toc476763187" w:history="1">
            <w:r w:rsidR="005E0B56" w:rsidRPr="008A6E46">
              <w:rPr>
                <w:rStyle w:val="af0"/>
                <w:noProof/>
              </w:rPr>
              <w:t>2</w:t>
            </w:r>
            <w:r w:rsidR="005E0B56">
              <w:rPr>
                <w:noProof/>
                <w:szCs w:val="22"/>
              </w:rPr>
              <w:tab/>
            </w:r>
            <w:r w:rsidR="005E0B56" w:rsidRPr="008A6E46">
              <w:rPr>
                <w:rStyle w:val="af0"/>
                <w:rFonts w:hint="eastAsia"/>
                <w:noProof/>
              </w:rPr>
              <w:t>文字列結合演算子</w:t>
            </w:r>
            <w:r w:rsidR="005E0B56">
              <w:rPr>
                <w:noProof/>
                <w:webHidden/>
              </w:rPr>
              <w:tab/>
            </w:r>
            <w:r>
              <w:rPr>
                <w:noProof/>
                <w:webHidden/>
              </w:rPr>
              <w:fldChar w:fldCharType="begin"/>
            </w:r>
            <w:r w:rsidR="005E0B56">
              <w:rPr>
                <w:noProof/>
                <w:webHidden/>
              </w:rPr>
              <w:instrText xml:space="preserve"> PAGEREF _Toc476763187 \h </w:instrText>
            </w:r>
            <w:r>
              <w:rPr>
                <w:noProof/>
                <w:webHidden/>
              </w:rPr>
            </w:r>
            <w:r>
              <w:rPr>
                <w:noProof/>
                <w:webHidden/>
              </w:rPr>
              <w:fldChar w:fldCharType="separate"/>
            </w:r>
            <w:r w:rsidR="005E0B56">
              <w:rPr>
                <w:noProof/>
                <w:webHidden/>
              </w:rPr>
              <w:t>24</w:t>
            </w:r>
            <w:r>
              <w:rPr>
                <w:noProof/>
                <w:webHidden/>
              </w:rPr>
              <w:fldChar w:fldCharType="end"/>
            </w:r>
          </w:hyperlink>
        </w:p>
        <w:p w:rsidR="005E0B56" w:rsidRDefault="00D239CE">
          <w:pPr>
            <w:pStyle w:val="21"/>
            <w:rPr>
              <w:noProof/>
              <w:szCs w:val="22"/>
            </w:rPr>
          </w:pPr>
          <w:hyperlink w:anchor="_Toc476763188" w:history="1">
            <w:r w:rsidR="005E0B56" w:rsidRPr="008A6E46">
              <w:rPr>
                <w:rStyle w:val="af0"/>
                <w:noProof/>
              </w:rPr>
              <w:t>3</w:t>
            </w:r>
            <w:r w:rsidR="005E0B56">
              <w:rPr>
                <w:noProof/>
                <w:szCs w:val="22"/>
              </w:rPr>
              <w:tab/>
            </w:r>
            <w:r w:rsidR="005E0B56" w:rsidRPr="008A6E46">
              <w:rPr>
                <w:rStyle w:val="af0"/>
                <w:rFonts w:hint="eastAsia"/>
                <w:noProof/>
              </w:rPr>
              <w:t>比較演算子</w:t>
            </w:r>
            <w:r w:rsidR="005E0B56">
              <w:rPr>
                <w:noProof/>
                <w:webHidden/>
              </w:rPr>
              <w:tab/>
            </w:r>
            <w:r>
              <w:rPr>
                <w:noProof/>
                <w:webHidden/>
              </w:rPr>
              <w:fldChar w:fldCharType="begin"/>
            </w:r>
            <w:r w:rsidR="005E0B56">
              <w:rPr>
                <w:noProof/>
                <w:webHidden/>
              </w:rPr>
              <w:instrText xml:space="preserve"> PAGEREF _Toc476763188 \h </w:instrText>
            </w:r>
            <w:r>
              <w:rPr>
                <w:noProof/>
                <w:webHidden/>
              </w:rPr>
            </w:r>
            <w:r>
              <w:rPr>
                <w:noProof/>
                <w:webHidden/>
              </w:rPr>
              <w:fldChar w:fldCharType="separate"/>
            </w:r>
            <w:r w:rsidR="005E0B56">
              <w:rPr>
                <w:noProof/>
                <w:webHidden/>
              </w:rPr>
              <w:t>26</w:t>
            </w:r>
            <w:r>
              <w:rPr>
                <w:noProof/>
                <w:webHidden/>
              </w:rPr>
              <w:fldChar w:fldCharType="end"/>
            </w:r>
          </w:hyperlink>
        </w:p>
        <w:p w:rsidR="005E0B56" w:rsidRDefault="00D239CE">
          <w:pPr>
            <w:pStyle w:val="21"/>
            <w:rPr>
              <w:noProof/>
              <w:szCs w:val="22"/>
            </w:rPr>
          </w:pPr>
          <w:hyperlink w:anchor="_Toc476763189" w:history="1">
            <w:r w:rsidR="005E0B56" w:rsidRPr="008A6E46">
              <w:rPr>
                <w:rStyle w:val="af0"/>
                <w:noProof/>
              </w:rPr>
              <w:t>4</w:t>
            </w:r>
            <w:r w:rsidR="005E0B56">
              <w:rPr>
                <w:noProof/>
                <w:szCs w:val="22"/>
              </w:rPr>
              <w:tab/>
            </w:r>
            <w:r w:rsidR="005E0B56" w:rsidRPr="008A6E46">
              <w:rPr>
                <w:rStyle w:val="af0"/>
                <w:rFonts w:hint="eastAsia"/>
                <w:noProof/>
              </w:rPr>
              <w:t>論理演算子</w:t>
            </w:r>
            <w:r w:rsidR="005E0B56">
              <w:rPr>
                <w:noProof/>
                <w:webHidden/>
              </w:rPr>
              <w:tab/>
            </w:r>
            <w:r>
              <w:rPr>
                <w:noProof/>
                <w:webHidden/>
              </w:rPr>
              <w:fldChar w:fldCharType="begin"/>
            </w:r>
            <w:r w:rsidR="005E0B56">
              <w:rPr>
                <w:noProof/>
                <w:webHidden/>
              </w:rPr>
              <w:instrText xml:space="preserve"> PAGEREF _Toc476763189 \h </w:instrText>
            </w:r>
            <w:r>
              <w:rPr>
                <w:noProof/>
                <w:webHidden/>
              </w:rPr>
            </w:r>
            <w:r>
              <w:rPr>
                <w:noProof/>
                <w:webHidden/>
              </w:rPr>
              <w:fldChar w:fldCharType="separate"/>
            </w:r>
            <w:r w:rsidR="005E0B56">
              <w:rPr>
                <w:noProof/>
                <w:webHidden/>
              </w:rPr>
              <w:t>27</w:t>
            </w:r>
            <w:r>
              <w:rPr>
                <w:noProof/>
                <w:webHidden/>
              </w:rPr>
              <w:fldChar w:fldCharType="end"/>
            </w:r>
          </w:hyperlink>
        </w:p>
        <w:p w:rsidR="005E0B56" w:rsidRDefault="00D239CE">
          <w:pPr>
            <w:pStyle w:val="21"/>
            <w:rPr>
              <w:noProof/>
              <w:szCs w:val="22"/>
            </w:rPr>
          </w:pPr>
          <w:hyperlink w:anchor="_Toc476763190" w:history="1">
            <w:r w:rsidR="005E0B56" w:rsidRPr="008A6E46">
              <w:rPr>
                <w:rStyle w:val="af0"/>
                <w:noProof/>
              </w:rPr>
              <w:t>5</w:t>
            </w:r>
            <w:r w:rsidR="005E0B56">
              <w:rPr>
                <w:noProof/>
                <w:szCs w:val="22"/>
              </w:rPr>
              <w:tab/>
            </w:r>
            <w:r w:rsidR="005E0B56" w:rsidRPr="008A6E46">
              <w:rPr>
                <w:rStyle w:val="af0"/>
                <w:rFonts w:hint="eastAsia"/>
                <w:noProof/>
              </w:rPr>
              <w:t>代入演算子</w:t>
            </w:r>
            <w:r w:rsidR="005E0B56">
              <w:rPr>
                <w:noProof/>
                <w:webHidden/>
              </w:rPr>
              <w:tab/>
            </w:r>
            <w:r>
              <w:rPr>
                <w:noProof/>
                <w:webHidden/>
              </w:rPr>
              <w:fldChar w:fldCharType="begin"/>
            </w:r>
            <w:r w:rsidR="005E0B56">
              <w:rPr>
                <w:noProof/>
                <w:webHidden/>
              </w:rPr>
              <w:instrText xml:space="preserve"> PAGEREF _Toc476763190 \h </w:instrText>
            </w:r>
            <w:r>
              <w:rPr>
                <w:noProof/>
                <w:webHidden/>
              </w:rPr>
            </w:r>
            <w:r>
              <w:rPr>
                <w:noProof/>
                <w:webHidden/>
              </w:rPr>
              <w:fldChar w:fldCharType="separate"/>
            </w:r>
            <w:r w:rsidR="005E0B56">
              <w:rPr>
                <w:noProof/>
                <w:webHidden/>
              </w:rPr>
              <w:t>28</w:t>
            </w:r>
            <w:r>
              <w:rPr>
                <w:noProof/>
                <w:webHidden/>
              </w:rPr>
              <w:fldChar w:fldCharType="end"/>
            </w:r>
          </w:hyperlink>
        </w:p>
        <w:p w:rsidR="005E0B56" w:rsidRDefault="00D239CE">
          <w:pPr>
            <w:pStyle w:val="21"/>
            <w:rPr>
              <w:noProof/>
              <w:szCs w:val="22"/>
            </w:rPr>
          </w:pPr>
          <w:hyperlink w:anchor="_Toc476763191" w:history="1">
            <w:r w:rsidR="005E0B56" w:rsidRPr="008A6E46">
              <w:rPr>
                <w:rStyle w:val="af0"/>
                <w:noProof/>
              </w:rPr>
              <w:t>6</w:t>
            </w:r>
            <w:r w:rsidR="005E0B56">
              <w:rPr>
                <w:noProof/>
                <w:szCs w:val="22"/>
              </w:rPr>
              <w:tab/>
            </w:r>
            <w:r w:rsidR="005E0B56" w:rsidRPr="008A6E46">
              <w:rPr>
                <w:rStyle w:val="af0"/>
                <w:rFonts w:hint="eastAsia"/>
                <w:noProof/>
              </w:rPr>
              <w:t>その他の演算子</w:t>
            </w:r>
            <w:r w:rsidR="005E0B56">
              <w:rPr>
                <w:noProof/>
                <w:webHidden/>
              </w:rPr>
              <w:tab/>
            </w:r>
            <w:r>
              <w:rPr>
                <w:noProof/>
                <w:webHidden/>
              </w:rPr>
              <w:fldChar w:fldCharType="begin"/>
            </w:r>
            <w:r w:rsidR="005E0B56">
              <w:rPr>
                <w:noProof/>
                <w:webHidden/>
              </w:rPr>
              <w:instrText xml:space="preserve"> PAGEREF _Toc476763191 \h </w:instrText>
            </w:r>
            <w:r>
              <w:rPr>
                <w:noProof/>
                <w:webHidden/>
              </w:rPr>
            </w:r>
            <w:r>
              <w:rPr>
                <w:noProof/>
                <w:webHidden/>
              </w:rPr>
              <w:fldChar w:fldCharType="separate"/>
            </w:r>
            <w:r w:rsidR="005E0B56">
              <w:rPr>
                <w:noProof/>
                <w:webHidden/>
              </w:rPr>
              <w:t>28</w:t>
            </w:r>
            <w:r>
              <w:rPr>
                <w:noProof/>
                <w:webHidden/>
              </w:rPr>
              <w:fldChar w:fldCharType="end"/>
            </w:r>
          </w:hyperlink>
        </w:p>
        <w:p w:rsidR="005E0B56" w:rsidRDefault="00D239CE" w:rsidP="008A6E46">
          <w:pPr>
            <w:pStyle w:val="11"/>
            <w:spacing w:before="180" w:after="180"/>
            <w:rPr>
              <w:noProof/>
              <w:sz w:val="21"/>
              <w:szCs w:val="22"/>
            </w:rPr>
          </w:pPr>
          <w:hyperlink w:anchor="_Toc476763192" w:history="1">
            <w:r w:rsidR="005E0B56" w:rsidRPr="008A6E46">
              <w:rPr>
                <w:rStyle w:val="af0"/>
                <w:noProof/>
              </w:rPr>
              <w:t>6.</w:t>
            </w:r>
            <w:r w:rsidR="005E0B56">
              <w:rPr>
                <w:noProof/>
                <w:sz w:val="21"/>
                <w:szCs w:val="22"/>
              </w:rPr>
              <w:tab/>
            </w:r>
            <w:r w:rsidR="005E0B56" w:rsidRPr="008A6E46">
              <w:rPr>
                <w:rStyle w:val="af0"/>
                <w:noProof/>
              </w:rPr>
              <w:t>if</w:t>
            </w:r>
            <w:r w:rsidR="005E0B56" w:rsidRPr="008A6E46">
              <w:rPr>
                <w:rStyle w:val="af0"/>
                <w:rFonts w:hint="eastAsia"/>
                <w:noProof/>
              </w:rPr>
              <w:t>文</w:t>
            </w:r>
            <w:r w:rsidR="005E0B56">
              <w:rPr>
                <w:noProof/>
                <w:webHidden/>
              </w:rPr>
              <w:tab/>
            </w:r>
            <w:r>
              <w:rPr>
                <w:noProof/>
                <w:webHidden/>
              </w:rPr>
              <w:fldChar w:fldCharType="begin"/>
            </w:r>
            <w:r w:rsidR="005E0B56">
              <w:rPr>
                <w:noProof/>
                <w:webHidden/>
              </w:rPr>
              <w:instrText xml:space="preserve"> PAGEREF _Toc476763192 \h </w:instrText>
            </w:r>
            <w:r>
              <w:rPr>
                <w:noProof/>
                <w:webHidden/>
              </w:rPr>
            </w:r>
            <w:r>
              <w:rPr>
                <w:noProof/>
                <w:webHidden/>
              </w:rPr>
              <w:fldChar w:fldCharType="separate"/>
            </w:r>
            <w:r w:rsidR="005E0B56">
              <w:rPr>
                <w:noProof/>
                <w:webHidden/>
              </w:rPr>
              <w:t>29</w:t>
            </w:r>
            <w:r>
              <w:rPr>
                <w:noProof/>
                <w:webHidden/>
              </w:rPr>
              <w:fldChar w:fldCharType="end"/>
            </w:r>
          </w:hyperlink>
        </w:p>
        <w:p w:rsidR="005E0B56" w:rsidRDefault="00D239CE" w:rsidP="008A6E46">
          <w:pPr>
            <w:pStyle w:val="11"/>
            <w:spacing w:before="180" w:after="180"/>
            <w:rPr>
              <w:noProof/>
              <w:sz w:val="21"/>
              <w:szCs w:val="22"/>
            </w:rPr>
          </w:pPr>
          <w:hyperlink w:anchor="_Toc476763193" w:history="1">
            <w:r w:rsidR="005E0B56" w:rsidRPr="008A6E46">
              <w:rPr>
                <w:rStyle w:val="af0"/>
                <w:noProof/>
              </w:rPr>
              <w:t>7.</w:t>
            </w:r>
            <w:r w:rsidR="005E0B56">
              <w:rPr>
                <w:noProof/>
                <w:sz w:val="21"/>
                <w:szCs w:val="22"/>
              </w:rPr>
              <w:tab/>
            </w:r>
            <w:r w:rsidR="005E0B56" w:rsidRPr="008A6E46">
              <w:rPr>
                <w:rStyle w:val="af0"/>
                <w:noProof/>
              </w:rPr>
              <w:t>for</w:t>
            </w:r>
            <w:r w:rsidR="005E0B56" w:rsidRPr="008A6E46">
              <w:rPr>
                <w:rStyle w:val="af0"/>
                <w:rFonts w:hint="eastAsia"/>
                <w:noProof/>
              </w:rPr>
              <w:t>文</w:t>
            </w:r>
            <w:r w:rsidR="005E0B56">
              <w:rPr>
                <w:noProof/>
                <w:webHidden/>
              </w:rPr>
              <w:tab/>
            </w:r>
            <w:r>
              <w:rPr>
                <w:noProof/>
                <w:webHidden/>
              </w:rPr>
              <w:fldChar w:fldCharType="begin"/>
            </w:r>
            <w:r w:rsidR="005E0B56">
              <w:rPr>
                <w:noProof/>
                <w:webHidden/>
              </w:rPr>
              <w:instrText xml:space="preserve"> PAGEREF _Toc476763193 \h </w:instrText>
            </w:r>
            <w:r>
              <w:rPr>
                <w:noProof/>
                <w:webHidden/>
              </w:rPr>
            </w:r>
            <w:r>
              <w:rPr>
                <w:noProof/>
                <w:webHidden/>
              </w:rPr>
              <w:fldChar w:fldCharType="separate"/>
            </w:r>
            <w:r w:rsidR="005E0B56">
              <w:rPr>
                <w:noProof/>
                <w:webHidden/>
              </w:rPr>
              <w:t>32</w:t>
            </w:r>
            <w:r>
              <w:rPr>
                <w:noProof/>
                <w:webHidden/>
              </w:rPr>
              <w:fldChar w:fldCharType="end"/>
            </w:r>
          </w:hyperlink>
        </w:p>
        <w:p w:rsidR="005E0B56" w:rsidRDefault="00D239CE" w:rsidP="008A6E46">
          <w:pPr>
            <w:pStyle w:val="11"/>
            <w:spacing w:before="180" w:after="180"/>
            <w:rPr>
              <w:noProof/>
              <w:sz w:val="21"/>
              <w:szCs w:val="22"/>
            </w:rPr>
          </w:pPr>
          <w:hyperlink w:anchor="_Toc476763194" w:history="1">
            <w:r w:rsidR="005E0B56" w:rsidRPr="008A6E46">
              <w:rPr>
                <w:rStyle w:val="af0"/>
                <w:noProof/>
              </w:rPr>
              <w:t>8.</w:t>
            </w:r>
            <w:r w:rsidR="005E0B56">
              <w:rPr>
                <w:noProof/>
                <w:sz w:val="21"/>
                <w:szCs w:val="22"/>
              </w:rPr>
              <w:tab/>
            </w:r>
            <w:r w:rsidR="005E0B56" w:rsidRPr="008A6E46">
              <w:rPr>
                <w:rStyle w:val="af0"/>
                <w:noProof/>
              </w:rPr>
              <w:t>while</w:t>
            </w:r>
            <w:r w:rsidR="005E0B56" w:rsidRPr="008A6E46">
              <w:rPr>
                <w:rStyle w:val="af0"/>
                <w:rFonts w:hint="eastAsia"/>
                <w:noProof/>
              </w:rPr>
              <w:t>文</w:t>
            </w:r>
            <w:r w:rsidR="005E0B56">
              <w:rPr>
                <w:noProof/>
                <w:webHidden/>
              </w:rPr>
              <w:tab/>
            </w:r>
            <w:r>
              <w:rPr>
                <w:noProof/>
                <w:webHidden/>
              </w:rPr>
              <w:fldChar w:fldCharType="begin"/>
            </w:r>
            <w:r w:rsidR="005E0B56">
              <w:rPr>
                <w:noProof/>
                <w:webHidden/>
              </w:rPr>
              <w:instrText xml:space="preserve"> PAGEREF _Toc476763194 \h </w:instrText>
            </w:r>
            <w:r>
              <w:rPr>
                <w:noProof/>
                <w:webHidden/>
              </w:rPr>
            </w:r>
            <w:r>
              <w:rPr>
                <w:noProof/>
                <w:webHidden/>
              </w:rPr>
              <w:fldChar w:fldCharType="separate"/>
            </w:r>
            <w:r w:rsidR="005E0B56">
              <w:rPr>
                <w:noProof/>
                <w:webHidden/>
              </w:rPr>
              <w:t>33</w:t>
            </w:r>
            <w:r>
              <w:rPr>
                <w:noProof/>
                <w:webHidden/>
              </w:rPr>
              <w:fldChar w:fldCharType="end"/>
            </w:r>
          </w:hyperlink>
        </w:p>
        <w:p w:rsidR="005E0B56" w:rsidRDefault="00D239CE" w:rsidP="008A6E46">
          <w:pPr>
            <w:pStyle w:val="11"/>
            <w:spacing w:before="180" w:after="180"/>
            <w:rPr>
              <w:noProof/>
              <w:sz w:val="21"/>
              <w:szCs w:val="22"/>
            </w:rPr>
          </w:pPr>
          <w:hyperlink w:anchor="_Toc476763195" w:history="1">
            <w:r w:rsidR="005E0B56" w:rsidRPr="008A6E46">
              <w:rPr>
                <w:rStyle w:val="af0"/>
                <w:noProof/>
              </w:rPr>
              <w:t>9.</w:t>
            </w:r>
            <w:r w:rsidR="005E0B56">
              <w:rPr>
                <w:noProof/>
                <w:sz w:val="21"/>
                <w:szCs w:val="22"/>
              </w:rPr>
              <w:tab/>
            </w:r>
            <w:r w:rsidR="005E0B56" w:rsidRPr="008A6E46">
              <w:rPr>
                <w:rStyle w:val="af0"/>
                <w:rFonts w:hint="eastAsia"/>
                <w:noProof/>
              </w:rPr>
              <w:t>関数</w:t>
            </w:r>
            <w:r w:rsidR="005E0B56">
              <w:rPr>
                <w:noProof/>
                <w:webHidden/>
              </w:rPr>
              <w:tab/>
            </w:r>
            <w:r>
              <w:rPr>
                <w:noProof/>
                <w:webHidden/>
              </w:rPr>
              <w:fldChar w:fldCharType="begin"/>
            </w:r>
            <w:r w:rsidR="005E0B56">
              <w:rPr>
                <w:noProof/>
                <w:webHidden/>
              </w:rPr>
              <w:instrText xml:space="preserve"> PAGEREF _Toc476763195 \h </w:instrText>
            </w:r>
            <w:r>
              <w:rPr>
                <w:noProof/>
                <w:webHidden/>
              </w:rPr>
            </w:r>
            <w:r>
              <w:rPr>
                <w:noProof/>
                <w:webHidden/>
              </w:rPr>
              <w:fldChar w:fldCharType="separate"/>
            </w:r>
            <w:r w:rsidR="005E0B56">
              <w:rPr>
                <w:noProof/>
                <w:webHidden/>
              </w:rPr>
              <w:t>34</w:t>
            </w:r>
            <w:r>
              <w:rPr>
                <w:noProof/>
                <w:webHidden/>
              </w:rPr>
              <w:fldChar w:fldCharType="end"/>
            </w:r>
          </w:hyperlink>
        </w:p>
        <w:p w:rsidR="005E0B56" w:rsidRDefault="00D239CE">
          <w:pPr>
            <w:pStyle w:val="21"/>
            <w:rPr>
              <w:noProof/>
              <w:szCs w:val="22"/>
            </w:rPr>
          </w:pPr>
          <w:hyperlink w:anchor="_Toc476763196" w:history="1">
            <w:r w:rsidR="005E0B56" w:rsidRPr="008A6E46">
              <w:rPr>
                <w:rStyle w:val="af0"/>
                <w:noProof/>
              </w:rPr>
              <w:t>1</w:t>
            </w:r>
            <w:r w:rsidR="005E0B56">
              <w:rPr>
                <w:noProof/>
                <w:szCs w:val="22"/>
              </w:rPr>
              <w:tab/>
            </w:r>
            <w:r w:rsidR="005E0B56" w:rsidRPr="008A6E46">
              <w:rPr>
                <w:rStyle w:val="af0"/>
                <w:noProof/>
              </w:rPr>
              <w:t>function</w:t>
            </w:r>
            <w:r w:rsidR="005E0B56" w:rsidRPr="008A6E46">
              <w:rPr>
                <w:rStyle w:val="af0"/>
                <w:rFonts w:hint="eastAsia"/>
                <w:noProof/>
              </w:rPr>
              <w:t>文による関数定義</w:t>
            </w:r>
            <w:r w:rsidR="005E0B56">
              <w:rPr>
                <w:noProof/>
                <w:webHidden/>
              </w:rPr>
              <w:tab/>
            </w:r>
            <w:r>
              <w:rPr>
                <w:noProof/>
                <w:webHidden/>
              </w:rPr>
              <w:fldChar w:fldCharType="begin"/>
            </w:r>
            <w:r w:rsidR="005E0B56">
              <w:rPr>
                <w:noProof/>
                <w:webHidden/>
              </w:rPr>
              <w:instrText xml:space="preserve"> PAGEREF _Toc476763196 \h </w:instrText>
            </w:r>
            <w:r>
              <w:rPr>
                <w:noProof/>
                <w:webHidden/>
              </w:rPr>
            </w:r>
            <w:r>
              <w:rPr>
                <w:noProof/>
                <w:webHidden/>
              </w:rPr>
              <w:fldChar w:fldCharType="separate"/>
            </w:r>
            <w:r w:rsidR="005E0B56">
              <w:rPr>
                <w:noProof/>
                <w:webHidden/>
              </w:rPr>
              <w:t>34</w:t>
            </w:r>
            <w:r>
              <w:rPr>
                <w:noProof/>
                <w:webHidden/>
              </w:rPr>
              <w:fldChar w:fldCharType="end"/>
            </w:r>
          </w:hyperlink>
        </w:p>
        <w:p w:rsidR="005E0B56" w:rsidRDefault="00D239CE">
          <w:pPr>
            <w:pStyle w:val="21"/>
            <w:rPr>
              <w:noProof/>
              <w:szCs w:val="22"/>
            </w:rPr>
          </w:pPr>
          <w:hyperlink w:anchor="_Toc476763197" w:history="1">
            <w:r w:rsidR="005E0B56" w:rsidRPr="008A6E46">
              <w:rPr>
                <w:rStyle w:val="af0"/>
                <w:noProof/>
              </w:rPr>
              <w:t>2</w:t>
            </w:r>
            <w:r w:rsidR="005E0B56">
              <w:rPr>
                <w:noProof/>
                <w:szCs w:val="22"/>
              </w:rPr>
              <w:tab/>
            </w:r>
            <w:r w:rsidR="005E0B56" w:rsidRPr="008A6E46">
              <w:rPr>
                <w:rStyle w:val="af0"/>
                <w:rFonts w:hint="eastAsia"/>
                <w:noProof/>
              </w:rPr>
              <w:t>関数名を指定して呼び出す</w:t>
            </w:r>
            <w:r w:rsidR="005E0B56">
              <w:rPr>
                <w:noProof/>
                <w:webHidden/>
              </w:rPr>
              <w:tab/>
            </w:r>
            <w:r>
              <w:rPr>
                <w:noProof/>
                <w:webHidden/>
              </w:rPr>
              <w:fldChar w:fldCharType="begin"/>
            </w:r>
            <w:r w:rsidR="005E0B56">
              <w:rPr>
                <w:noProof/>
                <w:webHidden/>
              </w:rPr>
              <w:instrText xml:space="preserve"> PAGEREF _Toc476763197 \h </w:instrText>
            </w:r>
            <w:r>
              <w:rPr>
                <w:noProof/>
                <w:webHidden/>
              </w:rPr>
            </w:r>
            <w:r>
              <w:rPr>
                <w:noProof/>
                <w:webHidden/>
              </w:rPr>
              <w:fldChar w:fldCharType="separate"/>
            </w:r>
            <w:r w:rsidR="005E0B56">
              <w:rPr>
                <w:noProof/>
                <w:webHidden/>
              </w:rPr>
              <w:t>35</w:t>
            </w:r>
            <w:r>
              <w:rPr>
                <w:noProof/>
                <w:webHidden/>
              </w:rPr>
              <w:fldChar w:fldCharType="end"/>
            </w:r>
          </w:hyperlink>
        </w:p>
        <w:p w:rsidR="005E0B56" w:rsidRDefault="00D239CE" w:rsidP="008A6E46">
          <w:pPr>
            <w:pStyle w:val="11"/>
            <w:spacing w:before="180" w:after="180"/>
            <w:rPr>
              <w:noProof/>
              <w:sz w:val="21"/>
              <w:szCs w:val="22"/>
            </w:rPr>
          </w:pPr>
          <w:hyperlink w:anchor="_Toc476763198" w:history="1">
            <w:r w:rsidR="005E0B56" w:rsidRPr="008A6E46">
              <w:rPr>
                <w:rStyle w:val="af0"/>
                <w:noProof/>
              </w:rPr>
              <w:t>10.</w:t>
            </w:r>
            <w:r w:rsidR="005E0B56">
              <w:rPr>
                <w:noProof/>
                <w:sz w:val="21"/>
                <w:szCs w:val="22"/>
              </w:rPr>
              <w:tab/>
            </w:r>
            <w:r w:rsidR="005E0B56" w:rsidRPr="008A6E46">
              <w:rPr>
                <w:rStyle w:val="af0"/>
                <w:noProof/>
              </w:rPr>
              <w:t>String</w:t>
            </w:r>
            <w:r w:rsidR="005E0B56" w:rsidRPr="008A6E46">
              <w:rPr>
                <w:rStyle w:val="af0"/>
                <w:rFonts w:hint="eastAsia"/>
                <w:noProof/>
              </w:rPr>
              <w:t>オブジェクト</w:t>
            </w:r>
            <w:r w:rsidR="005E0B56">
              <w:rPr>
                <w:noProof/>
                <w:webHidden/>
              </w:rPr>
              <w:tab/>
            </w:r>
            <w:r>
              <w:rPr>
                <w:noProof/>
                <w:webHidden/>
              </w:rPr>
              <w:fldChar w:fldCharType="begin"/>
            </w:r>
            <w:r w:rsidR="005E0B56">
              <w:rPr>
                <w:noProof/>
                <w:webHidden/>
              </w:rPr>
              <w:instrText xml:space="preserve"> PAGEREF _Toc476763198 \h </w:instrText>
            </w:r>
            <w:r>
              <w:rPr>
                <w:noProof/>
                <w:webHidden/>
              </w:rPr>
            </w:r>
            <w:r>
              <w:rPr>
                <w:noProof/>
                <w:webHidden/>
              </w:rPr>
              <w:fldChar w:fldCharType="separate"/>
            </w:r>
            <w:r w:rsidR="005E0B56">
              <w:rPr>
                <w:noProof/>
                <w:webHidden/>
              </w:rPr>
              <w:t>36</w:t>
            </w:r>
            <w:r>
              <w:rPr>
                <w:noProof/>
                <w:webHidden/>
              </w:rPr>
              <w:fldChar w:fldCharType="end"/>
            </w:r>
          </w:hyperlink>
        </w:p>
        <w:p w:rsidR="005E0B56" w:rsidRDefault="00D239CE" w:rsidP="008A6E46">
          <w:pPr>
            <w:pStyle w:val="11"/>
            <w:spacing w:before="180" w:after="180"/>
            <w:rPr>
              <w:noProof/>
              <w:sz w:val="21"/>
              <w:szCs w:val="22"/>
            </w:rPr>
          </w:pPr>
          <w:hyperlink w:anchor="_Toc476763199" w:history="1">
            <w:r w:rsidR="005E0B56" w:rsidRPr="008A6E46">
              <w:rPr>
                <w:rStyle w:val="af0"/>
                <w:noProof/>
              </w:rPr>
              <w:t>11.</w:t>
            </w:r>
            <w:r w:rsidR="005E0B56">
              <w:rPr>
                <w:noProof/>
                <w:sz w:val="21"/>
                <w:szCs w:val="22"/>
              </w:rPr>
              <w:tab/>
            </w:r>
            <w:r w:rsidR="005E0B56" w:rsidRPr="008A6E46">
              <w:rPr>
                <w:rStyle w:val="af0"/>
                <w:rFonts w:hint="eastAsia"/>
                <w:noProof/>
              </w:rPr>
              <w:t>イベント駆動型プログラミング</w:t>
            </w:r>
            <w:r w:rsidR="005E0B56">
              <w:rPr>
                <w:noProof/>
                <w:webHidden/>
              </w:rPr>
              <w:tab/>
            </w:r>
            <w:r>
              <w:rPr>
                <w:noProof/>
                <w:webHidden/>
              </w:rPr>
              <w:fldChar w:fldCharType="begin"/>
            </w:r>
            <w:r w:rsidR="005E0B56">
              <w:rPr>
                <w:noProof/>
                <w:webHidden/>
              </w:rPr>
              <w:instrText xml:space="preserve"> PAGEREF _Toc476763199 \h </w:instrText>
            </w:r>
            <w:r>
              <w:rPr>
                <w:noProof/>
                <w:webHidden/>
              </w:rPr>
            </w:r>
            <w:r>
              <w:rPr>
                <w:noProof/>
                <w:webHidden/>
              </w:rPr>
              <w:fldChar w:fldCharType="separate"/>
            </w:r>
            <w:r w:rsidR="005E0B56">
              <w:rPr>
                <w:noProof/>
                <w:webHidden/>
              </w:rPr>
              <w:t>39</w:t>
            </w:r>
            <w:r>
              <w:rPr>
                <w:noProof/>
                <w:webHidden/>
              </w:rPr>
              <w:fldChar w:fldCharType="end"/>
            </w:r>
          </w:hyperlink>
        </w:p>
        <w:p w:rsidR="005E0B56" w:rsidRDefault="00D239CE" w:rsidP="008A6E46">
          <w:pPr>
            <w:pStyle w:val="11"/>
            <w:spacing w:before="180" w:after="180"/>
            <w:rPr>
              <w:noProof/>
              <w:sz w:val="21"/>
              <w:szCs w:val="22"/>
            </w:rPr>
          </w:pPr>
          <w:hyperlink w:anchor="_Toc476763200" w:history="1">
            <w:r w:rsidR="005E0B56" w:rsidRPr="008A6E46">
              <w:rPr>
                <w:rStyle w:val="af0"/>
                <w:noProof/>
              </w:rPr>
              <w:t>12.</w:t>
            </w:r>
            <w:r w:rsidR="005E0B56">
              <w:rPr>
                <w:noProof/>
                <w:sz w:val="21"/>
                <w:szCs w:val="22"/>
              </w:rPr>
              <w:tab/>
            </w:r>
            <w:r w:rsidR="005E0B56" w:rsidRPr="008A6E46">
              <w:rPr>
                <w:rStyle w:val="af0"/>
                <w:noProof/>
              </w:rPr>
              <w:t>Window</w:t>
            </w:r>
            <w:r w:rsidR="005E0B56" w:rsidRPr="008A6E46">
              <w:rPr>
                <w:rStyle w:val="af0"/>
                <w:rFonts w:hint="eastAsia"/>
                <w:noProof/>
              </w:rPr>
              <w:t>オブジェクト</w:t>
            </w:r>
            <w:r w:rsidR="005E0B56">
              <w:rPr>
                <w:noProof/>
                <w:webHidden/>
              </w:rPr>
              <w:tab/>
            </w:r>
            <w:r>
              <w:rPr>
                <w:noProof/>
                <w:webHidden/>
              </w:rPr>
              <w:fldChar w:fldCharType="begin"/>
            </w:r>
            <w:r w:rsidR="005E0B56">
              <w:rPr>
                <w:noProof/>
                <w:webHidden/>
              </w:rPr>
              <w:instrText xml:space="preserve"> PAGEREF _Toc476763200 \h </w:instrText>
            </w:r>
            <w:r>
              <w:rPr>
                <w:noProof/>
                <w:webHidden/>
              </w:rPr>
            </w:r>
            <w:r>
              <w:rPr>
                <w:noProof/>
                <w:webHidden/>
              </w:rPr>
              <w:fldChar w:fldCharType="separate"/>
            </w:r>
            <w:r w:rsidR="005E0B56">
              <w:rPr>
                <w:noProof/>
                <w:webHidden/>
              </w:rPr>
              <w:t>41</w:t>
            </w:r>
            <w:r>
              <w:rPr>
                <w:noProof/>
                <w:webHidden/>
              </w:rPr>
              <w:fldChar w:fldCharType="end"/>
            </w:r>
          </w:hyperlink>
        </w:p>
        <w:p w:rsidR="005E0B56" w:rsidRDefault="00D239CE" w:rsidP="008A6E46">
          <w:pPr>
            <w:pStyle w:val="11"/>
            <w:spacing w:before="180" w:after="180"/>
            <w:rPr>
              <w:noProof/>
              <w:sz w:val="21"/>
              <w:szCs w:val="22"/>
            </w:rPr>
          </w:pPr>
          <w:hyperlink w:anchor="_Toc476763201" w:history="1">
            <w:r w:rsidR="005E0B56" w:rsidRPr="008A6E46">
              <w:rPr>
                <w:rStyle w:val="af0"/>
                <w:noProof/>
              </w:rPr>
              <w:t>13.</w:t>
            </w:r>
            <w:r w:rsidR="005E0B56">
              <w:rPr>
                <w:noProof/>
                <w:sz w:val="21"/>
                <w:szCs w:val="22"/>
              </w:rPr>
              <w:tab/>
            </w:r>
            <w:r w:rsidR="005E0B56" w:rsidRPr="008A6E46">
              <w:rPr>
                <w:rStyle w:val="af0"/>
                <w:rFonts w:hint="eastAsia"/>
                <w:noProof/>
              </w:rPr>
              <w:t>フォーム</w:t>
            </w:r>
            <w:r w:rsidR="005E0B56">
              <w:rPr>
                <w:noProof/>
                <w:webHidden/>
              </w:rPr>
              <w:tab/>
            </w:r>
            <w:r>
              <w:rPr>
                <w:noProof/>
                <w:webHidden/>
              </w:rPr>
              <w:fldChar w:fldCharType="begin"/>
            </w:r>
            <w:r w:rsidR="005E0B56">
              <w:rPr>
                <w:noProof/>
                <w:webHidden/>
              </w:rPr>
              <w:instrText xml:space="preserve"> PAGEREF _Toc476763201 \h </w:instrText>
            </w:r>
            <w:r>
              <w:rPr>
                <w:noProof/>
                <w:webHidden/>
              </w:rPr>
            </w:r>
            <w:r>
              <w:rPr>
                <w:noProof/>
                <w:webHidden/>
              </w:rPr>
              <w:fldChar w:fldCharType="separate"/>
            </w:r>
            <w:r w:rsidR="005E0B56">
              <w:rPr>
                <w:noProof/>
                <w:webHidden/>
              </w:rPr>
              <w:t>45</w:t>
            </w:r>
            <w:r>
              <w:rPr>
                <w:noProof/>
                <w:webHidden/>
              </w:rPr>
              <w:fldChar w:fldCharType="end"/>
            </w:r>
          </w:hyperlink>
        </w:p>
        <w:p w:rsidR="005E0B56" w:rsidRDefault="00D239CE">
          <w:pPr>
            <w:pStyle w:val="21"/>
            <w:rPr>
              <w:noProof/>
              <w:szCs w:val="22"/>
            </w:rPr>
          </w:pPr>
          <w:hyperlink w:anchor="_Toc476763202" w:history="1">
            <w:r w:rsidR="005E0B56" w:rsidRPr="008A6E46">
              <w:rPr>
                <w:rStyle w:val="af0"/>
                <w:noProof/>
              </w:rPr>
              <w:t>1</w:t>
            </w:r>
            <w:r w:rsidR="005E0B56">
              <w:rPr>
                <w:noProof/>
                <w:szCs w:val="22"/>
              </w:rPr>
              <w:tab/>
            </w:r>
            <w:r w:rsidR="005E0B56" w:rsidRPr="008A6E46">
              <w:rPr>
                <w:rStyle w:val="af0"/>
                <w:noProof/>
              </w:rPr>
              <w:t>JavaScript</w:t>
            </w:r>
            <w:r w:rsidR="005E0B56" w:rsidRPr="008A6E46">
              <w:rPr>
                <w:rStyle w:val="af0"/>
                <w:rFonts w:hint="eastAsia"/>
                <w:noProof/>
              </w:rPr>
              <w:t>から入力フォームへのアクセス</w:t>
            </w:r>
            <w:r w:rsidR="005E0B56">
              <w:rPr>
                <w:noProof/>
                <w:webHidden/>
              </w:rPr>
              <w:tab/>
            </w:r>
            <w:r>
              <w:rPr>
                <w:noProof/>
                <w:webHidden/>
              </w:rPr>
              <w:fldChar w:fldCharType="begin"/>
            </w:r>
            <w:r w:rsidR="005E0B56">
              <w:rPr>
                <w:noProof/>
                <w:webHidden/>
              </w:rPr>
              <w:instrText xml:space="preserve"> PAGEREF _Toc476763202 \h </w:instrText>
            </w:r>
            <w:r>
              <w:rPr>
                <w:noProof/>
                <w:webHidden/>
              </w:rPr>
            </w:r>
            <w:r>
              <w:rPr>
                <w:noProof/>
                <w:webHidden/>
              </w:rPr>
              <w:fldChar w:fldCharType="separate"/>
            </w:r>
            <w:r w:rsidR="005E0B56">
              <w:rPr>
                <w:noProof/>
                <w:webHidden/>
              </w:rPr>
              <w:t>45</w:t>
            </w:r>
            <w:r>
              <w:rPr>
                <w:noProof/>
                <w:webHidden/>
              </w:rPr>
              <w:fldChar w:fldCharType="end"/>
            </w:r>
          </w:hyperlink>
        </w:p>
        <w:p w:rsidR="005E0B56" w:rsidRDefault="00D239CE">
          <w:pPr>
            <w:pStyle w:val="21"/>
            <w:rPr>
              <w:noProof/>
              <w:szCs w:val="22"/>
            </w:rPr>
          </w:pPr>
          <w:hyperlink w:anchor="_Toc476763203" w:history="1">
            <w:r w:rsidR="005E0B56" w:rsidRPr="008A6E46">
              <w:rPr>
                <w:rStyle w:val="af0"/>
                <w:noProof/>
              </w:rPr>
              <w:t>2</w:t>
            </w:r>
            <w:r w:rsidR="005E0B56">
              <w:rPr>
                <w:noProof/>
                <w:szCs w:val="22"/>
              </w:rPr>
              <w:tab/>
            </w:r>
            <w:r w:rsidR="005E0B56" w:rsidRPr="008A6E46">
              <w:rPr>
                <w:rStyle w:val="af0"/>
                <w:rFonts w:hint="eastAsia"/>
                <w:noProof/>
              </w:rPr>
              <w:t>フォームの入力項目</w:t>
            </w:r>
            <w:r w:rsidR="005E0B56">
              <w:rPr>
                <w:noProof/>
                <w:webHidden/>
              </w:rPr>
              <w:tab/>
            </w:r>
            <w:r>
              <w:rPr>
                <w:noProof/>
                <w:webHidden/>
              </w:rPr>
              <w:fldChar w:fldCharType="begin"/>
            </w:r>
            <w:r w:rsidR="005E0B56">
              <w:rPr>
                <w:noProof/>
                <w:webHidden/>
              </w:rPr>
              <w:instrText xml:space="preserve"> PAGEREF _Toc476763203 \h </w:instrText>
            </w:r>
            <w:r>
              <w:rPr>
                <w:noProof/>
                <w:webHidden/>
              </w:rPr>
            </w:r>
            <w:r>
              <w:rPr>
                <w:noProof/>
                <w:webHidden/>
              </w:rPr>
              <w:fldChar w:fldCharType="separate"/>
            </w:r>
            <w:r w:rsidR="005E0B56">
              <w:rPr>
                <w:noProof/>
                <w:webHidden/>
              </w:rPr>
              <w:t>46</w:t>
            </w:r>
            <w:r>
              <w:rPr>
                <w:noProof/>
                <w:webHidden/>
              </w:rPr>
              <w:fldChar w:fldCharType="end"/>
            </w:r>
          </w:hyperlink>
        </w:p>
        <w:p w:rsidR="005E0B56" w:rsidRDefault="00D239CE">
          <w:pPr>
            <w:pStyle w:val="21"/>
            <w:rPr>
              <w:noProof/>
              <w:szCs w:val="22"/>
            </w:rPr>
          </w:pPr>
          <w:hyperlink w:anchor="_Toc476763204" w:history="1">
            <w:r w:rsidR="005E0B56" w:rsidRPr="008A6E46">
              <w:rPr>
                <w:rStyle w:val="af0"/>
                <w:noProof/>
              </w:rPr>
              <w:t>3</w:t>
            </w:r>
            <w:r w:rsidR="005E0B56">
              <w:rPr>
                <w:noProof/>
                <w:szCs w:val="22"/>
              </w:rPr>
              <w:tab/>
            </w:r>
            <w:r w:rsidR="005E0B56" w:rsidRPr="008A6E46">
              <w:rPr>
                <w:rStyle w:val="af0"/>
                <w:rFonts w:hint="eastAsia"/>
                <w:noProof/>
              </w:rPr>
              <w:t>入力値の取得と設定</w:t>
            </w:r>
            <w:r w:rsidR="005E0B56">
              <w:rPr>
                <w:noProof/>
                <w:webHidden/>
              </w:rPr>
              <w:tab/>
            </w:r>
            <w:r>
              <w:rPr>
                <w:noProof/>
                <w:webHidden/>
              </w:rPr>
              <w:fldChar w:fldCharType="begin"/>
            </w:r>
            <w:r w:rsidR="005E0B56">
              <w:rPr>
                <w:noProof/>
                <w:webHidden/>
              </w:rPr>
              <w:instrText xml:space="preserve"> PAGEREF _Toc476763204 \h </w:instrText>
            </w:r>
            <w:r>
              <w:rPr>
                <w:noProof/>
                <w:webHidden/>
              </w:rPr>
            </w:r>
            <w:r>
              <w:rPr>
                <w:noProof/>
                <w:webHidden/>
              </w:rPr>
              <w:fldChar w:fldCharType="separate"/>
            </w:r>
            <w:r w:rsidR="005E0B56">
              <w:rPr>
                <w:noProof/>
                <w:webHidden/>
              </w:rPr>
              <w:t>46</w:t>
            </w:r>
            <w:r>
              <w:rPr>
                <w:noProof/>
                <w:webHidden/>
              </w:rPr>
              <w:fldChar w:fldCharType="end"/>
            </w:r>
          </w:hyperlink>
        </w:p>
        <w:p w:rsidR="005E0B56" w:rsidRDefault="00D239CE">
          <w:pPr>
            <w:pStyle w:val="21"/>
            <w:rPr>
              <w:noProof/>
              <w:szCs w:val="22"/>
            </w:rPr>
          </w:pPr>
          <w:hyperlink w:anchor="_Toc476763205" w:history="1">
            <w:r w:rsidR="005E0B56" w:rsidRPr="008A6E46">
              <w:rPr>
                <w:rStyle w:val="af0"/>
                <w:noProof/>
              </w:rPr>
              <w:t>4</w:t>
            </w:r>
            <w:r w:rsidR="005E0B56">
              <w:rPr>
                <w:noProof/>
                <w:szCs w:val="22"/>
              </w:rPr>
              <w:tab/>
            </w:r>
            <w:r w:rsidR="005E0B56" w:rsidRPr="008A6E46">
              <w:rPr>
                <w:rStyle w:val="af0"/>
                <w:rFonts w:hint="eastAsia"/>
                <w:noProof/>
              </w:rPr>
              <w:t>入力項目の状態を変更する</w:t>
            </w:r>
            <w:r w:rsidR="005E0B56">
              <w:rPr>
                <w:noProof/>
                <w:webHidden/>
              </w:rPr>
              <w:tab/>
            </w:r>
            <w:r>
              <w:rPr>
                <w:noProof/>
                <w:webHidden/>
              </w:rPr>
              <w:fldChar w:fldCharType="begin"/>
            </w:r>
            <w:r w:rsidR="005E0B56">
              <w:rPr>
                <w:noProof/>
                <w:webHidden/>
              </w:rPr>
              <w:instrText xml:space="preserve"> PAGEREF _Toc476763205 \h </w:instrText>
            </w:r>
            <w:r>
              <w:rPr>
                <w:noProof/>
                <w:webHidden/>
              </w:rPr>
            </w:r>
            <w:r>
              <w:rPr>
                <w:noProof/>
                <w:webHidden/>
              </w:rPr>
              <w:fldChar w:fldCharType="separate"/>
            </w:r>
            <w:r w:rsidR="005E0B56">
              <w:rPr>
                <w:noProof/>
                <w:webHidden/>
              </w:rPr>
              <w:t>47</w:t>
            </w:r>
            <w:r>
              <w:rPr>
                <w:noProof/>
                <w:webHidden/>
              </w:rPr>
              <w:fldChar w:fldCharType="end"/>
            </w:r>
          </w:hyperlink>
        </w:p>
        <w:p w:rsidR="005E0B56" w:rsidRDefault="00D239CE" w:rsidP="008A6E46">
          <w:pPr>
            <w:pStyle w:val="11"/>
            <w:spacing w:before="180" w:after="180"/>
            <w:rPr>
              <w:noProof/>
              <w:sz w:val="21"/>
              <w:szCs w:val="22"/>
            </w:rPr>
          </w:pPr>
          <w:hyperlink w:anchor="_Toc476763206" w:history="1">
            <w:r w:rsidR="005E0B56" w:rsidRPr="008A6E46">
              <w:rPr>
                <w:rStyle w:val="af0"/>
                <w:noProof/>
              </w:rPr>
              <w:t>14.</w:t>
            </w:r>
            <w:r w:rsidR="005E0B56">
              <w:rPr>
                <w:noProof/>
                <w:sz w:val="21"/>
                <w:szCs w:val="22"/>
              </w:rPr>
              <w:tab/>
            </w:r>
            <w:r w:rsidR="005E0B56" w:rsidRPr="008A6E46">
              <w:rPr>
                <w:rStyle w:val="af0"/>
                <w:noProof/>
              </w:rPr>
              <w:t>DOM</w:t>
            </w:r>
            <w:r w:rsidR="005E0B56">
              <w:rPr>
                <w:noProof/>
                <w:webHidden/>
              </w:rPr>
              <w:tab/>
            </w:r>
            <w:r>
              <w:rPr>
                <w:noProof/>
                <w:webHidden/>
              </w:rPr>
              <w:fldChar w:fldCharType="begin"/>
            </w:r>
            <w:r w:rsidR="005E0B56">
              <w:rPr>
                <w:noProof/>
                <w:webHidden/>
              </w:rPr>
              <w:instrText xml:space="preserve"> PAGEREF _Toc476763206 \h </w:instrText>
            </w:r>
            <w:r>
              <w:rPr>
                <w:noProof/>
                <w:webHidden/>
              </w:rPr>
            </w:r>
            <w:r>
              <w:rPr>
                <w:noProof/>
                <w:webHidden/>
              </w:rPr>
              <w:fldChar w:fldCharType="separate"/>
            </w:r>
            <w:r w:rsidR="005E0B56">
              <w:rPr>
                <w:noProof/>
                <w:webHidden/>
              </w:rPr>
              <w:t>48</w:t>
            </w:r>
            <w:r>
              <w:rPr>
                <w:noProof/>
                <w:webHidden/>
              </w:rPr>
              <w:fldChar w:fldCharType="end"/>
            </w:r>
          </w:hyperlink>
        </w:p>
        <w:p w:rsidR="005E0B56" w:rsidRDefault="00D239CE">
          <w:pPr>
            <w:pStyle w:val="21"/>
            <w:rPr>
              <w:noProof/>
              <w:szCs w:val="22"/>
            </w:rPr>
          </w:pPr>
          <w:hyperlink w:anchor="_Toc476763207" w:history="1">
            <w:r w:rsidR="005E0B56" w:rsidRPr="008A6E46">
              <w:rPr>
                <w:rStyle w:val="af0"/>
                <w:noProof/>
              </w:rPr>
              <w:t>1</w:t>
            </w:r>
            <w:r w:rsidR="005E0B56">
              <w:rPr>
                <w:noProof/>
                <w:szCs w:val="22"/>
              </w:rPr>
              <w:tab/>
            </w:r>
            <w:r w:rsidR="005E0B56" w:rsidRPr="008A6E46">
              <w:rPr>
                <w:rStyle w:val="af0"/>
                <w:noProof/>
              </w:rPr>
              <w:t>DOM</w:t>
            </w:r>
            <w:r w:rsidR="005E0B56" w:rsidRPr="008A6E46">
              <w:rPr>
                <w:rStyle w:val="af0"/>
                <w:rFonts w:hint="eastAsia"/>
                <w:noProof/>
              </w:rPr>
              <w:t>と</w:t>
            </w:r>
            <w:r w:rsidR="005E0B56" w:rsidRPr="008A6E46">
              <w:rPr>
                <w:rStyle w:val="af0"/>
                <w:noProof/>
              </w:rPr>
              <w:t>DOM API</w:t>
            </w:r>
            <w:r w:rsidR="005E0B56">
              <w:rPr>
                <w:noProof/>
                <w:webHidden/>
              </w:rPr>
              <w:tab/>
            </w:r>
            <w:r>
              <w:rPr>
                <w:noProof/>
                <w:webHidden/>
              </w:rPr>
              <w:fldChar w:fldCharType="begin"/>
            </w:r>
            <w:r w:rsidR="005E0B56">
              <w:rPr>
                <w:noProof/>
                <w:webHidden/>
              </w:rPr>
              <w:instrText xml:space="preserve"> PAGEREF _Toc476763207 \h </w:instrText>
            </w:r>
            <w:r>
              <w:rPr>
                <w:noProof/>
                <w:webHidden/>
              </w:rPr>
            </w:r>
            <w:r>
              <w:rPr>
                <w:noProof/>
                <w:webHidden/>
              </w:rPr>
              <w:fldChar w:fldCharType="separate"/>
            </w:r>
            <w:r w:rsidR="005E0B56">
              <w:rPr>
                <w:noProof/>
                <w:webHidden/>
              </w:rPr>
              <w:t>48</w:t>
            </w:r>
            <w:r>
              <w:rPr>
                <w:noProof/>
                <w:webHidden/>
              </w:rPr>
              <w:fldChar w:fldCharType="end"/>
            </w:r>
          </w:hyperlink>
        </w:p>
        <w:p w:rsidR="005E0B56" w:rsidRDefault="00D239CE">
          <w:pPr>
            <w:pStyle w:val="21"/>
            <w:rPr>
              <w:noProof/>
              <w:szCs w:val="22"/>
            </w:rPr>
          </w:pPr>
          <w:hyperlink w:anchor="_Toc476763208" w:history="1">
            <w:r w:rsidR="005E0B56" w:rsidRPr="008A6E46">
              <w:rPr>
                <w:rStyle w:val="af0"/>
                <w:noProof/>
              </w:rPr>
              <w:t>2</w:t>
            </w:r>
            <w:r w:rsidR="005E0B56">
              <w:rPr>
                <w:noProof/>
                <w:szCs w:val="22"/>
              </w:rPr>
              <w:tab/>
            </w:r>
            <w:r w:rsidR="005E0B56" w:rsidRPr="008A6E46">
              <w:rPr>
                <w:rStyle w:val="af0"/>
                <w:noProof/>
              </w:rPr>
              <w:t>W3C DOM</w:t>
            </w:r>
            <w:r w:rsidR="005E0B56">
              <w:rPr>
                <w:noProof/>
                <w:webHidden/>
              </w:rPr>
              <w:tab/>
            </w:r>
            <w:r>
              <w:rPr>
                <w:noProof/>
                <w:webHidden/>
              </w:rPr>
              <w:fldChar w:fldCharType="begin"/>
            </w:r>
            <w:r w:rsidR="005E0B56">
              <w:rPr>
                <w:noProof/>
                <w:webHidden/>
              </w:rPr>
              <w:instrText xml:space="preserve"> PAGEREF _Toc476763208 \h </w:instrText>
            </w:r>
            <w:r>
              <w:rPr>
                <w:noProof/>
                <w:webHidden/>
              </w:rPr>
            </w:r>
            <w:r>
              <w:rPr>
                <w:noProof/>
                <w:webHidden/>
              </w:rPr>
              <w:fldChar w:fldCharType="separate"/>
            </w:r>
            <w:r w:rsidR="005E0B56">
              <w:rPr>
                <w:noProof/>
                <w:webHidden/>
              </w:rPr>
              <w:t>48</w:t>
            </w:r>
            <w:r>
              <w:rPr>
                <w:noProof/>
                <w:webHidden/>
              </w:rPr>
              <w:fldChar w:fldCharType="end"/>
            </w:r>
          </w:hyperlink>
        </w:p>
        <w:p w:rsidR="005E0B56" w:rsidRDefault="00D239CE">
          <w:pPr>
            <w:pStyle w:val="21"/>
            <w:rPr>
              <w:noProof/>
              <w:szCs w:val="22"/>
            </w:rPr>
          </w:pPr>
          <w:hyperlink w:anchor="_Toc476763209" w:history="1">
            <w:r w:rsidR="005E0B56" w:rsidRPr="008A6E46">
              <w:rPr>
                <w:rStyle w:val="af0"/>
                <w:noProof/>
              </w:rPr>
              <w:t>3</w:t>
            </w:r>
            <w:r w:rsidR="005E0B56">
              <w:rPr>
                <w:noProof/>
                <w:szCs w:val="22"/>
              </w:rPr>
              <w:tab/>
            </w:r>
            <w:r w:rsidR="005E0B56" w:rsidRPr="008A6E46">
              <w:rPr>
                <w:rStyle w:val="af0"/>
                <w:noProof/>
              </w:rPr>
              <w:t>Document</w:t>
            </w:r>
            <w:r w:rsidR="005E0B56" w:rsidRPr="008A6E46">
              <w:rPr>
                <w:rStyle w:val="af0"/>
                <w:rFonts w:hint="eastAsia"/>
                <w:noProof/>
              </w:rPr>
              <w:t>オブジェクト</w:t>
            </w:r>
            <w:r w:rsidR="005E0B56">
              <w:rPr>
                <w:noProof/>
                <w:webHidden/>
              </w:rPr>
              <w:tab/>
            </w:r>
            <w:r>
              <w:rPr>
                <w:noProof/>
                <w:webHidden/>
              </w:rPr>
              <w:fldChar w:fldCharType="begin"/>
            </w:r>
            <w:r w:rsidR="005E0B56">
              <w:rPr>
                <w:noProof/>
                <w:webHidden/>
              </w:rPr>
              <w:instrText xml:space="preserve"> PAGEREF _Toc476763209 \h </w:instrText>
            </w:r>
            <w:r>
              <w:rPr>
                <w:noProof/>
                <w:webHidden/>
              </w:rPr>
            </w:r>
            <w:r>
              <w:rPr>
                <w:noProof/>
                <w:webHidden/>
              </w:rPr>
              <w:fldChar w:fldCharType="separate"/>
            </w:r>
            <w:r w:rsidR="005E0B56">
              <w:rPr>
                <w:noProof/>
                <w:webHidden/>
              </w:rPr>
              <w:t>49</w:t>
            </w:r>
            <w:r>
              <w:rPr>
                <w:noProof/>
                <w:webHidden/>
              </w:rPr>
              <w:fldChar w:fldCharType="end"/>
            </w:r>
          </w:hyperlink>
        </w:p>
        <w:p w:rsidR="005E0B56" w:rsidRDefault="00D239CE" w:rsidP="008A6E46">
          <w:pPr>
            <w:pStyle w:val="11"/>
            <w:spacing w:before="180" w:after="180"/>
            <w:rPr>
              <w:noProof/>
              <w:sz w:val="21"/>
              <w:szCs w:val="22"/>
            </w:rPr>
          </w:pPr>
          <w:hyperlink w:anchor="_Toc476763210" w:history="1">
            <w:r w:rsidR="005E0B56" w:rsidRPr="008A6E46">
              <w:rPr>
                <w:rStyle w:val="af0"/>
                <w:noProof/>
              </w:rPr>
              <w:t>15.</w:t>
            </w:r>
            <w:r w:rsidR="005E0B56">
              <w:rPr>
                <w:noProof/>
                <w:sz w:val="21"/>
                <w:szCs w:val="22"/>
              </w:rPr>
              <w:tab/>
            </w:r>
            <w:r w:rsidR="005E0B56" w:rsidRPr="008A6E46">
              <w:rPr>
                <w:rStyle w:val="af0"/>
                <w:noProof/>
              </w:rPr>
              <w:t>jQuery</w:t>
            </w:r>
            <w:r w:rsidR="005E0B56" w:rsidRPr="008A6E46">
              <w:rPr>
                <w:rStyle w:val="af0"/>
                <w:rFonts w:hint="eastAsia"/>
                <w:noProof/>
              </w:rPr>
              <w:t>とは</w:t>
            </w:r>
            <w:r w:rsidR="005E0B56">
              <w:rPr>
                <w:noProof/>
                <w:webHidden/>
              </w:rPr>
              <w:tab/>
            </w:r>
            <w:r>
              <w:rPr>
                <w:noProof/>
                <w:webHidden/>
              </w:rPr>
              <w:fldChar w:fldCharType="begin"/>
            </w:r>
            <w:r w:rsidR="005E0B56">
              <w:rPr>
                <w:noProof/>
                <w:webHidden/>
              </w:rPr>
              <w:instrText xml:space="preserve"> PAGEREF _Toc476763210 \h </w:instrText>
            </w:r>
            <w:r>
              <w:rPr>
                <w:noProof/>
                <w:webHidden/>
              </w:rPr>
            </w:r>
            <w:r>
              <w:rPr>
                <w:noProof/>
                <w:webHidden/>
              </w:rPr>
              <w:fldChar w:fldCharType="separate"/>
            </w:r>
            <w:r w:rsidR="005E0B56">
              <w:rPr>
                <w:noProof/>
                <w:webHidden/>
              </w:rPr>
              <w:t>53</w:t>
            </w:r>
            <w:r>
              <w:rPr>
                <w:noProof/>
                <w:webHidden/>
              </w:rPr>
              <w:fldChar w:fldCharType="end"/>
            </w:r>
          </w:hyperlink>
        </w:p>
        <w:p w:rsidR="00E17417" w:rsidRDefault="00D239CE" w:rsidP="00BA1736">
          <w:pPr>
            <w:widowControl/>
            <w:spacing w:line="240" w:lineRule="auto"/>
            <w:ind w:leftChars="0" w:left="0"/>
            <w:jc w:val="left"/>
            <w:rPr>
              <w:sz w:val="24"/>
            </w:rPr>
          </w:pPr>
          <w:r>
            <w:fldChar w:fldCharType="end"/>
          </w:r>
          <w:r w:rsidR="00E17417">
            <w:br w:type="page"/>
          </w:r>
        </w:p>
        <w:p w:rsidR="00E17417" w:rsidRPr="00054A5D" w:rsidRDefault="00E17417" w:rsidP="00BA1736">
          <w:pPr>
            <w:pStyle w:val="1"/>
            <w:spacing w:after="180"/>
            <w:jc w:val="left"/>
          </w:pPr>
          <w:bookmarkStart w:id="0" w:name="_Toc476763160"/>
          <w:r>
            <w:rPr>
              <w:rFonts w:hint="eastAsia"/>
            </w:rPr>
            <w:lastRenderedPageBreak/>
            <w:t>JavaScriptとは</w:t>
          </w:r>
          <w:bookmarkEnd w:id="0"/>
        </w:p>
        <w:p w:rsidR="00967C5C" w:rsidRPr="0006070E" w:rsidRDefault="00C126C7" w:rsidP="00BA1736">
          <w:pPr>
            <w:pStyle w:val="2"/>
            <w:spacing w:after="180"/>
            <w:jc w:val="left"/>
          </w:pPr>
          <w:bookmarkStart w:id="1" w:name="_Toc404675495"/>
          <w:bookmarkStart w:id="2" w:name="_Toc404700272"/>
          <w:bookmarkStart w:id="3" w:name="_Toc404700553"/>
          <w:bookmarkStart w:id="4" w:name="_Toc404711414"/>
          <w:bookmarkStart w:id="5" w:name="_Toc405810069"/>
          <w:bookmarkStart w:id="6" w:name="_Toc474511330"/>
          <w:bookmarkStart w:id="7" w:name="_Toc476763161"/>
          <w:r>
            <w:rPr>
              <w:rFonts w:hint="eastAsia"/>
            </w:rPr>
            <w:t>JavaScript</w:t>
          </w:r>
          <w:r w:rsidR="00967C5C">
            <w:rPr>
              <w:rFonts w:hint="eastAsia"/>
            </w:rPr>
            <w:t>概要</w:t>
          </w:r>
          <w:bookmarkEnd w:id="1"/>
          <w:bookmarkEnd w:id="2"/>
          <w:bookmarkEnd w:id="3"/>
          <w:bookmarkEnd w:id="4"/>
          <w:bookmarkEnd w:id="5"/>
          <w:bookmarkEnd w:id="6"/>
          <w:bookmarkEnd w:id="7"/>
        </w:p>
        <w:p w:rsidR="00E17417" w:rsidRDefault="00E17417" w:rsidP="00BA1736">
          <w:pPr>
            <w:ind w:left="840" w:firstLineChars="100" w:firstLine="210"/>
            <w:jc w:val="left"/>
          </w:pPr>
          <w:r>
            <w:rPr>
              <w:rFonts w:hint="eastAsia"/>
            </w:rPr>
            <w:t>JavaScriptは、Webページを動的に制御するためのオブジェクト指向のスクリプトとして1995年に登場以来、</w:t>
          </w:r>
          <w:r w:rsidR="002808DA">
            <w:rPr>
              <w:rFonts w:hint="eastAsia"/>
            </w:rPr>
            <w:t>様々</w:t>
          </w:r>
          <w:r>
            <w:rPr>
              <w:rFonts w:hint="eastAsia"/>
            </w:rPr>
            <w:t>なWebページで利用されています。当初、JavaScriptは手軽に動的なWebページを作成できることから人気を博しましたが、Webブラウザ間の互換性問題やセキュリティ問題などにより、次第に人気が伸び悩むようになりました。しかし、近年Googleをはじめとした各種サービスでJavaScriptが利用されたことから再び脚光を浴び、現在のWebアプリケーション開発において欠かせない技術となっています。ここではJavaScriptの概要として、JavaScriptの動作例を交えながら、WebページにJavaScriptを組み込む方法を説明します。</w:t>
          </w:r>
        </w:p>
        <w:p w:rsidR="00E17417" w:rsidRDefault="00E17417" w:rsidP="00BA1736">
          <w:pPr>
            <w:ind w:left="840"/>
            <w:jc w:val="left"/>
          </w:pPr>
          <w:r>
            <w:rPr>
              <w:rFonts w:hint="eastAsia"/>
            </w:rPr>
            <w:t xml:space="preserve">　JavaScriptは、Internet Explorer、Chrome、Firefox、Safariなど</w:t>
          </w:r>
          <w:r w:rsidR="002808DA">
            <w:rPr>
              <w:rFonts w:hint="eastAsia"/>
            </w:rPr>
            <w:t>様々</w:t>
          </w:r>
          <w:r>
            <w:rPr>
              <w:rFonts w:hint="eastAsia"/>
            </w:rPr>
            <w:t>なWeb</w:t>
          </w:r>
          <w:r w:rsidR="009679E8">
            <w:rPr>
              <w:rFonts w:hint="eastAsia"/>
            </w:rPr>
            <w:t>ブラウザで利用可能なインタプリ</w:t>
          </w:r>
          <w:r>
            <w:rPr>
              <w:rFonts w:hint="eastAsia"/>
            </w:rPr>
            <w:t>タ型のプログラミング言語です。JavaScriptを使用することで、</w:t>
          </w:r>
          <w:r w:rsidR="00BA1736">
            <w:rPr>
              <w:rFonts w:hint="eastAsia"/>
            </w:rPr>
            <w:t>例えば</w:t>
          </w:r>
          <w:r>
            <w:rPr>
              <w:rFonts w:hint="eastAsia"/>
            </w:rPr>
            <w:t>リンク上にマウスポインタを移動させると画像が変化したり、説明文を追加したりといった動的なWebページが作成できます。</w:t>
          </w:r>
        </w:p>
        <w:p w:rsidR="00967C5C" w:rsidRDefault="00E17417" w:rsidP="00BA1736">
          <w:pPr>
            <w:ind w:left="840"/>
            <w:jc w:val="left"/>
          </w:pPr>
          <w:r>
            <w:rPr>
              <w:rFonts w:hint="eastAsia"/>
            </w:rPr>
            <w:t xml:space="preserve">　JavaScriptは、初心者でもとっつきやすいプログラミング言語ですが、</w:t>
          </w:r>
          <w:r w:rsidR="002808DA">
            <w:rPr>
              <w:rFonts w:hint="eastAsia"/>
            </w:rPr>
            <w:t>様々</w:t>
          </w:r>
          <w:r>
            <w:rPr>
              <w:rFonts w:hint="eastAsia"/>
            </w:rPr>
            <w:t>なことができる本格的なプログラミング言語でもあります。主にWebブラウザで利用されていますが、その用途はWebブラウザだけではありません。最近では、Windows</w:t>
          </w:r>
          <w:r w:rsidR="00F151BC">
            <w:rPr>
              <w:rFonts w:hint="eastAsia"/>
            </w:rPr>
            <w:t>上</w:t>
          </w:r>
          <w:r>
            <w:rPr>
              <w:rFonts w:hint="eastAsia"/>
            </w:rPr>
            <w:t>で動作するガジェットやAdobe AIRでのデスクトップアプリケーションを開発する際に使用するなど、</w:t>
          </w:r>
          <w:r w:rsidR="002808DA">
            <w:rPr>
              <w:rFonts w:hint="eastAsia"/>
            </w:rPr>
            <w:t>様々</w:t>
          </w:r>
          <w:r>
            <w:rPr>
              <w:rFonts w:hint="eastAsia"/>
            </w:rPr>
            <w:t>なところで利用されています。</w:t>
          </w:r>
        </w:p>
        <w:p w:rsidR="00967C5C" w:rsidRDefault="00967C5C" w:rsidP="00BA1736">
          <w:pPr>
            <w:ind w:left="840" w:firstLineChars="100" w:firstLine="210"/>
            <w:jc w:val="left"/>
          </w:pPr>
        </w:p>
        <w:p w:rsidR="00967C5C" w:rsidRDefault="00967C5C" w:rsidP="00BA1736">
          <w:pPr>
            <w:pStyle w:val="2"/>
            <w:spacing w:after="180"/>
            <w:jc w:val="left"/>
          </w:pPr>
          <w:bookmarkStart w:id="8" w:name="_Toc474511333"/>
          <w:bookmarkStart w:id="9" w:name="_Toc476763162"/>
          <w:r>
            <w:rPr>
              <w:rFonts w:hint="eastAsia"/>
            </w:rPr>
            <w:t>JavaScriptプログラミング</w:t>
          </w:r>
          <w:bookmarkEnd w:id="8"/>
          <w:bookmarkEnd w:id="9"/>
        </w:p>
        <w:p w:rsidR="00E17417" w:rsidRPr="00E1388D" w:rsidRDefault="00967C5C" w:rsidP="00BA1736">
          <w:pPr>
            <w:ind w:left="840"/>
            <w:jc w:val="left"/>
          </w:pPr>
          <w:bookmarkStart w:id="10" w:name="_Toc376856689"/>
          <w:r>
            <w:rPr>
              <w:rFonts w:hint="eastAsia"/>
            </w:rPr>
            <w:t xml:space="preserve">　</w:t>
          </w:r>
          <w:r w:rsidR="00E17417">
            <w:rPr>
              <w:rFonts w:hint="eastAsia"/>
            </w:rPr>
            <w:t>JavaScript</w:t>
          </w:r>
          <w:r>
            <w:rPr>
              <w:rFonts w:hint="eastAsia"/>
            </w:rPr>
            <w:t>は、</w:t>
          </w:r>
          <w:r w:rsidR="00E17417">
            <w:rPr>
              <w:rFonts w:hint="eastAsia"/>
            </w:rPr>
            <w:t>Webブラウザとテキストエディタを準備できればプログラムを作成し、その動作を確認</w:t>
          </w:r>
          <w:r>
            <w:rPr>
              <w:rFonts w:hint="eastAsia"/>
            </w:rPr>
            <w:t>することが</w:t>
          </w:r>
          <w:r w:rsidR="00E17417">
            <w:rPr>
              <w:rFonts w:hint="eastAsia"/>
            </w:rPr>
            <w:t>できます。しかし、現実的にはメモ帳では機能が少なく、JavaScript開発を快適に進めることはできません。</w:t>
          </w:r>
          <w:r w:rsidR="00BA1736">
            <w:rPr>
              <w:rFonts w:hint="eastAsia"/>
            </w:rPr>
            <w:t>例えば</w:t>
          </w:r>
          <w:r w:rsidR="00E17417">
            <w:rPr>
              <w:rFonts w:hint="eastAsia"/>
            </w:rPr>
            <w:t>、HTMLファイルの中にJavaScriptを記述する場合、HTMLとJavaScriptを色分けして表示してくれるテキストエディタを利用すると便利です。最近では、フリーソフトでも多機能なテキストエディタが多数あります。さらに本格的にJavaScriptにて開発をする場合は、Webアプリケーションの統合開発環境を利用することで、効率よくアプリケーション開発ができます。</w:t>
          </w:r>
          <w:r w:rsidR="007706CC">
            <w:rPr>
              <w:rFonts w:hint="eastAsia"/>
            </w:rPr>
            <w:t>本講義ではEclipseを使用します。</w:t>
          </w:r>
        </w:p>
        <w:p w:rsidR="00E17417" w:rsidRDefault="00E17417" w:rsidP="00BA1736">
          <w:pPr>
            <w:ind w:left="84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03"/>
            <w:gridCol w:w="7019"/>
          </w:tblGrid>
          <w:tr w:rsidR="00E17417" w:rsidTr="00F55C00">
            <w:tc>
              <w:tcPr>
                <w:tcW w:w="2103" w:type="dxa"/>
                <w:shd w:val="clear" w:color="auto" w:fill="D9D9D9" w:themeFill="background1" w:themeFillShade="D9"/>
              </w:tcPr>
              <w:p w:rsidR="00E17417" w:rsidRDefault="00E17417" w:rsidP="00BA1736">
                <w:pPr>
                  <w:ind w:leftChars="0" w:left="0"/>
                  <w:jc w:val="left"/>
                </w:pPr>
                <w:r>
                  <w:rPr>
                    <w:rFonts w:hint="eastAsia"/>
                  </w:rPr>
                  <w:t>開発環境</w:t>
                </w:r>
              </w:p>
            </w:tc>
            <w:tc>
              <w:tcPr>
                <w:tcW w:w="7019" w:type="dxa"/>
                <w:shd w:val="clear" w:color="auto" w:fill="D9D9D9" w:themeFill="background1" w:themeFillShade="D9"/>
              </w:tcPr>
              <w:p w:rsidR="00E17417" w:rsidRDefault="00E17417" w:rsidP="00BA1736">
                <w:pPr>
                  <w:ind w:leftChars="0" w:left="0"/>
                  <w:jc w:val="left"/>
                </w:pPr>
                <w:r>
                  <w:rPr>
                    <w:rFonts w:hint="eastAsia"/>
                  </w:rPr>
                  <w:t>説明</w:t>
                </w:r>
              </w:p>
            </w:tc>
          </w:tr>
          <w:tr w:rsidR="00E17417" w:rsidTr="00D25A0F">
            <w:tc>
              <w:tcPr>
                <w:tcW w:w="2103" w:type="dxa"/>
              </w:tcPr>
              <w:p w:rsidR="00E17417" w:rsidRDefault="00E17417" w:rsidP="00BA1736">
                <w:pPr>
                  <w:ind w:leftChars="0" w:left="0"/>
                  <w:jc w:val="left"/>
                </w:pPr>
                <w:r>
                  <w:rPr>
                    <w:rFonts w:hint="eastAsia"/>
                  </w:rPr>
                  <w:t>Aptana Studio</w:t>
                </w:r>
              </w:p>
            </w:tc>
            <w:tc>
              <w:tcPr>
                <w:tcW w:w="7019" w:type="dxa"/>
              </w:tcPr>
              <w:p w:rsidR="00E17417" w:rsidRDefault="00E17417" w:rsidP="00BA1736">
                <w:pPr>
                  <w:ind w:leftChars="0" w:left="0"/>
                  <w:jc w:val="left"/>
                </w:pPr>
                <w:r>
                  <w:rPr>
                    <w:rFonts w:hint="eastAsia"/>
                  </w:rPr>
                  <w:t>Eclipseベースで作られたWebアプリケーションの統合開発環境。HTML、CSS、JavaScript、PHP、Pythonなどでの開発をサポートしている</w:t>
                </w:r>
              </w:p>
            </w:tc>
          </w:tr>
          <w:tr w:rsidR="00E17417" w:rsidTr="00D25A0F">
            <w:tc>
              <w:tcPr>
                <w:tcW w:w="2103" w:type="dxa"/>
              </w:tcPr>
              <w:p w:rsidR="00E17417" w:rsidRDefault="00E17417" w:rsidP="00BA1736">
                <w:pPr>
                  <w:ind w:leftChars="0" w:left="0"/>
                  <w:jc w:val="left"/>
                </w:pPr>
                <w:r>
                  <w:rPr>
                    <w:rFonts w:hint="eastAsia"/>
                  </w:rPr>
                  <w:t>Eclipse</w:t>
                </w:r>
              </w:p>
            </w:tc>
            <w:tc>
              <w:tcPr>
                <w:tcW w:w="7019" w:type="dxa"/>
              </w:tcPr>
              <w:p w:rsidR="00E17417" w:rsidRDefault="00E17417" w:rsidP="00BA1736">
                <w:pPr>
                  <w:ind w:leftChars="0" w:left="0"/>
                  <w:jc w:val="left"/>
                </w:pPr>
                <w:r>
                  <w:rPr>
                    <w:rFonts w:hint="eastAsia"/>
                  </w:rPr>
                  <w:t>Javaの開発環境として有名な統合開発環境。JavaScript開発用のプラグインを導入することでJavaScriptの開発が可能になる</w:t>
                </w:r>
              </w:p>
            </w:tc>
          </w:tr>
          <w:tr w:rsidR="00E17417" w:rsidTr="00D25A0F">
            <w:tc>
              <w:tcPr>
                <w:tcW w:w="2103" w:type="dxa"/>
              </w:tcPr>
              <w:p w:rsidR="00E17417" w:rsidRDefault="00E17417" w:rsidP="00BA1736">
                <w:pPr>
                  <w:ind w:leftChars="0" w:left="0"/>
                  <w:jc w:val="left"/>
                </w:pPr>
                <w:r>
                  <w:rPr>
                    <w:rFonts w:hint="eastAsia"/>
                  </w:rPr>
                  <w:t>Visual Studio</w:t>
                </w:r>
              </w:p>
            </w:tc>
            <w:tc>
              <w:tcPr>
                <w:tcW w:w="7019" w:type="dxa"/>
              </w:tcPr>
              <w:p w:rsidR="00E17417" w:rsidRDefault="00E17417" w:rsidP="00BA1736">
                <w:pPr>
                  <w:ind w:leftChars="0" w:left="0"/>
                  <w:jc w:val="left"/>
                </w:pPr>
                <w:r>
                  <w:rPr>
                    <w:rFonts w:hint="eastAsia"/>
                  </w:rPr>
                  <w:t>Microsoftが提供するWindowsの開発環境。ASP.NET開発向けのVisual Studio Express for WebでJavaScript開発がサポートされている</w:t>
                </w:r>
              </w:p>
            </w:tc>
          </w:tr>
          <w:tr w:rsidR="00E17417" w:rsidTr="00D25A0F">
            <w:tc>
              <w:tcPr>
                <w:tcW w:w="2103" w:type="dxa"/>
              </w:tcPr>
              <w:p w:rsidR="00E17417" w:rsidRDefault="00E17417" w:rsidP="00BA1736">
                <w:pPr>
                  <w:ind w:leftChars="0" w:left="0"/>
                  <w:jc w:val="left"/>
                </w:pPr>
                <w:r>
                  <w:rPr>
                    <w:rFonts w:hint="eastAsia"/>
                  </w:rPr>
                  <w:t>WebStorm</w:t>
                </w:r>
              </w:p>
            </w:tc>
            <w:tc>
              <w:tcPr>
                <w:tcW w:w="7019" w:type="dxa"/>
              </w:tcPr>
              <w:p w:rsidR="00E17417" w:rsidRDefault="00E17417" w:rsidP="00BA1736">
                <w:pPr>
                  <w:ind w:leftChars="0" w:left="0"/>
                  <w:jc w:val="left"/>
                </w:pPr>
                <w:r>
                  <w:rPr>
                    <w:rFonts w:hint="eastAsia"/>
                  </w:rPr>
                  <w:t>JetBrainsが提供するJavaScript向けの統合開発環境。強力なコード解析機能や補完機能がサポートされている</w:t>
                </w:r>
              </w:p>
            </w:tc>
          </w:tr>
        </w:tbl>
        <w:p w:rsidR="00E17417" w:rsidRDefault="00E17417" w:rsidP="00BA1736">
          <w:pPr>
            <w:ind w:left="840"/>
            <w:jc w:val="left"/>
          </w:pPr>
        </w:p>
        <w:p w:rsidR="00E17417" w:rsidRDefault="00E17417" w:rsidP="00BA1736">
          <w:pPr>
            <w:pStyle w:val="1"/>
            <w:spacing w:after="180"/>
            <w:jc w:val="left"/>
          </w:pPr>
          <w:bookmarkStart w:id="11" w:name="_Toc376856690"/>
          <w:bookmarkStart w:id="12" w:name="_Toc476763163"/>
          <w:r>
            <w:rPr>
              <w:rFonts w:hint="eastAsia"/>
            </w:rPr>
            <w:lastRenderedPageBreak/>
            <w:t>JavaScriptコードの記述方法</w:t>
          </w:r>
          <w:bookmarkEnd w:id="11"/>
          <w:bookmarkEnd w:id="12"/>
        </w:p>
        <w:p w:rsidR="00E17417" w:rsidRDefault="00E17417" w:rsidP="00BA1736">
          <w:pPr>
            <w:ind w:left="840"/>
            <w:jc w:val="left"/>
          </w:pPr>
          <w:r>
            <w:rPr>
              <w:rFonts w:hint="eastAsia"/>
            </w:rPr>
            <w:t xml:space="preserve">　続いて、JavaScriptコードの記述方法について見ていきましょう。JavaScriptコードは、HTMLドキュメントの中に埋め込んで記述することで実行できます。HTMLドキュメントに埋め込む方法としては次の3つがあります。</w:t>
          </w:r>
        </w:p>
        <w:p w:rsidR="00E17417" w:rsidRDefault="00E17417" w:rsidP="00BA1736">
          <w:pPr>
            <w:ind w:left="840"/>
            <w:jc w:val="left"/>
          </w:pPr>
          <w:r>
            <w:rPr>
              <w:rFonts w:hint="eastAsia"/>
            </w:rPr>
            <w:t xml:space="preserve">　</w:t>
          </w:r>
        </w:p>
        <w:p w:rsidR="00E17417" w:rsidRDefault="009679E8" w:rsidP="009679E8">
          <w:pPr>
            <w:pStyle w:val="ac"/>
            <w:numPr>
              <w:ilvl w:val="0"/>
              <w:numId w:val="28"/>
            </w:numPr>
            <w:ind w:leftChars="0"/>
            <w:jc w:val="left"/>
          </w:pPr>
          <w:r>
            <w:rPr>
              <w:rFonts w:hint="eastAsia"/>
            </w:rPr>
            <w:t xml:space="preserve"> s</w:t>
          </w:r>
          <w:r w:rsidR="00E17417">
            <w:rPr>
              <w:rFonts w:hint="eastAsia"/>
            </w:rPr>
            <w:t>cript要素内にJavaScriptコードを記述する</w:t>
          </w:r>
        </w:p>
        <w:p w:rsidR="00E17417" w:rsidRDefault="00E17417" w:rsidP="00BA1736">
          <w:pPr>
            <w:ind w:left="1155" w:hangingChars="150" w:hanging="315"/>
            <w:jc w:val="left"/>
          </w:pPr>
          <w:r>
            <w:rPr>
              <w:rFonts w:hint="eastAsia"/>
            </w:rPr>
            <w:t>②　&lt;script&gt;タグのsrc属性から、JavaScriptコードを記述した外部ファイルを読み込む</w:t>
          </w:r>
          <w:r w:rsidR="008A3A37">
            <w:rPr>
              <w:rFonts w:hint="eastAsia"/>
            </w:rPr>
            <w:t>(</w:t>
          </w:r>
          <w:r>
            <w:rPr>
              <w:rFonts w:hint="eastAsia"/>
            </w:rPr>
            <w:t>「JavaScriptコードの外部ファイル化」</w:t>
          </w:r>
          <w:r w:rsidR="008A3A37">
            <w:rPr>
              <w:rFonts w:hint="eastAsia"/>
            </w:rPr>
            <w:t>)</w:t>
          </w:r>
        </w:p>
        <w:p w:rsidR="00E17417" w:rsidRPr="009A0F22" w:rsidRDefault="00E17417" w:rsidP="00BA1736">
          <w:pPr>
            <w:ind w:left="1260" w:hangingChars="200" w:hanging="420"/>
            <w:jc w:val="left"/>
          </w:pPr>
          <w:r>
            <w:rPr>
              <w:rFonts w:hint="eastAsia"/>
            </w:rPr>
            <w:t>③　HTMLのタグの属性としてイベントハンドラを設定し、属性値にJavaScriptコードを記述する</w:t>
          </w:r>
          <w:r w:rsidR="008A3A37">
            <w:rPr>
              <w:rFonts w:hint="eastAsia"/>
            </w:rPr>
            <w:t>(</w:t>
          </w:r>
          <w:r>
            <w:rPr>
              <w:rFonts w:hint="eastAsia"/>
            </w:rPr>
            <w:t>「HTMLタグのイベントハンドラでの記述」</w:t>
          </w:r>
          <w:r w:rsidR="008A3A37">
            <w:rPr>
              <w:rFonts w:hint="eastAsia"/>
            </w:rPr>
            <w:t>)</w:t>
          </w:r>
        </w:p>
        <w:p w:rsidR="00E17417" w:rsidRDefault="00E17417" w:rsidP="00BA1736">
          <w:pPr>
            <w:ind w:left="840"/>
            <w:jc w:val="left"/>
          </w:pPr>
        </w:p>
        <w:p w:rsidR="00E17417" w:rsidRDefault="00E17417" w:rsidP="00BA1736">
          <w:pPr>
            <w:ind w:left="840" w:firstLineChars="100" w:firstLine="210"/>
            <w:jc w:val="left"/>
          </w:pPr>
          <w:r>
            <w:rPr>
              <w:rFonts w:hint="eastAsia"/>
            </w:rPr>
            <w:t>ここでは、はじめに①の実行方法をもとに、JavaScriptプログラミングの基本的な記述方法を説明していきます。そして、その後に残りの2つの実行方法について説明します。</w:t>
          </w:r>
        </w:p>
        <w:p w:rsidR="00E17417" w:rsidRDefault="00E17417" w:rsidP="00BA1736">
          <w:pPr>
            <w:ind w:left="840"/>
            <w:jc w:val="left"/>
          </w:pPr>
        </w:p>
        <w:p w:rsidR="00E17417" w:rsidRDefault="00E17417" w:rsidP="00BA1736">
          <w:pPr>
            <w:pStyle w:val="2"/>
            <w:spacing w:after="180"/>
            <w:jc w:val="left"/>
          </w:pPr>
          <w:bookmarkStart w:id="13" w:name="_Toc476763164"/>
          <w:r>
            <w:rPr>
              <w:rFonts w:hint="eastAsia"/>
            </w:rPr>
            <w:t>JavaScriptコードの記述方法</w:t>
          </w:r>
          <w:bookmarkEnd w:id="13"/>
        </w:p>
        <w:p w:rsidR="00E17417" w:rsidRDefault="00E17417" w:rsidP="00BA1736">
          <w:pPr>
            <w:ind w:left="840" w:firstLineChars="100" w:firstLine="210"/>
            <w:jc w:val="left"/>
          </w:pPr>
          <w:r>
            <w:rPr>
              <w:rFonts w:hint="eastAsia"/>
            </w:rPr>
            <w:t>JavaScriptでは、HTMLファイルに埋め込んでWebブラウザ上で動作</w:t>
          </w:r>
          <w:r w:rsidR="008A3A37">
            <w:rPr>
              <w:rFonts w:hint="eastAsia"/>
            </w:rPr>
            <w:t>(</w:t>
          </w:r>
          <w:r>
            <w:rPr>
              <w:rFonts w:hint="eastAsia"/>
            </w:rPr>
            <w:t>実行</w:t>
          </w:r>
          <w:r w:rsidR="008A3A37">
            <w:rPr>
              <w:rFonts w:hint="eastAsia"/>
            </w:rPr>
            <w:t>)</w:t>
          </w:r>
          <w:r>
            <w:rPr>
              <w:rFonts w:hint="eastAsia"/>
            </w:rPr>
            <w:t>させますが、その方法の1つに、「HTMLファイル内で&lt;script&gt;タグを利用し、その要素にJavaScriptコードを記述する」方法があります。次のように、HTMLファイル内で&lt;script&gt;タグを利用し、&lt;script&gt;タグと&lt;/script&gt;タグで囲まれた部分にJavaScriptコードを記述します。</w:t>
          </w:r>
        </w:p>
        <w:p w:rsidR="00E17417" w:rsidRDefault="00E17417" w:rsidP="00BA1736">
          <w:pPr>
            <w:ind w:left="840" w:firstLineChars="100" w:firstLine="21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22"/>
          </w:tblGrid>
          <w:tr w:rsidR="00E17417" w:rsidTr="00D25A0F">
            <w:tc>
              <w:tcPr>
                <w:tcW w:w="9944" w:type="dxa"/>
              </w:tcPr>
              <w:p w:rsidR="00E17417" w:rsidRDefault="00E17417" w:rsidP="00BA1736">
                <w:pPr>
                  <w:ind w:leftChars="0" w:left="0"/>
                  <w:jc w:val="left"/>
                </w:pPr>
                <w:r>
                  <w:rPr>
                    <w:rFonts w:hint="eastAsia"/>
                  </w:rPr>
                  <w:t>&lt;script type=</w:t>
                </w:r>
                <w:r w:rsidRPr="009B296C">
                  <w:rPr>
                    <w:rFonts w:ascii="ＭＳ ゴシック" w:eastAsia="ＭＳ ゴシック" w:hAnsi="ＭＳ ゴシック"/>
                  </w:rPr>
                  <w:t>"</w:t>
                </w:r>
                <w:r>
                  <w:rPr>
                    <w:rFonts w:hint="eastAsia"/>
                  </w:rPr>
                  <w:t>text/javascript</w:t>
                </w:r>
                <w:r w:rsidRPr="009B296C">
                  <w:rPr>
                    <w:rFonts w:ascii="ＭＳ ゴシック" w:eastAsia="ＭＳ ゴシック" w:hAnsi="ＭＳ ゴシック"/>
                  </w:rPr>
                  <w:t>"</w:t>
                </w:r>
                <w:r>
                  <w:rPr>
                    <w:rFonts w:hint="eastAsia"/>
                  </w:rPr>
                  <w:t>&gt;</w:t>
                </w:r>
              </w:p>
              <w:p w:rsidR="00E17417" w:rsidRDefault="00E17417" w:rsidP="00BA1736">
                <w:pPr>
                  <w:ind w:leftChars="0" w:left="0"/>
                  <w:jc w:val="left"/>
                </w:pPr>
                <w:r>
                  <w:rPr>
                    <w:rFonts w:hint="eastAsia"/>
                  </w:rPr>
                  <w:t>…この部分にJavaScriptのコードを記述します。</w:t>
                </w:r>
              </w:p>
              <w:p w:rsidR="00E17417" w:rsidRDefault="00E17417" w:rsidP="00BA1736">
                <w:pPr>
                  <w:ind w:leftChars="0" w:left="0"/>
                  <w:jc w:val="left"/>
                </w:pPr>
                <w:r>
                  <w:rPr>
                    <w:rFonts w:hint="eastAsia"/>
                  </w:rPr>
                  <w:t>&lt;/script&gt;</w:t>
                </w:r>
              </w:p>
            </w:tc>
          </w:tr>
        </w:tbl>
        <w:p w:rsidR="00E17417" w:rsidRPr="00A23259" w:rsidRDefault="00E17417" w:rsidP="00BA1736">
          <w:pPr>
            <w:ind w:left="840"/>
            <w:jc w:val="left"/>
          </w:pPr>
        </w:p>
        <w:p w:rsidR="00E17417" w:rsidRDefault="00E17417" w:rsidP="00BA1736">
          <w:pPr>
            <w:ind w:left="840" w:firstLineChars="100" w:firstLine="210"/>
            <w:jc w:val="left"/>
          </w:pPr>
          <w:r>
            <w:rPr>
              <w:rFonts w:hint="eastAsia"/>
            </w:rPr>
            <w:t>&lt;script&gt;タグはJavaScript以外でも利用できるため、type属性で利用するスクリプト言語の種類を設定します。JavaScriptの場合、「text/javascript」を設定します。なお、HTML4.01では&lt;script&gt;タグにおいてtype属性の指定が必須でしたが、HTML5ではtype属性が「text/javascript」の場合には省略可能となっています。本講座では、基本的にHTML5表記でコード例を記載します。この記述方法に従って、文字列「Hello world!」を出力するJavaScriptをHTMLに組み込んだ記述例が以下になります。</w:t>
          </w:r>
        </w:p>
        <w:p w:rsidR="00B15991" w:rsidRDefault="00E17417" w:rsidP="00B15991">
          <w:pPr>
            <w:ind w:left="840"/>
            <w:jc w:val="left"/>
          </w:pPr>
          <w:r>
            <w:br w:type="page"/>
          </w:r>
        </w:p>
        <w:p w:rsidR="00B15991" w:rsidRPr="00343084" w:rsidRDefault="00732EA5" w:rsidP="00B15991">
          <w:pPr>
            <w:ind w:left="840"/>
            <w:jc w:val="left"/>
          </w:pPr>
          <w:r w:rsidRPr="00732EA5">
            <w:lastRenderedPageBreak/>
            <w:t>01_JavaScriptを組み込んだ例.html</w:t>
          </w:r>
        </w:p>
        <w:tbl>
          <w:tblPr>
            <w:tblStyle w:val="af"/>
            <w:tblW w:w="0" w:type="auto"/>
            <w:tblInd w:w="840" w:type="dxa"/>
            <w:tblLook w:val="04A0"/>
          </w:tblPr>
          <w:tblGrid>
            <w:gridCol w:w="9122"/>
          </w:tblGrid>
          <w:tr w:rsidR="00B15991" w:rsidTr="0032439F">
            <w:tc>
              <w:tcPr>
                <w:tcW w:w="9944" w:type="dxa"/>
              </w:tcPr>
              <w:p w:rsidR="00B15991" w:rsidRDefault="00B15991" w:rsidP="00B15991">
                <w:pPr>
                  <w:ind w:leftChars="0" w:left="0"/>
                  <w:jc w:val="left"/>
                </w:pPr>
                <w:r>
                  <w:rPr>
                    <w:rFonts w:hint="eastAsia"/>
                  </w:rPr>
                  <w:t>&lt;!DOCTYPE html&gt;</w:t>
                </w:r>
              </w:p>
              <w:p w:rsidR="00B15991" w:rsidRDefault="00B15991" w:rsidP="00B15991">
                <w:pPr>
                  <w:ind w:leftChars="0" w:left="0"/>
                  <w:jc w:val="left"/>
                </w:pPr>
                <w:r>
                  <w:rPr>
                    <w:rFonts w:hint="eastAsia"/>
                  </w:rPr>
                  <w:t>&lt;html&gt;</w:t>
                </w:r>
              </w:p>
              <w:p w:rsidR="00B15991" w:rsidRDefault="00B15991" w:rsidP="00B15991">
                <w:pPr>
                  <w:ind w:leftChars="0" w:left="0" w:firstLineChars="100" w:firstLine="210"/>
                  <w:jc w:val="left"/>
                </w:pPr>
                <w:r>
                  <w:rPr>
                    <w:rFonts w:hint="eastAsia"/>
                  </w:rPr>
                  <w:t>&lt;head&gt;</w:t>
                </w:r>
              </w:p>
              <w:p w:rsidR="00B15991" w:rsidRDefault="00B15991" w:rsidP="00B15991">
                <w:pPr>
                  <w:ind w:leftChars="0" w:left="0" w:firstLineChars="200" w:firstLine="420"/>
                  <w:jc w:val="left"/>
                </w:pPr>
                <w:r>
                  <w:rPr>
                    <w:rFonts w:hint="eastAsia"/>
                  </w:rPr>
                  <w:t>&lt;meta charset=</w:t>
                </w:r>
                <w:r w:rsidRPr="009B296C">
                  <w:rPr>
                    <w:rFonts w:ascii="ＭＳ ゴシック" w:eastAsia="ＭＳ ゴシック" w:hAnsi="ＭＳ ゴシック"/>
                  </w:rPr>
                  <w:t>"</w:t>
                </w:r>
                <w:r>
                  <w:rPr>
                    <w:rFonts w:hint="eastAsia"/>
                  </w:rPr>
                  <w:t>UTF-8</w:t>
                </w:r>
                <w:r w:rsidRPr="009B296C">
                  <w:rPr>
                    <w:rFonts w:ascii="ＭＳ ゴシック" w:eastAsia="ＭＳ ゴシック" w:hAnsi="ＭＳ ゴシック"/>
                  </w:rPr>
                  <w:t>"</w:t>
                </w:r>
                <w:r>
                  <w:rPr>
                    <w:rFonts w:hint="eastAsia"/>
                  </w:rPr>
                  <w:t>&gt;</w:t>
                </w:r>
              </w:p>
              <w:p w:rsidR="00B15991" w:rsidRDefault="00B15991" w:rsidP="00B15991">
                <w:pPr>
                  <w:ind w:leftChars="0" w:left="0" w:firstLineChars="200" w:firstLine="420"/>
                  <w:jc w:val="left"/>
                </w:pPr>
                <w:r>
                  <w:t>&lt;title&gt;サンプル&lt;/title&gt;</w:t>
                </w:r>
              </w:p>
              <w:p w:rsidR="00B15991" w:rsidRDefault="00B15991" w:rsidP="00B15991">
                <w:pPr>
                  <w:ind w:leftChars="0" w:left="0" w:firstLineChars="100" w:firstLine="210"/>
                  <w:jc w:val="left"/>
                </w:pPr>
                <w:r>
                  <w:t>&lt;/head&gt;</w:t>
                </w:r>
              </w:p>
              <w:p w:rsidR="00B15991" w:rsidRDefault="00B15991" w:rsidP="00B15991">
                <w:pPr>
                  <w:ind w:leftChars="0" w:left="0" w:firstLineChars="100" w:firstLine="210"/>
                  <w:jc w:val="left"/>
                </w:pPr>
                <w:r>
                  <w:t>&lt;body&gt;</w:t>
                </w:r>
              </w:p>
              <w:p w:rsidR="00B15991" w:rsidRPr="0050052B" w:rsidRDefault="00B15991" w:rsidP="00B15991">
                <w:pPr>
                  <w:ind w:leftChars="0" w:left="0" w:firstLineChars="200" w:firstLine="420"/>
                  <w:jc w:val="left"/>
                  <w:rPr>
                    <w:color w:val="C00000"/>
                  </w:rPr>
                </w:pPr>
                <w:r w:rsidRPr="0050052B">
                  <w:rPr>
                    <w:color w:val="C00000"/>
                  </w:rPr>
                  <w:t>&lt;script&gt;</w:t>
                </w:r>
              </w:p>
              <w:p w:rsidR="00B15991" w:rsidRPr="0050052B" w:rsidRDefault="00B15991" w:rsidP="00B15991">
                <w:pPr>
                  <w:ind w:leftChars="0" w:left="0" w:firstLineChars="300" w:firstLine="630"/>
                  <w:jc w:val="left"/>
                  <w:rPr>
                    <w:color w:val="C00000"/>
                  </w:rPr>
                </w:pPr>
                <w:r w:rsidRPr="0050052B">
                  <w:rPr>
                    <w:color w:val="C00000"/>
                  </w:rPr>
                  <w:t>document.write</w:t>
                </w:r>
                <w:r>
                  <w:rPr>
                    <w:color w:val="C00000"/>
                  </w:rPr>
                  <w:t>(</w:t>
                </w:r>
                <w:r w:rsidRPr="0050052B">
                  <w:rPr>
                    <w:rFonts w:hint="eastAsia"/>
                    <w:color w:val="C00000"/>
                  </w:rPr>
                  <w:t>'</w:t>
                </w:r>
                <w:r w:rsidRPr="0050052B">
                  <w:rPr>
                    <w:color w:val="C00000"/>
                  </w:rPr>
                  <w:t>&lt;h</w:t>
                </w:r>
                <w:r w:rsidRPr="0050052B">
                  <w:rPr>
                    <w:rFonts w:hint="eastAsia"/>
                    <w:color w:val="C00000"/>
                  </w:rPr>
                  <w:t>1</w:t>
                </w:r>
                <w:r w:rsidRPr="0050052B">
                  <w:rPr>
                    <w:color w:val="C00000"/>
                  </w:rPr>
                  <w:t>&gt;'</w:t>
                </w:r>
                <w:r>
                  <w:rPr>
                    <w:color w:val="C00000"/>
                  </w:rPr>
                  <w:t>)</w:t>
                </w:r>
                <w:r w:rsidRPr="0050052B">
                  <w:rPr>
                    <w:color w:val="C00000"/>
                  </w:rPr>
                  <w:t>;</w:t>
                </w:r>
              </w:p>
              <w:p w:rsidR="00B15991" w:rsidRPr="0050052B" w:rsidRDefault="00B15991" w:rsidP="00B15991">
                <w:pPr>
                  <w:ind w:leftChars="0" w:left="0" w:firstLineChars="300" w:firstLine="630"/>
                  <w:jc w:val="left"/>
                  <w:rPr>
                    <w:color w:val="C00000"/>
                  </w:rPr>
                </w:pPr>
                <w:r w:rsidRPr="0050052B">
                  <w:rPr>
                    <w:color w:val="C00000"/>
                  </w:rPr>
                  <w:t>document.write</w:t>
                </w:r>
                <w:r>
                  <w:rPr>
                    <w:color w:val="C00000"/>
                  </w:rPr>
                  <w:t>(</w:t>
                </w:r>
                <w:r w:rsidRPr="0050052B">
                  <w:rPr>
                    <w:color w:val="C00000"/>
                  </w:rPr>
                  <w:t>'Hello world!'</w:t>
                </w:r>
                <w:r>
                  <w:rPr>
                    <w:color w:val="C00000"/>
                  </w:rPr>
                  <w:t>)</w:t>
                </w:r>
                <w:r w:rsidRPr="0050052B">
                  <w:rPr>
                    <w:color w:val="C00000"/>
                  </w:rPr>
                  <w:t>;</w:t>
                </w:r>
              </w:p>
              <w:p w:rsidR="00B15991" w:rsidRPr="0050052B" w:rsidRDefault="00B15991" w:rsidP="00B15991">
                <w:pPr>
                  <w:ind w:leftChars="0" w:left="0" w:firstLineChars="300" w:firstLine="630"/>
                  <w:jc w:val="left"/>
                  <w:rPr>
                    <w:color w:val="C00000"/>
                  </w:rPr>
                </w:pPr>
                <w:r w:rsidRPr="0050052B">
                  <w:rPr>
                    <w:color w:val="C00000"/>
                  </w:rPr>
                  <w:t>document.write</w:t>
                </w:r>
                <w:r>
                  <w:rPr>
                    <w:color w:val="C00000"/>
                  </w:rPr>
                  <w:t>(</w:t>
                </w:r>
                <w:r w:rsidRPr="0050052B">
                  <w:rPr>
                    <w:color w:val="C00000"/>
                  </w:rPr>
                  <w:t>'&lt;</w:t>
                </w:r>
                <w:r>
                  <w:rPr>
                    <w:rFonts w:hint="eastAsia"/>
                    <w:color w:val="C00000"/>
                  </w:rPr>
                  <w:t>/</w:t>
                </w:r>
                <w:r w:rsidRPr="0050052B">
                  <w:rPr>
                    <w:color w:val="C00000"/>
                  </w:rPr>
                  <w:t>h</w:t>
                </w:r>
                <w:r w:rsidRPr="0050052B">
                  <w:rPr>
                    <w:rFonts w:hint="eastAsia"/>
                    <w:color w:val="C00000"/>
                  </w:rPr>
                  <w:t>1</w:t>
                </w:r>
                <w:r w:rsidRPr="0050052B">
                  <w:rPr>
                    <w:color w:val="C00000"/>
                  </w:rPr>
                  <w:t>&gt;'</w:t>
                </w:r>
                <w:r>
                  <w:rPr>
                    <w:color w:val="C00000"/>
                  </w:rPr>
                  <w:t>)</w:t>
                </w:r>
                <w:r w:rsidRPr="0050052B">
                  <w:rPr>
                    <w:color w:val="C00000"/>
                  </w:rPr>
                  <w:t>;</w:t>
                </w:r>
              </w:p>
              <w:p w:rsidR="00B15991" w:rsidRPr="0050052B" w:rsidRDefault="00B15991" w:rsidP="00B15991">
                <w:pPr>
                  <w:ind w:leftChars="0" w:left="0" w:firstLineChars="200" w:firstLine="420"/>
                  <w:jc w:val="left"/>
                  <w:rPr>
                    <w:color w:val="C00000"/>
                  </w:rPr>
                </w:pPr>
                <w:r w:rsidRPr="0050052B">
                  <w:rPr>
                    <w:color w:val="C00000"/>
                  </w:rPr>
                  <w:t>&lt;/script&gt;</w:t>
                </w:r>
              </w:p>
              <w:p w:rsidR="00B15991" w:rsidRDefault="00B15991" w:rsidP="00B15991">
                <w:pPr>
                  <w:ind w:leftChars="0" w:left="0" w:firstLineChars="100" w:firstLine="210"/>
                  <w:jc w:val="left"/>
                </w:pPr>
                <w:r>
                  <w:t>&lt;/body&gt;</w:t>
                </w:r>
              </w:p>
              <w:p w:rsidR="00B15991" w:rsidRPr="003D6981" w:rsidRDefault="00B15991" w:rsidP="00B15991">
                <w:pPr>
                  <w:ind w:leftChars="0" w:left="0"/>
                  <w:jc w:val="left"/>
                </w:pPr>
                <w:r>
                  <w:t>&lt;/html&gt;</w:t>
                </w:r>
              </w:p>
            </w:tc>
          </w:tr>
        </w:tbl>
        <w:p w:rsidR="00732EA5" w:rsidRDefault="00732EA5" w:rsidP="00BA1736">
          <w:pPr>
            <w:ind w:left="840" w:firstLineChars="100" w:firstLine="210"/>
            <w:jc w:val="left"/>
          </w:pPr>
        </w:p>
        <w:p w:rsidR="00E17417" w:rsidRDefault="00E17417" w:rsidP="00BA1736">
          <w:pPr>
            <w:ind w:left="840" w:firstLineChars="100" w:firstLine="210"/>
            <w:jc w:val="left"/>
          </w:pPr>
          <w:r>
            <w:rPr>
              <w:rFonts w:hint="eastAsia"/>
            </w:rPr>
            <w:t>script要素内で利用されている「</w:t>
          </w:r>
          <w:r w:rsidR="008A3A37">
            <w:rPr>
              <w:rFonts w:hint="eastAsia"/>
            </w:rPr>
            <w:t>(</w:t>
          </w:r>
          <w:r w:rsidR="007706CC">
            <w:rPr>
              <w:rFonts w:hint="eastAsia"/>
            </w:rPr>
            <w:t>document.write</w:t>
          </w:r>
          <w:r w:rsidR="008A3A37">
            <w:rPr>
              <w:rFonts w:hint="eastAsia"/>
            </w:rPr>
            <w:t>(</w:t>
          </w:r>
          <w:r>
            <w:t>……</w:t>
          </w:r>
          <w:r w:rsidR="008A3A37">
            <w:rPr>
              <w:rFonts w:hint="eastAsia"/>
            </w:rPr>
            <w:t>)</w:t>
          </w:r>
          <w:r>
            <w:rPr>
              <w:rFonts w:hint="eastAsia"/>
            </w:rPr>
            <w:t>」という文は、丸括弧内の内容をHTMLドキュメントに出力する命令です。ここでは、シングルクォ―テーション</w:t>
          </w:r>
          <w:r w:rsidR="008A3A37">
            <w:rPr>
              <w:rFonts w:hint="eastAsia"/>
            </w:rPr>
            <w:t xml:space="preserve">( </w:t>
          </w:r>
          <w:r>
            <w:t>’</w:t>
          </w:r>
          <w:r w:rsidR="008A3A37">
            <w:rPr>
              <w:rFonts w:hint="eastAsia"/>
            </w:rPr>
            <w:t xml:space="preserve"> )</w:t>
          </w:r>
          <w:r>
            <w:rPr>
              <w:rFonts w:hint="eastAsia"/>
            </w:rPr>
            <w:t>で囲まれた文字列をHTMLドキュメントに出力します。つまり、次のHTMLをWebブラウザで読み込んだ場合と同じ動作となります。</w:t>
          </w:r>
        </w:p>
        <w:p w:rsidR="00E17417" w:rsidRDefault="00E17417" w:rsidP="00BA1736">
          <w:pPr>
            <w:ind w:left="840" w:firstLineChars="100" w:firstLine="210"/>
            <w:jc w:val="left"/>
          </w:pPr>
        </w:p>
        <w:p w:rsidR="00705168" w:rsidRPr="00343084" w:rsidRDefault="00705168" w:rsidP="00705168">
          <w:pPr>
            <w:ind w:left="840"/>
            <w:jc w:val="left"/>
          </w:pPr>
          <w:r>
            <w:rPr>
              <w:rFonts w:hint="eastAsia"/>
            </w:rPr>
            <w:t>JavaScript</w:t>
          </w:r>
          <w:r w:rsidR="009C3629">
            <w:rPr>
              <w:rFonts w:hint="eastAsia"/>
            </w:rPr>
            <w:t>未使用の場合</w:t>
          </w:r>
        </w:p>
        <w:tbl>
          <w:tblPr>
            <w:tblStyle w:val="af"/>
            <w:tblW w:w="0" w:type="auto"/>
            <w:tblInd w:w="840" w:type="dxa"/>
            <w:tblLook w:val="04A0"/>
          </w:tblPr>
          <w:tblGrid>
            <w:gridCol w:w="9122"/>
          </w:tblGrid>
          <w:tr w:rsidR="00705168" w:rsidTr="0032439F">
            <w:tc>
              <w:tcPr>
                <w:tcW w:w="9944" w:type="dxa"/>
              </w:tcPr>
              <w:p w:rsidR="00705168" w:rsidRDefault="00705168" w:rsidP="00705168">
                <w:pPr>
                  <w:ind w:leftChars="0" w:left="0"/>
                  <w:jc w:val="left"/>
                </w:pPr>
                <w:r>
                  <w:rPr>
                    <w:rFonts w:hint="eastAsia"/>
                  </w:rPr>
                  <w:t>&lt;!DOCTYPE html&gt;</w:t>
                </w:r>
              </w:p>
              <w:p w:rsidR="00705168" w:rsidRDefault="00705168" w:rsidP="00705168">
                <w:pPr>
                  <w:ind w:leftChars="0" w:left="0"/>
                  <w:jc w:val="left"/>
                </w:pPr>
                <w:r>
                  <w:rPr>
                    <w:rFonts w:hint="eastAsia"/>
                  </w:rPr>
                  <w:t>&lt;html&gt;</w:t>
                </w:r>
              </w:p>
              <w:p w:rsidR="00705168" w:rsidRDefault="00705168" w:rsidP="00705168">
                <w:pPr>
                  <w:ind w:leftChars="0" w:left="0" w:firstLineChars="100" w:firstLine="210"/>
                  <w:jc w:val="left"/>
                </w:pPr>
                <w:r>
                  <w:rPr>
                    <w:rFonts w:hint="eastAsia"/>
                  </w:rPr>
                  <w:t>&lt;head&gt;</w:t>
                </w:r>
              </w:p>
              <w:p w:rsidR="00705168" w:rsidRDefault="00705168" w:rsidP="00705168">
                <w:pPr>
                  <w:ind w:leftChars="0" w:left="0" w:firstLineChars="200" w:firstLine="420"/>
                  <w:jc w:val="left"/>
                </w:pPr>
                <w:r>
                  <w:rPr>
                    <w:rFonts w:hint="eastAsia"/>
                  </w:rPr>
                  <w:t>&lt;meta charset=</w:t>
                </w:r>
                <w:r w:rsidRPr="009B296C">
                  <w:rPr>
                    <w:rFonts w:ascii="ＭＳ ゴシック" w:eastAsia="ＭＳ ゴシック" w:hAnsi="ＭＳ ゴシック"/>
                  </w:rPr>
                  <w:t>"</w:t>
                </w:r>
                <w:r>
                  <w:rPr>
                    <w:rFonts w:hint="eastAsia"/>
                  </w:rPr>
                  <w:t>UTF-8</w:t>
                </w:r>
                <w:r w:rsidRPr="009B296C">
                  <w:rPr>
                    <w:rFonts w:ascii="ＭＳ ゴシック" w:eastAsia="ＭＳ ゴシック" w:hAnsi="ＭＳ ゴシック"/>
                  </w:rPr>
                  <w:t>"</w:t>
                </w:r>
                <w:r>
                  <w:rPr>
                    <w:rFonts w:hint="eastAsia"/>
                  </w:rPr>
                  <w:t>&gt;</w:t>
                </w:r>
              </w:p>
              <w:p w:rsidR="00705168" w:rsidRDefault="00705168" w:rsidP="00705168">
                <w:pPr>
                  <w:ind w:leftChars="0" w:left="0" w:firstLineChars="200" w:firstLine="420"/>
                  <w:jc w:val="left"/>
                </w:pPr>
                <w:r>
                  <w:t>&lt;title&gt;サンプル&lt;/title&gt;</w:t>
                </w:r>
              </w:p>
              <w:p w:rsidR="00705168" w:rsidRDefault="00705168" w:rsidP="00705168">
                <w:pPr>
                  <w:ind w:leftChars="0" w:left="0" w:firstLineChars="100" w:firstLine="210"/>
                  <w:jc w:val="left"/>
                </w:pPr>
                <w:r>
                  <w:t>&lt;/head&gt;</w:t>
                </w:r>
              </w:p>
              <w:p w:rsidR="00705168" w:rsidRDefault="00705168" w:rsidP="00705168">
                <w:pPr>
                  <w:ind w:leftChars="0" w:left="0" w:firstLineChars="100" w:firstLine="210"/>
                  <w:jc w:val="left"/>
                </w:pPr>
                <w:r>
                  <w:t>&lt;body&gt;</w:t>
                </w:r>
              </w:p>
              <w:p w:rsidR="00705168" w:rsidRDefault="00705168" w:rsidP="00705168">
                <w:pPr>
                  <w:ind w:leftChars="0" w:left="0" w:firstLineChars="200" w:firstLine="420"/>
                  <w:jc w:val="left"/>
                </w:pPr>
                <w:r>
                  <w:t>&lt;</w:t>
                </w:r>
                <w:r>
                  <w:rPr>
                    <w:rFonts w:hint="eastAsia"/>
                  </w:rPr>
                  <w:t>h1&gt;Hello world!&lt;</w:t>
                </w:r>
                <w:r w:rsidR="00DA6552">
                  <w:rPr>
                    <w:rFonts w:hint="eastAsia"/>
                  </w:rPr>
                  <w:t>/</w:t>
                </w:r>
                <w:r>
                  <w:rPr>
                    <w:rFonts w:hint="eastAsia"/>
                  </w:rPr>
                  <w:t>h1&gt;</w:t>
                </w:r>
              </w:p>
              <w:p w:rsidR="00705168" w:rsidRDefault="00705168" w:rsidP="00705168">
                <w:pPr>
                  <w:ind w:leftChars="0" w:left="0" w:firstLineChars="100" w:firstLine="210"/>
                  <w:jc w:val="left"/>
                </w:pPr>
                <w:r>
                  <w:t>&lt;/body&gt;</w:t>
                </w:r>
              </w:p>
              <w:p w:rsidR="00705168" w:rsidRPr="003D6981" w:rsidRDefault="00705168" w:rsidP="00705168">
                <w:pPr>
                  <w:ind w:leftChars="0" w:left="0"/>
                  <w:jc w:val="left"/>
                </w:pPr>
                <w:r>
                  <w:t>&lt;/html&gt;</w:t>
                </w:r>
              </w:p>
            </w:tc>
          </w:tr>
        </w:tbl>
        <w:p w:rsidR="00705168" w:rsidRDefault="00705168" w:rsidP="00BA1736">
          <w:pPr>
            <w:ind w:left="840" w:firstLineChars="100" w:firstLine="210"/>
            <w:jc w:val="left"/>
          </w:pPr>
        </w:p>
        <w:p w:rsidR="00E17417" w:rsidRDefault="00E17417" w:rsidP="00BA1736">
          <w:pPr>
            <w:ind w:left="840"/>
            <w:jc w:val="left"/>
          </w:pPr>
          <w:r>
            <w:br w:type="page"/>
          </w:r>
        </w:p>
        <w:p w:rsidR="00E17417" w:rsidRDefault="00E17417" w:rsidP="00BA1736">
          <w:pPr>
            <w:pStyle w:val="2"/>
            <w:spacing w:after="180"/>
            <w:jc w:val="left"/>
          </w:pPr>
          <w:bookmarkStart w:id="14" w:name="_Toc476763165"/>
          <w:r>
            <w:rPr>
              <w:rFonts w:hint="eastAsia"/>
            </w:rPr>
            <w:lastRenderedPageBreak/>
            <w:t>コメント</w:t>
          </w:r>
          <w:bookmarkEnd w:id="14"/>
        </w:p>
        <w:p w:rsidR="00E17417" w:rsidRDefault="00E17417" w:rsidP="00BA1736">
          <w:pPr>
            <w:ind w:left="840" w:firstLineChars="100" w:firstLine="210"/>
            <w:jc w:val="left"/>
          </w:pPr>
          <w:r>
            <w:rPr>
              <w:rFonts w:hint="eastAsia"/>
            </w:rPr>
            <w:t>コメントとは、プログラムの内容を自分自身や他のプログラマに対して伝えるために、プログラム内に記述する注釈のことです。コメントは後からソースコードの内容を見直す際の助けとなります。なお、プログラム実行時、コメント部分はすべて無視され、実行されません。</w:t>
          </w:r>
        </w:p>
        <w:p w:rsidR="00E17417" w:rsidRDefault="00E17417" w:rsidP="00BA1736">
          <w:pPr>
            <w:ind w:left="840" w:firstLineChars="100" w:firstLine="210"/>
            <w:jc w:val="left"/>
          </w:pPr>
          <w:r>
            <w:rPr>
              <w:rFonts w:hint="eastAsia"/>
            </w:rPr>
            <w:t>JavaScriptのコメントの記述方法は以下の2種類があります。</w:t>
          </w:r>
        </w:p>
        <w:p w:rsidR="00E17417" w:rsidRDefault="00E17417" w:rsidP="00BA1736">
          <w:pPr>
            <w:ind w:left="840" w:firstLineChars="100" w:firstLine="210"/>
            <w:jc w:val="left"/>
          </w:pPr>
        </w:p>
        <w:p w:rsidR="00E17417" w:rsidRDefault="00E17417" w:rsidP="00BA1736">
          <w:pPr>
            <w:pStyle w:val="ac"/>
            <w:numPr>
              <w:ilvl w:val="0"/>
              <w:numId w:val="14"/>
            </w:numPr>
            <w:ind w:leftChars="0"/>
            <w:jc w:val="left"/>
          </w:pPr>
          <w:r>
            <w:rPr>
              <w:rFonts w:hint="eastAsia"/>
            </w:rPr>
            <w:t>単一行コメント</w:t>
          </w:r>
        </w:p>
        <w:p w:rsidR="00E17417" w:rsidRDefault="00E17417" w:rsidP="00BA1736">
          <w:pPr>
            <w:pStyle w:val="ac"/>
            <w:numPr>
              <w:ilvl w:val="0"/>
              <w:numId w:val="14"/>
            </w:numPr>
            <w:ind w:leftChars="0"/>
            <w:jc w:val="left"/>
          </w:pPr>
          <w:r>
            <w:rPr>
              <w:rFonts w:hint="eastAsia"/>
            </w:rPr>
            <w:t>複数行コメント</w:t>
          </w:r>
        </w:p>
        <w:p w:rsidR="00E17417" w:rsidRDefault="00E17417" w:rsidP="00BA1736">
          <w:pPr>
            <w:ind w:left="840"/>
            <w:jc w:val="left"/>
          </w:pPr>
        </w:p>
        <w:p w:rsidR="00E17417" w:rsidRDefault="00E17417" w:rsidP="00BA1736">
          <w:pPr>
            <w:ind w:left="840"/>
            <w:jc w:val="left"/>
          </w:pPr>
          <w:r>
            <w:rPr>
              <w:rFonts w:hint="eastAsia"/>
            </w:rPr>
            <w:t>単一行コメント</w:t>
          </w:r>
        </w:p>
        <w:p w:rsidR="00E17417" w:rsidRDefault="00E17417" w:rsidP="00BA1736">
          <w:pPr>
            <w:ind w:left="840"/>
            <w:jc w:val="left"/>
          </w:pPr>
          <w:r>
            <w:rPr>
              <w:rFonts w:hint="eastAsia"/>
            </w:rPr>
            <w:t xml:space="preserve">　プログラム内に「//」を記述すると、その行以降の文字はコメント行として解釈されます。「//」を利用した記述例は、次の</w:t>
          </w:r>
          <w:r w:rsidR="00C32570">
            <w:rPr>
              <w:rFonts w:hint="eastAsia"/>
            </w:rPr>
            <w:t>通り</w:t>
          </w:r>
          <w:r>
            <w:rPr>
              <w:rFonts w:hint="eastAsia"/>
            </w:rPr>
            <w:t>です。コメントは行頭からでも途中からでも記述可能です。</w:t>
          </w:r>
        </w:p>
        <w:p w:rsidR="00195055" w:rsidRDefault="00195055" w:rsidP="00BA1736">
          <w:pPr>
            <w:ind w:left="840"/>
            <w:jc w:val="left"/>
          </w:pPr>
        </w:p>
        <w:tbl>
          <w:tblPr>
            <w:tblW w:w="0" w:type="auto"/>
            <w:tblInd w:w="959" w:type="dxa"/>
            <w:tblLook w:val="04A0"/>
          </w:tblPr>
          <w:tblGrid>
            <w:gridCol w:w="9003"/>
          </w:tblGrid>
          <w:tr w:rsidR="00E17417" w:rsidTr="00CF1B1A">
            <w:tc>
              <w:tcPr>
                <w:tcW w:w="9003" w:type="dxa"/>
                <w:tcBorders>
                  <w:top w:val="single" w:sz="4" w:space="0" w:color="auto"/>
                  <w:left w:val="single" w:sz="4" w:space="0" w:color="auto"/>
                  <w:bottom w:val="single" w:sz="4" w:space="0" w:color="auto"/>
                  <w:right w:val="single" w:sz="4" w:space="0" w:color="auto"/>
                </w:tcBorders>
              </w:tcPr>
              <w:p w:rsidR="00E17417" w:rsidRDefault="00E17417" w:rsidP="00BA1736">
                <w:pPr>
                  <w:ind w:leftChars="0" w:left="0"/>
                  <w:jc w:val="left"/>
                </w:pPr>
                <w:r>
                  <w:rPr>
                    <w:rFonts w:hint="eastAsia"/>
                  </w:rPr>
                  <w:t>//コメント行です。自由に記述できます。</w:t>
                </w:r>
              </w:p>
              <w:p w:rsidR="00E17417" w:rsidRPr="00C93B15" w:rsidRDefault="00E17417" w:rsidP="00BA1736">
                <w:pPr>
                  <w:ind w:leftChars="0" w:left="0"/>
                  <w:jc w:val="left"/>
                </w:pPr>
                <w:r>
                  <w:rPr>
                    <w:rFonts w:hint="eastAsia"/>
                  </w:rPr>
                  <w:t>var price = 100; // ここもコメントを記述できます</w:t>
                </w:r>
              </w:p>
            </w:tc>
          </w:tr>
        </w:tbl>
        <w:p w:rsidR="00E17417" w:rsidRPr="005E719E" w:rsidRDefault="00E17417" w:rsidP="00BA1736">
          <w:pPr>
            <w:ind w:leftChars="0" w:left="1050"/>
            <w:jc w:val="left"/>
          </w:pPr>
        </w:p>
        <w:p w:rsidR="00E17417" w:rsidRDefault="00E17417" w:rsidP="00BA1736">
          <w:pPr>
            <w:ind w:left="840"/>
            <w:jc w:val="left"/>
          </w:pPr>
          <w:r>
            <w:rPr>
              <w:rFonts w:hint="eastAsia"/>
            </w:rPr>
            <w:t>複数行コメント</w:t>
          </w:r>
        </w:p>
        <w:p w:rsidR="00E17417" w:rsidRDefault="00E17417" w:rsidP="00BA1736">
          <w:pPr>
            <w:ind w:left="840" w:firstLineChars="100" w:firstLine="210"/>
            <w:jc w:val="left"/>
          </w:pPr>
          <w:r>
            <w:rPr>
              <w:rFonts w:hint="eastAsia"/>
            </w:rPr>
            <w:t>「/*」と「*/」で囲まれた文字はコメント行として解釈されます。「/*」「*/」を利用した記述例は次の</w:t>
          </w:r>
          <w:r w:rsidR="00C32570">
            <w:rPr>
              <w:rFonts w:hint="eastAsia"/>
            </w:rPr>
            <w:t>通り</w:t>
          </w:r>
          <w:r>
            <w:rPr>
              <w:rFonts w:hint="eastAsia"/>
            </w:rPr>
            <w:t>です。</w:t>
          </w:r>
        </w:p>
        <w:p w:rsidR="00195055" w:rsidRDefault="00195055" w:rsidP="00BA1736">
          <w:pPr>
            <w:ind w:left="840" w:firstLineChars="100" w:firstLine="210"/>
            <w:jc w:val="left"/>
          </w:pPr>
        </w:p>
        <w:tbl>
          <w:tblPr>
            <w:tblW w:w="0" w:type="auto"/>
            <w:tblInd w:w="959" w:type="dxa"/>
            <w:tblLook w:val="04A0"/>
          </w:tblPr>
          <w:tblGrid>
            <w:gridCol w:w="9003"/>
          </w:tblGrid>
          <w:tr w:rsidR="00E17417" w:rsidTr="00CF1B1A">
            <w:tc>
              <w:tcPr>
                <w:tcW w:w="9003" w:type="dxa"/>
                <w:tcBorders>
                  <w:top w:val="single" w:sz="4" w:space="0" w:color="auto"/>
                  <w:left w:val="single" w:sz="4" w:space="0" w:color="auto"/>
                  <w:bottom w:val="single" w:sz="4" w:space="0" w:color="auto"/>
                  <w:right w:val="single" w:sz="4" w:space="0" w:color="auto"/>
                </w:tcBorders>
              </w:tcPr>
              <w:p w:rsidR="00E17417" w:rsidRDefault="00E17417" w:rsidP="00BA1736">
                <w:pPr>
                  <w:ind w:leftChars="0" w:left="0"/>
                  <w:jc w:val="left"/>
                </w:pPr>
                <w:r>
                  <w:rPr>
                    <w:rFonts w:hint="eastAsia"/>
                  </w:rPr>
                  <w:t>/* コメント行です*/</w:t>
                </w:r>
              </w:p>
              <w:p w:rsidR="00E17417" w:rsidRDefault="00E17417" w:rsidP="00BA1736">
                <w:pPr>
                  <w:ind w:leftChars="0" w:left="0"/>
                  <w:jc w:val="left"/>
                </w:pPr>
                <w:r>
                  <w:rPr>
                    <w:rFonts w:hint="eastAsia"/>
                  </w:rPr>
                  <w:t>/* 複数行に渡って</w:t>
                </w:r>
              </w:p>
              <w:p w:rsidR="00E17417" w:rsidRPr="00C93B15" w:rsidRDefault="00E17417" w:rsidP="00BA1736">
                <w:pPr>
                  <w:ind w:leftChars="0" w:left="0"/>
                  <w:jc w:val="left"/>
                </w:pPr>
                <w:r>
                  <w:rPr>
                    <w:rFonts w:hint="eastAsia"/>
                  </w:rPr>
                  <w:t>コメントを記述できます。*/</w:t>
                </w:r>
              </w:p>
            </w:tc>
          </w:tr>
        </w:tbl>
        <w:p w:rsidR="00195055" w:rsidRDefault="00195055" w:rsidP="00BA1736">
          <w:pPr>
            <w:ind w:leftChars="0" w:left="1050"/>
            <w:jc w:val="left"/>
          </w:pPr>
        </w:p>
        <w:p w:rsidR="00E17417" w:rsidRDefault="00E17417" w:rsidP="00BA1736">
          <w:pPr>
            <w:ind w:leftChars="0" w:left="1050"/>
            <w:jc w:val="left"/>
          </w:pPr>
          <w:r>
            <w:rPr>
              <w:rFonts w:hint="eastAsia"/>
            </w:rPr>
            <w:t>なお、コメントは入れ子状にした状態で利用できません。</w:t>
          </w:r>
          <w:r w:rsidR="00BA1736">
            <w:rPr>
              <w:rFonts w:hint="eastAsia"/>
            </w:rPr>
            <w:t>例えば</w:t>
          </w:r>
          <w:r>
            <w:rPr>
              <w:rFonts w:hint="eastAsia"/>
            </w:rPr>
            <w:t>、次の場合はエラーとなります。</w:t>
          </w:r>
        </w:p>
        <w:p w:rsidR="00195055" w:rsidRDefault="00195055" w:rsidP="00BA1736">
          <w:pPr>
            <w:ind w:leftChars="0" w:left="1050"/>
            <w:jc w:val="left"/>
          </w:pPr>
        </w:p>
        <w:tbl>
          <w:tblPr>
            <w:tblW w:w="0" w:type="auto"/>
            <w:tblInd w:w="959" w:type="dxa"/>
            <w:tblLook w:val="04A0"/>
          </w:tblPr>
          <w:tblGrid>
            <w:gridCol w:w="9003"/>
          </w:tblGrid>
          <w:tr w:rsidR="00E17417" w:rsidTr="00CF1B1A">
            <w:tc>
              <w:tcPr>
                <w:tcW w:w="9003" w:type="dxa"/>
                <w:tcBorders>
                  <w:top w:val="single" w:sz="4" w:space="0" w:color="auto"/>
                  <w:left w:val="single" w:sz="4" w:space="0" w:color="auto"/>
                  <w:bottom w:val="single" w:sz="4" w:space="0" w:color="auto"/>
                  <w:right w:val="single" w:sz="4" w:space="0" w:color="auto"/>
                </w:tcBorders>
              </w:tcPr>
              <w:p w:rsidR="00E17417" w:rsidRDefault="00E17417" w:rsidP="00BA1736">
                <w:pPr>
                  <w:ind w:leftChars="0" w:left="0"/>
                  <w:jc w:val="left"/>
                </w:pPr>
                <w:r>
                  <w:rPr>
                    <w:rFonts w:hint="eastAsia"/>
                  </w:rPr>
                  <w:t>/* /* 入れ子になったコメントです。*/ */</w:t>
                </w:r>
              </w:p>
            </w:tc>
          </w:tr>
        </w:tbl>
        <w:p w:rsidR="00E17417" w:rsidRDefault="00E17417" w:rsidP="00BA1736">
          <w:pPr>
            <w:ind w:left="840"/>
            <w:jc w:val="left"/>
          </w:pPr>
          <w:r>
            <w:br w:type="page"/>
          </w:r>
        </w:p>
        <w:p w:rsidR="00E17417" w:rsidRDefault="00E17417" w:rsidP="00BA1736">
          <w:pPr>
            <w:pStyle w:val="2"/>
            <w:spacing w:after="180"/>
            <w:jc w:val="left"/>
          </w:pPr>
          <w:bookmarkStart w:id="15" w:name="_Toc476763166"/>
          <w:r>
            <w:rPr>
              <w:rFonts w:hint="eastAsia"/>
            </w:rPr>
            <w:lastRenderedPageBreak/>
            <w:t>セミコロン</w:t>
          </w:r>
          <w:bookmarkEnd w:id="15"/>
        </w:p>
        <w:p w:rsidR="00E17417" w:rsidRDefault="00E17417" w:rsidP="00BA1736">
          <w:pPr>
            <w:ind w:left="840" w:firstLineChars="100" w:firstLine="210"/>
            <w:jc w:val="left"/>
          </w:pPr>
          <w:r>
            <w:rPr>
              <w:rFonts w:hint="eastAsia"/>
            </w:rPr>
            <w:t>JavaScriptでは文の終わりにセミコロン</w:t>
          </w:r>
          <w:r w:rsidR="008A3A37">
            <w:rPr>
              <w:rFonts w:hint="eastAsia"/>
            </w:rPr>
            <w:t>(</w:t>
          </w:r>
          <w:r>
            <w:rPr>
              <w:rFonts w:hint="eastAsia"/>
            </w:rPr>
            <w:t>;</w:t>
          </w:r>
          <w:r w:rsidR="008A3A37">
            <w:rPr>
              <w:rFonts w:hint="eastAsia"/>
            </w:rPr>
            <w:t>)</w:t>
          </w:r>
          <w:r>
            <w:rPr>
              <w:rFonts w:hint="eastAsia"/>
            </w:rPr>
            <w:t>を記述します。また、次の例のように1行以上を波括弧</w:t>
          </w:r>
          <w:r w:rsidR="008A3A37">
            <w:rPr>
              <w:rFonts w:hint="eastAsia"/>
            </w:rPr>
            <w:t>(</w:t>
          </w:r>
          <w:r>
            <w:rPr>
              <w:rFonts w:hint="eastAsia"/>
            </w:rPr>
            <w:t>{  }</w:t>
          </w:r>
          <w:r w:rsidR="008A3A37">
            <w:rPr>
              <w:rFonts w:hint="eastAsia"/>
            </w:rPr>
            <w:t>)</w:t>
          </w:r>
          <w:r>
            <w:rPr>
              <w:rFonts w:hint="eastAsia"/>
            </w:rPr>
            <w:t>で囲む場合もあります。波括弧で囲まれた部分は「文ブロック」と呼び、複数文をまとめて1つの文として扱います。なお、この文ブロックの終わりにはセミコロンを記述しません。</w:t>
          </w:r>
        </w:p>
        <w:p w:rsidR="00195055" w:rsidRDefault="00195055" w:rsidP="00BA1736">
          <w:pPr>
            <w:ind w:left="840" w:firstLineChars="100" w:firstLine="210"/>
            <w:jc w:val="left"/>
          </w:pPr>
        </w:p>
        <w:tbl>
          <w:tblPr>
            <w:tblW w:w="0" w:type="auto"/>
            <w:tblInd w:w="959" w:type="dxa"/>
            <w:tblLook w:val="04A0"/>
          </w:tblPr>
          <w:tblGrid>
            <w:gridCol w:w="9003"/>
          </w:tblGrid>
          <w:tr w:rsidR="00E17417" w:rsidTr="00CF1B1A">
            <w:tc>
              <w:tcPr>
                <w:tcW w:w="9003" w:type="dxa"/>
                <w:tcBorders>
                  <w:top w:val="single" w:sz="4" w:space="0" w:color="auto"/>
                  <w:left w:val="single" w:sz="4" w:space="0" w:color="auto"/>
                  <w:bottom w:val="single" w:sz="4" w:space="0" w:color="auto"/>
                  <w:right w:val="single" w:sz="4" w:space="0" w:color="auto"/>
                </w:tcBorders>
              </w:tcPr>
              <w:p w:rsidR="00E17417" w:rsidRDefault="00AF532E" w:rsidP="00BA1736">
                <w:pPr>
                  <w:ind w:leftChars="0" w:left="0"/>
                  <w:jc w:val="left"/>
                </w:pPr>
                <w:r>
                  <w:rPr>
                    <w:rFonts w:hint="eastAsia"/>
                  </w:rPr>
                  <w:t>f</w:t>
                </w:r>
                <w:r w:rsidR="00E17417">
                  <w:rPr>
                    <w:rFonts w:hint="eastAsia"/>
                  </w:rPr>
                  <w:t>or</w:t>
                </w:r>
                <w:r w:rsidR="00BE121D">
                  <w:rPr>
                    <w:rFonts w:hint="eastAsia"/>
                  </w:rPr>
                  <w:t xml:space="preserve"> </w:t>
                </w:r>
                <w:r w:rsidR="008A3A37">
                  <w:rPr>
                    <w:rFonts w:hint="eastAsia"/>
                  </w:rPr>
                  <w:t>(</w:t>
                </w:r>
                <w:r w:rsidR="00E17417">
                  <w:rPr>
                    <w:rFonts w:hint="eastAsia"/>
                  </w:rPr>
                  <w:t xml:space="preserve">var i </w:t>
                </w:r>
                <w:r w:rsidR="00E17417">
                  <w:rPr>
                    <w:rFonts w:asciiTheme="minorEastAsia" w:hAnsiTheme="minorEastAsia" w:cstheme="minorEastAsia" w:hint="eastAsia"/>
                  </w:rPr>
                  <w:t>=</w:t>
                </w:r>
                <w:r w:rsidR="00E17417">
                  <w:rPr>
                    <w:rFonts w:hint="eastAsia"/>
                  </w:rPr>
                  <w:t xml:space="preserve"> 0； i &lt; 10; i++</w:t>
                </w:r>
                <w:r w:rsidR="008A3A37">
                  <w:rPr>
                    <w:rFonts w:hint="eastAsia"/>
                  </w:rPr>
                  <w:t>)</w:t>
                </w:r>
                <w:r w:rsidR="00BE121D">
                  <w:rPr>
                    <w:rFonts w:hint="eastAsia"/>
                  </w:rPr>
                  <w:t xml:space="preserve"> </w:t>
                </w:r>
                <w:r w:rsidR="00E17417">
                  <w:rPr>
                    <w:rFonts w:hint="eastAsia"/>
                  </w:rPr>
                  <w:t>{</w:t>
                </w:r>
              </w:p>
              <w:p w:rsidR="00E17417" w:rsidRDefault="00E17417" w:rsidP="00426707">
                <w:pPr>
                  <w:ind w:leftChars="0" w:left="0" w:firstLineChars="100" w:firstLine="210"/>
                  <w:jc w:val="left"/>
                </w:pPr>
                <w:r>
                  <w:rPr>
                    <w:rFonts w:hint="eastAsia"/>
                  </w:rPr>
                  <w:t>document.write</w:t>
                </w:r>
                <w:r w:rsidR="008A3A37">
                  <w:rPr>
                    <w:rFonts w:hint="eastAsia"/>
                  </w:rPr>
                  <w:t>(</w:t>
                </w:r>
                <w:r>
                  <w:rPr>
                    <w:rFonts w:hint="eastAsia"/>
                  </w:rPr>
                  <w:t>'Hello world!'</w:t>
                </w:r>
                <w:r w:rsidR="008A3A37">
                  <w:rPr>
                    <w:rFonts w:hint="eastAsia"/>
                  </w:rPr>
                  <w:t>)</w:t>
                </w:r>
                <w:r>
                  <w:rPr>
                    <w:rFonts w:hint="eastAsia"/>
                  </w:rPr>
                  <w:t>;</w:t>
                </w:r>
              </w:p>
              <w:p w:rsidR="00E17417" w:rsidRDefault="00E17417" w:rsidP="00426707">
                <w:pPr>
                  <w:ind w:leftChars="0" w:left="0" w:firstLineChars="100" w:firstLine="210"/>
                  <w:jc w:val="left"/>
                </w:pPr>
                <w:r>
                  <w:rPr>
                    <w:rFonts w:hint="eastAsia"/>
                  </w:rPr>
                  <w:t>document.write</w:t>
                </w:r>
                <w:r w:rsidR="008A3A37">
                  <w:rPr>
                    <w:rFonts w:hint="eastAsia"/>
                  </w:rPr>
                  <w:t>(</w:t>
                </w:r>
                <w:r>
                  <w:rPr>
                    <w:rFonts w:hint="eastAsia"/>
                  </w:rPr>
                  <w:t>'&lt;br&gt;'</w:t>
                </w:r>
                <w:r w:rsidR="008A3A37">
                  <w:rPr>
                    <w:rFonts w:hint="eastAsia"/>
                  </w:rPr>
                  <w:t>)</w:t>
                </w:r>
                <w:r>
                  <w:rPr>
                    <w:rFonts w:hint="eastAsia"/>
                  </w:rPr>
                  <w:t>;</w:t>
                </w:r>
              </w:p>
              <w:p w:rsidR="00E17417" w:rsidRDefault="00E17417" w:rsidP="00BA1736">
                <w:pPr>
                  <w:ind w:leftChars="0" w:left="0"/>
                  <w:jc w:val="left"/>
                </w:pPr>
                <w:r>
                  <w:rPr>
                    <w:rFonts w:hint="eastAsia"/>
                  </w:rPr>
                  <w:t>}</w:t>
                </w:r>
              </w:p>
            </w:tc>
          </w:tr>
        </w:tbl>
        <w:p w:rsidR="00E17417" w:rsidRDefault="00E17417" w:rsidP="00BA1736">
          <w:pPr>
            <w:ind w:left="840"/>
            <w:jc w:val="left"/>
          </w:pPr>
        </w:p>
        <w:p w:rsidR="00E17417" w:rsidRDefault="00E17417" w:rsidP="00BA1736">
          <w:pPr>
            <w:pStyle w:val="2"/>
            <w:spacing w:after="180"/>
            <w:jc w:val="left"/>
          </w:pPr>
          <w:bookmarkStart w:id="16" w:name="_Toc476763167"/>
          <w:r>
            <w:rPr>
              <w:rFonts w:hint="eastAsia"/>
            </w:rPr>
            <w:t>大文字と小文字</w:t>
          </w:r>
          <w:bookmarkEnd w:id="16"/>
        </w:p>
        <w:p w:rsidR="00E17417" w:rsidRDefault="00E17417" w:rsidP="00BA1736">
          <w:pPr>
            <w:ind w:left="840" w:firstLineChars="100" w:firstLine="210"/>
            <w:jc w:val="left"/>
          </w:pPr>
          <w:r>
            <w:rPr>
              <w:rFonts w:hint="eastAsia"/>
            </w:rPr>
            <w:t>HTMLのタグでは大文字と小文字を区別しませんが、JavaScriptでは大文字と小文字を区別します。</w:t>
          </w:r>
          <w:r w:rsidR="00BA1736">
            <w:rPr>
              <w:rFonts w:hint="eastAsia"/>
            </w:rPr>
            <w:t>例えば</w:t>
          </w:r>
          <w:r>
            <w:rPr>
              <w:rFonts w:hint="eastAsia"/>
            </w:rPr>
            <w:t>、前述の文字列「Hello world!」を出力するJavaScriptを組み込んだHTMLにある「document.write</w:t>
          </w:r>
          <w:r w:rsidR="008A3A37">
            <w:rPr>
              <w:rFonts w:hint="eastAsia"/>
            </w:rPr>
            <w:t>(</w:t>
          </w:r>
          <w:r>
            <w:rPr>
              <w:rFonts w:hint="eastAsia"/>
            </w:rPr>
            <w:t>'Hello world!'</w:t>
          </w:r>
          <w:r w:rsidR="008A3A37">
            <w:rPr>
              <w:rFonts w:hint="eastAsia"/>
            </w:rPr>
            <w:t>)</w:t>
          </w:r>
          <w:r>
            <w:rPr>
              <w:rFonts w:hint="eastAsia"/>
            </w:rPr>
            <w:t>;」の先頭文字「d」を大文字で記述すると実行時にエラーになります。</w:t>
          </w:r>
        </w:p>
        <w:p w:rsidR="00E17417" w:rsidRDefault="00E17417" w:rsidP="00BA1736">
          <w:pPr>
            <w:ind w:left="840"/>
            <w:jc w:val="left"/>
            <w:rPr>
              <w:noProof/>
            </w:rPr>
          </w:pPr>
        </w:p>
        <w:p w:rsidR="00E17417" w:rsidRDefault="00E17417" w:rsidP="00BA1736">
          <w:pPr>
            <w:spacing w:line="240" w:lineRule="auto"/>
            <w:ind w:left="840"/>
            <w:jc w:val="left"/>
            <w:rPr>
              <w:noProof/>
            </w:rPr>
          </w:pPr>
          <w:r>
            <w:rPr>
              <w:rFonts w:hint="eastAsia"/>
              <w:noProof/>
            </w:rPr>
            <w:drawing>
              <wp:inline distT="0" distB="0" distL="0" distR="0">
                <wp:extent cx="4617720" cy="3078480"/>
                <wp:effectExtent l="19050" t="0" r="0" b="0"/>
                <wp:docPr id="8" name="図 10" descr="C:\Documents and Settings\PC243\デスクトップ\fspicture\javascrip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PC243\デスクトップ\fspicture\javascript\1-3.jpg"/>
                        <pic:cNvPicPr>
                          <a:picLocks noChangeAspect="1" noChangeArrowheads="1"/>
                        </pic:cNvPicPr>
                      </pic:nvPicPr>
                      <pic:blipFill>
                        <a:blip r:embed="rId9" cstate="print"/>
                        <a:stretch>
                          <a:fillRect/>
                        </a:stretch>
                      </pic:blipFill>
                      <pic:spPr bwMode="auto">
                        <a:xfrm>
                          <a:off x="0" y="0"/>
                          <a:ext cx="4617720" cy="3078480"/>
                        </a:xfrm>
                        <a:prstGeom prst="rect">
                          <a:avLst/>
                        </a:prstGeom>
                        <a:noFill/>
                        <a:ln w="9525">
                          <a:noFill/>
                          <a:miter lim="800000"/>
                          <a:headEnd/>
                          <a:tailEnd/>
                        </a:ln>
                      </pic:spPr>
                    </pic:pic>
                  </a:graphicData>
                </a:graphic>
              </wp:inline>
            </w:drawing>
          </w:r>
        </w:p>
        <w:p w:rsidR="001C1B23" w:rsidRDefault="001C1B23" w:rsidP="001C1B23">
          <w:pPr>
            <w:ind w:left="840" w:firstLineChars="100" w:firstLine="210"/>
          </w:pPr>
        </w:p>
        <w:p w:rsidR="001C1B23" w:rsidRDefault="001C1B23" w:rsidP="001C1B23">
          <w:pPr>
            <w:ind w:left="840" w:firstLineChars="100" w:firstLine="210"/>
          </w:pPr>
          <w:r>
            <w:rPr>
              <w:rFonts w:hint="eastAsia"/>
            </w:rPr>
            <w:t>なお、</w:t>
          </w:r>
          <w:r w:rsidR="003E0D7A">
            <w:rPr>
              <w:rFonts w:hint="eastAsia"/>
            </w:rPr>
            <w:t>上</w:t>
          </w:r>
          <w:r>
            <w:rPr>
              <w:rFonts w:hint="eastAsia"/>
            </w:rPr>
            <w:t>図のようなJavaScript実行時のエラー情報の表示方法は、Webブラウザによって異なります。主要Webブラウザのエラー表示の表示方法は以下の通りです。</w:t>
          </w:r>
        </w:p>
        <w:p w:rsidR="001C1B23" w:rsidRDefault="001C1B23">
          <w:pPr>
            <w:widowControl/>
            <w:spacing w:line="240" w:lineRule="auto"/>
            <w:ind w:leftChars="0" w:left="0"/>
            <w:jc w:val="left"/>
          </w:pPr>
          <w:r>
            <w:br w:type="page"/>
          </w:r>
        </w:p>
        <w:p w:rsidR="001C1B23" w:rsidRDefault="001C1B23" w:rsidP="001C1B23">
          <w:pPr>
            <w:ind w:left="840"/>
          </w:pPr>
        </w:p>
        <w:p w:rsidR="001C1B23" w:rsidRDefault="001C1B23" w:rsidP="001C1B23">
          <w:pPr>
            <w:ind w:left="840"/>
          </w:pPr>
          <w:r>
            <w:rPr>
              <w:rFonts w:hint="eastAsia"/>
            </w:rPr>
            <w:t>●Internet Explorerの場合</w:t>
          </w:r>
        </w:p>
        <w:p w:rsidR="001C1B23" w:rsidRDefault="001C1B23" w:rsidP="001C1B23">
          <w:pPr>
            <w:ind w:left="840"/>
          </w:pPr>
          <w:r>
            <w:rPr>
              <w:rFonts w:hint="eastAsia"/>
            </w:rPr>
            <w:t xml:space="preserve">　Internet Explorerでは、F12開発者ツールのコンソールにエラー情報が表示されます。</w:t>
          </w:r>
        </w:p>
        <w:p w:rsidR="001C1B23" w:rsidRDefault="001C1B23" w:rsidP="001C1B23">
          <w:pPr>
            <w:ind w:left="840"/>
          </w:pPr>
          <w:r>
            <w:rPr>
              <w:rFonts w:hint="eastAsia"/>
            </w:rPr>
            <w:t xml:space="preserve">　なお、JavaScript実行時には自動的にエラー情報を表示させることも可能</w:t>
          </w:r>
          <w:r w:rsidR="0018457B">
            <w:rPr>
              <w:rFonts w:hint="eastAsia"/>
            </w:rPr>
            <w:t>となっており、先程の図は、設定がオンの場合のエラー表示になります。</w:t>
          </w:r>
          <w:r>
            <w:rPr>
              <w:rFonts w:hint="eastAsia"/>
            </w:rPr>
            <w:t>表示させたい場合は次の手順で設定します。</w:t>
          </w:r>
        </w:p>
        <w:p w:rsidR="001C1B23" w:rsidRPr="001C1B23" w:rsidRDefault="001C1B23" w:rsidP="001C1B23">
          <w:pPr>
            <w:ind w:left="840"/>
          </w:pPr>
        </w:p>
        <w:p w:rsidR="001C1B23" w:rsidRDefault="001C1B23" w:rsidP="001C1B23">
          <w:pPr>
            <w:ind w:left="840"/>
          </w:pPr>
          <w:r>
            <w:rPr>
              <w:rFonts w:hint="eastAsia"/>
            </w:rPr>
            <w:t>1.　メニューバーから［ツール］→［インターネットオプション］を選択します。</w:t>
          </w:r>
        </w:p>
        <w:p w:rsidR="001C1B23" w:rsidRDefault="001C1B23" w:rsidP="001C1B23">
          <w:pPr>
            <w:ind w:left="840"/>
          </w:pPr>
          <w:r>
            <w:rPr>
              <w:rFonts w:hint="eastAsia"/>
            </w:rPr>
            <w:t>2.「インターネットオプション」ダイアログが表示されるので、「詳細設定」タブを選択します。</w:t>
          </w:r>
        </w:p>
        <w:p w:rsidR="001C1B23" w:rsidRDefault="001C1B23" w:rsidP="001C1B23">
          <w:pPr>
            <w:ind w:left="1050" w:hangingChars="100" w:hanging="210"/>
          </w:pPr>
          <w:r>
            <w:rPr>
              <w:rFonts w:hint="eastAsia"/>
            </w:rPr>
            <w:t>3.「詳細設定」タブ内で「設定」の「ブラウズ」→「スクリプトエラーごとに通知を表示する」項目を変更することで、JavaScript実行時のエラー情報表示のオン／オフを設定します。</w:t>
          </w:r>
        </w:p>
        <w:p w:rsidR="001C1B23" w:rsidRDefault="001C1B23" w:rsidP="001C1B23">
          <w:pPr>
            <w:ind w:left="840"/>
          </w:pPr>
        </w:p>
        <w:p w:rsidR="001C1B23" w:rsidRDefault="001C1B23" w:rsidP="001C1B23">
          <w:pPr>
            <w:ind w:left="840"/>
          </w:pPr>
          <w:r>
            <w:rPr>
              <w:rFonts w:hint="eastAsia"/>
            </w:rPr>
            <w:t>●Chromeの場合</w:t>
          </w:r>
        </w:p>
        <w:p w:rsidR="001C1B23" w:rsidRDefault="001C1B23" w:rsidP="001C1B23">
          <w:pPr>
            <w:ind w:left="840"/>
          </w:pPr>
          <w:r>
            <w:rPr>
              <w:rFonts w:hint="eastAsia"/>
            </w:rPr>
            <w:t xml:space="preserve">　Chromeでは、JavaScriptコンソールを表示させることで、エラー情報を表示できます。メニューバーの設定ボタン</w:t>
          </w:r>
          <w:r>
            <w:rPr>
              <w:rFonts w:hint="eastAsia"/>
              <w:noProof/>
            </w:rPr>
            <w:drawing>
              <wp:inline distT="0" distB="0" distL="0" distR="0">
                <wp:extent cx="207092" cy="207092"/>
                <wp:effectExtent l="19050" t="0" r="2458" b="0"/>
                <wp:docPr id="4" name="図 2" descr="C:\Documents and Settings\PC243\デスクトップ\fspicture\javascript\1-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C243\デスクトップ\fspicture\javascript\1-3a.jpg"/>
                        <pic:cNvPicPr>
                          <a:picLocks noChangeAspect="1" noChangeArrowheads="1"/>
                        </pic:cNvPicPr>
                      </pic:nvPicPr>
                      <pic:blipFill>
                        <a:blip r:embed="rId10" cstate="print"/>
                        <a:srcRect/>
                        <a:stretch>
                          <a:fillRect/>
                        </a:stretch>
                      </pic:blipFill>
                      <pic:spPr bwMode="auto">
                        <a:xfrm>
                          <a:off x="0" y="0"/>
                          <a:ext cx="207092" cy="207092"/>
                        </a:xfrm>
                        <a:prstGeom prst="rect">
                          <a:avLst/>
                        </a:prstGeom>
                        <a:noFill/>
                        <a:ln w="9525">
                          <a:noFill/>
                          <a:miter lim="800000"/>
                          <a:headEnd/>
                          <a:tailEnd/>
                        </a:ln>
                      </pic:spPr>
                    </pic:pic>
                  </a:graphicData>
                </a:graphic>
              </wp:inline>
            </w:drawing>
          </w:r>
          <w:r>
            <w:rPr>
              <w:rFonts w:hint="eastAsia"/>
            </w:rPr>
            <w:t>から［ツール］→［JavaScriptコンソール］を選択すると、コンソールが表示されます。なお、コンソールの表示には、</w:t>
          </w:r>
          <w:r w:rsidRPr="00F22084">
            <w:rPr>
              <w:rFonts w:hint="eastAsia"/>
            </w:rPr>
            <w:t>Ctrl</w:t>
          </w:r>
          <w:r>
            <w:rPr>
              <w:rFonts w:hint="eastAsia"/>
            </w:rPr>
            <w:t>＋</w:t>
          </w:r>
          <w:r w:rsidRPr="00F22084">
            <w:rPr>
              <w:rFonts w:hint="eastAsia"/>
            </w:rPr>
            <w:t>Shift</w:t>
          </w:r>
          <w:r>
            <w:rPr>
              <w:rFonts w:hint="eastAsia"/>
            </w:rPr>
            <w:t>＋</w:t>
          </w:r>
          <w:r w:rsidRPr="00F22084">
            <w:rPr>
              <w:rFonts w:hint="eastAsia"/>
            </w:rPr>
            <w:t>J</w:t>
          </w:r>
          <w:r>
            <w:rPr>
              <w:rFonts w:hint="eastAsia"/>
            </w:rPr>
            <w:t>キーがショートカットキーとして割り当てられています。コンソールが表示された状態でJavaScript</w:t>
          </w:r>
          <w:r w:rsidR="0018457B">
            <w:rPr>
              <w:rFonts w:hint="eastAsia"/>
            </w:rPr>
            <w:t>が実行すると、エラー情報が表示されます</w:t>
          </w:r>
          <w:r>
            <w:rPr>
              <w:rFonts w:hint="eastAsia"/>
            </w:rPr>
            <w:t>。</w:t>
          </w:r>
        </w:p>
        <w:p w:rsidR="0018457B" w:rsidRDefault="0018457B" w:rsidP="001C1B23">
          <w:pPr>
            <w:ind w:left="840"/>
          </w:pPr>
        </w:p>
        <w:p w:rsidR="001C1B23" w:rsidRDefault="001C1B23" w:rsidP="001C1B23">
          <w:pPr>
            <w:spacing w:line="240" w:lineRule="auto"/>
            <w:ind w:left="840"/>
          </w:pPr>
          <w:r>
            <w:rPr>
              <w:rFonts w:hint="eastAsia"/>
              <w:noProof/>
            </w:rPr>
            <w:drawing>
              <wp:inline distT="0" distB="0" distL="0" distR="0">
                <wp:extent cx="4641726" cy="3335810"/>
                <wp:effectExtent l="19050" t="0" r="6474" b="0"/>
                <wp:docPr id="5" name="図 2" descr="C:\Documents and Settings\PC243\デスクトップ\fspicture\javascript\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C243\デスクトップ\fspicture\javascript\1-4a.jpg"/>
                        <pic:cNvPicPr>
                          <a:picLocks noChangeAspect="1" noChangeArrowheads="1"/>
                        </pic:cNvPicPr>
                      </pic:nvPicPr>
                      <pic:blipFill>
                        <a:blip r:embed="rId11" cstate="print"/>
                        <a:srcRect/>
                        <a:stretch>
                          <a:fillRect/>
                        </a:stretch>
                      </pic:blipFill>
                      <pic:spPr bwMode="auto">
                        <a:xfrm>
                          <a:off x="0" y="0"/>
                          <a:ext cx="4655956" cy="3346036"/>
                        </a:xfrm>
                        <a:prstGeom prst="rect">
                          <a:avLst/>
                        </a:prstGeom>
                        <a:noFill/>
                        <a:ln w="9525">
                          <a:noFill/>
                          <a:miter lim="800000"/>
                          <a:headEnd/>
                          <a:tailEnd/>
                        </a:ln>
                      </pic:spPr>
                    </pic:pic>
                  </a:graphicData>
                </a:graphic>
              </wp:inline>
            </w:drawing>
          </w:r>
        </w:p>
        <w:p w:rsidR="00B02D3A" w:rsidRDefault="00B02D3A" w:rsidP="001C1B23">
          <w:pPr>
            <w:ind w:left="840" w:firstLineChars="100" w:firstLine="210"/>
          </w:pPr>
        </w:p>
        <w:p w:rsidR="001C1B23" w:rsidRDefault="00756277" w:rsidP="001C1B23">
          <w:pPr>
            <w:ind w:left="840" w:firstLineChars="100" w:firstLine="210"/>
          </w:pPr>
          <w:r>
            <w:rPr>
              <w:rFonts w:hint="eastAsia"/>
            </w:rPr>
            <w:t>また</w:t>
          </w:r>
          <w:r w:rsidR="001C1B23">
            <w:rPr>
              <w:rFonts w:hint="eastAsia"/>
            </w:rPr>
            <w:t>、エラーコンソールで通知されたエラー箇所をクリックすると、該当箇所のコードが表示されます。</w:t>
          </w:r>
        </w:p>
        <w:p w:rsidR="00B02D3A" w:rsidRDefault="00B02D3A">
          <w:pPr>
            <w:widowControl/>
            <w:spacing w:line="240" w:lineRule="auto"/>
            <w:ind w:leftChars="0" w:left="0"/>
            <w:jc w:val="left"/>
          </w:pPr>
          <w:r>
            <w:br w:type="page"/>
          </w:r>
        </w:p>
        <w:p w:rsidR="001C1B23" w:rsidRDefault="001C1B23" w:rsidP="001C1B23">
          <w:pPr>
            <w:spacing w:line="240" w:lineRule="auto"/>
            <w:ind w:left="840"/>
          </w:pPr>
          <w:r>
            <w:rPr>
              <w:rFonts w:hint="eastAsia"/>
              <w:noProof/>
            </w:rPr>
            <w:lastRenderedPageBreak/>
            <w:drawing>
              <wp:inline distT="0" distB="0" distL="0" distR="0">
                <wp:extent cx="4934690" cy="1931137"/>
                <wp:effectExtent l="19050" t="0" r="0" b="0"/>
                <wp:docPr id="6" name="図 3" descr="C:\Documents and Settings\PC243\デスクトップ\fspicture\javascrip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C243\デスクトップ\fspicture\javascript\1-5.jpg"/>
                        <pic:cNvPicPr>
                          <a:picLocks noChangeAspect="1" noChangeArrowheads="1"/>
                        </pic:cNvPicPr>
                      </pic:nvPicPr>
                      <pic:blipFill>
                        <a:blip r:embed="rId12" cstate="print"/>
                        <a:srcRect/>
                        <a:stretch>
                          <a:fillRect/>
                        </a:stretch>
                      </pic:blipFill>
                      <pic:spPr bwMode="auto">
                        <a:xfrm>
                          <a:off x="0" y="0"/>
                          <a:ext cx="4934341" cy="1931000"/>
                        </a:xfrm>
                        <a:prstGeom prst="rect">
                          <a:avLst/>
                        </a:prstGeom>
                        <a:noFill/>
                        <a:ln w="9525">
                          <a:noFill/>
                          <a:miter lim="800000"/>
                          <a:headEnd/>
                          <a:tailEnd/>
                        </a:ln>
                      </pic:spPr>
                    </pic:pic>
                  </a:graphicData>
                </a:graphic>
              </wp:inline>
            </w:drawing>
          </w:r>
        </w:p>
        <w:p w:rsidR="00037F45" w:rsidRPr="00037F45" w:rsidRDefault="00037F45" w:rsidP="00037F45">
          <w:pPr>
            <w:ind w:left="840" w:firstLineChars="100" w:firstLine="210"/>
          </w:pPr>
        </w:p>
        <w:p w:rsidR="001C1B23" w:rsidRDefault="001C1B23" w:rsidP="001C1B23">
          <w:pPr>
            <w:pStyle w:val="2"/>
            <w:spacing w:after="180"/>
            <w:jc w:val="left"/>
          </w:pPr>
          <w:bookmarkStart w:id="17" w:name="_Toc476763168"/>
          <w:r w:rsidRPr="00425BA7">
            <w:t>空白スペース</w:t>
          </w:r>
          <w:bookmarkEnd w:id="17"/>
        </w:p>
        <w:p w:rsidR="00E17417" w:rsidRDefault="00E17417" w:rsidP="00BA1736">
          <w:pPr>
            <w:ind w:left="840" w:firstLineChars="100" w:firstLine="210"/>
            <w:jc w:val="left"/>
          </w:pPr>
          <w:r w:rsidRPr="00425BA7">
            <w:t>JavaScriptでは、字句の間の空白スペース、タブ、改行コードを無視します。</w:t>
          </w:r>
          <w:r w:rsidR="00BA1736">
            <w:t>例えば</w:t>
          </w:r>
          <w:r w:rsidRPr="00425BA7">
            <w:t>、次のような記述も可能です。</w:t>
          </w:r>
        </w:p>
        <w:p w:rsidR="00E17417" w:rsidRDefault="00E17417" w:rsidP="00BA1736">
          <w:pPr>
            <w:ind w:left="840" w:firstLineChars="100" w:firstLine="210"/>
            <w:jc w:val="left"/>
          </w:pPr>
        </w:p>
        <w:tbl>
          <w:tblPr>
            <w:tblW w:w="0" w:type="auto"/>
            <w:tblInd w:w="840" w:type="dxa"/>
            <w:tblLook w:val="04A0"/>
          </w:tblPr>
          <w:tblGrid>
            <w:gridCol w:w="9122"/>
          </w:tblGrid>
          <w:tr w:rsidR="00E17417" w:rsidTr="00CF1B1A">
            <w:tc>
              <w:tcPr>
                <w:tcW w:w="9944" w:type="dxa"/>
                <w:tcBorders>
                  <w:top w:val="single" w:sz="4" w:space="0" w:color="auto"/>
                  <w:left w:val="single" w:sz="4" w:space="0" w:color="auto"/>
                  <w:bottom w:val="single" w:sz="4" w:space="0" w:color="auto"/>
                  <w:right w:val="single" w:sz="4" w:space="0" w:color="auto"/>
                </w:tcBorders>
              </w:tcPr>
              <w:p w:rsidR="00E17417" w:rsidRDefault="00E17417" w:rsidP="00BA1736">
                <w:pPr>
                  <w:ind w:leftChars="0" w:left="0"/>
                  <w:jc w:val="left"/>
                </w:pPr>
                <w:r>
                  <w:t>document.write</w:t>
                </w:r>
                <w:r w:rsidR="008A3A37">
                  <w:t>(</w:t>
                </w:r>
              </w:p>
              <w:p w:rsidR="00E17417" w:rsidRDefault="00E17417" w:rsidP="00BA1736">
                <w:pPr>
                  <w:ind w:leftChars="0" w:left="0" w:firstLineChars="200" w:firstLine="420"/>
                  <w:jc w:val="left"/>
                </w:pPr>
                <w:r>
                  <w:t>'Hello world'</w:t>
                </w:r>
                <w:r w:rsidR="008A3A37">
                  <w:t>)</w:t>
                </w:r>
                <w:r>
                  <w:t>;</w:t>
                </w:r>
              </w:p>
            </w:tc>
          </w:tr>
        </w:tbl>
        <w:p w:rsidR="00E17417" w:rsidRDefault="00E17417" w:rsidP="00BA1736">
          <w:pPr>
            <w:ind w:left="840" w:firstLineChars="100" w:firstLine="210"/>
            <w:jc w:val="left"/>
          </w:pPr>
        </w:p>
        <w:p w:rsidR="000E4B00" w:rsidRDefault="00E17417" w:rsidP="00BA1736">
          <w:pPr>
            <w:ind w:left="840" w:firstLineChars="100" w:firstLine="210"/>
            <w:jc w:val="left"/>
          </w:pPr>
          <w:r>
            <w:rPr>
              <w:rFonts w:hint="eastAsia"/>
            </w:rPr>
            <w:t>この性質により、</w:t>
          </w:r>
          <w:r>
            <w:t>1</w:t>
          </w:r>
          <w:r w:rsidR="000E4B00">
            <w:t>文が長く複雑になった場合、処理のまとまりごとに</w:t>
          </w:r>
          <w:r w:rsidR="000E4B00">
            <w:rPr>
              <w:rFonts w:hint="eastAsia"/>
            </w:rPr>
            <w:t>改行</w:t>
          </w:r>
          <w:r w:rsidR="000E4B00">
            <w:t>を</w:t>
          </w:r>
          <w:r w:rsidR="000E4B00">
            <w:rPr>
              <w:rFonts w:hint="eastAsia"/>
            </w:rPr>
            <w:t>行い、</w:t>
          </w:r>
        </w:p>
        <w:p w:rsidR="00E17417" w:rsidRDefault="00E17417" w:rsidP="00BA1736">
          <w:pPr>
            <w:ind w:left="840" w:firstLineChars="100" w:firstLine="210"/>
            <w:jc w:val="left"/>
          </w:pPr>
          <w:r>
            <w:t>JavaScriptコードを整形しておくと、</w:t>
          </w:r>
          <w:r>
            <w:rPr>
              <w:rFonts w:hint="eastAsia"/>
            </w:rPr>
            <w:t>コードの可読性が向上します。</w:t>
          </w:r>
        </w:p>
        <w:p w:rsidR="00E17417" w:rsidRDefault="00E17417" w:rsidP="00BA1736">
          <w:pPr>
            <w:ind w:left="840" w:firstLineChars="100" w:firstLine="210"/>
            <w:jc w:val="left"/>
          </w:pPr>
        </w:p>
        <w:p w:rsidR="00E17417" w:rsidRDefault="00E17417" w:rsidP="00BA1736">
          <w:pPr>
            <w:pStyle w:val="2"/>
            <w:spacing w:after="180"/>
            <w:jc w:val="left"/>
          </w:pPr>
          <w:bookmarkStart w:id="18" w:name="_Toc476763169"/>
          <w:r w:rsidRPr="0020422C">
            <w:t>script要素</w:t>
          </w:r>
          <w:bookmarkEnd w:id="18"/>
        </w:p>
        <w:p w:rsidR="00CF1017" w:rsidRDefault="00E17417" w:rsidP="00BA1736">
          <w:pPr>
            <w:ind w:left="840" w:firstLineChars="100" w:firstLine="210"/>
            <w:jc w:val="left"/>
          </w:pPr>
          <w:r>
            <w:t>HTMLドキュメント内にscript要素を複数記述できます。JavaScriptはHTMLドキュメントにscript要素が現われる順序に従って</w:t>
          </w:r>
          <w:r>
            <w:rPr>
              <w:rFonts w:hint="eastAsia"/>
            </w:rPr>
            <w:t>実行されるため、後に記述された</w:t>
          </w:r>
          <w:r>
            <w:t>JavaScriptは前に記述されたJavaScriptを参照できますが、逆の場合は参照できません。</w:t>
          </w:r>
          <w:r>
            <w:rPr>
              <w:rFonts w:hint="eastAsia"/>
            </w:rPr>
            <w:t>そのため、最初に読み込ませたい部分は</w:t>
          </w:r>
          <w:r>
            <w:t>&lt;head&gt;～&lt;/head&gt;タグ間に記述するとよいでしょう。</w:t>
          </w:r>
        </w:p>
        <w:p w:rsidR="00E17417" w:rsidRDefault="00CF1017" w:rsidP="00BA1736">
          <w:pPr>
            <w:ind w:left="840" w:firstLineChars="100" w:firstLine="210"/>
            <w:jc w:val="left"/>
          </w:pPr>
          <w:r>
            <w:rPr>
              <w:rFonts w:hint="eastAsia"/>
            </w:rPr>
            <w:t>なお、</w:t>
          </w:r>
          <w:r w:rsidR="00E17417">
            <w:t>Webブラウザのデフォルト状態ではJavaScriptは実行可能ですが、設定を変更することでWebブラウザでのJavaScript実行を</w:t>
          </w:r>
          <w:r w:rsidR="009732A8">
            <w:rPr>
              <w:rFonts w:hint="eastAsia"/>
            </w:rPr>
            <w:t>不可</w:t>
          </w:r>
          <w:r w:rsidR="00E17417">
            <w:rPr>
              <w:rFonts w:hint="eastAsia"/>
            </w:rPr>
            <w:t>に</w:t>
          </w:r>
          <w:r w:rsidR="009732A8">
            <w:rPr>
              <w:rFonts w:hint="eastAsia"/>
            </w:rPr>
            <w:t>することが</w:t>
          </w:r>
          <w:r w:rsidR="00E17417">
            <w:rPr>
              <w:rFonts w:hint="eastAsia"/>
            </w:rPr>
            <w:t>できます。この場合、</w:t>
          </w:r>
          <w:r w:rsidR="00E17417">
            <w:t>JavaScriptによる処理が実行される場所で</w:t>
          </w:r>
          <w:r w:rsidR="00E17417">
            <w:rPr>
              <w:rFonts w:hint="eastAsia"/>
            </w:rPr>
            <w:t>は</w:t>
          </w:r>
          <w:r w:rsidR="00E17417">
            <w:t>何も処理されないため、「何も表示</w:t>
          </w:r>
          <w:r w:rsidR="008A3A37">
            <w:rPr>
              <w:rFonts w:hint="eastAsia"/>
            </w:rPr>
            <w:t>(</w:t>
          </w:r>
          <w:r w:rsidR="00E17417">
            <w:t>出力</w:t>
          </w:r>
          <w:r w:rsidR="008A3A37">
            <w:rPr>
              <w:rFonts w:hint="eastAsia"/>
            </w:rPr>
            <w:t>)</w:t>
          </w:r>
          <w:r w:rsidR="00E17417">
            <w:t>されない」といったことが起こりえます。そのため、JavaScriptが利用できない場合には、代替のメッセージなどを用意しておくのが望ましいでしょう。このような場合に活躍するのが&lt;noscript&gt;タグです。&lt;script&gt;タグの後に、次のように&lt;noscript&gt;～&lt;/noscript&gt;タグを利用して、JavaScriptが利用できない場合のHTMLを記述しておきましょう。</w:t>
          </w:r>
        </w:p>
        <w:p w:rsidR="00E17417" w:rsidRDefault="00E17417" w:rsidP="00BA1736">
          <w:pPr>
            <w:ind w:left="840"/>
            <w:jc w:val="left"/>
          </w:pPr>
        </w:p>
        <w:p w:rsidR="008E72B6" w:rsidRPr="00343084" w:rsidRDefault="008E72B6" w:rsidP="008E72B6">
          <w:pPr>
            <w:ind w:left="840"/>
            <w:jc w:val="left"/>
          </w:pPr>
          <w:r>
            <w:rPr>
              <w:rFonts w:hint="eastAsia"/>
            </w:rPr>
            <w:t>JavaScriptを無効にした場合の出力</w:t>
          </w:r>
        </w:p>
        <w:tbl>
          <w:tblPr>
            <w:tblStyle w:val="af"/>
            <w:tblW w:w="0" w:type="auto"/>
            <w:tblInd w:w="840" w:type="dxa"/>
            <w:tblLook w:val="04A0"/>
          </w:tblPr>
          <w:tblGrid>
            <w:gridCol w:w="9122"/>
          </w:tblGrid>
          <w:tr w:rsidR="008E72B6" w:rsidTr="0032439F">
            <w:tc>
              <w:tcPr>
                <w:tcW w:w="9944" w:type="dxa"/>
              </w:tcPr>
              <w:p w:rsidR="008E72B6" w:rsidRDefault="008E72B6" w:rsidP="008E72B6">
                <w:pPr>
                  <w:ind w:leftChars="0" w:left="0"/>
                  <w:jc w:val="left"/>
                </w:pPr>
                <w:r>
                  <w:rPr>
                    <w:rFonts w:hint="eastAsia"/>
                  </w:rPr>
                  <w:t>&lt;</w:t>
                </w:r>
                <w:r>
                  <w:t>noscript&gt;</w:t>
                </w:r>
              </w:p>
              <w:p w:rsidR="008E72B6" w:rsidRDefault="008E72B6" w:rsidP="008E72B6">
                <w:pPr>
                  <w:ind w:leftChars="0" w:left="0"/>
                  <w:jc w:val="left"/>
                </w:pPr>
                <w:r>
                  <w:rPr>
                    <w:rFonts w:hint="eastAsia"/>
                  </w:rPr>
                  <w:t xml:space="preserve">　このWebサイトの全ての機能を利用するためにはJavaScriptを有効にする必要があります。</w:t>
                </w:r>
              </w:p>
              <w:p w:rsidR="008E72B6" w:rsidRDefault="008E72B6" w:rsidP="008E72B6">
                <w:pPr>
                  <w:ind w:leftChars="0" w:left="0"/>
                  <w:jc w:val="left"/>
                </w:pPr>
                <w:r>
                  <w:rPr>
                    <w:rFonts w:hint="eastAsia"/>
                  </w:rPr>
                  <w:t>&lt;a href=</w:t>
                </w:r>
                <w:hyperlink r:id="rId13" w:history="1">
                  <w:r w:rsidRPr="000455A6">
                    <w:rPr>
                      <w:rStyle w:val="af0"/>
                      <w:rFonts w:hint="eastAsia"/>
                    </w:rPr>
                    <w:t>http://www.enable-javascript.com/ja/</w:t>
                  </w:r>
                </w:hyperlink>
                <w:r>
                  <w:rPr>
                    <w:rFonts w:hint="eastAsia"/>
                  </w:rPr>
                  <w:t xml:space="preserve"> target=</w:t>
                </w:r>
                <w:r>
                  <w:t>”</w:t>
                </w:r>
                <w:r>
                  <w:rPr>
                    <w:rFonts w:hint="eastAsia"/>
                  </w:rPr>
                  <w:t>_blank</w:t>
                </w:r>
                <w:r>
                  <w:t>”</w:t>
                </w:r>
                <w:r>
                  <w:rPr>
                    <w:rFonts w:hint="eastAsia"/>
                  </w:rPr>
                  <w:t>&gt;</w:t>
                </w:r>
              </w:p>
              <w:p w:rsidR="008E72B6" w:rsidRDefault="008E72B6" w:rsidP="008E72B6">
                <w:pPr>
                  <w:ind w:leftChars="0" w:left="0"/>
                  <w:jc w:val="left"/>
                </w:pPr>
                <w:r>
                  <w:rPr>
                    <w:rFonts w:hint="eastAsia"/>
                  </w:rPr>
                  <w:t>あなたのWebブラウザーでJavaScriptを有効にする方法&lt;/a&gt;</w:t>
                </w:r>
              </w:p>
              <w:p w:rsidR="008E72B6" w:rsidRDefault="008E72B6" w:rsidP="008E72B6">
                <w:pPr>
                  <w:ind w:leftChars="0" w:left="0"/>
                  <w:jc w:val="left"/>
                </w:pPr>
                <w:r>
                  <w:rPr>
                    <w:rFonts w:hint="eastAsia"/>
                  </w:rPr>
                  <w:t>を参照してください。</w:t>
                </w:r>
              </w:p>
              <w:p w:rsidR="008E72B6" w:rsidRPr="003D6981" w:rsidRDefault="008E72B6" w:rsidP="008E72B6">
                <w:pPr>
                  <w:ind w:leftChars="0" w:left="0"/>
                  <w:jc w:val="left"/>
                </w:pPr>
                <w:r>
                  <w:t>&lt;/noscript&gt;</w:t>
                </w:r>
              </w:p>
            </w:tc>
          </w:tr>
        </w:tbl>
        <w:p w:rsidR="00E17417" w:rsidRDefault="00E17417" w:rsidP="008E72B6">
          <w:pPr>
            <w:ind w:leftChars="0" w:left="0"/>
            <w:jc w:val="left"/>
          </w:pPr>
          <w:r>
            <w:br w:type="page"/>
          </w:r>
        </w:p>
        <w:p w:rsidR="00E17417" w:rsidRDefault="00E17417" w:rsidP="00BA1736">
          <w:pPr>
            <w:pStyle w:val="2"/>
            <w:spacing w:after="180"/>
            <w:jc w:val="left"/>
          </w:pPr>
          <w:bookmarkStart w:id="19" w:name="_Toc476763170"/>
          <w:r w:rsidRPr="00B0126E">
            <w:lastRenderedPageBreak/>
            <w:t>外部ファイル化</w:t>
          </w:r>
          <w:bookmarkEnd w:id="19"/>
        </w:p>
        <w:p w:rsidR="00E17417" w:rsidRDefault="00E17417" w:rsidP="00BA1736">
          <w:pPr>
            <w:ind w:left="840" w:firstLineChars="100" w:firstLine="210"/>
            <w:jc w:val="left"/>
          </w:pPr>
          <w:r w:rsidRPr="00B0126E">
            <w:t>JavaScriptコードをHTMLと分離して別ファイル化し、それをHTMLに読み込むことでJavaScriptを実行させることもできます。この場合、&lt;script&gt;～&lt;/script&gt;などのHTMLタグを含まないコードを、拡張子「.js」であるJavaScriptファイルとして記述します。外部ファイル化の例として、サンプル「JavaScriptを組み込んだHTML」のJavaScript部分を外部ファイル化したものを以下に示します。なお、外部ファイル名は「sample.js」とします。</w:t>
          </w:r>
        </w:p>
        <w:p w:rsidR="00E17417" w:rsidRDefault="00E17417" w:rsidP="00BA1736">
          <w:pPr>
            <w:ind w:left="840" w:firstLineChars="100" w:firstLine="210"/>
            <w:jc w:val="left"/>
          </w:pPr>
        </w:p>
        <w:tbl>
          <w:tblPr>
            <w:tblW w:w="0" w:type="auto"/>
            <w:tblInd w:w="840" w:type="dxa"/>
            <w:tblLook w:val="04A0"/>
          </w:tblPr>
          <w:tblGrid>
            <w:gridCol w:w="9122"/>
          </w:tblGrid>
          <w:tr w:rsidR="00E17417" w:rsidTr="00CF1B1A">
            <w:tc>
              <w:tcPr>
                <w:tcW w:w="9122" w:type="dxa"/>
                <w:tcBorders>
                  <w:top w:val="single" w:sz="4" w:space="0" w:color="auto"/>
                  <w:left w:val="single" w:sz="4" w:space="0" w:color="auto"/>
                  <w:bottom w:val="single" w:sz="4" w:space="0" w:color="auto"/>
                  <w:right w:val="single" w:sz="4" w:space="0" w:color="auto"/>
                </w:tcBorders>
              </w:tcPr>
              <w:p w:rsidR="00E17417" w:rsidRDefault="00E17417" w:rsidP="00BA1736">
                <w:pPr>
                  <w:ind w:leftChars="0" w:left="0"/>
                  <w:jc w:val="left"/>
                </w:pPr>
                <w:r>
                  <w:t>document.write</w:t>
                </w:r>
                <w:r w:rsidR="008A3A37">
                  <w:t>(</w:t>
                </w:r>
                <w:r>
                  <w:t>'&lt;hr&gt;'</w:t>
                </w:r>
                <w:r w:rsidR="008A3A37">
                  <w:t>)</w:t>
                </w:r>
                <w:r>
                  <w:t>;</w:t>
                </w:r>
              </w:p>
              <w:p w:rsidR="00E17417" w:rsidRDefault="00E17417" w:rsidP="00BA1736">
                <w:pPr>
                  <w:ind w:leftChars="0" w:left="0"/>
                  <w:jc w:val="left"/>
                </w:pPr>
                <w:r>
                  <w:t>document.write</w:t>
                </w:r>
                <w:r w:rsidR="008A3A37">
                  <w:t>(</w:t>
                </w:r>
                <w:r>
                  <w:t>'Hello world!'</w:t>
                </w:r>
                <w:r w:rsidR="008A3A37">
                  <w:t>)</w:t>
                </w:r>
                <w:r>
                  <w:t>;</w:t>
                </w:r>
              </w:p>
              <w:p w:rsidR="00E17417" w:rsidRDefault="00E17417" w:rsidP="00BA1736">
                <w:pPr>
                  <w:ind w:leftChars="0" w:left="0"/>
                  <w:jc w:val="left"/>
                </w:pPr>
                <w:r>
                  <w:t>document.write</w:t>
                </w:r>
                <w:r w:rsidR="008A3A37">
                  <w:t>(</w:t>
                </w:r>
                <w:r>
                  <w:t>'&lt;</w:t>
                </w:r>
                <w:r w:rsidR="00732EA5">
                  <w:rPr>
                    <w:rFonts w:hint="eastAsia"/>
                  </w:rPr>
                  <w:t>/</w:t>
                </w:r>
                <w:r>
                  <w:t>hr&gt;'</w:t>
                </w:r>
                <w:r w:rsidR="008A3A37">
                  <w:t>)</w:t>
                </w:r>
                <w:r>
                  <w:t>;</w:t>
                </w:r>
              </w:p>
            </w:tc>
          </w:tr>
        </w:tbl>
        <w:p w:rsidR="00E17417" w:rsidRDefault="00E17417" w:rsidP="00BA1736">
          <w:pPr>
            <w:ind w:left="840"/>
            <w:jc w:val="left"/>
          </w:pPr>
        </w:p>
        <w:p w:rsidR="00E17417" w:rsidRDefault="00E17417" w:rsidP="00BA1736">
          <w:pPr>
            <w:ind w:left="840" w:firstLineChars="100" w:firstLine="210"/>
            <w:jc w:val="left"/>
          </w:pPr>
          <w:r>
            <w:rPr>
              <w:rFonts w:hint="eastAsia"/>
            </w:rPr>
            <w:t>次に、</w:t>
          </w:r>
          <w:r>
            <w:t>HTMLドキュメントのJavaScriptファイルを読み込ませたい位置に&lt;script&gt;タグを記述し、</w:t>
          </w:r>
          <w:r>
            <w:rPr>
              <w:rFonts w:hint="eastAsia"/>
            </w:rPr>
            <w:t>その</w:t>
          </w:r>
          <w:r>
            <w:t>&lt;script&gt;タグのsrc属性にJavaScriptコードの記述ファイルのURLを設定します。</w:t>
          </w:r>
        </w:p>
        <w:p w:rsidR="00E17417" w:rsidRDefault="00E17417" w:rsidP="00BA1736">
          <w:pPr>
            <w:ind w:left="840" w:firstLineChars="100" w:firstLine="210"/>
            <w:jc w:val="left"/>
          </w:pPr>
        </w:p>
        <w:tbl>
          <w:tblPr>
            <w:tblW w:w="0" w:type="auto"/>
            <w:tblInd w:w="840" w:type="dxa"/>
            <w:tblLook w:val="04A0"/>
          </w:tblPr>
          <w:tblGrid>
            <w:gridCol w:w="9122"/>
          </w:tblGrid>
          <w:tr w:rsidR="00E17417" w:rsidTr="00CF1B1A">
            <w:tc>
              <w:tcPr>
                <w:tcW w:w="9944" w:type="dxa"/>
                <w:tcBorders>
                  <w:top w:val="single" w:sz="4" w:space="0" w:color="auto"/>
                  <w:left w:val="single" w:sz="4" w:space="0" w:color="auto"/>
                  <w:bottom w:val="single" w:sz="4" w:space="0" w:color="auto"/>
                  <w:right w:val="single" w:sz="4" w:space="0" w:color="auto"/>
                </w:tcBorders>
              </w:tcPr>
              <w:p w:rsidR="00E17417" w:rsidRDefault="00E17417" w:rsidP="00BA1736">
                <w:pPr>
                  <w:tabs>
                    <w:tab w:val="left" w:pos="930"/>
                  </w:tabs>
                  <w:ind w:leftChars="0" w:left="0"/>
                  <w:jc w:val="left"/>
                </w:pPr>
                <w:r w:rsidRPr="00A87096">
                  <w:t>&lt;script type="text/javascript" src="ファイルのURL" charset="文字コード"&gt;&lt;/script&gt;</w:t>
                </w:r>
              </w:p>
            </w:tc>
          </w:tr>
        </w:tbl>
        <w:p w:rsidR="00554DB0" w:rsidRDefault="00554DB0" w:rsidP="00BA1736">
          <w:pPr>
            <w:ind w:left="840" w:firstLineChars="100" w:firstLine="210"/>
            <w:jc w:val="left"/>
          </w:pPr>
        </w:p>
        <w:p w:rsidR="00E17417" w:rsidRDefault="00E17417" w:rsidP="00BA1736">
          <w:pPr>
            <w:ind w:left="840" w:firstLineChars="100" w:firstLine="210"/>
            <w:jc w:val="left"/>
          </w:pPr>
          <w:r>
            <w:rPr>
              <w:rFonts w:hint="eastAsia"/>
            </w:rPr>
            <w:t>また、</w:t>
          </w:r>
          <w:r>
            <w:t>HTMLファイルとJavaScriptファイルの文字コードが異なる場合は、JavaScriptファイルの文字コードをcharset属性に設定します。</w:t>
          </w:r>
          <w:r w:rsidR="00BA1736">
            <w:t>例えば</w:t>
          </w:r>
          <w:r>
            <w:t>、HTMLファイルとJavaScriptファイルを同じフォルダに配置した場合、サンプルを外部ファイル化すると以下のように記述できます。</w:t>
          </w:r>
        </w:p>
        <w:p w:rsidR="00E17417" w:rsidRDefault="00E17417" w:rsidP="00BA1736">
          <w:pPr>
            <w:ind w:left="840" w:firstLineChars="100" w:firstLine="210"/>
            <w:jc w:val="left"/>
          </w:pPr>
        </w:p>
        <w:p w:rsidR="00A12EA8" w:rsidRPr="00343084" w:rsidRDefault="0032439F" w:rsidP="00A12EA8">
          <w:pPr>
            <w:ind w:left="840"/>
            <w:jc w:val="left"/>
          </w:pPr>
          <w:r w:rsidRPr="0032439F">
            <w:t>02_01をsample.jsファイルを利用して記述した例.html</w:t>
          </w:r>
        </w:p>
        <w:tbl>
          <w:tblPr>
            <w:tblStyle w:val="af"/>
            <w:tblW w:w="0" w:type="auto"/>
            <w:tblInd w:w="840" w:type="dxa"/>
            <w:tblLook w:val="04A0"/>
          </w:tblPr>
          <w:tblGrid>
            <w:gridCol w:w="9122"/>
          </w:tblGrid>
          <w:tr w:rsidR="00A12EA8" w:rsidTr="0032439F">
            <w:tc>
              <w:tcPr>
                <w:tcW w:w="9944" w:type="dxa"/>
              </w:tcPr>
              <w:p w:rsidR="00A12EA8" w:rsidRDefault="00A12EA8" w:rsidP="00A12EA8">
                <w:pPr>
                  <w:ind w:leftChars="0" w:left="0"/>
                  <w:jc w:val="left"/>
                </w:pPr>
                <w:r>
                  <w:rPr>
                    <w:rFonts w:hint="eastAsia"/>
                  </w:rPr>
                  <w:t>&lt;!DOCTYPE html&gt;</w:t>
                </w:r>
              </w:p>
              <w:p w:rsidR="00A12EA8" w:rsidRDefault="00A12EA8" w:rsidP="00A12EA8">
                <w:pPr>
                  <w:ind w:leftChars="0" w:left="0"/>
                  <w:jc w:val="left"/>
                </w:pPr>
                <w:r>
                  <w:t>&lt;html&gt;</w:t>
                </w:r>
              </w:p>
              <w:p w:rsidR="00A12EA8" w:rsidRDefault="00A12EA8" w:rsidP="00A12EA8">
                <w:pPr>
                  <w:ind w:leftChars="0" w:left="0" w:firstLineChars="100" w:firstLine="210"/>
                  <w:jc w:val="left"/>
                </w:pPr>
                <w:r>
                  <w:t>&lt;head&gt;</w:t>
                </w:r>
              </w:p>
              <w:p w:rsidR="00A12EA8" w:rsidRDefault="00A12EA8" w:rsidP="00A12EA8">
                <w:pPr>
                  <w:ind w:leftChars="0" w:left="0" w:firstLineChars="200" w:firstLine="420"/>
                  <w:jc w:val="left"/>
                </w:pPr>
                <w:r>
                  <w:t>&lt;meta charset="UTF-8"&gt;</w:t>
                </w:r>
              </w:p>
              <w:p w:rsidR="00A12EA8" w:rsidRDefault="00A12EA8" w:rsidP="00A12EA8">
                <w:pPr>
                  <w:ind w:leftChars="0" w:left="0" w:firstLineChars="200" w:firstLine="420"/>
                  <w:jc w:val="left"/>
                </w:pPr>
                <w:r>
                  <w:t>&lt;title&gt;サンプル&lt;/title&gt;</w:t>
                </w:r>
              </w:p>
              <w:p w:rsidR="00A12EA8" w:rsidRDefault="00A12EA8" w:rsidP="00A12EA8">
                <w:pPr>
                  <w:ind w:leftChars="0" w:left="0" w:firstLineChars="100" w:firstLine="210"/>
                  <w:jc w:val="left"/>
                </w:pPr>
                <w:r>
                  <w:t>&lt;/head&gt;</w:t>
                </w:r>
              </w:p>
              <w:p w:rsidR="00A12EA8" w:rsidRDefault="00A12EA8" w:rsidP="00A12EA8">
                <w:pPr>
                  <w:ind w:leftChars="0" w:left="0" w:firstLineChars="100" w:firstLine="210"/>
                  <w:jc w:val="left"/>
                </w:pPr>
                <w:r>
                  <w:t>&lt;body&gt;</w:t>
                </w:r>
              </w:p>
              <w:p w:rsidR="00A12EA8" w:rsidRDefault="00A12EA8" w:rsidP="00A12EA8">
                <w:pPr>
                  <w:ind w:leftChars="0" w:left="0" w:firstLineChars="200" w:firstLine="420"/>
                  <w:jc w:val="left"/>
                </w:pPr>
                <w:r>
                  <w:t>&lt;script src="sample.js"&gt;&lt;/script&gt;</w:t>
                </w:r>
              </w:p>
              <w:p w:rsidR="00A12EA8" w:rsidRDefault="00A12EA8" w:rsidP="00A12EA8">
                <w:pPr>
                  <w:ind w:leftChars="0" w:left="0" w:firstLineChars="100" w:firstLine="210"/>
                  <w:jc w:val="left"/>
                </w:pPr>
                <w:r>
                  <w:t>&lt;/body&gt;</w:t>
                </w:r>
              </w:p>
              <w:p w:rsidR="00A12EA8" w:rsidRPr="003D6981" w:rsidRDefault="00A12EA8" w:rsidP="00A12EA8">
                <w:pPr>
                  <w:ind w:leftChars="0" w:left="0"/>
                  <w:jc w:val="left"/>
                </w:pPr>
                <w:r>
                  <w:t>&lt;/html&gt;</w:t>
                </w:r>
              </w:p>
            </w:tc>
          </w:tr>
        </w:tbl>
        <w:p w:rsidR="00E17417" w:rsidRDefault="00E17417" w:rsidP="00A12EA8">
          <w:pPr>
            <w:ind w:leftChars="0" w:left="0"/>
            <w:jc w:val="left"/>
          </w:pPr>
        </w:p>
        <w:p w:rsidR="00E17417" w:rsidRDefault="00E17417" w:rsidP="00BA1736">
          <w:pPr>
            <w:ind w:left="840" w:firstLineChars="100" w:firstLine="210"/>
            <w:jc w:val="left"/>
          </w:pPr>
          <w:r w:rsidRPr="00A21E27">
            <w:rPr>
              <w:rFonts w:hint="eastAsia"/>
            </w:rPr>
            <w:t>このように、</w:t>
          </w:r>
          <w:r w:rsidRPr="00A21E27">
            <w:t>JavaScriptコードを外部ファイル化し、HTMLからJavaScriptを分離することで以下のメリットが生まれます。</w:t>
          </w:r>
        </w:p>
        <w:p w:rsidR="00E17417" w:rsidRDefault="00E17417" w:rsidP="00BA1736">
          <w:pPr>
            <w:ind w:left="840" w:firstLineChars="100" w:firstLine="210"/>
            <w:jc w:val="left"/>
          </w:pPr>
        </w:p>
        <w:p w:rsidR="00E17417" w:rsidRDefault="00E17417" w:rsidP="00BA1736">
          <w:pPr>
            <w:pStyle w:val="ac"/>
            <w:numPr>
              <w:ilvl w:val="0"/>
              <w:numId w:val="10"/>
            </w:numPr>
            <w:ind w:leftChars="0"/>
            <w:jc w:val="left"/>
          </w:pPr>
          <w:r>
            <w:t>HTMLとJavaScriptコードを分離できるため、HTMLファイルの可読性が高まる</w:t>
          </w:r>
        </w:p>
        <w:p w:rsidR="00E17417" w:rsidRDefault="00E17417" w:rsidP="00BA1736">
          <w:pPr>
            <w:pStyle w:val="ac"/>
            <w:numPr>
              <w:ilvl w:val="0"/>
              <w:numId w:val="10"/>
            </w:numPr>
            <w:ind w:leftChars="0"/>
            <w:jc w:val="left"/>
          </w:pPr>
          <w:r>
            <w:rPr>
              <w:rFonts w:hint="eastAsia"/>
            </w:rPr>
            <w:t>異なる</w:t>
          </w:r>
          <w:r>
            <w:t>HTMLファイルで同じJavaScriptコードを利用する場合、その共通部分を外部ファイル化することで、コードの保守性が高まる</w:t>
          </w:r>
        </w:p>
        <w:p w:rsidR="00E17417" w:rsidRDefault="00E17417" w:rsidP="00BA1736">
          <w:pPr>
            <w:pStyle w:val="ac"/>
            <w:ind w:leftChars="0" w:left="1470"/>
            <w:jc w:val="left"/>
          </w:pPr>
        </w:p>
        <w:p w:rsidR="00E17417" w:rsidRPr="00965B63" w:rsidRDefault="00E17417" w:rsidP="00A12EA8">
          <w:pPr>
            <w:ind w:left="840" w:firstLineChars="100" w:firstLine="210"/>
            <w:jc w:val="left"/>
          </w:pPr>
          <w:r w:rsidRPr="00A21E27">
            <w:rPr>
              <w:rFonts w:hint="eastAsia"/>
            </w:rPr>
            <w:t>以上のメリットから、</w:t>
          </w:r>
          <w:r w:rsidRPr="00A21E27">
            <w:t>JavaScriptコードはなるべく外部ファイル化して利用するのが望ましい</w:t>
          </w:r>
          <w:r>
            <w:rPr>
              <w:rFonts w:hint="eastAsia"/>
            </w:rPr>
            <w:t>でしょう</w:t>
          </w:r>
          <w:r w:rsidRPr="00A21E27">
            <w:t>。</w:t>
          </w:r>
        </w:p>
        <w:p w:rsidR="00E17417" w:rsidRDefault="00E17417" w:rsidP="00BA1736">
          <w:pPr>
            <w:pStyle w:val="2"/>
            <w:spacing w:after="180"/>
            <w:jc w:val="left"/>
          </w:pPr>
          <w:bookmarkStart w:id="20" w:name="_Toc476763171"/>
          <w:r w:rsidRPr="00A21E27">
            <w:lastRenderedPageBreak/>
            <w:t>イベントハンドラ</w:t>
          </w:r>
          <w:bookmarkEnd w:id="20"/>
        </w:p>
        <w:p w:rsidR="00E17417" w:rsidRDefault="00E17417" w:rsidP="00BA1736">
          <w:pPr>
            <w:ind w:left="840" w:firstLineChars="100" w:firstLine="210"/>
            <w:jc w:val="left"/>
          </w:pPr>
          <w:r w:rsidRPr="00A21E27">
            <w:t>JavaScript</w:t>
          </w:r>
          <w:r w:rsidR="00EA7D9D">
            <w:t>は</w:t>
          </w:r>
          <w:r w:rsidRPr="00A21E27">
            <w:t>ユーザの操作、すなわちWebページのボタンをクリック</w:t>
          </w:r>
          <w:r w:rsidR="00EA7D9D">
            <w:rPr>
              <w:rFonts w:hint="eastAsia"/>
            </w:rPr>
            <w:t>する</w:t>
          </w:r>
          <w:r w:rsidRPr="00A21E27">
            <w:t>、テキストを選択するなどのイベントに対応した処理をさせたいときにも</w:t>
          </w:r>
          <w:r w:rsidR="00251999">
            <w:t>利用できます。発生したイベントをもとに、特定の処理を実施する</w:t>
          </w:r>
          <w:r w:rsidR="00251999">
            <w:rPr>
              <w:rFonts w:hint="eastAsia"/>
            </w:rPr>
            <w:t>コード</w:t>
          </w:r>
          <w:r w:rsidRPr="00A21E27">
            <w:t>のことを「イベントハンドラ」と呼びます。</w:t>
          </w:r>
        </w:p>
        <w:p w:rsidR="00E17417" w:rsidRDefault="00E17417" w:rsidP="00BA1736">
          <w:pPr>
            <w:ind w:left="840" w:firstLineChars="100" w:firstLine="210"/>
            <w:jc w:val="left"/>
          </w:pPr>
          <w:r w:rsidRPr="00A21E27">
            <w:rPr>
              <w:rFonts w:hint="eastAsia"/>
            </w:rPr>
            <w:t>イベントハンドラ</w:t>
          </w:r>
          <w:r w:rsidR="00251999">
            <w:rPr>
              <w:rFonts w:hint="eastAsia"/>
            </w:rPr>
            <w:t>を設定するに</w:t>
          </w:r>
          <w:r w:rsidRPr="00A21E27">
            <w:rPr>
              <w:rFonts w:hint="eastAsia"/>
            </w:rPr>
            <w:t>は、次の形式で、</w:t>
          </w:r>
          <w:r w:rsidRPr="00A21E27">
            <w:t>HTMLタグのイベントハンドラに対応する属性にJavaScriptの処理を記述します。</w:t>
          </w:r>
        </w:p>
        <w:p w:rsidR="00E17417" w:rsidRDefault="00E17417" w:rsidP="00BA1736">
          <w:pPr>
            <w:ind w:left="840" w:firstLineChars="100" w:firstLine="210"/>
            <w:jc w:val="left"/>
          </w:pPr>
        </w:p>
        <w:tbl>
          <w:tblPr>
            <w:tblW w:w="0" w:type="auto"/>
            <w:tblInd w:w="840" w:type="dxa"/>
            <w:tblLook w:val="04A0"/>
          </w:tblPr>
          <w:tblGrid>
            <w:gridCol w:w="9122"/>
          </w:tblGrid>
          <w:tr w:rsidR="00E17417" w:rsidTr="00CF1B1A">
            <w:tc>
              <w:tcPr>
                <w:tcW w:w="9122" w:type="dxa"/>
                <w:tcBorders>
                  <w:top w:val="single" w:sz="4" w:space="0" w:color="auto"/>
                  <w:left w:val="single" w:sz="4" w:space="0" w:color="auto"/>
                  <w:bottom w:val="single" w:sz="4" w:space="0" w:color="auto"/>
                  <w:right w:val="single" w:sz="4" w:space="0" w:color="auto"/>
                </w:tcBorders>
              </w:tcPr>
              <w:p w:rsidR="00E17417" w:rsidRDefault="00E17417" w:rsidP="00BA1736">
                <w:pPr>
                  <w:ind w:leftChars="0" w:left="0"/>
                  <w:jc w:val="left"/>
                </w:pPr>
                <w:r w:rsidRPr="00FD0355">
                  <w:rPr>
                    <w:rFonts w:hint="eastAsia"/>
                  </w:rPr>
                  <w:t>イベントハンドラ名</w:t>
                </w:r>
                <w:r>
                  <w:rPr>
                    <w:rFonts w:hint="eastAsia"/>
                  </w:rPr>
                  <w:t xml:space="preserve"> = </w:t>
                </w:r>
                <w:r w:rsidRPr="00FD0355">
                  <w:t>"JavaScriptコード"</w:t>
                </w:r>
              </w:p>
            </w:tc>
          </w:tr>
        </w:tbl>
        <w:p w:rsidR="00E17417" w:rsidRDefault="00E17417" w:rsidP="00BA1736">
          <w:pPr>
            <w:ind w:left="840" w:firstLineChars="100" w:firstLine="210"/>
            <w:jc w:val="left"/>
          </w:pPr>
        </w:p>
        <w:p w:rsidR="00E17417" w:rsidRDefault="00E17417" w:rsidP="00BA1736">
          <w:pPr>
            <w:ind w:left="840" w:firstLineChars="100" w:firstLine="210"/>
            <w:jc w:val="left"/>
          </w:pPr>
          <w:r>
            <w:rPr>
              <w:rFonts w:hint="eastAsia"/>
            </w:rPr>
            <w:t>利用可能なイベントハンドラは多数用意されています。</w:t>
          </w:r>
          <w:r w:rsidR="00BA1736">
            <w:rPr>
              <w:rFonts w:hint="eastAsia"/>
            </w:rPr>
            <w:t>例えば</w:t>
          </w:r>
          <w:r>
            <w:rPr>
              <w:rFonts w:hint="eastAsia"/>
            </w:rPr>
            <w:t>、</w:t>
          </w:r>
          <w:r w:rsidR="00251999">
            <w:rPr>
              <w:rFonts w:hint="eastAsia"/>
            </w:rPr>
            <w:t>フォーム内の</w:t>
          </w:r>
          <w:r>
            <w:rPr>
              <w:rFonts w:hint="eastAsia"/>
            </w:rPr>
            <w:t>ボタン</w:t>
          </w:r>
          <w:r w:rsidR="00251999">
            <w:rPr>
              <w:rFonts w:hint="eastAsia"/>
            </w:rPr>
            <w:t>などを</w:t>
          </w:r>
          <w:r>
            <w:rPr>
              <w:rFonts w:hint="eastAsia"/>
            </w:rPr>
            <w:t>クリック時に発生するイベントに対応するイベントハンドラ名は「</w:t>
          </w:r>
          <w:r>
            <w:t>onclick」となります。</w:t>
          </w:r>
        </w:p>
        <w:p w:rsidR="00E17417" w:rsidRDefault="00E17417" w:rsidP="00BA1736">
          <w:pPr>
            <w:ind w:left="840"/>
            <w:jc w:val="left"/>
          </w:pPr>
          <w:r>
            <w:rPr>
              <w:rFonts w:hint="eastAsia"/>
            </w:rPr>
            <w:t xml:space="preserve">　次のコードは、ボタンをクリックした際にアラートダイアログを表示する</w:t>
          </w:r>
          <w:r>
            <w:t>JavaScriptを組み込んだHTMLの記述例です。</w:t>
          </w:r>
        </w:p>
        <w:p w:rsidR="00E17417" w:rsidRDefault="00E17417" w:rsidP="00BA1736">
          <w:pPr>
            <w:ind w:left="840"/>
            <w:jc w:val="left"/>
          </w:pPr>
        </w:p>
        <w:p w:rsidR="00BB3608" w:rsidRPr="00343084" w:rsidRDefault="00BB3608" w:rsidP="00BB3608">
          <w:pPr>
            <w:ind w:left="840"/>
            <w:jc w:val="left"/>
          </w:pPr>
          <w:r>
            <w:rPr>
              <w:rFonts w:hint="eastAsia"/>
            </w:rPr>
            <w:t>イベントハンドラの利用例</w:t>
          </w:r>
          <w:r w:rsidR="00732EA5">
            <w:rPr>
              <w:rFonts w:hint="eastAsia"/>
            </w:rPr>
            <w:t>.html</w:t>
          </w:r>
        </w:p>
        <w:tbl>
          <w:tblPr>
            <w:tblStyle w:val="af"/>
            <w:tblW w:w="0" w:type="auto"/>
            <w:tblInd w:w="840" w:type="dxa"/>
            <w:tblLook w:val="04A0"/>
          </w:tblPr>
          <w:tblGrid>
            <w:gridCol w:w="9122"/>
          </w:tblGrid>
          <w:tr w:rsidR="00BB3608" w:rsidTr="0032439F">
            <w:tc>
              <w:tcPr>
                <w:tcW w:w="9944" w:type="dxa"/>
              </w:tcPr>
              <w:p w:rsidR="00BB3608" w:rsidRDefault="00BB3608" w:rsidP="00BB3608">
                <w:pPr>
                  <w:ind w:leftChars="0" w:left="0"/>
                  <w:jc w:val="left"/>
                </w:pPr>
                <w:r>
                  <w:rPr>
                    <w:rFonts w:hint="eastAsia"/>
                  </w:rPr>
                  <w:t>&lt;!DOCTYPE html&gt;</w:t>
                </w:r>
              </w:p>
              <w:p w:rsidR="00BB3608" w:rsidRDefault="00BB3608" w:rsidP="00BB3608">
                <w:pPr>
                  <w:ind w:leftChars="0" w:left="0"/>
                  <w:jc w:val="left"/>
                </w:pPr>
                <w:r>
                  <w:t>&lt;html&gt;</w:t>
                </w:r>
              </w:p>
              <w:p w:rsidR="00BB3608" w:rsidRDefault="00BB3608" w:rsidP="00BB3608">
                <w:pPr>
                  <w:ind w:leftChars="0" w:left="0" w:firstLineChars="100" w:firstLine="210"/>
                  <w:jc w:val="left"/>
                </w:pPr>
                <w:r>
                  <w:t>&lt;head&gt;</w:t>
                </w:r>
              </w:p>
              <w:p w:rsidR="00BB3608" w:rsidRDefault="00BB3608" w:rsidP="00BB3608">
                <w:pPr>
                  <w:ind w:leftChars="0" w:left="0" w:firstLineChars="200" w:firstLine="420"/>
                  <w:jc w:val="left"/>
                </w:pPr>
                <w:r>
                  <w:t>&lt;meta charset="UTF-8"&gt;</w:t>
                </w:r>
              </w:p>
              <w:p w:rsidR="00BB3608" w:rsidRDefault="00BB3608" w:rsidP="00BB3608">
                <w:pPr>
                  <w:ind w:leftChars="0" w:left="0" w:firstLineChars="200" w:firstLine="420"/>
                  <w:jc w:val="left"/>
                </w:pPr>
                <w:r>
                  <w:t>&lt;title&gt;サンプル&lt;/title&gt;</w:t>
                </w:r>
              </w:p>
              <w:p w:rsidR="00BB3608" w:rsidRDefault="00BB3608" w:rsidP="00BB3608">
                <w:pPr>
                  <w:ind w:leftChars="0" w:left="0" w:firstLineChars="100" w:firstLine="210"/>
                  <w:jc w:val="left"/>
                </w:pPr>
                <w:r>
                  <w:t>&lt;/head&gt;</w:t>
                </w:r>
              </w:p>
              <w:p w:rsidR="00BB3608" w:rsidRDefault="00BB3608" w:rsidP="00BB3608">
                <w:pPr>
                  <w:ind w:leftChars="0" w:left="0" w:firstLineChars="100" w:firstLine="210"/>
                  <w:jc w:val="left"/>
                </w:pPr>
                <w:r>
                  <w:t>&lt;body&gt;</w:t>
                </w:r>
              </w:p>
              <w:p w:rsidR="00BB3608" w:rsidRDefault="00BB3608" w:rsidP="00BB3608">
                <w:pPr>
                  <w:ind w:leftChars="0" w:left="0" w:firstLineChars="200" w:firstLine="420"/>
                  <w:jc w:val="left"/>
                </w:pPr>
                <w:r>
                  <w:t>&lt;form&gt;</w:t>
                </w:r>
              </w:p>
              <w:p w:rsidR="00BB3608" w:rsidRDefault="00BB3608" w:rsidP="00BB3608">
                <w:pPr>
                  <w:ind w:leftChars="0" w:left="0" w:firstLineChars="300" w:firstLine="630"/>
                  <w:jc w:val="left"/>
                </w:pPr>
                <w:r>
                  <w:t>&lt;input type="button" value="アラート" onclick="al</w:t>
                </w:r>
                <w:r>
                  <w:rPr>
                    <w:rFonts w:hint="eastAsia"/>
                  </w:rPr>
                  <w:t>e</w:t>
                </w:r>
                <w:r>
                  <w:t>rt('Hello World!')"&gt;</w:t>
                </w:r>
              </w:p>
              <w:p w:rsidR="00BB3608" w:rsidRDefault="00BB3608" w:rsidP="00BB3608">
                <w:pPr>
                  <w:ind w:leftChars="0" w:left="0" w:firstLineChars="200" w:firstLine="420"/>
                  <w:jc w:val="left"/>
                </w:pPr>
                <w:r>
                  <w:t>&lt;/form&gt;</w:t>
                </w:r>
              </w:p>
              <w:p w:rsidR="00BB3608" w:rsidRDefault="00BB3608" w:rsidP="00BB3608">
                <w:pPr>
                  <w:ind w:leftChars="0" w:left="0" w:firstLineChars="100" w:firstLine="210"/>
                  <w:jc w:val="left"/>
                </w:pPr>
                <w:r>
                  <w:t>&lt;/body&gt;</w:t>
                </w:r>
              </w:p>
              <w:p w:rsidR="00BB3608" w:rsidRPr="003D6981" w:rsidRDefault="00BB3608" w:rsidP="00BB3608">
                <w:pPr>
                  <w:ind w:leftChars="0" w:left="0"/>
                  <w:jc w:val="left"/>
                </w:pPr>
                <w:r>
                  <w:t>&lt;/html&gt;</w:t>
                </w:r>
              </w:p>
            </w:tc>
          </w:tr>
        </w:tbl>
        <w:p w:rsidR="00BB3608" w:rsidRDefault="00BB3608" w:rsidP="00BA1736">
          <w:pPr>
            <w:ind w:left="840"/>
            <w:jc w:val="left"/>
          </w:pPr>
        </w:p>
        <w:p w:rsidR="00B01D70" w:rsidRDefault="00D239CE" w:rsidP="00BA1736">
          <w:pPr>
            <w:widowControl/>
            <w:spacing w:line="240" w:lineRule="auto"/>
            <w:ind w:leftChars="0" w:left="0"/>
            <w:jc w:val="left"/>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59885" type="#_x0000_t67" style="position:absolute;margin-left:0;margin-top:12.7pt;width:23.75pt;height:22.05pt;z-index:253499392;mso-position-horizontal:center;mso-position-horizontal-relative:margin" adj="10992,4365" fillcolor="black [3213]">
                <v:textbox style="layout-flow:vertical-ideographic" inset="5.85pt,.7pt,5.85pt,.7pt"/>
                <w10:wrap anchorx="margin"/>
              </v:shape>
            </w:pict>
          </w:r>
          <w:r w:rsidR="00B01D70">
            <w:br w:type="page"/>
          </w:r>
        </w:p>
        <w:p w:rsidR="00264BE8" w:rsidRDefault="00D239CE" w:rsidP="00BA1736">
          <w:pPr>
            <w:ind w:left="840" w:firstLineChars="50" w:firstLine="105"/>
            <w:jc w:val="left"/>
          </w:pPr>
          <w:r>
            <w:rPr>
              <w:noProof/>
            </w:rPr>
            <w:lastRenderedPageBreak/>
            <w:pict>
              <v:shapetype id="_x0000_t202" coordsize="21600,21600" o:spt="202" path="m,l,21600r21600,l21600,xe">
                <v:stroke joinstyle="miter"/>
                <v:path gradientshapeok="t" o:connecttype="rect"/>
              </v:shapetype>
              <v:shape id="_x0000_s59884" type="#_x0000_t202" style="position:absolute;left:0;text-align:left;margin-left:10.15pt;margin-top:6.4pt;width:52.2pt;height:17.45pt;z-index:253498368;mso-width-relative:margin;mso-height-relative:margin;v-text-anchor:middle" stroked="f">
                <v:textbox style="mso-next-textbox:#_x0000_s59884" inset="0,0,0,0">
                  <w:txbxContent>
                    <w:p w:rsidR="0032439F" w:rsidRDefault="0032439F" w:rsidP="00264BE8">
                      <w:pPr>
                        <w:ind w:leftChars="0" w:left="0"/>
                        <w:jc w:val="center"/>
                      </w:pPr>
                      <w:r>
                        <w:rPr>
                          <w:rFonts w:hint="eastAsia"/>
                        </w:rPr>
                        <w:t>実行結果</w:t>
                      </w:r>
                    </w:p>
                  </w:txbxContent>
                </v:textbox>
              </v:shape>
            </w:pict>
          </w:r>
        </w:p>
        <w:p w:rsidR="00264BE8" w:rsidRDefault="00264BE8" w:rsidP="00BA1736">
          <w:pPr>
            <w:ind w:left="840" w:firstLineChars="50" w:firstLine="105"/>
            <w:jc w:val="left"/>
          </w:pPr>
          <w:r>
            <w:rPr>
              <w:rFonts w:hint="eastAsia"/>
              <w:noProof/>
            </w:rPr>
            <w:drawing>
              <wp:anchor distT="0" distB="0" distL="114300" distR="114300" simplePos="0" relativeHeight="253458432" behindDoc="0" locked="0" layoutInCell="1" allowOverlap="1">
                <wp:simplePos x="0" y="0"/>
                <wp:positionH relativeFrom="margin">
                  <wp:align>center</wp:align>
                </wp:positionH>
                <wp:positionV relativeFrom="paragraph">
                  <wp:posOffset>132715</wp:posOffset>
                </wp:positionV>
                <wp:extent cx="5795010" cy="3295015"/>
                <wp:effectExtent l="19050" t="0" r="0" b="0"/>
                <wp:wrapNone/>
                <wp:docPr id="19" name="図 9" descr="C:\Documents and Settings\PC243\デスクトップ\fspicture\javascript\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PC243\デスクトップ\fspicture\javascript\1-10.jpg"/>
                        <pic:cNvPicPr>
                          <a:picLocks noChangeAspect="1" noChangeArrowheads="1"/>
                        </pic:cNvPicPr>
                      </pic:nvPicPr>
                      <pic:blipFill>
                        <a:blip r:embed="rId14" cstate="print"/>
                        <a:srcRect/>
                        <a:stretch>
                          <a:fillRect/>
                        </a:stretch>
                      </pic:blipFill>
                      <pic:spPr bwMode="auto">
                        <a:xfrm>
                          <a:off x="0" y="0"/>
                          <a:ext cx="5795010" cy="3295015"/>
                        </a:xfrm>
                        <a:prstGeom prst="rect">
                          <a:avLst/>
                        </a:prstGeom>
                        <a:noFill/>
                        <a:ln w="9525">
                          <a:noFill/>
                          <a:miter lim="800000"/>
                          <a:headEnd/>
                          <a:tailEnd/>
                        </a:ln>
                      </pic:spPr>
                    </pic:pic>
                  </a:graphicData>
                </a:graphic>
              </wp:anchor>
            </w:drawing>
          </w: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264BE8" w:rsidRDefault="00264BE8" w:rsidP="00BA1736">
          <w:pPr>
            <w:ind w:left="840" w:firstLineChars="50" w:firstLine="105"/>
            <w:jc w:val="left"/>
          </w:pPr>
        </w:p>
        <w:p w:rsidR="00E17417" w:rsidRDefault="00E17417" w:rsidP="00BA1736">
          <w:pPr>
            <w:ind w:left="840" w:firstLineChars="50" w:firstLine="105"/>
            <w:jc w:val="left"/>
          </w:pPr>
          <w:r w:rsidRPr="008501CE">
            <w:rPr>
              <w:rFonts w:hint="eastAsia"/>
            </w:rPr>
            <w:t>前述のサンプルの</w:t>
          </w:r>
          <w:r w:rsidRPr="008501CE">
            <w:t>form要素に記述された&lt;input&gt;タグに注目すると、ボタンクリック時のイベントハンドラであるonclick属性にJavaScriptの属性が記述されています。</w:t>
          </w:r>
        </w:p>
        <w:p w:rsidR="00E17417" w:rsidRDefault="00E17417" w:rsidP="00BA1736">
          <w:pPr>
            <w:ind w:left="840" w:firstLineChars="100" w:firstLine="210"/>
            <w:jc w:val="left"/>
          </w:pPr>
        </w:p>
        <w:tbl>
          <w:tblPr>
            <w:tblW w:w="0" w:type="auto"/>
            <w:tblInd w:w="840" w:type="dxa"/>
            <w:tblLook w:val="04A0"/>
          </w:tblPr>
          <w:tblGrid>
            <w:gridCol w:w="9122"/>
          </w:tblGrid>
          <w:tr w:rsidR="00E17417" w:rsidTr="00CF1B1A">
            <w:tc>
              <w:tcPr>
                <w:tcW w:w="9944" w:type="dxa"/>
                <w:tcBorders>
                  <w:top w:val="single" w:sz="4" w:space="0" w:color="auto"/>
                  <w:left w:val="single" w:sz="4" w:space="0" w:color="auto"/>
                  <w:bottom w:val="single" w:sz="4" w:space="0" w:color="auto"/>
                  <w:right w:val="single" w:sz="4" w:space="0" w:color="auto"/>
                </w:tcBorders>
              </w:tcPr>
              <w:p w:rsidR="00E17417" w:rsidRDefault="00E17417" w:rsidP="00BA1736">
                <w:pPr>
                  <w:ind w:leftChars="0" w:left="0"/>
                  <w:jc w:val="left"/>
                </w:pPr>
                <w:r w:rsidRPr="008501CE">
                  <w:t>&lt;input type="button" value="アラート</w:t>
                </w:r>
                <w:r>
                  <w:t>" onclick="al</w:t>
                </w:r>
                <w:r>
                  <w:rPr>
                    <w:rFonts w:hint="eastAsia"/>
                  </w:rPr>
                  <w:t>e</w:t>
                </w:r>
                <w:r w:rsidRPr="008501CE">
                  <w:t>rt</w:t>
                </w:r>
                <w:r w:rsidR="008A3A37">
                  <w:t>(</w:t>
                </w:r>
                <w:r w:rsidRPr="008501CE">
                  <w:t>'Hello World!'</w:t>
                </w:r>
                <w:r w:rsidR="008A3A37">
                  <w:t>)</w:t>
                </w:r>
                <w:r w:rsidRPr="008501CE">
                  <w:t>"&gt;</w:t>
                </w:r>
              </w:p>
            </w:tc>
          </w:tr>
        </w:tbl>
        <w:p w:rsidR="00E17417" w:rsidRDefault="00E17417" w:rsidP="00BA1736">
          <w:pPr>
            <w:ind w:left="840" w:firstLineChars="100" w:firstLine="210"/>
            <w:jc w:val="left"/>
          </w:pPr>
        </w:p>
        <w:p w:rsidR="00E17417" w:rsidRDefault="00E17417" w:rsidP="00BA1736">
          <w:pPr>
            <w:ind w:left="840" w:firstLineChars="100" w:firstLine="210"/>
            <w:jc w:val="left"/>
          </w:pPr>
          <w:r>
            <w:rPr>
              <w:rFonts w:hint="eastAsia"/>
            </w:rPr>
            <w:t>なお、</w:t>
          </w:r>
          <w:r>
            <w:t>onclick属性に記述された「alert</w:t>
          </w:r>
          <w:r w:rsidR="008A3A37">
            <w:t>(</w:t>
          </w:r>
          <w:r>
            <w:t>'Hello World!'</w:t>
          </w:r>
          <w:r w:rsidR="008A3A37">
            <w:t>)</w:t>
          </w:r>
          <w:r>
            <w:t>」は、丸括弧内の内容をアラートダイアログに表示させる命令文です。</w:t>
          </w:r>
        </w:p>
        <w:p w:rsidR="00BB5B47" w:rsidRDefault="00E17417" w:rsidP="00BA1736">
          <w:pPr>
            <w:ind w:left="840"/>
            <w:jc w:val="left"/>
          </w:pPr>
          <w:r>
            <w:br w:type="page"/>
          </w:r>
        </w:p>
        <w:p w:rsidR="00921EEE" w:rsidRDefault="00921EEE" w:rsidP="00BA1736">
          <w:pPr>
            <w:pStyle w:val="1"/>
            <w:spacing w:after="180"/>
            <w:jc w:val="left"/>
          </w:pPr>
          <w:bookmarkStart w:id="21" w:name="_Toc370297576"/>
          <w:bookmarkStart w:id="22" w:name="_Toc476763172"/>
          <w:r>
            <w:rPr>
              <w:rFonts w:hint="eastAsia"/>
            </w:rPr>
            <w:lastRenderedPageBreak/>
            <w:t>変数</w:t>
          </w:r>
          <w:bookmarkEnd w:id="21"/>
          <w:bookmarkEnd w:id="22"/>
        </w:p>
        <w:p w:rsidR="00921EEE" w:rsidRDefault="00921EEE" w:rsidP="00BA1736">
          <w:pPr>
            <w:pStyle w:val="2"/>
            <w:spacing w:after="180"/>
            <w:jc w:val="left"/>
          </w:pPr>
          <w:bookmarkStart w:id="23" w:name="_Toc476763173"/>
          <w:r>
            <w:rPr>
              <w:rFonts w:hint="eastAsia"/>
            </w:rPr>
            <w:t>変</w:t>
          </w:r>
          <w:r w:rsidR="00104B5E">
            <w:rPr>
              <w:rFonts w:hint="eastAsia"/>
            </w:rPr>
            <w:t>数</w:t>
          </w:r>
          <w:r>
            <w:rPr>
              <w:rFonts w:hint="eastAsia"/>
            </w:rPr>
            <w:t>宣言</w:t>
          </w:r>
          <w:bookmarkEnd w:id="23"/>
        </w:p>
        <w:p w:rsidR="00921EEE" w:rsidRDefault="00921EEE" w:rsidP="00BA1736">
          <w:pPr>
            <w:ind w:left="840" w:firstLineChars="100" w:firstLine="210"/>
            <w:jc w:val="left"/>
          </w:pPr>
          <w:r>
            <w:rPr>
              <w:rFonts w:hint="eastAsia"/>
            </w:rPr>
            <w:t>JavaScriptで変数を利用する場合、まず変数を宣言する必要があります。変数を宣言することで、JavaScriptで利用するデータの格納領域を確保します。変数を宣言する場合、次のように「var」キーワードを利用します。</w:t>
          </w:r>
        </w:p>
        <w:p w:rsidR="00921EEE" w:rsidRDefault="00921EEE" w:rsidP="00BA1736">
          <w:pPr>
            <w:ind w:left="840" w:firstLineChars="100" w:firstLine="210"/>
            <w:jc w:val="left"/>
          </w:pPr>
        </w:p>
        <w:tbl>
          <w:tblPr>
            <w:tblW w:w="0" w:type="auto"/>
            <w:tblInd w:w="840" w:type="dxa"/>
            <w:shd w:val="clear" w:color="auto" w:fill="EEECE1" w:themeFill="background2"/>
            <w:tblLook w:val="04A0"/>
          </w:tblPr>
          <w:tblGrid>
            <w:gridCol w:w="9122"/>
          </w:tblGrid>
          <w:tr w:rsidR="00921EEE" w:rsidTr="00D25A0F">
            <w:tc>
              <w:tcPr>
                <w:tcW w:w="9944" w:type="dxa"/>
                <w:tcBorders>
                  <w:top w:val="single" w:sz="4" w:space="0" w:color="auto"/>
                  <w:left w:val="single" w:sz="4" w:space="0" w:color="auto"/>
                  <w:bottom w:val="single" w:sz="4" w:space="0" w:color="auto"/>
                  <w:right w:val="single" w:sz="4" w:space="0" w:color="auto"/>
                </w:tcBorders>
                <w:shd w:val="clear" w:color="auto" w:fill="auto"/>
                <w:vAlign w:val="center"/>
              </w:tcPr>
              <w:p w:rsidR="00921EEE" w:rsidRPr="00CF1B1A" w:rsidRDefault="00921EEE" w:rsidP="00BA1736">
                <w:pPr>
                  <w:ind w:leftChars="0" w:left="0" w:firstLineChars="5" w:firstLine="10"/>
                  <w:jc w:val="left"/>
                </w:pPr>
                <w:r w:rsidRPr="00CF1B1A">
                  <w:rPr>
                    <w:rFonts w:hint="eastAsia"/>
                  </w:rPr>
                  <w:t>var　変数名；</w:t>
                </w:r>
              </w:p>
            </w:tc>
          </w:tr>
        </w:tbl>
        <w:p w:rsidR="0078296F" w:rsidRDefault="0078296F" w:rsidP="00BA1736">
          <w:pPr>
            <w:ind w:left="840" w:firstLineChars="100" w:firstLine="210"/>
            <w:jc w:val="left"/>
          </w:pPr>
        </w:p>
        <w:p w:rsidR="00921EEE" w:rsidRDefault="00921EEE" w:rsidP="00BA1736">
          <w:pPr>
            <w:ind w:left="840" w:firstLineChars="100" w:firstLine="210"/>
            <w:jc w:val="left"/>
          </w:pPr>
          <w:r>
            <w:rPr>
              <w:rFonts w:hint="eastAsia"/>
            </w:rPr>
            <w:t>変数宣言時に値を設定することもできます。</w:t>
          </w:r>
        </w:p>
        <w:p w:rsidR="00921EEE" w:rsidRPr="0078296F" w:rsidRDefault="00921EEE" w:rsidP="0078296F">
          <w:pPr>
            <w:ind w:left="840" w:firstLineChars="100" w:firstLine="210"/>
            <w:jc w:val="left"/>
          </w:pPr>
        </w:p>
        <w:tbl>
          <w:tblPr>
            <w:tblW w:w="0" w:type="auto"/>
            <w:tblInd w:w="840" w:type="dxa"/>
            <w:tblLook w:val="04A0"/>
          </w:tblPr>
          <w:tblGrid>
            <w:gridCol w:w="9122"/>
          </w:tblGrid>
          <w:tr w:rsidR="00921EEE" w:rsidTr="00D25A0F">
            <w:tc>
              <w:tcPr>
                <w:tcW w:w="9944" w:type="dxa"/>
                <w:tcBorders>
                  <w:top w:val="single" w:sz="4" w:space="0" w:color="auto"/>
                  <w:left w:val="single" w:sz="4" w:space="0" w:color="auto"/>
                  <w:bottom w:val="single" w:sz="4" w:space="0" w:color="auto"/>
                  <w:right w:val="single" w:sz="4" w:space="0" w:color="auto"/>
                </w:tcBorders>
                <w:shd w:val="clear" w:color="auto" w:fill="auto"/>
              </w:tcPr>
              <w:p w:rsidR="00921EEE" w:rsidRPr="00CF1B1A" w:rsidRDefault="00921EEE" w:rsidP="00BA1736">
                <w:pPr>
                  <w:ind w:leftChars="0" w:left="0"/>
                  <w:jc w:val="left"/>
                </w:pPr>
                <w:r w:rsidRPr="00CF1B1A">
                  <w:rPr>
                    <w:rFonts w:hint="eastAsia"/>
                  </w:rPr>
                  <w:t>var　変数名　=　値；</w:t>
                </w:r>
              </w:p>
            </w:tc>
          </w:tr>
        </w:tbl>
        <w:p w:rsidR="0078296F" w:rsidRDefault="0078296F" w:rsidP="00BA1736">
          <w:pPr>
            <w:ind w:left="840" w:firstLineChars="100" w:firstLine="210"/>
            <w:jc w:val="left"/>
          </w:pPr>
        </w:p>
        <w:p w:rsidR="00921EEE" w:rsidRDefault="00921EEE" w:rsidP="00BA1736">
          <w:pPr>
            <w:ind w:left="840" w:firstLineChars="100" w:firstLine="210"/>
            <w:jc w:val="left"/>
          </w:pPr>
          <w:r>
            <w:rPr>
              <w:rFonts w:hint="eastAsia"/>
            </w:rPr>
            <w:t>次のコードでは、初期値20で変数名「age」が宣言されます。このようにJavaScriptではイコール</w:t>
          </w:r>
          <w:r w:rsidR="008A3A37">
            <w:rPr>
              <w:rFonts w:hint="eastAsia"/>
            </w:rPr>
            <w:t>(</w:t>
          </w:r>
          <w:r>
            <w:rPr>
              <w:rFonts w:hint="eastAsia"/>
            </w:rPr>
            <w:t>=</w:t>
          </w:r>
          <w:r w:rsidR="008A3A37">
            <w:rPr>
              <w:rFonts w:hint="eastAsia"/>
            </w:rPr>
            <w:t>)</w:t>
          </w:r>
          <w:r>
            <w:rPr>
              <w:rFonts w:hint="eastAsia"/>
            </w:rPr>
            <w:t>は等しいという意味ではなく、変数への「代入」を意味します。</w:t>
          </w:r>
        </w:p>
        <w:p w:rsidR="006C5056" w:rsidRDefault="006C5056" w:rsidP="0078296F">
          <w:pPr>
            <w:ind w:left="840" w:firstLineChars="100" w:firstLine="210"/>
            <w:jc w:val="left"/>
          </w:pPr>
        </w:p>
        <w:tbl>
          <w:tblPr>
            <w:tblW w:w="0" w:type="auto"/>
            <w:tblInd w:w="840" w:type="dxa"/>
            <w:tblLook w:val="04A0"/>
          </w:tblPr>
          <w:tblGrid>
            <w:gridCol w:w="9122"/>
          </w:tblGrid>
          <w:tr w:rsidR="006C5056" w:rsidTr="00343084">
            <w:tc>
              <w:tcPr>
                <w:tcW w:w="9944" w:type="dxa"/>
                <w:tcBorders>
                  <w:top w:val="single" w:sz="4" w:space="0" w:color="auto"/>
                  <w:left w:val="single" w:sz="4" w:space="0" w:color="auto"/>
                  <w:bottom w:val="single" w:sz="4" w:space="0" w:color="auto"/>
                  <w:right w:val="single" w:sz="4" w:space="0" w:color="auto"/>
                </w:tcBorders>
                <w:shd w:val="clear" w:color="auto" w:fill="auto"/>
              </w:tcPr>
              <w:p w:rsidR="006C5056" w:rsidRPr="00CF1B1A" w:rsidRDefault="006C5056" w:rsidP="00343084">
                <w:pPr>
                  <w:ind w:leftChars="0" w:left="0"/>
                  <w:jc w:val="left"/>
                </w:pPr>
                <w:r w:rsidRPr="00CF1B1A">
                  <w:rPr>
                    <w:rFonts w:hint="eastAsia"/>
                  </w:rPr>
                  <w:t>var　age　=　20；</w:t>
                </w:r>
              </w:p>
            </w:tc>
          </w:tr>
        </w:tbl>
        <w:p w:rsidR="0078296F" w:rsidRDefault="0078296F" w:rsidP="00BA1736">
          <w:pPr>
            <w:ind w:left="840" w:firstLineChars="100" w:firstLine="210"/>
            <w:jc w:val="left"/>
          </w:pPr>
        </w:p>
        <w:p w:rsidR="00921EEE" w:rsidRDefault="00921EEE" w:rsidP="00BA1736">
          <w:pPr>
            <w:ind w:left="840" w:firstLineChars="100" w:firstLine="210"/>
            <w:jc w:val="left"/>
          </w:pPr>
          <w:r>
            <w:rPr>
              <w:rFonts w:hint="eastAsia"/>
            </w:rPr>
            <w:t>また、カンマ</w:t>
          </w:r>
          <w:r w:rsidR="008A3A37">
            <w:rPr>
              <w:rFonts w:hint="eastAsia"/>
            </w:rPr>
            <w:t>(</w:t>
          </w:r>
          <w:r>
            <w:rPr>
              <w:rFonts w:hint="eastAsia"/>
            </w:rPr>
            <w:t>，</w:t>
          </w:r>
          <w:r w:rsidR="008A3A37">
            <w:rPr>
              <w:rFonts w:hint="eastAsia"/>
            </w:rPr>
            <w:t>)</w:t>
          </w:r>
          <w:r>
            <w:rPr>
              <w:rFonts w:hint="eastAsia"/>
            </w:rPr>
            <w:t>を利用することで、複数の変数をまとめて宣言できます。</w:t>
          </w:r>
          <w:r w:rsidR="00BA1736">
            <w:rPr>
              <w:rFonts w:hint="eastAsia"/>
            </w:rPr>
            <w:t>例えば</w:t>
          </w:r>
          <w:r>
            <w:rPr>
              <w:rFonts w:hint="eastAsia"/>
            </w:rPr>
            <w:t>、変数名「name」と「age」の2つの変数をまとめて宣言する場合は、次のようになります。</w:t>
          </w:r>
        </w:p>
        <w:p w:rsidR="006C5056" w:rsidRDefault="006C5056" w:rsidP="0078296F">
          <w:pPr>
            <w:ind w:left="840" w:firstLineChars="100" w:firstLine="210"/>
            <w:jc w:val="left"/>
          </w:pPr>
        </w:p>
        <w:tbl>
          <w:tblPr>
            <w:tblW w:w="0" w:type="auto"/>
            <w:tblInd w:w="840" w:type="dxa"/>
            <w:tblLook w:val="04A0"/>
          </w:tblPr>
          <w:tblGrid>
            <w:gridCol w:w="9122"/>
          </w:tblGrid>
          <w:tr w:rsidR="006C5056" w:rsidTr="00343084">
            <w:tc>
              <w:tcPr>
                <w:tcW w:w="9944" w:type="dxa"/>
                <w:tcBorders>
                  <w:top w:val="single" w:sz="4" w:space="0" w:color="auto"/>
                  <w:left w:val="single" w:sz="4" w:space="0" w:color="auto"/>
                  <w:bottom w:val="single" w:sz="4" w:space="0" w:color="auto"/>
                  <w:right w:val="single" w:sz="4" w:space="0" w:color="auto"/>
                </w:tcBorders>
                <w:shd w:val="clear" w:color="auto" w:fill="auto"/>
              </w:tcPr>
              <w:p w:rsidR="006C5056" w:rsidRPr="00CF1B1A" w:rsidRDefault="006C5056" w:rsidP="00343084">
                <w:pPr>
                  <w:ind w:leftChars="0" w:left="0"/>
                  <w:jc w:val="left"/>
                </w:pPr>
                <w:r w:rsidRPr="00CF1B1A">
                  <w:rPr>
                    <w:rFonts w:hint="eastAsia"/>
                  </w:rPr>
                  <w:t>var　name，age；</w:t>
                </w:r>
              </w:p>
            </w:tc>
          </w:tr>
        </w:tbl>
        <w:p w:rsidR="0078296F" w:rsidRDefault="0078296F" w:rsidP="00BA1736">
          <w:pPr>
            <w:ind w:left="840" w:firstLineChars="100" w:firstLine="210"/>
            <w:jc w:val="left"/>
          </w:pPr>
        </w:p>
        <w:p w:rsidR="00757C2A" w:rsidRDefault="00921EEE" w:rsidP="007A13B0">
          <w:pPr>
            <w:ind w:left="840" w:firstLineChars="100" w:firstLine="210"/>
            <w:jc w:val="left"/>
          </w:pPr>
          <w:r>
            <w:rPr>
              <w:rFonts w:hint="eastAsia"/>
            </w:rPr>
            <w:t>また、変数を宣言しただけで初期値を設定していない変数は、値が設定されるまで未定義値「undefined」という特殊な値となります。これについては後述します。</w:t>
          </w:r>
        </w:p>
        <w:p w:rsidR="007A13B0" w:rsidRDefault="007A13B0" w:rsidP="007A13B0">
          <w:pPr>
            <w:ind w:left="840" w:firstLineChars="100" w:firstLine="210"/>
            <w:jc w:val="left"/>
          </w:pPr>
        </w:p>
        <w:p w:rsidR="00921EEE" w:rsidRDefault="00921EEE" w:rsidP="00BA1736">
          <w:pPr>
            <w:pStyle w:val="2"/>
            <w:spacing w:after="180"/>
            <w:jc w:val="left"/>
          </w:pPr>
          <w:bookmarkStart w:id="24" w:name="_Toc476763174"/>
          <w:r>
            <w:rPr>
              <w:rFonts w:hint="eastAsia"/>
            </w:rPr>
            <w:t>変数名の命名規則</w:t>
          </w:r>
          <w:bookmarkEnd w:id="24"/>
        </w:p>
        <w:p w:rsidR="00921EEE" w:rsidRDefault="00921EEE" w:rsidP="00BA1736">
          <w:pPr>
            <w:ind w:left="840" w:firstLineChars="100" w:firstLine="210"/>
            <w:jc w:val="left"/>
          </w:pPr>
          <w:r>
            <w:rPr>
              <w:rFonts w:hint="eastAsia"/>
            </w:rPr>
            <w:t>JavaScriptプログラミングでは、変数や関数などに対してユーザが定義する名称を「識別子」と呼びます。識別子は以下の命名規則に従う必要があります。</w:t>
          </w:r>
        </w:p>
        <w:p w:rsidR="00921EEE" w:rsidRDefault="00921EEE" w:rsidP="007A13B0">
          <w:pPr>
            <w:ind w:left="840" w:firstLineChars="100" w:firstLine="210"/>
            <w:jc w:val="left"/>
          </w:pPr>
        </w:p>
        <w:p w:rsidR="00921EEE" w:rsidRDefault="0073300C" w:rsidP="00BA1736">
          <w:pPr>
            <w:spacing w:line="380" w:lineRule="exact"/>
            <w:ind w:leftChars="800" w:left="1890" w:hangingChars="100" w:hanging="210"/>
            <w:jc w:val="left"/>
          </w:pPr>
          <w:r>
            <w:rPr>
              <w:rFonts w:hint="eastAsia"/>
            </w:rPr>
            <w:t>●英字</w:t>
          </w:r>
          <w:r w:rsidR="00921EEE">
            <w:rPr>
              <w:rFonts w:hint="eastAsia"/>
            </w:rPr>
            <w:t>、アンダースコア</w:t>
          </w:r>
          <w:r w:rsidR="008A3A37">
            <w:rPr>
              <w:rFonts w:hint="eastAsia"/>
            </w:rPr>
            <w:t xml:space="preserve">( </w:t>
          </w:r>
          <w:r w:rsidR="00921EEE">
            <w:rPr>
              <w:rFonts w:hint="eastAsia"/>
            </w:rPr>
            <w:t>_</w:t>
          </w:r>
          <w:r w:rsidR="008A3A37">
            <w:rPr>
              <w:rFonts w:hint="eastAsia"/>
            </w:rPr>
            <w:t xml:space="preserve"> )</w:t>
          </w:r>
          <w:r w:rsidR="00921EEE">
            <w:rPr>
              <w:rFonts w:hint="eastAsia"/>
            </w:rPr>
            <w:t>、ドル記号</w:t>
          </w:r>
          <w:r w:rsidR="008A3A37">
            <w:rPr>
              <w:rFonts w:hint="eastAsia"/>
            </w:rPr>
            <w:t>(</w:t>
          </w:r>
          <w:r w:rsidR="00921EEE">
            <w:rPr>
              <w:rFonts w:hint="eastAsia"/>
            </w:rPr>
            <w:t>$</w:t>
          </w:r>
          <w:r w:rsidR="008A3A37">
            <w:rPr>
              <w:rFonts w:hint="eastAsia"/>
            </w:rPr>
            <w:t>)</w:t>
          </w:r>
          <w:r w:rsidR="00921EEE">
            <w:rPr>
              <w:rFonts w:hint="eastAsia"/>
            </w:rPr>
            <w:t>が利用できる。ただし、数字は先頭文字としては利用できない</w:t>
          </w:r>
        </w:p>
        <w:p w:rsidR="00921EEE" w:rsidRDefault="00921EEE" w:rsidP="00BA1736">
          <w:pPr>
            <w:spacing w:line="380" w:lineRule="exact"/>
            <w:ind w:leftChars="800" w:left="1890" w:hangingChars="100" w:hanging="210"/>
            <w:jc w:val="left"/>
          </w:pPr>
          <w:r>
            <w:rPr>
              <w:rFonts w:hint="eastAsia"/>
            </w:rPr>
            <w:t>●予約語は利用してはならない。ただし、予約語を変数名の一部に含めることはできる</w:t>
          </w:r>
        </w:p>
        <w:p w:rsidR="00EA64EE" w:rsidRDefault="00EA64EE" w:rsidP="00BA1736">
          <w:pPr>
            <w:ind w:left="840" w:firstLineChars="100" w:firstLine="210"/>
            <w:jc w:val="left"/>
          </w:pPr>
        </w:p>
        <w:p w:rsidR="00921EEE" w:rsidRDefault="00BA1736" w:rsidP="00BA1736">
          <w:pPr>
            <w:ind w:left="840" w:firstLineChars="100" w:firstLine="210"/>
            <w:jc w:val="left"/>
          </w:pPr>
          <w:r>
            <w:rPr>
              <w:rFonts w:hint="eastAsia"/>
            </w:rPr>
            <w:t>例えば</w:t>
          </w:r>
          <w:r w:rsidR="00921EEE">
            <w:rPr>
              <w:rFonts w:hint="eastAsia"/>
            </w:rPr>
            <w:t>、「address」「_name」「$age」は命名規則に従っているため、識別子として利用できます。それに対して、「1st」や「2nd」は1文字目に数字が利用されているため、識別子として利用できません。また、予約語「for」は識別子として利用できませんが、「force」は利用できます。</w:t>
          </w:r>
        </w:p>
        <w:p w:rsidR="007A13B0" w:rsidRDefault="007A13B0">
          <w:pPr>
            <w:widowControl/>
            <w:spacing w:line="240" w:lineRule="auto"/>
            <w:ind w:leftChars="0" w:left="0"/>
            <w:jc w:val="left"/>
          </w:pPr>
          <w:r>
            <w:br w:type="page"/>
          </w:r>
        </w:p>
        <w:p w:rsidR="00921EEE" w:rsidRDefault="00921EEE" w:rsidP="00BA1736">
          <w:pPr>
            <w:pStyle w:val="2"/>
            <w:spacing w:after="180"/>
            <w:jc w:val="left"/>
          </w:pPr>
          <w:bookmarkStart w:id="25" w:name="_Toc476763175"/>
          <w:r>
            <w:rPr>
              <w:rFonts w:hint="eastAsia"/>
            </w:rPr>
            <w:lastRenderedPageBreak/>
            <w:t>予約語</w:t>
          </w:r>
          <w:bookmarkEnd w:id="25"/>
        </w:p>
        <w:p w:rsidR="00921EEE" w:rsidRDefault="00921EEE" w:rsidP="00BA1736">
          <w:pPr>
            <w:ind w:left="840" w:firstLineChars="100" w:firstLine="210"/>
            <w:jc w:val="left"/>
          </w:pPr>
          <w:r>
            <w:rPr>
              <w:rFonts w:hint="eastAsia"/>
            </w:rPr>
            <w:t>予約語とは、制御構文や演算子などJavaScriptの言語仕様であらかじめ定義されている特別なキーワードのことです。予約語は識別子</w:t>
          </w:r>
          <w:r w:rsidR="008A3A37">
            <w:rPr>
              <w:rFonts w:hint="eastAsia"/>
            </w:rPr>
            <w:t>(</w:t>
          </w:r>
          <w:r>
            <w:rPr>
              <w:rFonts w:hint="eastAsia"/>
            </w:rPr>
            <w:t>変数名や後述の関数名、ループラベルなど</w:t>
          </w:r>
          <w:r w:rsidR="008A3A37">
            <w:rPr>
              <w:rFonts w:hint="eastAsia"/>
            </w:rPr>
            <w:t>)</w:t>
          </w:r>
          <w:r>
            <w:rPr>
              <w:rFonts w:hint="eastAsia"/>
            </w:rPr>
            <w:t>として利用できません。</w:t>
          </w:r>
        </w:p>
        <w:p w:rsidR="00921EEE" w:rsidRDefault="00921EEE" w:rsidP="00BA1736">
          <w:pPr>
            <w:ind w:left="840" w:firstLineChars="100" w:firstLine="210"/>
            <w:jc w:val="left"/>
          </w:pPr>
          <w:r>
            <w:rPr>
              <w:rFonts w:hint="eastAsia"/>
            </w:rPr>
            <w:t>JavaScriptの予約語を示します。</w:t>
          </w:r>
        </w:p>
        <w:p w:rsidR="00921EEE" w:rsidRPr="00F65162" w:rsidRDefault="00921EEE" w:rsidP="00BA1736">
          <w:pPr>
            <w:ind w:left="84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79"/>
            <w:gridCol w:w="1233"/>
            <w:gridCol w:w="1277"/>
            <w:gridCol w:w="1370"/>
            <w:gridCol w:w="1324"/>
            <w:gridCol w:w="1273"/>
            <w:gridCol w:w="1266"/>
          </w:tblGrid>
          <w:tr w:rsidR="00921EEE" w:rsidTr="00D25A0F">
            <w:trPr>
              <w:trHeight w:val="395"/>
            </w:trPr>
            <w:tc>
              <w:tcPr>
                <w:tcW w:w="1379" w:type="dxa"/>
                <w:vAlign w:val="center"/>
              </w:tcPr>
              <w:p w:rsidR="00921EEE" w:rsidRPr="008C3206" w:rsidRDefault="00921EEE" w:rsidP="00BA1736">
                <w:pPr>
                  <w:ind w:leftChars="0" w:left="0"/>
                  <w:jc w:val="left"/>
                  <w:rPr>
                    <w:sz w:val="18"/>
                    <w:szCs w:val="18"/>
                  </w:rPr>
                </w:pPr>
                <w:r w:rsidRPr="008C3206">
                  <w:rPr>
                    <w:sz w:val="18"/>
                    <w:szCs w:val="18"/>
                  </w:rPr>
                  <w:t>break</w:t>
                </w:r>
              </w:p>
            </w:tc>
            <w:tc>
              <w:tcPr>
                <w:tcW w:w="1233" w:type="dxa"/>
                <w:vAlign w:val="center"/>
              </w:tcPr>
              <w:p w:rsidR="00921EEE" w:rsidRPr="008C3206" w:rsidRDefault="00921EEE" w:rsidP="00BA1736">
                <w:pPr>
                  <w:ind w:leftChars="0" w:left="0"/>
                  <w:jc w:val="left"/>
                  <w:rPr>
                    <w:sz w:val="18"/>
                    <w:szCs w:val="18"/>
                  </w:rPr>
                </w:pPr>
                <w:r w:rsidRPr="008C3206">
                  <w:rPr>
                    <w:sz w:val="18"/>
                    <w:szCs w:val="18"/>
                  </w:rPr>
                  <w:t>case</w:t>
                </w:r>
              </w:p>
            </w:tc>
            <w:tc>
              <w:tcPr>
                <w:tcW w:w="1277" w:type="dxa"/>
                <w:vAlign w:val="center"/>
              </w:tcPr>
              <w:p w:rsidR="00921EEE" w:rsidRPr="008C3206" w:rsidRDefault="00921EEE" w:rsidP="00BA1736">
                <w:pPr>
                  <w:ind w:leftChars="0" w:left="0"/>
                  <w:jc w:val="left"/>
                  <w:rPr>
                    <w:sz w:val="18"/>
                    <w:szCs w:val="18"/>
                  </w:rPr>
                </w:pPr>
                <w:r w:rsidRPr="008C3206">
                  <w:rPr>
                    <w:sz w:val="18"/>
                    <w:szCs w:val="18"/>
                  </w:rPr>
                  <w:t>catch</w:t>
                </w:r>
              </w:p>
            </w:tc>
            <w:tc>
              <w:tcPr>
                <w:tcW w:w="1370" w:type="dxa"/>
                <w:vAlign w:val="center"/>
              </w:tcPr>
              <w:p w:rsidR="00921EEE" w:rsidRPr="008C3206" w:rsidRDefault="00921EEE" w:rsidP="00BA1736">
                <w:pPr>
                  <w:ind w:leftChars="0" w:left="0"/>
                  <w:jc w:val="left"/>
                  <w:rPr>
                    <w:sz w:val="18"/>
                    <w:szCs w:val="18"/>
                  </w:rPr>
                </w:pPr>
                <w:r w:rsidRPr="008C3206">
                  <w:rPr>
                    <w:sz w:val="18"/>
                    <w:szCs w:val="18"/>
                  </w:rPr>
                  <w:t>countinue</w:t>
                </w:r>
              </w:p>
            </w:tc>
            <w:tc>
              <w:tcPr>
                <w:tcW w:w="1324" w:type="dxa"/>
                <w:vAlign w:val="center"/>
              </w:tcPr>
              <w:p w:rsidR="00921EEE" w:rsidRPr="008C3206" w:rsidRDefault="00921EEE" w:rsidP="00BA1736">
                <w:pPr>
                  <w:ind w:leftChars="0" w:left="0"/>
                  <w:jc w:val="left"/>
                  <w:rPr>
                    <w:sz w:val="18"/>
                    <w:szCs w:val="18"/>
                  </w:rPr>
                </w:pPr>
                <w:r w:rsidRPr="008C3206">
                  <w:rPr>
                    <w:rFonts w:hint="eastAsia"/>
                    <w:sz w:val="18"/>
                    <w:szCs w:val="18"/>
                  </w:rPr>
                  <w:t>default</w:t>
                </w:r>
              </w:p>
            </w:tc>
            <w:tc>
              <w:tcPr>
                <w:tcW w:w="1273" w:type="dxa"/>
                <w:vAlign w:val="center"/>
              </w:tcPr>
              <w:p w:rsidR="00921EEE" w:rsidRPr="008C3206" w:rsidRDefault="00921EEE" w:rsidP="00BA1736">
                <w:pPr>
                  <w:ind w:leftChars="0" w:left="0"/>
                  <w:jc w:val="left"/>
                  <w:rPr>
                    <w:sz w:val="18"/>
                    <w:szCs w:val="18"/>
                  </w:rPr>
                </w:pPr>
                <w:r w:rsidRPr="008C3206">
                  <w:rPr>
                    <w:rFonts w:hint="eastAsia"/>
                    <w:sz w:val="18"/>
                    <w:szCs w:val="18"/>
                  </w:rPr>
                  <w:t>delete</w:t>
                </w:r>
              </w:p>
            </w:tc>
            <w:tc>
              <w:tcPr>
                <w:tcW w:w="1266" w:type="dxa"/>
                <w:vAlign w:val="center"/>
              </w:tcPr>
              <w:p w:rsidR="00921EEE" w:rsidRPr="008C3206" w:rsidRDefault="00921EEE" w:rsidP="00BA1736">
                <w:pPr>
                  <w:ind w:leftChars="0" w:left="0"/>
                  <w:jc w:val="left"/>
                  <w:rPr>
                    <w:sz w:val="18"/>
                    <w:szCs w:val="18"/>
                  </w:rPr>
                </w:pPr>
                <w:r w:rsidRPr="008C3206">
                  <w:rPr>
                    <w:rFonts w:hint="eastAsia"/>
                    <w:sz w:val="18"/>
                    <w:szCs w:val="18"/>
                  </w:rPr>
                  <w:t>do</w:t>
                </w:r>
              </w:p>
            </w:tc>
          </w:tr>
          <w:tr w:rsidR="00921EEE" w:rsidTr="00D25A0F">
            <w:trPr>
              <w:trHeight w:val="381"/>
            </w:trPr>
            <w:tc>
              <w:tcPr>
                <w:tcW w:w="1379" w:type="dxa"/>
                <w:vAlign w:val="center"/>
              </w:tcPr>
              <w:p w:rsidR="00921EEE" w:rsidRPr="008C3206" w:rsidRDefault="00921EEE" w:rsidP="00BA1736">
                <w:pPr>
                  <w:ind w:leftChars="0" w:left="0"/>
                  <w:jc w:val="left"/>
                  <w:rPr>
                    <w:sz w:val="18"/>
                    <w:szCs w:val="18"/>
                  </w:rPr>
                </w:pPr>
                <w:r w:rsidRPr="008C3206">
                  <w:rPr>
                    <w:rFonts w:hint="eastAsia"/>
                    <w:sz w:val="18"/>
                    <w:szCs w:val="18"/>
                  </w:rPr>
                  <w:t>else</w:t>
                </w:r>
              </w:p>
            </w:tc>
            <w:tc>
              <w:tcPr>
                <w:tcW w:w="1233" w:type="dxa"/>
                <w:vAlign w:val="center"/>
              </w:tcPr>
              <w:p w:rsidR="00921EEE" w:rsidRPr="008C3206" w:rsidRDefault="00873DEC" w:rsidP="00BA1736">
                <w:pPr>
                  <w:ind w:leftChars="0" w:left="0"/>
                  <w:jc w:val="left"/>
                  <w:rPr>
                    <w:sz w:val="18"/>
                    <w:szCs w:val="18"/>
                  </w:rPr>
                </w:pPr>
                <w:r>
                  <w:rPr>
                    <w:rFonts w:hint="eastAsia"/>
                    <w:sz w:val="18"/>
                    <w:szCs w:val="18"/>
                  </w:rPr>
                  <w:t>debugger</w:t>
                </w:r>
              </w:p>
            </w:tc>
            <w:tc>
              <w:tcPr>
                <w:tcW w:w="1277" w:type="dxa"/>
                <w:vAlign w:val="center"/>
              </w:tcPr>
              <w:p w:rsidR="00921EEE" w:rsidRPr="008C3206" w:rsidRDefault="00921EEE" w:rsidP="00BA1736">
                <w:pPr>
                  <w:ind w:leftChars="0" w:left="0"/>
                  <w:jc w:val="left"/>
                  <w:rPr>
                    <w:sz w:val="18"/>
                    <w:szCs w:val="18"/>
                  </w:rPr>
                </w:pPr>
                <w:r w:rsidRPr="008C3206">
                  <w:rPr>
                    <w:rFonts w:hint="eastAsia"/>
                    <w:sz w:val="18"/>
                    <w:szCs w:val="18"/>
                  </w:rPr>
                  <w:t>finally</w:t>
                </w:r>
              </w:p>
            </w:tc>
            <w:tc>
              <w:tcPr>
                <w:tcW w:w="1370" w:type="dxa"/>
                <w:vAlign w:val="center"/>
              </w:tcPr>
              <w:p w:rsidR="00921EEE" w:rsidRPr="008C3206" w:rsidRDefault="00921EEE" w:rsidP="00BA1736">
                <w:pPr>
                  <w:ind w:leftChars="0" w:left="0"/>
                  <w:jc w:val="left"/>
                  <w:rPr>
                    <w:sz w:val="18"/>
                    <w:szCs w:val="18"/>
                  </w:rPr>
                </w:pPr>
                <w:r w:rsidRPr="008C3206">
                  <w:rPr>
                    <w:rFonts w:hint="eastAsia"/>
                    <w:sz w:val="18"/>
                    <w:szCs w:val="18"/>
                  </w:rPr>
                  <w:t>for</w:t>
                </w:r>
              </w:p>
            </w:tc>
            <w:tc>
              <w:tcPr>
                <w:tcW w:w="1324" w:type="dxa"/>
                <w:vAlign w:val="center"/>
              </w:tcPr>
              <w:p w:rsidR="00921EEE" w:rsidRPr="008C3206" w:rsidRDefault="00921EEE" w:rsidP="00BA1736">
                <w:pPr>
                  <w:ind w:leftChars="0" w:left="0"/>
                  <w:jc w:val="left"/>
                  <w:rPr>
                    <w:sz w:val="18"/>
                    <w:szCs w:val="18"/>
                  </w:rPr>
                </w:pPr>
                <w:r w:rsidRPr="008C3206">
                  <w:rPr>
                    <w:rFonts w:hint="eastAsia"/>
                    <w:sz w:val="18"/>
                    <w:szCs w:val="18"/>
                  </w:rPr>
                  <w:t>function</w:t>
                </w:r>
              </w:p>
            </w:tc>
            <w:tc>
              <w:tcPr>
                <w:tcW w:w="1273" w:type="dxa"/>
                <w:vAlign w:val="center"/>
              </w:tcPr>
              <w:p w:rsidR="00921EEE" w:rsidRPr="008C3206" w:rsidRDefault="00921EEE" w:rsidP="00BA1736">
                <w:pPr>
                  <w:ind w:leftChars="0" w:left="0"/>
                  <w:jc w:val="left"/>
                  <w:rPr>
                    <w:sz w:val="18"/>
                    <w:szCs w:val="18"/>
                  </w:rPr>
                </w:pPr>
                <w:r w:rsidRPr="008C3206">
                  <w:rPr>
                    <w:rFonts w:hint="eastAsia"/>
                    <w:sz w:val="18"/>
                    <w:szCs w:val="18"/>
                  </w:rPr>
                  <w:t>if</w:t>
                </w:r>
              </w:p>
            </w:tc>
            <w:tc>
              <w:tcPr>
                <w:tcW w:w="1266" w:type="dxa"/>
                <w:vAlign w:val="center"/>
              </w:tcPr>
              <w:p w:rsidR="00921EEE" w:rsidRPr="008C3206" w:rsidRDefault="00921EEE" w:rsidP="00BA1736">
                <w:pPr>
                  <w:ind w:leftChars="0" w:left="0"/>
                  <w:jc w:val="left"/>
                  <w:rPr>
                    <w:sz w:val="18"/>
                    <w:szCs w:val="18"/>
                  </w:rPr>
                </w:pPr>
                <w:r w:rsidRPr="008C3206">
                  <w:rPr>
                    <w:rFonts w:hint="eastAsia"/>
                    <w:sz w:val="18"/>
                    <w:szCs w:val="18"/>
                  </w:rPr>
                  <w:t>in</w:t>
                </w:r>
              </w:p>
            </w:tc>
          </w:tr>
          <w:tr w:rsidR="00921EEE" w:rsidTr="00D25A0F">
            <w:trPr>
              <w:trHeight w:val="357"/>
            </w:trPr>
            <w:tc>
              <w:tcPr>
                <w:tcW w:w="1379" w:type="dxa"/>
                <w:vAlign w:val="center"/>
              </w:tcPr>
              <w:p w:rsidR="00921EEE" w:rsidRPr="008C3206" w:rsidRDefault="00921EEE" w:rsidP="00BA1736">
                <w:pPr>
                  <w:ind w:leftChars="0" w:left="0"/>
                  <w:jc w:val="left"/>
                  <w:rPr>
                    <w:sz w:val="18"/>
                    <w:szCs w:val="18"/>
                  </w:rPr>
                </w:pPr>
                <w:r w:rsidRPr="008C3206">
                  <w:rPr>
                    <w:rFonts w:hint="eastAsia"/>
                    <w:sz w:val="18"/>
                    <w:szCs w:val="18"/>
                  </w:rPr>
                  <w:t>instanceof</w:t>
                </w:r>
              </w:p>
            </w:tc>
            <w:tc>
              <w:tcPr>
                <w:tcW w:w="1233" w:type="dxa"/>
                <w:vAlign w:val="center"/>
              </w:tcPr>
              <w:p w:rsidR="00921EEE" w:rsidRPr="008C3206" w:rsidRDefault="00921EEE" w:rsidP="00BA1736">
                <w:pPr>
                  <w:ind w:leftChars="0" w:left="0"/>
                  <w:jc w:val="left"/>
                  <w:rPr>
                    <w:sz w:val="18"/>
                    <w:szCs w:val="18"/>
                  </w:rPr>
                </w:pPr>
                <w:r w:rsidRPr="008C3206">
                  <w:rPr>
                    <w:rFonts w:hint="eastAsia"/>
                    <w:sz w:val="18"/>
                    <w:szCs w:val="18"/>
                  </w:rPr>
                  <w:t>new</w:t>
                </w:r>
              </w:p>
            </w:tc>
            <w:tc>
              <w:tcPr>
                <w:tcW w:w="1277" w:type="dxa"/>
                <w:vAlign w:val="center"/>
              </w:tcPr>
              <w:p w:rsidR="00921EEE" w:rsidRPr="008C3206" w:rsidRDefault="00873DEC" w:rsidP="00BA1736">
                <w:pPr>
                  <w:ind w:leftChars="0" w:left="0"/>
                  <w:jc w:val="left"/>
                  <w:rPr>
                    <w:sz w:val="18"/>
                    <w:szCs w:val="18"/>
                  </w:rPr>
                </w:pPr>
                <w:r w:rsidRPr="008C3206">
                  <w:rPr>
                    <w:rFonts w:hint="eastAsia"/>
                    <w:sz w:val="18"/>
                    <w:szCs w:val="18"/>
                  </w:rPr>
                  <w:t>with</w:t>
                </w:r>
              </w:p>
            </w:tc>
            <w:tc>
              <w:tcPr>
                <w:tcW w:w="1370" w:type="dxa"/>
                <w:vAlign w:val="center"/>
              </w:tcPr>
              <w:p w:rsidR="00921EEE" w:rsidRPr="008C3206" w:rsidRDefault="00921EEE" w:rsidP="00BA1736">
                <w:pPr>
                  <w:ind w:leftChars="0" w:left="0"/>
                  <w:jc w:val="left"/>
                  <w:rPr>
                    <w:sz w:val="18"/>
                    <w:szCs w:val="18"/>
                  </w:rPr>
                </w:pPr>
                <w:r w:rsidRPr="008C3206">
                  <w:rPr>
                    <w:rFonts w:hint="eastAsia"/>
                    <w:sz w:val="18"/>
                    <w:szCs w:val="18"/>
                  </w:rPr>
                  <w:t>return</w:t>
                </w:r>
              </w:p>
            </w:tc>
            <w:tc>
              <w:tcPr>
                <w:tcW w:w="1324" w:type="dxa"/>
                <w:vAlign w:val="center"/>
              </w:tcPr>
              <w:p w:rsidR="00921EEE" w:rsidRPr="008C3206" w:rsidRDefault="00921EEE" w:rsidP="00BA1736">
                <w:pPr>
                  <w:ind w:leftChars="0" w:left="0"/>
                  <w:jc w:val="left"/>
                  <w:rPr>
                    <w:sz w:val="18"/>
                    <w:szCs w:val="18"/>
                  </w:rPr>
                </w:pPr>
                <w:r w:rsidRPr="008C3206">
                  <w:rPr>
                    <w:rFonts w:hint="eastAsia"/>
                    <w:sz w:val="18"/>
                    <w:szCs w:val="18"/>
                  </w:rPr>
                  <w:t>switch</w:t>
                </w:r>
              </w:p>
            </w:tc>
            <w:tc>
              <w:tcPr>
                <w:tcW w:w="1273" w:type="dxa"/>
                <w:vAlign w:val="center"/>
              </w:tcPr>
              <w:p w:rsidR="00921EEE" w:rsidRPr="008C3206" w:rsidRDefault="00921EEE" w:rsidP="00BA1736">
                <w:pPr>
                  <w:ind w:leftChars="0" w:left="0"/>
                  <w:jc w:val="left"/>
                  <w:rPr>
                    <w:sz w:val="18"/>
                    <w:szCs w:val="18"/>
                  </w:rPr>
                </w:pPr>
                <w:r w:rsidRPr="008C3206">
                  <w:rPr>
                    <w:rFonts w:hint="eastAsia"/>
                    <w:sz w:val="18"/>
                    <w:szCs w:val="18"/>
                  </w:rPr>
                  <w:t>this</w:t>
                </w:r>
              </w:p>
            </w:tc>
            <w:tc>
              <w:tcPr>
                <w:tcW w:w="1266" w:type="dxa"/>
                <w:vAlign w:val="center"/>
              </w:tcPr>
              <w:p w:rsidR="00921EEE" w:rsidRPr="008C3206" w:rsidRDefault="00921EEE" w:rsidP="00BA1736">
                <w:pPr>
                  <w:ind w:leftChars="0" w:left="0"/>
                  <w:jc w:val="left"/>
                  <w:rPr>
                    <w:sz w:val="18"/>
                    <w:szCs w:val="18"/>
                  </w:rPr>
                </w:pPr>
                <w:r w:rsidRPr="008C3206">
                  <w:rPr>
                    <w:sz w:val="18"/>
                    <w:szCs w:val="18"/>
                  </w:rPr>
                  <w:t>throw</w:t>
                </w:r>
              </w:p>
            </w:tc>
          </w:tr>
          <w:tr w:rsidR="00873DEC" w:rsidTr="00D25A0F">
            <w:trPr>
              <w:gridAfter w:val="2"/>
              <w:wAfter w:w="2539" w:type="dxa"/>
              <w:trHeight w:val="419"/>
            </w:trPr>
            <w:tc>
              <w:tcPr>
                <w:tcW w:w="1379" w:type="dxa"/>
                <w:vAlign w:val="center"/>
              </w:tcPr>
              <w:p w:rsidR="00873DEC" w:rsidRPr="008C3206" w:rsidRDefault="00873DEC" w:rsidP="00BA1736">
                <w:pPr>
                  <w:ind w:leftChars="0" w:left="0"/>
                  <w:jc w:val="left"/>
                  <w:rPr>
                    <w:sz w:val="18"/>
                    <w:szCs w:val="18"/>
                  </w:rPr>
                </w:pPr>
                <w:r w:rsidRPr="008C3206">
                  <w:rPr>
                    <w:rFonts w:hint="eastAsia"/>
                    <w:sz w:val="18"/>
                    <w:szCs w:val="18"/>
                  </w:rPr>
                  <w:t>while</w:t>
                </w:r>
              </w:p>
            </w:tc>
            <w:tc>
              <w:tcPr>
                <w:tcW w:w="1233" w:type="dxa"/>
                <w:vAlign w:val="center"/>
              </w:tcPr>
              <w:p w:rsidR="00873DEC" w:rsidRPr="008C3206" w:rsidRDefault="00873DEC" w:rsidP="00BA1736">
                <w:pPr>
                  <w:ind w:leftChars="0" w:left="0"/>
                  <w:jc w:val="left"/>
                  <w:rPr>
                    <w:sz w:val="18"/>
                    <w:szCs w:val="18"/>
                  </w:rPr>
                </w:pPr>
                <w:r w:rsidRPr="008C3206">
                  <w:rPr>
                    <w:rFonts w:hint="eastAsia"/>
                    <w:sz w:val="18"/>
                    <w:szCs w:val="18"/>
                  </w:rPr>
                  <w:t>try</w:t>
                </w:r>
              </w:p>
            </w:tc>
            <w:tc>
              <w:tcPr>
                <w:tcW w:w="1277" w:type="dxa"/>
                <w:vAlign w:val="center"/>
              </w:tcPr>
              <w:p w:rsidR="00873DEC" w:rsidRPr="008C3206" w:rsidRDefault="00873DEC" w:rsidP="00BA1736">
                <w:pPr>
                  <w:ind w:leftChars="0" w:left="0"/>
                  <w:jc w:val="left"/>
                  <w:rPr>
                    <w:sz w:val="18"/>
                    <w:szCs w:val="18"/>
                  </w:rPr>
                </w:pPr>
                <w:r w:rsidRPr="008C3206">
                  <w:rPr>
                    <w:rFonts w:hint="eastAsia"/>
                    <w:sz w:val="18"/>
                    <w:szCs w:val="18"/>
                  </w:rPr>
                  <w:t>typeof</w:t>
                </w:r>
              </w:p>
            </w:tc>
            <w:tc>
              <w:tcPr>
                <w:tcW w:w="1370" w:type="dxa"/>
                <w:vAlign w:val="center"/>
              </w:tcPr>
              <w:p w:rsidR="00873DEC" w:rsidRPr="008C3206" w:rsidRDefault="00873DEC" w:rsidP="00BA1736">
                <w:pPr>
                  <w:ind w:leftChars="0" w:left="0"/>
                  <w:jc w:val="left"/>
                  <w:rPr>
                    <w:sz w:val="18"/>
                    <w:szCs w:val="18"/>
                  </w:rPr>
                </w:pPr>
                <w:r w:rsidRPr="008C3206">
                  <w:rPr>
                    <w:rFonts w:hint="eastAsia"/>
                    <w:sz w:val="18"/>
                    <w:szCs w:val="18"/>
                  </w:rPr>
                  <w:t>var</w:t>
                </w:r>
              </w:p>
            </w:tc>
            <w:tc>
              <w:tcPr>
                <w:tcW w:w="1324" w:type="dxa"/>
                <w:vAlign w:val="center"/>
              </w:tcPr>
              <w:p w:rsidR="00873DEC" w:rsidRPr="008C3206" w:rsidRDefault="00873DEC" w:rsidP="00BA1736">
                <w:pPr>
                  <w:ind w:leftChars="0" w:left="0"/>
                  <w:jc w:val="left"/>
                  <w:rPr>
                    <w:sz w:val="18"/>
                    <w:szCs w:val="18"/>
                  </w:rPr>
                </w:pPr>
                <w:r w:rsidRPr="008C3206">
                  <w:rPr>
                    <w:rFonts w:hint="eastAsia"/>
                    <w:sz w:val="18"/>
                    <w:szCs w:val="18"/>
                  </w:rPr>
                  <w:t>void</w:t>
                </w:r>
              </w:p>
            </w:tc>
          </w:tr>
        </w:tbl>
        <w:p w:rsidR="00873DEC" w:rsidRDefault="00873DEC" w:rsidP="00873DEC">
          <w:pPr>
            <w:ind w:left="840" w:firstLineChars="100" w:firstLine="210"/>
            <w:jc w:val="left"/>
          </w:pPr>
        </w:p>
        <w:p w:rsidR="00873DEC" w:rsidRDefault="00873DEC" w:rsidP="00873DEC">
          <w:pPr>
            <w:ind w:left="840" w:firstLineChars="100" w:firstLine="210"/>
            <w:jc w:val="left"/>
          </w:pPr>
          <w:r>
            <w:rPr>
              <w:rFonts w:hint="eastAsia"/>
            </w:rPr>
            <w:t>また、将来の使用を見越した予約語があります。現在は特別な機能を持っていませんが、将来機能を持つときのために、識別子として使用できません。</w:t>
          </w:r>
        </w:p>
        <w:p w:rsidR="00873DEC" w:rsidRDefault="00873DEC" w:rsidP="00873DEC">
          <w:pPr>
            <w:ind w:left="840" w:firstLineChars="100" w:firstLine="210"/>
            <w:jc w:val="left"/>
          </w:pPr>
          <w:r>
            <w:rPr>
              <w:rFonts w:hint="eastAsia"/>
            </w:rPr>
            <w:t>JavaScriptの将来の使用を見越した予約語を示します。</w:t>
          </w:r>
        </w:p>
        <w:p w:rsidR="00873DEC" w:rsidRDefault="00873DEC" w:rsidP="00873DEC">
          <w:pPr>
            <w:ind w:left="840" w:firstLineChars="100" w:firstLine="21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79"/>
            <w:gridCol w:w="1233"/>
            <w:gridCol w:w="1277"/>
            <w:gridCol w:w="1370"/>
            <w:gridCol w:w="1324"/>
            <w:gridCol w:w="1273"/>
          </w:tblGrid>
          <w:tr w:rsidR="00873DEC" w:rsidTr="00343084">
            <w:trPr>
              <w:trHeight w:val="395"/>
            </w:trPr>
            <w:tc>
              <w:tcPr>
                <w:tcW w:w="1379" w:type="dxa"/>
                <w:vAlign w:val="center"/>
              </w:tcPr>
              <w:p w:rsidR="00873DEC" w:rsidRPr="008C3206" w:rsidRDefault="00873DEC" w:rsidP="00343084">
                <w:pPr>
                  <w:ind w:leftChars="0" w:left="0"/>
                  <w:jc w:val="left"/>
                  <w:rPr>
                    <w:sz w:val="18"/>
                    <w:szCs w:val="18"/>
                  </w:rPr>
                </w:pPr>
                <w:r>
                  <w:rPr>
                    <w:rFonts w:hint="eastAsia"/>
                    <w:sz w:val="18"/>
                    <w:szCs w:val="18"/>
                  </w:rPr>
                  <w:t>class</w:t>
                </w:r>
              </w:p>
            </w:tc>
            <w:tc>
              <w:tcPr>
                <w:tcW w:w="1233" w:type="dxa"/>
                <w:vAlign w:val="center"/>
              </w:tcPr>
              <w:p w:rsidR="00873DEC" w:rsidRPr="008C3206" w:rsidRDefault="00873DEC" w:rsidP="00343084">
                <w:pPr>
                  <w:ind w:leftChars="0" w:left="0"/>
                  <w:jc w:val="left"/>
                  <w:rPr>
                    <w:sz w:val="18"/>
                    <w:szCs w:val="18"/>
                  </w:rPr>
                </w:pPr>
                <w:r>
                  <w:rPr>
                    <w:rFonts w:hint="eastAsia"/>
                    <w:sz w:val="18"/>
                    <w:szCs w:val="18"/>
                  </w:rPr>
                  <w:t>extends</w:t>
                </w:r>
              </w:p>
            </w:tc>
            <w:tc>
              <w:tcPr>
                <w:tcW w:w="1277" w:type="dxa"/>
                <w:vAlign w:val="center"/>
              </w:tcPr>
              <w:p w:rsidR="00873DEC" w:rsidRPr="008C3206" w:rsidRDefault="00873DEC" w:rsidP="00343084">
                <w:pPr>
                  <w:ind w:leftChars="0" w:left="0"/>
                  <w:jc w:val="left"/>
                  <w:rPr>
                    <w:sz w:val="18"/>
                    <w:szCs w:val="18"/>
                  </w:rPr>
                </w:pPr>
                <w:r>
                  <w:rPr>
                    <w:rFonts w:hint="eastAsia"/>
                    <w:sz w:val="18"/>
                    <w:szCs w:val="18"/>
                  </w:rPr>
                  <w:t>super</w:t>
                </w:r>
              </w:p>
            </w:tc>
            <w:tc>
              <w:tcPr>
                <w:tcW w:w="1370" w:type="dxa"/>
                <w:vAlign w:val="center"/>
              </w:tcPr>
              <w:p w:rsidR="00873DEC" w:rsidRPr="008C3206" w:rsidRDefault="00873DEC" w:rsidP="00343084">
                <w:pPr>
                  <w:ind w:leftChars="0" w:left="0"/>
                  <w:jc w:val="left"/>
                  <w:rPr>
                    <w:sz w:val="18"/>
                    <w:szCs w:val="18"/>
                  </w:rPr>
                </w:pPr>
                <w:r>
                  <w:rPr>
                    <w:rFonts w:hint="eastAsia"/>
                    <w:sz w:val="18"/>
                    <w:szCs w:val="18"/>
                  </w:rPr>
                  <w:t>enum</w:t>
                </w:r>
              </w:p>
            </w:tc>
            <w:tc>
              <w:tcPr>
                <w:tcW w:w="1324" w:type="dxa"/>
                <w:vAlign w:val="center"/>
              </w:tcPr>
              <w:p w:rsidR="00873DEC" w:rsidRPr="008C3206" w:rsidRDefault="00873DEC" w:rsidP="00343084">
                <w:pPr>
                  <w:ind w:leftChars="0" w:left="0"/>
                  <w:jc w:val="left"/>
                  <w:rPr>
                    <w:sz w:val="18"/>
                    <w:szCs w:val="18"/>
                  </w:rPr>
                </w:pPr>
                <w:r>
                  <w:rPr>
                    <w:rFonts w:hint="eastAsia"/>
                    <w:sz w:val="18"/>
                    <w:szCs w:val="18"/>
                  </w:rPr>
                  <w:t>import</w:t>
                </w:r>
              </w:p>
            </w:tc>
            <w:tc>
              <w:tcPr>
                <w:tcW w:w="1273" w:type="dxa"/>
                <w:vAlign w:val="center"/>
              </w:tcPr>
              <w:p w:rsidR="00873DEC" w:rsidRPr="008C3206" w:rsidRDefault="00873DEC" w:rsidP="00343084">
                <w:pPr>
                  <w:ind w:leftChars="0" w:left="0"/>
                  <w:jc w:val="left"/>
                  <w:rPr>
                    <w:sz w:val="18"/>
                    <w:szCs w:val="18"/>
                  </w:rPr>
                </w:pPr>
                <w:r>
                  <w:rPr>
                    <w:rFonts w:hint="eastAsia"/>
                    <w:sz w:val="18"/>
                    <w:szCs w:val="18"/>
                  </w:rPr>
                  <w:t>export</w:t>
                </w:r>
              </w:p>
            </w:tc>
          </w:tr>
        </w:tbl>
        <w:p w:rsidR="00921EEE" w:rsidRDefault="00921EEE" w:rsidP="00BA1736">
          <w:pPr>
            <w:widowControl/>
            <w:spacing w:line="240" w:lineRule="auto"/>
            <w:ind w:leftChars="0" w:left="0"/>
            <w:jc w:val="left"/>
          </w:pPr>
          <w:r>
            <w:br w:type="page"/>
          </w:r>
        </w:p>
        <w:p w:rsidR="00921EEE" w:rsidRDefault="00921EEE" w:rsidP="00BA1736">
          <w:pPr>
            <w:pStyle w:val="1"/>
            <w:spacing w:after="180"/>
            <w:jc w:val="left"/>
          </w:pPr>
          <w:bookmarkStart w:id="26" w:name="_Toc370297577"/>
          <w:bookmarkStart w:id="27" w:name="_Toc476763176"/>
          <w:r>
            <w:rPr>
              <w:rFonts w:hint="eastAsia"/>
            </w:rPr>
            <w:lastRenderedPageBreak/>
            <w:t>データ型</w:t>
          </w:r>
          <w:bookmarkEnd w:id="26"/>
          <w:bookmarkEnd w:id="27"/>
        </w:p>
        <w:p w:rsidR="00921EEE" w:rsidRDefault="00921EEE" w:rsidP="00BA1736">
          <w:pPr>
            <w:ind w:left="840" w:firstLineChars="100" w:firstLine="210"/>
            <w:jc w:val="left"/>
          </w:pPr>
          <w:r>
            <w:rPr>
              <w:rFonts w:hint="eastAsia"/>
            </w:rPr>
            <w:t>JavaScriptで利用可能なデータ型はデータ値の格納方法の違いにより、大きく「プリミティブ型」と「参照型」の2つに分けられます。</w:t>
          </w:r>
        </w:p>
        <w:p w:rsidR="00921EEE" w:rsidRDefault="00921EEE" w:rsidP="00BA1736">
          <w:pPr>
            <w:ind w:left="840"/>
            <w:jc w:val="left"/>
          </w:pPr>
        </w:p>
        <w:p w:rsidR="00921EEE" w:rsidRDefault="00D239CE" w:rsidP="00BA1736">
          <w:pPr>
            <w:ind w:left="840"/>
            <w:jc w:val="left"/>
          </w:pPr>
          <w:r>
            <w:rPr>
              <w:noProof/>
            </w:rPr>
            <w:pict>
              <v:group id="_x0000_s59857" style="position:absolute;left:0;text-align:left;margin-left:42.05pt;margin-top:4.5pt;width:376.25pt;height:293.4pt;z-index:253466624" coordorigin="1921,3850" coordsize="7525,5868">
                <v:group id="_x0000_s59428" style="position:absolute;left:6275;top:3850;width:3171;height:3360" coordorigin="5674,9789" coordsize="3171,3360" o:regroupid="66">
                  <v:group id="_x0000_s59429" style="position:absolute;left:5674;top:9994;width:1526;height:2948" coordorigin="4834,9909" coordsize="1526,2948">
                    <v:shapetype id="_x0000_t32" coordsize="21600,21600" o:spt="32" o:oned="t" path="m,l21600,21600e" filled="f">
                      <v:path arrowok="t" fillok="f" o:connecttype="none"/>
                      <o:lock v:ext="edit" shapetype="t"/>
                    </v:shapetype>
                    <v:shape id="_x0000_s59430" type="#_x0000_t32" style="position:absolute;left:5657;top:10611;width:703;height:0" o:connectortype="straight"/>
                    <v:shape id="_x0000_s59431" type="#_x0000_t32" style="position:absolute;left:5657;top:12069;width:703;height:0" o:connectortype="straight"/>
                    <v:group id="_x0000_s59432" style="position:absolute;left:4834;top:9909;width:1526;height:2948" coordorigin="4834,9909" coordsize="1526,2948">
                      <v:shape id="_x0000_s59433" type="#_x0000_t32" style="position:absolute;left:5657;top:9909;width:0;height:2948" o:connectortype="straight"/>
                      <v:shape id="_x0000_s59434" type="#_x0000_t32" style="position:absolute;left:4834;top:11329;width:1526;height:2;flip:x y" o:connectortype="straight"/>
                      <v:shape id="_x0000_s59435" type="#_x0000_t32" style="position:absolute;left:5657;top:12857;width:703;height:0" o:connectortype="straight"/>
                      <v:shape id="_x0000_s59436" type="#_x0000_t32" style="position:absolute;left:5657;top:9909;width:703;height:0" o:connectortype="straight"/>
                    </v:group>
                  </v:group>
                  <v:shape id="_x0000_s59437" type="#_x0000_t202" style="position:absolute;left:7200;top:9789;width:1645;height:464;mso-height-percent:200;mso-height-percent:200;mso-width-relative:margin;mso-height-relative:margin" stroked="f">
                    <v:textbox style="mso-next-textbox:#_x0000_s59437;mso-fit-shape-to-text:t">
                      <w:txbxContent>
                        <w:p w:rsidR="0032439F" w:rsidRDefault="0032439F" w:rsidP="00921EEE">
                          <w:pPr>
                            <w:ind w:leftChars="0" w:left="0"/>
                          </w:pPr>
                          <w:r>
                            <w:rPr>
                              <w:rFonts w:hint="eastAsia"/>
                            </w:rPr>
                            <w:t>数値</w:t>
                          </w:r>
                        </w:p>
                      </w:txbxContent>
                    </v:textbox>
                  </v:shape>
                  <v:shape id="_x0000_s59438" type="#_x0000_t202" style="position:absolute;left:7200;top:10406;width:1645;height:464;mso-height-percent:200;mso-height-percent:200;mso-width-relative:margin;mso-height-relative:margin" stroked="f">
                    <v:textbox style="mso-next-textbox:#_x0000_s59438;mso-fit-shape-to-text:t">
                      <w:txbxContent>
                        <w:p w:rsidR="0032439F" w:rsidRDefault="0032439F" w:rsidP="00921EEE">
                          <w:pPr>
                            <w:ind w:leftChars="0" w:left="0"/>
                          </w:pPr>
                          <w:r>
                            <w:rPr>
                              <w:rFonts w:hint="eastAsia"/>
                            </w:rPr>
                            <w:t>文字列</w:t>
                          </w:r>
                        </w:p>
                      </w:txbxContent>
                    </v:textbox>
                  </v:shape>
                  <v:shape id="_x0000_s59439" type="#_x0000_t202" style="position:absolute;left:7200;top:11125;width:1645;height:464;mso-height-percent:200;mso-height-percent:200;mso-width-relative:margin;mso-height-relative:margin" stroked="f">
                    <v:textbox style="mso-next-textbox:#_x0000_s59439;mso-fit-shape-to-text:t">
                      <w:txbxContent>
                        <w:p w:rsidR="0032439F" w:rsidRDefault="0032439F" w:rsidP="00921EEE">
                          <w:pPr>
                            <w:ind w:leftChars="0" w:left="0"/>
                          </w:pPr>
                          <w:r>
                            <w:rPr>
                              <w:rFonts w:hint="eastAsia"/>
                            </w:rPr>
                            <w:t>論理値</w:t>
                          </w:r>
                        </w:p>
                      </w:txbxContent>
                    </v:textbox>
                  </v:shape>
                  <v:shape id="_x0000_s59440" type="#_x0000_t202" style="position:absolute;left:7200;top:11897;width:1645;height:464;mso-height-percent:200;mso-height-percent:200;mso-width-relative:margin;mso-height-relative:margin" stroked="f">
                    <v:textbox style="mso-next-textbox:#_x0000_s59440;mso-fit-shape-to-text:t">
                      <w:txbxContent>
                        <w:p w:rsidR="0032439F" w:rsidRDefault="0032439F" w:rsidP="00921EEE">
                          <w:pPr>
                            <w:ind w:leftChars="0" w:left="0"/>
                          </w:pPr>
                          <w:r>
                            <w:rPr>
                              <w:rFonts w:hint="eastAsia"/>
                            </w:rPr>
                            <w:t>null</w:t>
                          </w:r>
                        </w:p>
                      </w:txbxContent>
                    </v:textbox>
                  </v:shape>
                  <v:shape id="_x0000_s59441" type="#_x0000_t202" style="position:absolute;left:7200;top:12685;width:1645;height:464;mso-height-percent:200;mso-height-percent:200;mso-width-relative:margin;mso-height-relative:margin" stroked="f">
                    <v:textbox style="mso-next-textbox:#_x0000_s59441;mso-fit-shape-to-text:t">
                      <w:txbxContent>
                        <w:p w:rsidR="0032439F" w:rsidRDefault="0032439F" w:rsidP="00921EEE">
                          <w:pPr>
                            <w:ind w:leftChars="0" w:left="0"/>
                          </w:pPr>
                          <w:r>
                            <w:rPr>
                              <w:rFonts w:hint="eastAsia"/>
                            </w:rPr>
                            <w:t>未定義値</w:t>
                          </w:r>
                        </w:p>
                      </w:txbxContent>
                    </v:textbox>
                  </v:shape>
                </v:group>
                <v:shape id="_x0000_s59442" type="#_x0000_t202" style="position:absolute;left:1921;top:6746;width:1182;height:464;mso-height-percent:200;mso-height-percent:200;mso-width-relative:margin;mso-height-relative:margin" o:regroupid="66" stroked="f">
                  <v:textbox style="mso-next-textbox:#_x0000_s59442;mso-fit-shape-to-text:t">
                    <w:txbxContent>
                      <w:p w:rsidR="0032439F" w:rsidRDefault="0032439F" w:rsidP="00921EEE">
                        <w:pPr>
                          <w:ind w:leftChars="0" w:left="0" w:rightChars="24" w:right="50"/>
                          <w:jc w:val="right"/>
                        </w:pPr>
                        <w:r>
                          <w:rPr>
                            <w:rFonts w:hint="eastAsia"/>
                          </w:rPr>
                          <w:t>データ型</w:t>
                        </w:r>
                      </w:p>
                    </w:txbxContent>
                  </v:textbox>
                </v:shape>
                <v:shape id="_x0000_s59443" type="#_x0000_t202" style="position:absolute;left:4525;top:8392;width:1750;height:464;mso-height-percent:200;mso-height-percent:200;mso-width-relative:margin;mso-height-relative:margin" o:regroupid="66" stroked="f">
                  <v:textbox style="mso-next-textbox:#_x0000_s59443;mso-fit-shape-to-text:t">
                    <w:txbxContent>
                      <w:p w:rsidR="0032439F" w:rsidRDefault="0032439F" w:rsidP="00921EEE">
                        <w:pPr>
                          <w:ind w:leftChars="0" w:left="0"/>
                          <w:jc w:val="center"/>
                        </w:pPr>
                        <w:r>
                          <w:rPr>
                            <w:rFonts w:hint="eastAsia"/>
                          </w:rPr>
                          <w:t>参照型</w:t>
                        </w:r>
                      </w:p>
                    </w:txbxContent>
                  </v:textbox>
                </v:shape>
                <v:shape id="_x0000_s59444" type="#_x0000_t202" style="position:absolute;left:4525;top:5274;width:1921;height:464;mso-height-percent:200;mso-height-percent:200;mso-width-relative:margin;mso-height-relative:margin" o:regroupid="66" stroked="f">
                  <v:textbox style="mso-next-textbox:#_x0000_s59444;mso-fit-shape-to-text:t">
                    <w:txbxContent>
                      <w:p w:rsidR="0032439F" w:rsidRDefault="0032439F" w:rsidP="00921EEE">
                        <w:pPr>
                          <w:ind w:leftChars="0" w:left="0"/>
                        </w:pPr>
                        <w:r>
                          <w:rPr>
                            <w:rFonts w:hint="eastAsia"/>
                          </w:rPr>
                          <w:t>プリミティブ型</w:t>
                        </w:r>
                      </w:p>
                    </w:txbxContent>
                  </v:textbox>
                </v:shape>
                <v:group id="_x0000_s59445" style="position:absolute;left:2999;top:5477;width:1921;height:3191" coordorigin="2999,10952" coordsize="1921,3191" o:regroupid="66">
                  <v:shape id="_x0000_s59446" type="#_x0000_t32" style="position:absolute;left:3822;top:10952;width:0;height:3186" o:connectortype="straight"/>
                  <v:shape id="_x0000_s59447" type="#_x0000_t32" style="position:absolute;left:2999;top:12485;width:823;height:0;flip:x" o:connectortype="straight"/>
                  <v:shape id="_x0000_s59448" type="#_x0000_t32" style="position:absolute;left:3822;top:14138;width:1098;height:5" o:connectortype="straight"/>
                  <v:shape id="_x0000_s59449" type="#_x0000_t32" style="position:absolute;left:3822;top:10952;width:703;height:0" o:connectortype="straight"/>
                </v:group>
                <v:group id="_x0000_s59450" style="position:absolute;left:5931;top:7660;width:3515;height:2058" coordorigin="5931,13135" coordsize="3515,2058" o:regroupid="66">
                  <v:shape id="_x0000_s59451" type="#_x0000_t202" style="position:absolute;left:7801;top:13135;width:1645;height:464;mso-height-percent:200;mso-height-percent:200;mso-width-relative:margin;mso-height-relative:margin" stroked="f">
                    <v:textbox style="mso-next-textbox:#_x0000_s59451;mso-fit-shape-to-text:t">
                      <w:txbxContent>
                        <w:p w:rsidR="0032439F" w:rsidRDefault="0032439F" w:rsidP="00921EEE">
                          <w:pPr>
                            <w:ind w:leftChars="0" w:left="0"/>
                          </w:pPr>
                          <w:r>
                            <w:rPr>
                              <w:rFonts w:hint="eastAsia"/>
                            </w:rPr>
                            <w:t>オブジェクト</w:t>
                          </w:r>
                        </w:p>
                      </w:txbxContent>
                    </v:textbox>
                  </v:shape>
                  <v:shape id="_x0000_s59452" type="#_x0000_t202" style="position:absolute;left:7801;top:13872;width:1645;height:464;mso-height-percent:200;mso-height-percent:200;mso-width-relative:margin;mso-height-relative:margin" stroked="f">
                    <v:textbox style="mso-next-textbox:#_x0000_s59452;mso-fit-shape-to-text:t">
                      <w:txbxContent>
                        <w:p w:rsidR="0032439F" w:rsidRDefault="0032439F" w:rsidP="00921EEE">
                          <w:pPr>
                            <w:ind w:leftChars="0" w:left="0"/>
                          </w:pPr>
                          <w:r>
                            <w:rPr>
                              <w:rFonts w:hint="eastAsia"/>
                            </w:rPr>
                            <w:t>配列</w:t>
                          </w:r>
                        </w:p>
                      </w:txbxContent>
                    </v:textbox>
                  </v:shape>
                  <v:shape id="_x0000_s59453" type="#_x0000_t202" style="position:absolute;left:7801;top:14729;width:1645;height:464;mso-height-percent:200;mso-height-percent:200;mso-width-relative:margin;mso-height-relative:margin" stroked="f">
                    <v:textbox style="mso-next-textbox:#_x0000_s59453;mso-fit-shape-to-text:t">
                      <w:txbxContent>
                        <w:p w:rsidR="0032439F" w:rsidRDefault="0032439F" w:rsidP="00921EEE">
                          <w:pPr>
                            <w:ind w:leftChars="0" w:left="0"/>
                          </w:pPr>
                          <w:r>
                            <w:rPr>
                              <w:rFonts w:hint="eastAsia"/>
                            </w:rPr>
                            <w:t>関数</w:t>
                          </w:r>
                        </w:p>
                      </w:txbxContent>
                    </v:textbox>
                  </v:shape>
                  <v:shape id="_x0000_s59454" type="#_x0000_t32" style="position:absolute;left:7098;top:13359;width:0;height:1628" o:connectortype="straight"/>
                  <v:shape id="_x0000_s59455" type="#_x0000_t32" style="position:absolute;left:5931;top:14144;width:1870;height:0;flip:x" o:connectortype="straight"/>
                  <v:shape id="_x0000_s59456" type="#_x0000_t32" style="position:absolute;left:7098;top:14987;width:703;height:0" o:connectortype="straight"/>
                  <v:shape id="_x0000_s59457" type="#_x0000_t32" style="position:absolute;left:7098;top:13359;width:703;height:0" o:connectortype="straight"/>
                </v:group>
              </v:group>
            </w:pict>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firstLineChars="100" w:firstLine="210"/>
            <w:jc w:val="left"/>
          </w:pPr>
          <w:r>
            <w:rPr>
              <w:rFonts w:hint="eastAsia"/>
            </w:rPr>
            <w:t>プリミティブ型には「数値」「文字列」「論理値」に加え、特殊なデータ型である「</w:t>
          </w:r>
          <w:r w:rsidR="00074C0F">
            <w:rPr>
              <w:rFonts w:hint="eastAsia"/>
            </w:rPr>
            <w:t>n</w:t>
          </w:r>
          <w:r>
            <w:rPr>
              <w:rFonts w:hint="eastAsia"/>
            </w:rPr>
            <w:t>ull」「未定義値」が含まれます。</w:t>
          </w:r>
        </w:p>
        <w:p w:rsidR="00921EEE" w:rsidRDefault="00921EEE" w:rsidP="00BA1736">
          <w:pPr>
            <w:ind w:left="840" w:firstLineChars="100" w:firstLine="210"/>
            <w:jc w:val="left"/>
          </w:pPr>
          <w:r>
            <w:rPr>
              <w:rFonts w:hint="eastAsia"/>
            </w:rPr>
            <w:t>参照型に含まれる「オブジェクト」とは、複数のプリミティブ型や参照型のデータの集合体です。また、特殊なオブジェクトとして、データにインデックスを割り当ててまとめて取り扱う「配列」や特定の処理を取りまとめた「関数」があります。</w:t>
          </w:r>
        </w:p>
        <w:p w:rsidR="00921EEE" w:rsidRDefault="00921EEE" w:rsidP="00BA1736">
          <w:pPr>
            <w:ind w:left="840" w:firstLineChars="100" w:firstLine="210"/>
            <w:jc w:val="left"/>
          </w:pPr>
          <w:r>
            <w:rPr>
              <w:rFonts w:hint="eastAsia"/>
            </w:rPr>
            <w:t>以上の</w:t>
          </w:r>
          <w:r w:rsidR="00C32570">
            <w:rPr>
              <w:rFonts w:hint="eastAsia"/>
            </w:rPr>
            <w:t>通り</w:t>
          </w:r>
          <w:r>
            <w:rPr>
              <w:rFonts w:hint="eastAsia"/>
            </w:rPr>
            <w:t>、JavaScriptには</w:t>
          </w:r>
          <w:r w:rsidR="002808DA">
            <w:rPr>
              <w:rFonts w:hint="eastAsia"/>
            </w:rPr>
            <w:t>様々</w:t>
          </w:r>
          <w:r>
            <w:rPr>
              <w:rFonts w:hint="eastAsia"/>
            </w:rPr>
            <w:t>なデータ型がありますが、JavaScriptはデータ型をあまり意識し</w:t>
          </w:r>
          <w:r w:rsidR="00074C0F">
            <w:rPr>
              <w:rFonts w:hint="eastAsia"/>
            </w:rPr>
            <w:t>ない</w:t>
          </w:r>
          <w:r>
            <w:rPr>
              <w:rFonts w:hint="eastAsia"/>
            </w:rPr>
            <w:t>言語仕様となっています。</w:t>
          </w:r>
          <w:r w:rsidR="00BA1736">
            <w:rPr>
              <w:rFonts w:hint="eastAsia"/>
            </w:rPr>
            <w:t>例えば</w:t>
          </w:r>
          <w:r>
            <w:rPr>
              <w:rFonts w:hint="eastAsia"/>
            </w:rPr>
            <w:t>、数値を格納した変数に対して文字列を代入できます。逆に、文字列を格納した変数に対して数値を格納できます。ただし、まったくデータ型を意識しなくてもよいというわけではありません。ここではまずJavaScriptで扱うデータ型について説明し、その後「プリミティブ型」と「参照型」の違いを説明します。</w:t>
          </w:r>
        </w:p>
        <w:p w:rsidR="00654391" w:rsidRDefault="00654391" w:rsidP="00BA1736">
          <w:pPr>
            <w:widowControl/>
            <w:spacing w:line="240" w:lineRule="auto"/>
            <w:ind w:leftChars="0" w:left="0"/>
            <w:jc w:val="left"/>
          </w:pPr>
          <w:r>
            <w:br w:type="page"/>
          </w:r>
        </w:p>
        <w:p w:rsidR="00921EEE" w:rsidRDefault="00921EEE" w:rsidP="00BA1736">
          <w:pPr>
            <w:pStyle w:val="2"/>
            <w:spacing w:after="180"/>
            <w:jc w:val="left"/>
          </w:pPr>
          <w:bookmarkStart w:id="28" w:name="_Toc476763177"/>
          <w:r>
            <w:rPr>
              <w:rFonts w:hint="eastAsia"/>
            </w:rPr>
            <w:lastRenderedPageBreak/>
            <w:t>数値</w:t>
          </w:r>
          <w:bookmarkEnd w:id="28"/>
        </w:p>
        <w:p w:rsidR="00921EEE" w:rsidRDefault="00921EEE" w:rsidP="00BA1736">
          <w:pPr>
            <w:ind w:left="840" w:firstLineChars="100" w:firstLine="210"/>
            <w:jc w:val="left"/>
          </w:pPr>
          <w:r>
            <w:rPr>
              <w:rFonts w:hint="eastAsia"/>
            </w:rPr>
            <w:t>任意の数値データを取り扱うデータ型です。JavaScriptでは整数と浮動小数点数の区別をせず、すべての数値を浮動小数点数で取り扱います。</w:t>
          </w:r>
        </w:p>
        <w:p w:rsidR="00921EEE" w:rsidRDefault="00921EEE" w:rsidP="00BA1736">
          <w:pPr>
            <w:ind w:left="840" w:firstLineChars="100" w:firstLine="210"/>
            <w:jc w:val="left"/>
          </w:pPr>
          <w:r>
            <w:rPr>
              <w:rFonts w:hint="eastAsia"/>
            </w:rPr>
            <w:t>また、数値リテラルは整数リテラルと浮動小数点数リテラルに分類されます。</w:t>
          </w:r>
        </w:p>
        <w:p w:rsidR="00921EEE" w:rsidRDefault="00921EEE" w:rsidP="00BA1736">
          <w:pPr>
            <w:ind w:left="840"/>
            <w:jc w:val="left"/>
          </w:pPr>
        </w:p>
        <w:p w:rsidR="00921EEE" w:rsidRDefault="00921EEE" w:rsidP="00BA1736">
          <w:pPr>
            <w:pStyle w:val="2"/>
            <w:spacing w:after="180"/>
            <w:jc w:val="left"/>
          </w:pPr>
          <w:bookmarkStart w:id="29" w:name="_Toc476763178"/>
          <w:r>
            <w:rPr>
              <w:rFonts w:hint="eastAsia"/>
            </w:rPr>
            <w:t>文字列</w:t>
          </w:r>
          <w:bookmarkEnd w:id="29"/>
        </w:p>
        <w:p w:rsidR="00921EEE" w:rsidRDefault="00921EEE" w:rsidP="00BA1736">
          <w:pPr>
            <w:ind w:left="840" w:firstLineChars="100" w:firstLine="210"/>
            <w:jc w:val="left"/>
          </w:pPr>
          <w:r>
            <w:rPr>
              <w:rFonts w:hint="eastAsia"/>
            </w:rPr>
            <w:t>任意の文字列を取り扱うデータ型です。文字列リテラルはシングルクォーテーション</w:t>
          </w:r>
          <w:r w:rsidR="008A3A37">
            <w:rPr>
              <w:rFonts w:hint="eastAsia"/>
            </w:rPr>
            <w:t>(</w:t>
          </w:r>
          <w:r w:rsidR="00B25602">
            <w:rPr>
              <w:rFonts w:hint="eastAsia"/>
            </w:rPr>
            <w:t xml:space="preserve"> </w:t>
          </w:r>
          <w:r w:rsidR="00B25602">
            <w:t>’</w:t>
          </w:r>
          <w:r w:rsidR="00B25602">
            <w:rPr>
              <w:rFonts w:hint="eastAsia"/>
            </w:rPr>
            <w:t xml:space="preserve"> </w:t>
          </w:r>
          <w:r w:rsidR="008A3A37">
            <w:rPr>
              <w:rFonts w:hint="eastAsia"/>
            </w:rPr>
            <w:t>)</w:t>
          </w:r>
          <w:r>
            <w:rPr>
              <w:rFonts w:hint="eastAsia"/>
            </w:rPr>
            <w:t>もしくはダブルクォーテーション</w:t>
          </w:r>
          <w:r w:rsidR="008A3A37">
            <w:rPr>
              <w:rFonts w:hint="eastAsia"/>
            </w:rPr>
            <w:t>(</w:t>
          </w:r>
          <w:r w:rsidR="00B25602">
            <w:rPr>
              <w:rFonts w:hint="eastAsia"/>
            </w:rPr>
            <w:t xml:space="preserve"> </w:t>
          </w:r>
          <w:r w:rsidR="00B25602">
            <w:t>”</w:t>
          </w:r>
          <w:r w:rsidR="00B25602">
            <w:rPr>
              <w:rFonts w:hint="eastAsia"/>
            </w:rPr>
            <w:t xml:space="preserve"> </w:t>
          </w:r>
          <w:r w:rsidR="008A3A37">
            <w:rPr>
              <w:rFonts w:hint="eastAsia"/>
            </w:rPr>
            <w:t>)</w:t>
          </w:r>
          <w:r>
            <w:rPr>
              <w:rFonts w:hint="eastAsia"/>
            </w:rPr>
            <w:t>で囲むことによって定義できます。</w:t>
          </w:r>
        </w:p>
        <w:p w:rsidR="00921EEE" w:rsidRDefault="00921EEE" w:rsidP="00BA1736">
          <w:pPr>
            <w:ind w:left="840" w:firstLineChars="100" w:firstLine="210"/>
            <w:jc w:val="left"/>
          </w:pPr>
          <w:r>
            <w:rPr>
              <w:rFonts w:hint="eastAsia"/>
            </w:rPr>
            <w:t>文字列リテラルの例を次に示します。</w:t>
          </w:r>
        </w:p>
        <w:p w:rsidR="00921EEE" w:rsidRDefault="00921EEE" w:rsidP="00BA1736">
          <w:pPr>
            <w:ind w:left="840"/>
            <w:jc w:val="left"/>
          </w:pPr>
        </w:p>
        <w:p w:rsidR="00921EEE" w:rsidRPr="00CF1B1A" w:rsidRDefault="00B25602" w:rsidP="00BA1736">
          <w:pPr>
            <w:ind w:leftChars="800" w:left="1680"/>
            <w:jc w:val="left"/>
          </w:pPr>
          <w:r>
            <w:t>‘</w:t>
          </w:r>
          <w:r w:rsidR="00921EEE" w:rsidRPr="00CF1B1A">
            <w:rPr>
              <w:rFonts w:hint="eastAsia"/>
            </w:rPr>
            <w:t>Shoeisya</w:t>
          </w:r>
          <w:r>
            <w:t>’</w:t>
          </w:r>
        </w:p>
        <w:p w:rsidR="00921EEE" w:rsidRPr="00CF1B1A" w:rsidRDefault="00B25602" w:rsidP="00BA1736">
          <w:pPr>
            <w:ind w:leftChars="800" w:left="1680"/>
            <w:jc w:val="left"/>
          </w:pPr>
          <w:r>
            <w:t>“</w:t>
          </w:r>
          <w:r w:rsidR="00921EEE" w:rsidRPr="00CF1B1A">
            <w:rPr>
              <w:rFonts w:hint="eastAsia"/>
            </w:rPr>
            <w:t>JavaScript“</w:t>
          </w:r>
        </w:p>
        <w:p w:rsidR="00921EEE" w:rsidRPr="00CF1B1A" w:rsidRDefault="00B25602" w:rsidP="00BA1736">
          <w:pPr>
            <w:ind w:leftChars="800" w:left="1680"/>
            <w:jc w:val="left"/>
          </w:pPr>
          <w:r>
            <w:t>‘</w:t>
          </w:r>
          <w:r w:rsidR="00921EEE" w:rsidRPr="00CF1B1A">
            <w:rPr>
              <w:rFonts w:hint="eastAsia"/>
            </w:rPr>
            <w:t>100</w:t>
          </w:r>
          <w:r>
            <w:t>’</w:t>
          </w:r>
        </w:p>
        <w:p w:rsidR="00921EEE" w:rsidRPr="00CF1B1A" w:rsidRDefault="00B25602" w:rsidP="00BA1736">
          <w:pPr>
            <w:ind w:leftChars="800" w:left="1680"/>
            <w:jc w:val="left"/>
          </w:pPr>
          <w:r>
            <w:t>””</w:t>
          </w:r>
        </w:p>
        <w:p w:rsidR="00921EEE" w:rsidRPr="00CF1B1A" w:rsidRDefault="00B25602" w:rsidP="00BA1736">
          <w:pPr>
            <w:ind w:leftChars="800" w:left="1680"/>
            <w:jc w:val="left"/>
          </w:pPr>
          <w:r>
            <w:t>“</w:t>
          </w:r>
          <w:r w:rsidR="00921EEE" w:rsidRPr="00CF1B1A">
            <w:rPr>
              <w:rFonts w:hint="eastAsia"/>
            </w:rPr>
            <w:t>I´m a developer</w:t>
          </w:r>
          <w:r>
            <w:rPr>
              <w:rFonts w:hint="eastAsia"/>
            </w:rPr>
            <w:t>.</w:t>
          </w:r>
          <w:r>
            <w:t>”</w:t>
          </w:r>
        </w:p>
        <w:p w:rsidR="00921EEE" w:rsidRDefault="00921EEE" w:rsidP="00BA1736">
          <w:pPr>
            <w:ind w:left="840"/>
            <w:jc w:val="left"/>
          </w:pPr>
        </w:p>
        <w:p w:rsidR="00921EEE" w:rsidRDefault="00921EEE" w:rsidP="00BA1736">
          <w:pPr>
            <w:ind w:left="840" w:firstLineChars="100" w:firstLine="210"/>
            <w:jc w:val="left"/>
          </w:pPr>
          <w:r>
            <w:rPr>
              <w:rFonts w:hint="eastAsia"/>
            </w:rPr>
            <w:t>この例にある</w:t>
          </w:r>
          <w:r w:rsidR="00C32570">
            <w:rPr>
              <w:rFonts w:hint="eastAsia"/>
            </w:rPr>
            <w:t>通り</w:t>
          </w:r>
          <w:r>
            <w:rPr>
              <w:rFonts w:hint="eastAsia"/>
            </w:rPr>
            <w:t>、文字列には0文字で構成される文字</w:t>
          </w:r>
          <w:r w:rsidR="008A3A37">
            <w:rPr>
              <w:rFonts w:hint="eastAsia"/>
            </w:rPr>
            <w:t>(</w:t>
          </w:r>
          <w:r w:rsidR="00B25602">
            <w:rPr>
              <w:rFonts w:hint="eastAsia"/>
            </w:rPr>
            <w:t xml:space="preserve"> </w:t>
          </w:r>
          <w:r w:rsidR="00B25602">
            <w:t>’’</w:t>
          </w:r>
          <w:r>
            <w:rPr>
              <w:rFonts w:hint="eastAsia"/>
            </w:rPr>
            <w:t xml:space="preserve"> もしくは </w:t>
          </w:r>
          <w:r w:rsidR="00B25602">
            <w:t>“”</w:t>
          </w:r>
          <w:r w:rsidR="00B25602">
            <w:rPr>
              <w:rFonts w:hint="eastAsia"/>
            </w:rPr>
            <w:t xml:space="preserve"> </w:t>
          </w:r>
          <w:r w:rsidR="008A3A37">
            <w:rPr>
              <w:rFonts w:hint="eastAsia"/>
            </w:rPr>
            <w:t>)</w:t>
          </w:r>
          <w:r>
            <w:rPr>
              <w:rFonts w:hint="eastAsia"/>
            </w:rPr>
            <w:t>も含まれます。文字列リテラルを定義する際、シングルクォーテーションとダブルクォーテーションのどちらを利用してもかまいませんが、上記の例にある「</w:t>
          </w:r>
          <w:r w:rsidR="00B25602">
            <w:rPr>
              <w:rFonts w:hint="eastAsia"/>
            </w:rPr>
            <w:t xml:space="preserve"> </w:t>
          </w:r>
          <w:r w:rsidR="00B25602">
            <w:t>”</w:t>
          </w:r>
          <w:r>
            <w:rPr>
              <w:rFonts w:hint="eastAsia"/>
            </w:rPr>
            <w:t>I´m a developer．”</w:t>
          </w:r>
          <w:r w:rsidR="00B25602">
            <w:rPr>
              <w:rFonts w:hint="eastAsia"/>
            </w:rPr>
            <w:t xml:space="preserve"> </w:t>
          </w:r>
          <w:r>
            <w:rPr>
              <w:rFonts w:hint="eastAsia"/>
            </w:rPr>
            <w:t>」の場合、シングルクォーテーションを利用すると「</w:t>
          </w:r>
          <w:r w:rsidR="00B25602">
            <w:rPr>
              <w:rFonts w:hint="eastAsia"/>
            </w:rPr>
            <w:t xml:space="preserve"> </w:t>
          </w:r>
          <w:r w:rsidR="00B25602">
            <w:t>’</w:t>
          </w:r>
          <w:r>
            <w:rPr>
              <w:rFonts w:hint="eastAsia"/>
            </w:rPr>
            <w:t>I´m a developer</w:t>
          </w:r>
          <w:r w:rsidR="00B25602">
            <w:rPr>
              <w:rFonts w:hint="eastAsia"/>
            </w:rPr>
            <w:t>.</w:t>
          </w:r>
          <w:r w:rsidR="00B25602">
            <w:t>’</w:t>
          </w:r>
          <w:r w:rsidR="00B25602">
            <w:rPr>
              <w:rFonts w:hint="eastAsia"/>
            </w:rPr>
            <w:t xml:space="preserve"> </w:t>
          </w:r>
          <w:r>
            <w:rPr>
              <w:rFonts w:hint="eastAsia"/>
            </w:rPr>
            <w:t>」となり、シングルクォーテーションで全体を囲めないので文字列リテラルになりません。このような場合、上記の例のようにダブルクォーテーションで囲むか、エスケープシーケンスを利用して対処します。</w:t>
          </w:r>
        </w:p>
        <w:p w:rsidR="00921EEE" w:rsidRDefault="00921EEE" w:rsidP="00BA1736">
          <w:pPr>
            <w:ind w:left="84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70"/>
            <w:gridCol w:w="6452"/>
          </w:tblGrid>
          <w:tr w:rsidR="00921EEE" w:rsidTr="00F55C00">
            <w:tc>
              <w:tcPr>
                <w:tcW w:w="2670" w:type="dxa"/>
                <w:shd w:val="clear" w:color="auto" w:fill="D9D9D9" w:themeFill="background1" w:themeFillShade="D9"/>
              </w:tcPr>
              <w:p w:rsidR="00921EEE" w:rsidRPr="00CB32FB" w:rsidRDefault="00921EEE" w:rsidP="00BA1736">
                <w:pPr>
                  <w:ind w:leftChars="0" w:left="0"/>
                  <w:jc w:val="left"/>
                  <w:rPr>
                    <w:b/>
                  </w:rPr>
                </w:pPr>
                <w:r w:rsidRPr="00CB32FB">
                  <w:rPr>
                    <w:rFonts w:hint="eastAsia"/>
                    <w:b/>
                  </w:rPr>
                  <w:t>エスケープシーケンス</w:t>
                </w:r>
              </w:p>
            </w:tc>
            <w:tc>
              <w:tcPr>
                <w:tcW w:w="6452" w:type="dxa"/>
                <w:shd w:val="clear" w:color="auto" w:fill="D9D9D9" w:themeFill="background1" w:themeFillShade="D9"/>
              </w:tcPr>
              <w:p w:rsidR="00921EEE" w:rsidRPr="00CB32FB" w:rsidRDefault="00921EEE" w:rsidP="00BA1736">
                <w:pPr>
                  <w:ind w:leftChars="0" w:left="0"/>
                  <w:jc w:val="left"/>
                  <w:rPr>
                    <w:b/>
                  </w:rPr>
                </w:pPr>
                <w:r w:rsidRPr="00CB32FB">
                  <w:rPr>
                    <w:rFonts w:hint="eastAsia"/>
                    <w:b/>
                  </w:rPr>
                  <w:t>説明</w:t>
                </w:r>
              </w:p>
            </w:tc>
          </w:tr>
          <w:tr w:rsidR="00921EEE" w:rsidTr="00CF1B1A">
            <w:trPr>
              <w:trHeight w:val="340"/>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0</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NULL文字</w:t>
                </w:r>
              </w:p>
            </w:tc>
          </w:tr>
          <w:tr w:rsidR="00921EEE" w:rsidTr="00CF1B1A">
            <w:trPr>
              <w:trHeight w:val="368"/>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b</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バックスペース</w:t>
                </w:r>
              </w:p>
            </w:tc>
          </w:tr>
          <w:tr w:rsidR="00921EEE" w:rsidTr="00CF1B1A">
            <w:trPr>
              <w:trHeight w:val="367"/>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t</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タブ</w:t>
                </w:r>
              </w:p>
            </w:tc>
          </w:tr>
          <w:tr w:rsidR="00921EEE" w:rsidTr="00CF1B1A">
            <w:trPr>
              <w:trHeight w:val="355"/>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n</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改行</w:t>
                </w:r>
                <w:r w:rsidR="008A3A37" w:rsidRPr="008C3206">
                  <w:rPr>
                    <w:rFonts w:hint="eastAsia"/>
                    <w:sz w:val="18"/>
                    <w:szCs w:val="18"/>
                  </w:rPr>
                  <w:t>(</w:t>
                </w:r>
                <w:r w:rsidRPr="008C3206">
                  <w:rPr>
                    <w:rFonts w:hint="eastAsia"/>
                    <w:sz w:val="18"/>
                    <w:szCs w:val="18"/>
                  </w:rPr>
                  <w:t>LF：</w:t>
                </w:r>
                <w:r w:rsidR="005609AF">
                  <w:rPr>
                    <w:rFonts w:hint="eastAsia"/>
                    <w:sz w:val="18"/>
                    <w:szCs w:val="18"/>
                  </w:rPr>
                  <w:t>Line Feed</w:t>
                </w:r>
                <w:r w:rsidR="008A3A37" w:rsidRPr="008C3206">
                  <w:rPr>
                    <w:rFonts w:hint="eastAsia"/>
                    <w:sz w:val="18"/>
                    <w:szCs w:val="18"/>
                  </w:rPr>
                  <w:t>)</w:t>
                </w:r>
              </w:p>
            </w:tc>
          </w:tr>
          <w:tr w:rsidR="00921EEE" w:rsidTr="00CF1B1A">
            <w:trPr>
              <w:trHeight w:val="381"/>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v</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垂直タブ</w:t>
                </w:r>
              </w:p>
            </w:tc>
          </w:tr>
          <w:tr w:rsidR="00921EEE" w:rsidTr="00CF1B1A">
            <w:trPr>
              <w:trHeight w:val="394"/>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f</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フォームフィード</w:t>
                </w:r>
              </w:p>
            </w:tc>
          </w:tr>
          <w:tr w:rsidR="00921EEE" w:rsidTr="00CF1B1A">
            <w:trPr>
              <w:trHeight w:val="343"/>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r</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復帰</w:t>
                </w:r>
                <w:r w:rsidR="008A3A37" w:rsidRPr="008C3206">
                  <w:rPr>
                    <w:rFonts w:hint="eastAsia"/>
                    <w:sz w:val="18"/>
                    <w:szCs w:val="18"/>
                  </w:rPr>
                  <w:t>(</w:t>
                </w:r>
                <w:r w:rsidRPr="008C3206">
                  <w:rPr>
                    <w:rFonts w:hint="eastAsia"/>
                    <w:sz w:val="18"/>
                    <w:szCs w:val="18"/>
                  </w:rPr>
                  <w:t>CR：Carri</w:t>
                </w:r>
                <w:r w:rsidR="005609AF">
                  <w:rPr>
                    <w:rFonts w:hint="eastAsia"/>
                    <w:sz w:val="18"/>
                    <w:szCs w:val="18"/>
                  </w:rPr>
                  <w:t>a</w:t>
                </w:r>
                <w:r w:rsidRPr="008C3206">
                  <w:rPr>
                    <w:rFonts w:hint="eastAsia"/>
                    <w:sz w:val="18"/>
                    <w:szCs w:val="18"/>
                  </w:rPr>
                  <w:t>ge Return</w:t>
                </w:r>
                <w:r w:rsidR="008A3A37" w:rsidRPr="008C3206">
                  <w:rPr>
                    <w:rFonts w:hint="eastAsia"/>
                    <w:sz w:val="18"/>
                    <w:szCs w:val="18"/>
                  </w:rPr>
                  <w:t>)</w:t>
                </w:r>
              </w:p>
            </w:tc>
          </w:tr>
          <w:tr w:rsidR="00921EEE" w:rsidTr="00CF1B1A">
            <w:trPr>
              <w:trHeight w:val="367"/>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ダブルクォーテーション「</w:t>
                </w:r>
                <w:r w:rsidR="0015637D">
                  <w:rPr>
                    <w:rFonts w:ascii="Arial Unicode MS" w:eastAsia="Arial Unicode MS" w:hAnsi="Arial Unicode MS" w:cs="Arial Unicode MS" w:hint="eastAsia"/>
                    <w:sz w:val="18"/>
                    <w:szCs w:val="18"/>
                  </w:rPr>
                  <w:t xml:space="preserve"> </w:t>
                </w:r>
                <w:r w:rsidR="0015637D" w:rsidRPr="008C3206">
                  <w:rPr>
                    <w:rFonts w:ascii="Arial Unicode MS" w:eastAsia="Arial Unicode MS" w:hAnsi="Arial Unicode MS" w:cs="Arial Unicode MS" w:hint="eastAsia"/>
                    <w:sz w:val="18"/>
                    <w:szCs w:val="18"/>
                  </w:rPr>
                  <w:t>“</w:t>
                </w:r>
                <w:r w:rsidR="0015637D">
                  <w:rPr>
                    <w:rFonts w:ascii="Arial Unicode MS" w:eastAsia="Arial Unicode MS" w:hAnsi="Arial Unicode MS" w:cs="Arial Unicode MS" w:hint="eastAsia"/>
                    <w:sz w:val="18"/>
                    <w:szCs w:val="18"/>
                  </w:rPr>
                  <w:t xml:space="preserve"> </w:t>
                </w:r>
                <w:r w:rsidRPr="008C3206">
                  <w:rPr>
                    <w:rFonts w:hint="eastAsia"/>
                    <w:sz w:val="18"/>
                    <w:szCs w:val="18"/>
                  </w:rPr>
                  <w:t>」</w:t>
                </w:r>
              </w:p>
            </w:tc>
          </w:tr>
          <w:tr w:rsidR="00921EEE" w:rsidTr="00CF1B1A">
            <w:trPr>
              <w:trHeight w:val="366"/>
            </w:trPr>
            <w:tc>
              <w:tcPr>
                <w:tcW w:w="2670" w:type="dxa"/>
                <w:vAlign w:val="center"/>
              </w:tcPr>
              <w:p w:rsidR="00921EEE" w:rsidRPr="008C3206" w:rsidRDefault="000965D0" w:rsidP="00BA1736">
                <w:pPr>
                  <w:ind w:leftChars="0" w:left="0"/>
                  <w:jc w:val="left"/>
                  <w:rPr>
                    <w:sz w:val="18"/>
                    <w:szCs w:val="18"/>
                  </w:rPr>
                </w:pPr>
                <w:r>
                  <w:rPr>
                    <w:rFonts w:hint="eastAsia"/>
                  </w:rPr>
                  <w:t>\</w:t>
                </w:r>
                <w:r w:rsidR="00921EEE" w:rsidRPr="008C3206">
                  <w:rPr>
                    <w:rFonts w:ascii="Arial Unicode MS" w:eastAsia="Arial Unicode MS" w:hAnsi="Arial Unicode MS" w:cs="Arial Unicode MS" w:hint="eastAsia"/>
                    <w:sz w:val="18"/>
                    <w:szCs w:val="18"/>
                  </w:rPr>
                  <w:t>‘</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シングルクォーテーション「</w:t>
                </w:r>
                <w:r w:rsidR="0015637D">
                  <w:rPr>
                    <w:rFonts w:ascii="Arial Unicode MS" w:eastAsia="Arial Unicode MS" w:hAnsi="Arial Unicode MS" w:cs="Arial Unicode MS" w:hint="eastAsia"/>
                    <w:sz w:val="18"/>
                    <w:szCs w:val="18"/>
                  </w:rPr>
                  <w:t xml:space="preserve"> </w:t>
                </w:r>
                <w:r w:rsidR="0015637D" w:rsidRPr="008C3206">
                  <w:rPr>
                    <w:rFonts w:ascii="Arial Unicode MS" w:eastAsia="Arial Unicode MS" w:hAnsi="Arial Unicode MS" w:cs="Arial Unicode MS" w:hint="eastAsia"/>
                    <w:sz w:val="18"/>
                    <w:szCs w:val="18"/>
                  </w:rPr>
                  <w:t>‘</w:t>
                </w:r>
                <w:r w:rsidR="0015637D">
                  <w:rPr>
                    <w:rFonts w:ascii="Arial Unicode MS" w:eastAsia="Arial Unicode MS" w:hAnsi="Arial Unicode MS" w:cs="Arial Unicode MS" w:hint="eastAsia"/>
                    <w:sz w:val="18"/>
                    <w:szCs w:val="18"/>
                  </w:rPr>
                  <w:t xml:space="preserve"> </w:t>
                </w:r>
                <w:r w:rsidRPr="008C3206">
                  <w:rPr>
                    <w:rFonts w:hint="eastAsia"/>
                    <w:sz w:val="18"/>
                    <w:szCs w:val="18"/>
                  </w:rPr>
                  <w:t>」</w:t>
                </w:r>
              </w:p>
            </w:tc>
          </w:tr>
          <w:tr w:rsidR="00921EEE" w:rsidTr="00CF1B1A">
            <w:trPr>
              <w:trHeight w:val="359"/>
            </w:trPr>
            <w:tc>
              <w:tcPr>
                <w:tcW w:w="2670" w:type="dxa"/>
                <w:vAlign w:val="center"/>
              </w:tcPr>
              <w:p w:rsidR="00921EEE" w:rsidRPr="008C3206" w:rsidRDefault="000965D0" w:rsidP="00BA1736">
                <w:pPr>
                  <w:ind w:leftChars="0" w:left="0"/>
                  <w:jc w:val="left"/>
                  <w:rPr>
                    <w:sz w:val="18"/>
                    <w:szCs w:val="18"/>
                  </w:rPr>
                </w:pPr>
                <w:r>
                  <w:rPr>
                    <w:rFonts w:hint="eastAsia"/>
                  </w:rPr>
                  <w:t>\\</w:t>
                </w:r>
              </w:p>
            </w:tc>
            <w:tc>
              <w:tcPr>
                <w:tcW w:w="6452" w:type="dxa"/>
                <w:vAlign w:val="center"/>
              </w:tcPr>
              <w:p w:rsidR="00921EEE" w:rsidRPr="008C3206" w:rsidRDefault="00921EEE" w:rsidP="00BA1736">
                <w:pPr>
                  <w:ind w:leftChars="0" w:left="0"/>
                  <w:jc w:val="left"/>
                  <w:rPr>
                    <w:sz w:val="18"/>
                    <w:szCs w:val="18"/>
                  </w:rPr>
                </w:pPr>
                <w:r w:rsidRPr="008C3206">
                  <w:rPr>
                    <w:rFonts w:hint="eastAsia"/>
                    <w:sz w:val="18"/>
                    <w:szCs w:val="18"/>
                  </w:rPr>
                  <w:t>バックスラッシュ「</w:t>
                </w:r>
                <w:r w:rsidR="000965D0">
                  <w:rPr>
                    <w:rFonts w:hint="eastAsia"/>
                  </w:rPr>
                  <w:t>\</w:t>
                </w:r>
                <w:r w:rsidRPr="008C3206">
                  <w:rPr>
                    <w:rFonts w:hint="eastAsia"/>
                    <w:sz w:val="18"/>
                    <w:szCs w:val="18"/>
                  </w:rPr>
                  <w:t>」</w:t>
                </w:r>
              </w:p>
            </w:tc>
          </w:tr>
        </w:tbl>
        <w:p w:rsidR="00921EEE" w:rsidRDefault="00921EEE" w:rsidP="00BA1736">
          <w:pPr>
            <w:ind w:left="840"/>
            <w:jc w:val="left"/>
          </w:pPr>
        </w:p>
        <w:p w:rsidR="00205A42" w:rsidRDefault="00205A42" w:rsidP="00BA1736">
          <w:pPr>
            <w:ind w:left="840" w:firstLineChars="100" w:firstLine="210"/>
            <w:jc w:val="left"/>
          </w:pPr>
          <w:r>
            <w:rPr>
              <w:rFonts w:hint="eastAsia"/>
            </w:rPr>
            <w:t>JavaScriptをHTMLに埋め込んで利用する場合、シングルクォーテーションとダブルクォーテーションの囲み方によっては、プログラムが動作しなくなってしまいます。そのため、</w:t>
          </w:r>
          <w:r w:rsidR="00BA1736">
            <w:rPr>
              <w:rFonts w:hint="eastAsia"/>
            </w:rPr>
            <w:t>例えば</w:t>
          </w:r>
          <w:r>
            <w:rPr>
              <w:rFonts w:hint="eastAsia"/>
            </w:rPr>
            <w:t>HTML部分はダブルクォーテーションを、JavaScript部分はシングルクォーテーションを利用して文字列を囲んで記述するなどの工夫が必要です。</w:t>
          </w:r>
        </w:p>
        <w:p w:rsidR="00921EEE" w:rsidRDefault="00921EEE" w:rsidP="00BA1736">
          <w:pPr>
            <w:pStyle w:val="2"/>
            <w:spacing w:after="180"/>
            <w:jc w:val="left"/>
          </w:pPr>
          <w:bookmarkStart w:id="30" w:name="_Toc476763179"/>
          <w:r>
            <w:rPr>
              <w:rFonts w:hint="eastAsia"/>
            </w:rPr>
            <w:lastRenderedPageBreak/>
            <w:t>論理値</w:t>
          </w:r>
          <w:bookmarkEnd w:id="30"/>
        </w:p>
        <w:p w:rsidR="00921EEE" w:rsidRDefault="00921EEE" w:rsidP="00BA1736">
          <w:pPr>
            <w:ind w:left="840" w:firstLineChars="100" w:firstLine="210"/>
            <w:jc w:val="left"/>
          </w:pPr>
          <w:r>
            <w:rPr>
              <w:rFonts w:hint="eastAsia"/>
            </w:rPr>
            <w:t>真</w:t>
          </w:r>
          <w:r w:rsidR="008A3A37">
            <w:rPr>
              <w:rFonts w:hint="eastAsia"/>
            </w:rPr>
            <w:t>(</w:t>
          </w:r>
          <w:r>
            <w:rPr>
              <w:rFonts w:hint="eastAsia"/>
            </w:rPr>
            <w:t>true</w:t>
          </w:r>
          <w:r w:rsidR="008A3A37">
            <w:rPr>
              <w:rFonts w:hint="eastAsia"/>
            </w:rPr>
            <w:t>)</w:t>
          </w:r>
          <w:r>
            <w:rPr>
              <w:rFonts w:hint="eastAsia"/>
            </w:rPr>
            <w:t>もしくは偽</w:t>
          </w:r>
          <w:r w:rsidR="008A3A37">
            <w:rPr>
              <w:rFonts w:hint="eastAsia"/>
            </w:rPr>
            <w:t>(</w:t>
          </w:r>
          <w:r>
            <w:rPr>
              <w:rFonts w:hint="eastAsia"/>
            </w:rPr>
            <w:t>false</w:t>
          </w:r>
          <w:r w:rsidR="008A3A37">
            <w:rPr>
              <w:rFonts w:hint="eastAsia"/>
            </w:rPr>
            <w:t>)</w:t>
          </w:r>
          <w:r>
            <w:rPr>
              <w:rFonts w:hint="eastAsia"/>
            </w:rPr>
            <w:t>のどちらかを取り扱うデータ型です。何かが真であることをtrue、何かが偽であることをfalseで定義します。論理値は制御文の条件式で2つの値を比較する際によく利用されます。</w:t>
          </w:r>
          <w:r w:rsidR="00BA1736">
            <w:rPr>
              <w:rFonts w:hint="eastAsia"/>
            </w:rPr>
            <w:t>例えば</w:t>
          </w:r>
          <w:r w:rsidR="00A30592">
            <w:rPr>
              <w:rFonts w:hint="eastAsia"/>
            </w:rPr>
            <w:t>、次</w:t>
          </w:r>
          <w:r>
            <w:rPr>
              <w:rFonts w:hint="eastAsia"/>
            </w:rPr>
            <w:t>の式は変数xが0</w:t>
          </w:r>
          <w:r w:rsidR="00B25602">
            <w:rPr>
              <w:rFonts w:hint="eastAsia"/>
            </w:rPr>
            <w:t>であるかどうかを評価する式です。</w:t>
          </w:r>
        </w:p>
        <w:p w:rsidR="00921EEE" w:rsidRDefault="00921EEE" w:rsidP="00BA1736">
          <w:pPr>
            <w:ind w:left="840"/>
            <w:jc w:val="left"/>
          </w:pPr>
        </w:p>
        <w:p w:rsidR="00921EEE" w:rsidRPr="00CF1B1A" w:rsidRDefault="00921EEE" w:rsidP="00BA1736">
          <w:pPr>
            <w:ind w:left="840"/>
            <w:jc w:val="left"/>
          </w:pPr>
          <w:r w:rsidRPr="009552F9">
            <w:rPr>
              <w:rFonts w:hint="eastAsia"/>
              <w:b/>
            </w:rPr>
            <w:tab/>
          </w:r>
          <w:r w:rsidR="00A30592">
            <w:rPr>
              <w:rFonts w:hint="eastAsia"/>
            </w:rPr>
            <w:t>x</w:t>
          </w:r>
          <w:r w:rsidRPr="00CF1B1A">
            <w:rPr>
              <w:rFonts w:hint="eastAsia"/>
            </w:rPr>
            <w:t xml:space="preserve"> == </w:t>
          </w:r>
          <w:r w:rsidR="00A30592">
            <w:rPr>
              <w:rFonts w:hint="eastAsia"/>
            </w:rPr>
            <w:t>0</w:t>
          </w:r>
        </w:p>
        <w:p w:rsidR="00921EEE" w:rsidRDefault="00921EEE" w:rsidP="00BA1736">
          <w:pPr>
            <w:ind w:left="840"/>
            <w:jc w:val="left"/>
          </w:pPr>
        </w:p>
        <w:p w:rsidR="00921EEE" w:rsidRDefault="00921EEE" w:rsidP="00BA1736">
          <w:pPr>
            <w:ind w:left="840" w:firstLineChars="100" w:firstLine="210"/>
            <w:jc w:val="left"/>
          </w:pPr>
          <w:r>
            <w:rPr>
              <w:rFonts w:hint="eastAsia"/>
            </w:rPr>
            <w:t>変数xが0</w:t>
          </w:r>
          <w:r w:rsidR="004065EF">
            <w:rPr>
              <w:rFonts w:hint="eastAsia"/>
            </w:rPr>
            <w:t>に等し</w:t>
          </w:r>
          <w:r>
            <w:rPr>
              <w:rFonts w:hint="eastAsia"/>
            </w:rPr>
            <w:t>い場合、論理値はtrueとなり、等しくない場合はfalseとなります。</w:t>
          </w:r>
        </w:p>
        <w:p w:rsidR="00921EEE" w:rsidRDefault="00921EEE" w:rsidP="00BA1736">
          <w:pPr>
            <w:ind w:left="840"/>
            <w:jc w:val="left"/>
          </w:pPr>
        </w:p>
        <w:p w:rsidR="00921EEE" w:rsidRDefault="00A30592" w:rsidP="00BA1736">
          <w:pPr>
            <w:pStyle w:val="2"/>
            <w:spacing w:after="180"/>
            <w:jc w:val="left"/>
          </w:pPr>
          <w:bookmarkStart w:id="31" w:name="_Toc476763180"/>
          <w:r>
            <w:rPr>
              <w:rFonts w:hint="eastAsia"/>
            </w:rPr>
            <w:t>n</w:t>
          </w:r>
          <w:r w:rsidR="00921EEE">
            <w:rPr>
              <w:rFonts w:hint="eastAsia"/>
            </w:rPr>
            <w:t>ull</w:t>
          </w:r>
          <w:bookmarkEnd w:id="31"/>
        </w:p>
        <w:p w:rsidR="005B5EC7" w:rsidRDefault="00A30592" w:rsidP="00BA1736">
          <w:pPr>
            <w:ind w:left="840" w:firstLineChars="100" w:firstLine="210"/>
            <w:jc w:val="left"/>
          </w:pPr>
          <w:r>
            <w:rPr>
              <w:rFonts w:hint="eastAsia"/>
            </w:rPr>
            <w:t>n</w:t>
          </w:r>
          <w:r w:rsidR="00921EEE">
            <w:rPr>
              <w:rFonts w:hint="eastAsia"/>
            </w:rPr>
            <w:t>ullは値がないことを示す特殊な値で、「null」というリテラルのみ利用できます。オブジェクト型においてオブジェクトがないことを表す特殊な値として扱われます。</w:t>
          </w:r>
        </w:p>
        <w:p w:rsidR="00EC29F6" w:rsidRDefault="00EC29F6" w:rsidP="00BA1736">
          <w:pPr>
            <w:ind w:left="840" w:firstLineChars="100" w:firstLine="210"/>
            <w:jc w:val="left"/>
          </w:pPr>
        </w:p>
        <w:p w:rsidR="00921EEE" w:rsidRDefault="00921EEE" w:rsidP="00BA1736">
          <w:pPr>
            <w:pStyle w:val="2"/>
            <w:spacing w:after="180"/>
            <w:jc w:val="left"/>
          </w:pPr>
          <w:bookmarkStart w:id="32" w:name="_Toc476763181"/>
          <w:r>
            <w:rPr>
              <w:rFonts w:hint="eastAsia"/>
            </w:rPr>
            <w:t>未定義値</w:t>
          </w:r>
          <w:bookmarkEnd w:id="32"/>
        </w:p>
        <w:p w:rsidR="00921EEE" w:rsidRPr="000371F6" w:rsidRDefault="00921EEE" w:rsidP="00BA1736">
          <w:pPr>
            <w:ind w:left="840" w:firstLineChars="100" w:firstLine="210"/>
            <w:jc w:val="left"/>
          </w:pPr>
          <w:r>
            <w:rPr>
              <w:rFonts w:hint="eastAsia"/>
            </w:rPr>
            <w:t>未定義値は変数宣言しただけで値が初期化されていないことを示す特殊な値です。値が代入されていない変数や存在しないオブジェクトのプロパティを利用すると、未定義値として「undefined」が返却されます。</w:t>
          </w:r>
        </w:p>
        <w:p w:rsidR="00921EEE" w:rsidRDefault="00D239CE" w:rsidP="0069128B">
          <w:pPr>
            <w:ind w:leftChars="0" w:left="0"/>
            <w:jc w:val="left"/>
          </w:pPr>
          <w:r>
            <w:rPr>
              <w:noProof/>
            </w:rPr>
            <w:pict>
              <v:group id="_x0000_s59417" style="position:absolute;margin-left:48.05pt;margin-top:12.1pt;width:443.1pt;height:312pt;z-index:253254656" coordorigin="2041,6842" coordsize="8862,6240">
                <v:shape id="_x0000_s59418" type="#_x0000_t202" style="position:absolute;left:2041;top:6842;width:8862;height:6240;mso-width-relative:margin;mso-height-relative:margin" stroked="f">
                  <v:textbox style="mso-next-textbox:#_x0000_s59418">
                    <w:txbxContent>
                      <w:p w:rsidR="0032439F" w:rsidRPr="00176517" w:rsidRDefault="0032439F" w:rsidP="00921EEE">
                        <w:pPr>
                          <w:ind w:leftChars="0" w:left="0"/>
                          <w:rPr>
                            <w:b/>
                          </w:rPr>
                        </w:pPr>
                        <w:r>
                          <w:rPr>
                            <w:rFonts w:hint="eastAsia"/>
                          </w:rPr>
                          <w:t>未定義値を出力した例</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8574"/>
                        </w:tblGrid>
                        <w:tr w:rsidR="0032439F" w:rsidTr="00CF1B1A">
                          <w:tc>
                            <w:tcPr>
                              <w:tcW w:w="8574" w:type="dxa"/>
                              <w:tcBorders>
                                <w:left w:val="single" w:sz="4" w:space="0" w:color="auto"/>
                                <w:right w:val="single" w:sz="4" w:space="0" w:color="auto"/>
                              </w:tcBorders>
                              <w:shd w:val="clear" w:color="auto" w:fill="auto"/>
                            </w:tcPr>
                            <w:p w:rsidR="0032439F" w:rsidRDefault="0032439F" w:rsidP="00921EEE">
                              <w:pPr>
                                <w:ind w:leftChars="0" w:left="0"/>
                              </w:pPr>
                              <w:r>
                                <w:t>var</w:t>
                              </w:r>
                              <w:r>
                                <w:rPr>
                                  <w:rFonts w:hint="eastAsia"/>
                                </w:rPr>
                                <w:t xml:space="preserve">　x；</w:t>
                              </w:r>
                            </w:p>
                            <w:p w:rsidR="0032439F" w:rsidRDefault="0032439F" w:rsidP="00921EEE">
                              <w:pPr>
                                <w:ind w:leftChars="0" w:left="0"/>
                              </w:pPr>
                              <w:r>
                                <w:rPr>
                                  <w:rFonts w:hint="eastAsia"/>
                                </w:rPr>
                                <w:t>alert(x)；</w:t>
                              </w:r>
                            </w:p>
                          </w:tc>
                        </w:tr>
                      </w:tbl>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p w:rsidR="0032439F" w:rsidRDefault="0032439F" w:rsidP="00921EEE">
                        <w:pPr>
                          <w:ind w:leftChars="0" w:left="0"/>
                        </w:pPr>
                      </w:p>
                    </w:txbxContent>
                  </v:textbox>
                </v:shape>
                <v:shape id="_x0000_s59419" type="#_x0000_t67" style="position:absolute;left:5659;top:8070;width:587;height:600;mso-position-horizontal:center;mso-position-horizontal-relative:margin" adj="10637,6513" fillcolor="black [3213]" stroked="f">
                  <v:textbox style="layout-flow:vertical-ideographic" inset="5.85pt,.7pt,5.85pt,.7pt"/>
                </v:shape>
              </v:group>
            </w:pict>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D239CE" w:rsidP="00BA1736">
          <w:pPr>
            <w:ind w:left="840"/>
            <w:jc w:val="left"/>
          </w:pPr>
          <w:r>
            <w:rPr>
              <w:noProof/>
            </w:rPr>
            <w:pict>
              <v:shape id="_x0000_s59883" type="#_x0000_t202" style="position:absolute;left:0;text-align:left;margin-left:156.9pt;margin-top:14.3pt;width:52.2pt;height:17.45pt;z-index:253497344;mso-width-relative:margin;mso-height-relative:margin;v-text-anchor:middle" stroked="f">
                <v:textbox style="mso-next-textbox:#_x0000_s59883" inset="0,0,0,0">
                  <w:txbxContent>
                    <w:p w:rsidR="0032439F" w:rsidRDefault="0032439F" w:rsidP="00264BE8">
                      <w:pPr>
                        <w:ind w:leftChars="0" w:left="0"/>
                        <w:jc w:val="center"/>
                      </w:pPr>
                      <w:r>
                        <w:rPr>
                          <w:rFonts w:hint="eastAsia"/>
                        </w:rPr>
                        <w:t>実行結果</w:t>
                      </w:r>
                    </w:p>
                  </w:txbxContent>
                </v:textbox>
              </v:shape>
            </w:pict>
          </w:r>
        </w:p>
        <w:p w:rsidR="00921EEE" w:rsidRDefault="00921EEE" w:rsidP="00BA1736">
          <w:pPr>
            <w:ind w:left="840"/>
            <w:jc w:val="left"/>
          </w:pPr>
        </w:p>
        <w:p w:rsidR="00921EEE" w:rsidRDefault="00921EEE" w:rsidP="00BA1736">
          <w:pPr>
            <w:ind w:left="840"/>
            <w:jc w:val="left"/>
          </w:pPr>
          <w:r>
            <w:rPr>
              <w:noProof/>
            </w:rPr>
            <w:drawing>
              <wp:anchor distT="0" distB="0" distL="114300" distR="114300" simplePos="0" relativeHeight="253258752" behindDoc="0" locked="0" layoutInCell="1" allowOverlap="1">
                <wp:simplePos x="0" y="0"/>
                <wp:positionH relativeFrom="margin">
                  <wp:align>center</wp:align>
                </wp:positionH>
                <wp:positionV relativeFrom="paragraph">
                  <wp:posOffset>63500</wp:posOffset>
                </wp:positionV>
                <wp:extent cx="2085975" cy="1819275"/>
                <wp:effectExtent l="19050" t="0" r="9525" b="0"/>
                <wp:wrapNone/>
                <wp:docPr id="65" name="図 0" descr="2013-09-20_095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9-20_095441.jpg"/>
                        <pic:cNvPicPr/>
                      </pic:nvPicPr>
                      <pic:blipFill>
                        <a:blip r:embed="rId15" cstate="print"/>
                        <a:stretch>
                          <a:fillRect/>
                        </a:stretch>
                      </pic:blipFill>
                      <pic:spPr>
                        <a:xfrm>
                          <a:off x="0" y="0"/>
                          <a:ext cx="2085975" cy="1819275"/>
                        </a:xfrm>
                        <a:prstGeom prst="rect">
                          <a:avLst/>
                        </a:prstGeom>
                      </pic:spPr>
                    </pic:pic>
                  </a:graphicData>
                </a:graphic>
              </wp:anchor>
            </w:drawing>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F56813" w:rsidRDefault="00F56813" w:rsidP="00BA1736">
          <w:pPr>
            <w:ind w:left="840"/>
            <w:jc w:val="left"/>
          </w:pPr>
        </w:p>
        <w:p w:rsidR="00776669" w:rsidRDefault="00776669" w:rsidP="00BA1736">
          <w:pPr>
            <w:ind w:left="840"/>
            <w:jc w:val="left"/>
          </w:pPr>
        </w:p>
        <w:p w:rsidR="00776669" w:rsidRDefault="00776669" w:rsidP="00BA1736">
          <w:pPr>
            <w:ind w:left="840"/>
            <w:jc w:val="left"/>
          </w:pPr>
        </w:p>
        <w:p w:rsidR="00776669" w:rsidRDefault="00776669" w:rsidP="00BA1736">
          <w:pPr>
            <w:ind w:left="840"/>
            <w:jc w:val="left"/>
          </w:pPr>
        </w:p>
        <w:p w:rsidR="00776669" w:rsidRDefault="00776669" w:rsidP="00BA1736">
          <w:pPr>
            <w:ind w:left="840"/>
            <w:jc w:val="left"/>
          </w:pPr>
        </w:p>
        <w:p w:rsidR="00921EEE" w:rsidRDefault="00921EEE" w:rsidP="00BA1736">
          <w:pPr>
            <w:widowControl/>
            <w:spacing w:line="240" w:lineRule="auto"/>
            <w:ind w:leftChars="0" w:left="0"/>
            <w:jc w:val="left"/>
          </w:pPr>
          <w:r>
            <w:br w:type="page"/>
          </w:r>
        </w:p>
        <w:p w:rsidR="00921EEE" w:rsidRDefault="00921EEE" w:rsidP="00BA1736">
          <w:pPr>
            <w:pStyle w:val="2"/>
            <w:spacing w:after="180"/>
            <w:jc w:val="left"/>
          </w:pPr>
          <w:bookmarkStart w:id="33" w:name="_Toc476763182"/>
          <w:r>
            <w:rPr>
              <w:rFonts w:hint="eastAsia"/>
            </w:rPr>
            <w:lastRenderedPageBreak/>
            <w:t>オブジェクト</w:t>
          </w:r>
          <w:bookmarkEnd w:id="33"/>
        </w:p>
        <w:p w:rsidR="00921EEE" w:rsidRDefault="00921EEE" w:rsidP="00BA1736">
          <w:pPr>
            <w:ind w:left="840" w:firstLineChars="100" w:firstLine="210"/>
            <w:jc w:val="left"/>
          </w:pPr>
          <w:r>
            <w:rPr>
              <w:rFonts w:hint="eastAsia"/>
            </w:rPr>
            <w:t>序列のない</w:t>
          </w:r>
          <w:r w:rsidR="002808DA">
            <w:rPr>
              <w:rFonts w:hint="eastAsia"/>
            </w:rPr>
            <w:t>様々</w:t>
          </w:r>
          <w:r>
            <w:rPr>
              <w:rFonts w:hint="eastAsia"/>
            </w:rPr>
            <w:t>なデータ型の集合体を「オブジェクト」と呼びます。オブジェクトはこれらのデータ値を名前によって操作できます。この各データ値を「プロパティ」と呼び、プロパティにはオブジェクトの状態や特性を表す値が格納されます。また、オブジェクト</w:t>
          </w:r>
          <w:r w:rsidR="005B6C8F">
            <w:rPr>
              <w:rFonts w:hint="eastAsia"/>
            </w:rPr>
            <w:t>に関連付いた</w:t>
          </w:r>
          <w:r>
            <w:rPr>
              <w:rFonts w:hint="eastAsia"/>
            </w:rPr>
            <w:t>関数を「メソッド」と呼びます。なお、関数とは一連の処理をまとめたものです。</w:t>
          </w:r>
        </w:p>
        <w:p w:rsidR="00921EEE" w:rsidRDefault="00BA1736" w:rsidP="00BA1736">
          <w:pPr>
            <w:ind w:left="840" w:firstLineChars="100" w:firstLine="210"/>
            <w:jc w:val="left"/>
          </w:pPr>
          <w:r>
            <w:rPr>
              <w:rFonts w:hint="eastAsia"/>
            </w:rPr>
            <w:t>例えば</w:t>
          </w:r>
          <w:r w:rsidR="00921EEE">
            <w:rPr>
              <w:rFonts w:hint="eastAsia"/>
            </w:rPr>
            <w:t>、Webページの入力フォームを表すFormオブジェクトはフォームの送信やクリアといったフォームの処理をメソッドとして持っています。このように、オブジェクトはデータと処理を取りまとめて扱うことができるものといえます。</w:t>
          </w:r>
        </w:p>
        <w:p w:rsidR="00921EEE" w:rsidRDefault="00921EEE" w:rsidP="00BA1736">
          <w:pPr>
            <w:ind w:left="840" w:firstLineChars="100" w:firstLine="210"/>
            <w:jc w:val="left"/>
          </w:pPr>
          <w:r>
            <w:rPr>
              <w:rFonts w:hint="eastAsia"/>
            </w:rPr>
            <w:t>オブジェクトを利用するとデータ値の集合を共通の名前で利用できますが、どうようにオブジェクトを利用するのでしょうか。</w:t>
          </w:r>
          <w:r w:rsidR="00BA1736">
            <w:rPr>
              <w:rFonts w:hint="eastAsia"/>
            </w:rPr>
            <w:t>例えば</w:t>
          </w:r>
          <w:r>
            <w:rPr>
              <w:rFonts w:hint="eastAsia"/>
            </w:rPr>
            <w:t>、名前、年齢などのユーザ情報をプロパティに持つ「ユーザ」という名前のオブジェクトが定義されているとします。Aさんのユーザ情報とBさんのユーザ情報を「ユーザ」オブジェクトに格納する場合、このオブジェクトが1つだけしか存在しないと、複数ユーザを扱うことができません。</w:t>
          </w:r>
        </w:p>
        <w:p w:rsidR="0000130F" w:rsidRDefault="0000130F" w:rsidP="00BA1736">
          <w:pPr>
            <w:ind w:left="840"/>
            <w:jc w:val="left"/>
          </w:pPr>
        </w:p>
        <w:p w:rsidR="00921EEE" w:rsidRDefault="00D239CE" w:rsidP="00BA1736">
          <w:pPr>
            <w:ind w:left="840"/>
            <w:jc w:val="left"/>
          </w:pPr>
          <w:r>
            <w:rPr>
              <w:noProof/>
            </w:rPr>
            <w:pict>
              <v:group id="_x0000_s59459" style="position:absolute;left:0;text-align:left;margin-left:14.75pt;margin-top:6.4pt;width:457.8pt;height:180.85pt;z-index:253259776" coordorigin="1375,1888" coordsize="9156,3617">
                <v:roundrect id="_x0000_s59460" style="position:absolute;left:3291;top:2179;width:3343;height:3326" arcsize="10923f" fillcolor="#eaf1dd [662]">
                  <v:textbox inset="5.85pt,.7pt,5.85pt,.7pt"/>
                </v:roundre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59461" type="#_x0000_t62" style="position:absolute;left:1375;top:2985;width:1543;height:599;v-text-anchor:middle" adj="32015,721">
                  <v:textbox style="mso-next-textbox:#_x0000_s59461" inset="5.85pt,.7pt,5.85pt,.7pt">
                    <w:txbxContent>
                      <w:p w:rsidR="0032439F" w:rsidRDefault="0032439F" w:rsidP="00921EEE">
                        <w:pPr>
                          <w:ind w:leftChars="0" w:left="0"/>
                        </w:pPr>
                      </w:p>
                    </w:txbxContent>
                  </v:textbox>
                </v:shape>
                <v:shape id="_x0000_s59462" type="#_x0000_t62" style="position:absolute;left:1375;top:2985;width:1543;height:599;v-text-anchor:middle" adj="31777,20482">
                  <v:textbox style="mso-next-textbox:#_x0000_s59462" inset="5.85pt,.7pt,5.85pt,.7pt">
                    <w:txbxContent>
                      <w:p w:rsidR="0032439F" w:rsidRDefault="0032439F" w:rsidP="00921EEE">
                        <w:pPr>
                          <w:ind w:leftChars="0" w:left="0"/>
                          <w:jc w:val="center"/>
                        </w:pPr>
                        <w:r>
                          <w:rPr>
                            <w:rFonts w:hint="eastAsia"/>
                          </w:rPr>
                          <w:t>プロパティ</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59463" type="#_x0000_t84" style="position:absolute;left:3566;top:1888;width:2794;height:600">
                  <v:textbox style="mso-next-textbox:#_x0000_s59463" inset="5.85pt,.7pt,5.85pt,.7pt">
                    <w:txbxContent>
                      <w:p w:rsidR="0032439F" w:rsidRDefault="0032439F" w:rsidP="00921EEE">
                        <w:pPr>
                          <w:ind w:leftChars="0" w:left="0"/>
                        </w:pPr>
                        <w:r>
                          <w:rPr>
                            <w:rFonts w:hint="eastAsia"/>
                          </w:rPr>
                          <w:t>「ユーザ」オブジェクト</w:t>
                        </w:r>
                      </w:p>
                    </w:txbxContent>
                  </v:textbox>
                </v:shape>
                <v:rect id="_x0000_s59464" style="position:absolute;left:3771;top:2657;width:2383;height:531;v-text-anchor:middle">
                  <v:textbox style="mso-next-textbox:#_x0000_s59464" inset="5.85pt,.7pt,5.85pt,.7pt">
                    <w:txbxContent>
                      <w:p w:rsidR="0032439F" w:rsidRDefault="0032439F" w:rsidP="00921EEE">
                        <w:pPr>
                          <w:ind w:left="840"/>
                        </w:pPr>
                        <w:r>
                          <w:rPr>
                            <w:rFonts w:hint="eastAsia"/>
                          </w:rPr>
                          <w:t>名前</w:t>
                        </w:r>
                      </w:p>
                    </w:txbxContent>
                  </v:textbox>
                </v:rect>
                <v:rect id="_x0000_s59465" style="position:absolute;left:3771;top:3380;width:2383;height:531;v-text-anchor:middle">
                  <v:textbox style="mso-next-textbox:#_x0000_s59465" inset="5.85pt,.7pt,5.85pt,.7pt">
                    <w:txbxContent>
                      <w:p w:rsidR="0032439F" w:rsidRDefault="0032439F" w:rsidP="00921EEE">
                        <w:pPr>
                          <w:ind w:left="840"/>
                        </w:pPr>
                        <w:r>
                          <w:rPr>
                            <w:rFonts w:hint="eastAsia"/>
                          </w:rPr>
                          <w:t>年齢</w:t>
                        </w:r>
                      </w:p>
                    </w:txbxContent>
                  </v:textbox>
                </v:rect>
                <v:rect id="_x0000_s59466" style="position:absolute;left:3771;top:4048;width:2383;height:531" fillcolor="#eaf1dd [662]" strokecolor="#eaf1dd [662]">
                  <v:textbox style="mso-next-textbox:#_x0000_s59466" inset="5.85pt,.7pt,5.85pt,.7pt">
                    <w:txbxContent>
                      <w:p w:rsidR="0032439F" w:rsidRDefault="0032439F" w:rsidP="00921EEE">
                        <w:pPr>
                          <w:ind w:left="840"/>
                        </w:pPr>
                        <w:r w:rsidRPr="00576B42">
                          <w:rPr>
                            <w:rFonts w:hint="eastAsia"/>
                            <w:eastAsianLayout w:id="430091520" w:vert="1" w:vertCompress="1"/>
                          </w:rPr>
                          <w:t>…</w:t>
                        </w:r>
                      </w:p>
                    </w:txbxContent>
                  </v:textbox>
                </v:rect>
                <v:rect id="_x0000_s59467" style="position:absolute;left:3771;top:4579;width:2383;height:531">
                  <v:textbox style="mso-next-textbox:#_x0000_s59467" inset="5.85pt,.7pt,5.85pt,.7pt">
                    <w:txbxContent>
                      <w:p w:rsidR="0032439F" w:rsidRDefault="0032439F" w:rsidP="00921EEE">
                        <w:pPr>
                          <w:ind w:left="840"/>
                        </w:pPr>
                        <w:r>
                          <w:rPr>
                            <w:rFonts w:hint="eastAsia"/>
                          </w:rPr>
                          <w:t>etc …</w:t>
                        </w:r>
                      </w:p>
                    </w:txbxContent>
                  </v:textbox>
                </v:re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59468" type="#_x0000_t71" style="position:absolute;left:5459;top:3380;width:1485;height:996;rotation:-797204fd;v-text-anchor:middle" fillcolor="#f2dbdb [661]">
                  <v:fill r:id="rId16" o:title="ピンクの画用紙" type="tile"/>
                  <v:textbox style="mso-next-textbox:#_x0000_s59468" inset="5.85pt,.7pt,5.85pt,.7pt">
                    <w:txbxContent>
                      <w:p w:rsidR="0032439F" w:rsidRPr="008143F1" w:rsidRDefault="0032439F" w:rsidP="00921EEE">
                        <w:pPr>
                          <w:ind w:leftChars="0" w:left="0"/>
                          <w:jc w:val="center"/>
                          <w:rPr>
                            <w:b/>
                            <w:sz w:val="22"/>
                            <w:szCs w:val="22"/>
                          </w:rPr>
                        </w:pPr>
                        <w:r w:rsidRPr="008143F1">
                          <w:rPr>
                            <w:rFonts w:hint="eastAsia"/>
                            <w:b/>
                            <w:sz w:val="22"/>
                            <w:szCs w:val="22"/>
                          </w:rPr>
                          <w:t>衝突</w:t>
                        </w:r>
                      </w:p>
                    </w:txbxContent>
                  </v:textbox>
                </v:shape>
                <v:rect id="_x0000_s59469" style="position:absolute;left:7426;top:3496;width:920;height:216;rotation:-2640238fd" fillcolor="black [3213]">
                  <v:textbox inset="5.85pt,.7pt,5.85pt,.7pt"/>
                </v:rect>
                <v:rect id="_x0000_s59470" style="position:absolute;left:7426;top:4027;width:920;height:216;rotation:2591892fd" fillcolor="black [3213]">
                  <v:textbox inset="5.85pt,.7pt,5.85pt,.7pt"/>
                </v:rect>
                <v:rect id="_x0000_s59471" style="position:absolute;left:8148;top:3094;width:2383;height:531;v-text-anchor:middle">
                  <v:textbox style="mso-next-textbox:#_x0000_s59471" inset="5.85pt,.7pt,5.85pt,.7pt">
                    <w:txbxContent>
                      <w:p w:rsidR="0032439F" w:rsidRDefault="0032439F" w:rsidP="00921EEE">
                        <w:pPr>
                          <w:ind w:leftChars="0" w:left="0"/>
                          <w:jc w:val="center"/>
                        </w:pPr>
                        <w:r>
                          <w:rPr>
                            <w:rFonts w:hint="eastAsia"/>
                          </w:rPr>
                          <w:t>Aさんの年齢を設定</w:t>
                        </w:r>
                      </w:p>
                    </w:txbxContent>
                  </v:textbox>
                </v:rect>
                <v:rect id="_x0000_s59472" style="position:absolute;left:8148;top:4177;width:2383;height:531;v-text-anchor:middle">
                  <v:textbox style="mso-next-textbox:#_x0000_s59472" inset="5.85pt,.7pt,5.85pt,.7pt">
                    <w:txbxContent>
                      <w:p w:rsidR="0032439F" w:rsidRDefault="0032439F" w:rsidP="00921EEE">
                        <w:pPr>
                          <w:ind w:leftChars="0" w:left="0"/>
                          <w:jc w:val="center"/>
                        </w:pPr>
                        <w:r>
                          <w:rPr>
                            <w:rFonts w:hint="eastAsia"/>
                          </w:rPr>
                          <w:t>Bさんの年齢を設定</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59473" type="#_x0000_t13" style="position:absolute;left:6944;top:3520;width:617;height:669;rotation:180" adj="9067,6522" fillcolor="black [3213]">
                  <v:textbox inset="5.85pt,.7pt,5.85pt,.7pt"/>
                </v:shape>
                <v:rect id="_x0000_s59474" style="position:absolute;left:2798;top:3094;width:154;height:121" stroked="f">
                  <v:textbox inset="5.85pt,.7pt,5.85pt,.7pt"/>
                </v:rect>
              </v:group>
            </w:pict>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7504F6">
          <w:pPr>
            <w:ind w:left="840"/>
            <w:jc w:val="left"/>
          </w:pPr>
        </w:p>
        <w:p w:rsidR="00921EEE" w:rsidRDefault="00921EEE" w:rsidP="00BA1736">
          <w:pPr>
            <w:ind w:left="840" w:firstLineChars="100" w:firstLine="210"/>
            <w:jc w:val="left"/>
          </w:pPr>
          <w:r>
            <w:rPr>
              <w:rFonts w:hint="eastAsia"/>
            </w:rPr>
            <w:t>そのため、オブジェクトを利用する場合、まずnew演算子を利用してプロパティが定義されていない新しいオブジェクトを生成します。次に、生成したオブジェクトに対して、「コンストラクタ」と呼ばれるオブジェクトを初期化する関数を呼び出し、プロパティを設定します。このように、新しいオブジェクトを作成し、保存領域を確保してからオブジェクトを定義するため、データを独立して扱えます。</w:t>
          </w:r>
        </w:p>
        <w:p w:rsidR="007504F6" w:rsidRDefault="007504F6">
          <w:pPr>
            <w:widowControl/>
            <w:spacing w:line="240" w:lineRule="auto"/>
            <w:ind w:leftChars="0" w:left="0"/>
            <w:jc w:val="left"/>
          </w:pPr>
          <w:r>
            <w:br w:type="page"/>
          </w:r>
        </w:p>
        <w:p w:rsidR="00921EEE" w:rsidRDefault="00D239CE" w:rsidP="00BA1736">
          <w:pPr>
            <w:ind w:left="840"/>
            <w:jc w:val="left"/>
          </w:pPr>
          <w:r>
            <w:rPr>
              <w:noProof/>
            </w:rPr>
            <w:lastRenderedPageBreak/>
            <w:pict>
              <v:group id="_x0000_s59475" style="position:absolute;left:0;text-align:left;margin-left:15.45pt;margin-top:4.15pt;width:457.1pt;height:266.55pt;z-index:253260800" coordorigin="1389,9523" coordsize="9142,5331">
                <v:shape id="_x0000_s59476" type="#_x0000_t62" style="position:absolute;left:1389;top:9523;width:1125;height:371" adj="10272,45762">
                  <v:textbox style="mso-next-textbox:#_x0000_s59476" inset="5.85pt,.7pt,5.85pt,.7pt">
                    <w:txbxContent>
                      <w:p w:rsidR="0032439F" w:rsidRPr="00CF5B37" w:rsidRDefault="0032439F" w:rsidP="00921EEE">
                        <w:pPr>
                          <w:ind w:leftChars="0" w:left="0"/>
                          <w:rPr>
                            <w:spacing w:val="-20"/>
                            <w:sz w:val="18"/>
                            <w:szCs w:val="18"/>
                          </w:rPr>
                        </w:pPr>
                        <w:r w:rsidRPr="00CF5B37">
                          <w:rPr>
                            <w:rFonts w:hint="eastAsia"/>
                            <w:spacing w:val="-20"/>
                            <w:sz w:val="18"/>
                            <w:szCs w:val="18"/>
                          </w:rPr>
                          <w:t>new</w:t>
                        </w:r>
                        <w:r w:rsidRPr="00051947">
                          <w:rPr>
                            <w:rFonts w:hint="eastAsia"/>
                            <w:sz w:val="16"/>
                            <w:szCs w:val="16"/>
                          </w:rPr>
                          <w:t>演算子</w:t>
                        </w:r>
                      </w:p>
                    </w:txbxContent>
                  </v:textbox>
                </v:shape>
                <v:group id="_x0000_s59477" style="position:absolute;left:1638;top:10336;width:801;height:3999" coordorigin="2918,8999" coordsize="801,3999">
                  <v:shape id="_x0000_s59478" type="#_x0000_t32" style="position:absolute;left:3291;top:9598;width:428;height:1" o:connectortype="straight">
                    <v:stroke endarrow="block"/>
                  </v:shape>
                  <v:shape id="_x0000_s59479" type="#_x0000_t32" style="position:absolute;left:3202;top:12400;width:517;height:1" o:connectortype="straight">
                    <v:stroke endarrow="block"/>
                  </v:shape>
                  <v:oval id="_x0000_s59480" style="position:absolute;left:2918;top:8999;width:616;height:3999;v-text-anchor:middle">
                    <v:stroke dashstyle="longDash"/>
                    <v:textbox style="layout-flow:vertical-ideographic;mso-next-textbox:#_x0000_s59480" inset="5.85pt,.7pt,5.85pt,.7pt">
                      <w:txbxContent>
                        <w:p w:rsidR="0032439F" w:rsidRPr="00885098" w:rsidRDefault="0032439F" w:rsidP="00921EEE">
                          <w:pPr>
                            <w:ind w:leftChars="0" w:left="0"/>
                            <w:rPr>
                              <w:spacing w:val="20"/>
                              <w:sz w:val="17"/>
                              <w:szCs w:val="17"/>
                            </w:rPr>
                          </w:pPr>
                          <w:r>
                            <w:rPr>
                              <w:rFonts w:hint="eastAsia"/>
                              <w:spacing w:val="20"/>
                              <w:sz w:val="17"/>
                              <w:szCs w:val="17"/>
                            </w:rPr>
                            <w:t>新しいオブジェクトの生成</w:t>
                          </w:r>
                        </w:p>
                      </w:txbxContent>
                    </v:textbox>
                  </v:oval>
                </v:group>
                <v:group id="_x0000_s59481" style="position:absolute;left:2514;top:9817;width:2393;height:2235" coordorigin="3817,8480" coordsize="2393,2235">
                  <v:roundrect id="_x0000_s59482" style="position:absolute;left:3817;top:8640;width:2393;height:2075" arcsize="10923f" fillcolor="#eaf1dd [662]">
                    <v:textbox inset="5.85pt,.7pt,5.85pt,.7pt"/>
                  </v:roundrect>
                  <v:shape id="_x0000_s59483" type="#_x0000_t84" style="position:absolute;left:4010;top:8480;width:2008;height:418;mso-position-horizontal-relative:margin;v-text-anchor:middle">
                    <v:textbox style="mso-next-textbox:#_x0000_s59483" inset="5.85pt,.7pt,5.85pt,.7pt">
                      <w:txbxContent>
                        <w:p w:rsidR="0032439F" w:rsidRPr="0014058C" w:rsidRDefault="0032439F" w:rsidP="00921EEE">
                          <w:pPr>
                            <w:ind w:leftChars="0" w:left="0"/>
                            <w:jc w:val="center"/>
                            <w:rPr>
                              <w:sz w:val="16"/>
                              <w:szCs w:val="16"/>
                            </w:rPr>
                          </w:pPr>
                          <w:r w:rsidRPr="0014058C">
                            <w:rPr>
                              <w:rFonts w:hint="eastAsia"/>
                              <w:sz w:val="16"/>
                              <w:szCs w:val="16"/>
                            </w:rPr>
                            <w:t>オブジェクト</w:t>
                          </w:r>
                        </w:p>
                      </w:txbxContent>
                    </v:textbox>
                  </v:shape>
                </v:group>
                <v:shape id="_x0000_s59484" type="#_x0000_t32" style="position:absolute;left:4928;top:10935;width:986;height:0" o:connectortype="straight">
                  <v:stroke endarrow="block"/>
                </v:shape>
                <v:group id="_x0000_s59485" style="position:absolute;left:2514;top:12619;width:2393;height:2235" coordorigin="3817,8480" coordsize="2393,2235">
                  <v:roundrect id="_x0000_s59486" style="position:absolute;left:3817;top:8640;width:2393;height:2075" arcsize="10923f" fillcolor="#eaf1dd [662]">
                    <v:textbox inset="5.85pt,.7pt,5.85pt,.7pt"/>
                  </v:roundrect>
                  <v:shape id="_x0000_s59487" type="#_x0000_t84" style="position:absolute;left:4010;top:8480;width:2008;height:418;mso-position-horizontal-relative:margin;v-text-anchor:middle">
                    <v:textbox style="mso-next-textbox:#_x0000_s59487" inset="5.85pt,.7pt,5.85pt,.7pt">
                      <w:txbxContent>
                        <w:p w:rsidR="0032439F" w:rsidRPr="0014058C" w:rsidRDefault="0032439F" w:rsidP="00921EEE">
                          <w:pPr>
                            <w:ind w:leftChars="0" w:left="0"/>
                            <w:jc w:val="center"/>
                            <w:rPr>
                              <w:sz w:val="16"/>
                              <w:szCs w:val="16"/>
                            </w:rPr>
                          </w:pPr>
                          <w:r w:rsidRPr="0014058C">
                            <w:rPr>
                              <w:rFonts w:hint="eastAsia"/>
                              <w:sz w:val="16"/>
                              <w:szCs w:val="16"/>
                            </w:rPr>
                            <w:t>オブジェクト</w:t>
                          </w:r>
                        </w:p>
                      </w:txbxContent>
                    </v:textbox>
                  </v:shape>
                </v:group>
                <v:shape id="_x0000_s59488" type="#_x0000_t32" style="position:absolute;left:4928;top:13737;width:986;height:0" o:connectortype="straight">
                  <v:stroke endarrow="block"/>
                </v:shape>
                <v:oval id="_x0000_s59489" style="position:absolute;left:5113;top:10336;width:616;height:3999;v-text-anchor:middle">
                  <v:stroke dashstyle="longDash"/>
                  <v:textbox style="layout-flow:vertical-ideographic;mso-next-textbox:#_x0000_s59489" inset="5.85pt,.7pt,5.85pt,.7pt">
                    <w:txbxContent>
                      <w:p w:rsidR="0032439F" w:rsidRPr="00885098" w:rsidRDefault="0032439F" w:rsidP="00921EEE">
                        <w:pPr>
                          <w:ind w:leftChars="0" w:left="0"/>
                          <w:rPr>
                            <w:spacing w:val="20"/>
                            <w:sz w:val="17"/>
                            <w:szCs w:val="17"/>
                          </w:rPr>
                        </w:pPr>
                        <w:r w:rsidRPr="00885098">
                          <w:rPr>
                            <w:rFonts w:hint="eastAsia"/>
                            <w:spacing w:val="20"/>
                            <w:sz w:val="17"/>
                            <w:szCs w:val="17"/>
                          </w:rPr>
                          <w:t>コンストラクタで初期化</w:t>
                        </w:r>
                      </w:p>
                    </w:txbxContent>
                  </v:textbox>
                </v:oval>
                <v:roundrect id="_x0000_s59490" style="position:absolute;left:5937;top:9977;width:2393;height:2075" arcsize="10923f" fillcolor="#eaf1dd [662]">
                  <v:textbox inset="5.85pt,.7pt,5.85pt,.7pt"/>
                </v:roundrect>
                <v:shape id="_x0000_s59491" type="#_x0000_t84" style="position:absolute;left:6130;top:9817;width:2008;height:418;mso-position-horizontal-relative:margin;v-text-anchor:middle">
                  <v:textbox style="mso-next-textbox:#_x0000_s59491" inset="5.85pt,.7pt,5.85pt,.7pt">
                    <w:txbxContent>
                      <w:p w:rsidR="0032439F" w:rsidRPr="0014058C" w:rsidRDefault="0032439F" w:rsidP="00921EEE">
                        <w:pPr>
                          <w:ind w:leftChars="0" w:left="0"/>
                          <w:jc w:val="center"/>
                          <w:rPr>
                            <w:sz w:val="16"/>
                            <w:szCs w:val="16"/>
                          </w:rPr>
                        </w:pPr>
                        <w:r>
                          <w:rPr>
                            <w:rFonts w:hint="eastAsia"/>
                            <w:sz w:val="16"/>
                            <w:szCs w:val="16"/>
                          </w:rPr>
                          <w:t>｢ユーザ｣</w:t>
                        </w:r>
                        <w:r w:rsidRPr="0014058C">
                          <w:rPr>
                            <w:rFonts w:hint="eastAsia"/>
                            <w:sz w:val="16"/>
                            <w:szCs w:val="16"/>
                          </w:rPr>
                          <w:t>オブジェクト</w:t>
                        </w:r>
                      </w:p>
                    </w:txbxContent>
                  </v:textbox>
                </v:shape>
                <v:rect id="_x0000_s59492" style="position:absolute;left:6288;top:10313;width:1691;height:330;v-text-anchor:middle">
                  <v:textbox style="mso-next-textbox:#_x0000_s59492" inset="5.85pt,.7pt,5.85pt,.7pt">
                    <w:txbxContent>
                      <w:p w:rsidR="0032439F" w:rsidRPr="001D10FC" w:rsidRDefault="0032439F" w:rsidP="00921EEE">
                        <w:pPr>
                          <w:ind w:leftChars="0" w:left="0"/>
                          <w:jc w:val="center"/>
                          <w:rPr>
                            <w:sz w:val="18"/>
                            <w:szCs w:val="18"/>
                          </w:rPr>
                        </w:pPr>
                        <w:r w:rsidRPr="001D10FC">
                          <w:rPr>
                            <w:rFonts w:hint="eastAsia"/>
                            <w:sz w:val="18"/>
                            <w:szCs w:val="18"/>
                          </w:rPr>
                          <w:t>名前</w:t>
                        </w:r>
                      </w:p>
                    </w:txbxContent>
                  </v:textbox>
                </v:rect>
                <v:rect id="_x0000_s59493" style="position:absolute;left:6288;top:11107;width:1691;height:330;v-text-anchor:middle" fillcolor="#eaf1dd [662]" stroked="f">
                  <v:textbox style="mso-next-textbox:#_x0000_s59493" inset="5.85pt,.7pt,5.85pt,.7pt">
                    <w:txbxContent>
                      <w:p w:rsidR="0032439F" w:rsidRPr="001D10FC" w:rsidRDefault="0032439F" w:rsidP="00921EEE">
                        <w:pPr>
                          <w:ind w:leftChars="0" w:left="0"/>
                          <w:jc w:val="center"/>
                          <w:rPr>
                            <w:sz w:val="18"/>
                            <w:szCs w:val="18"/>
                          </w:rPr>
                        </w:pPr>
                        <w:r w:rsidRPr="001D10FC">
                          <w:rPr>
                            <w:rFonts w:hint="eastAsia"/>
                            <w:sz w:val="18"/>
                            <w:szCs w:val="18"/>
                            <w:eastAsianLayout w:id="432167936" w:vert="1" w:vertCompress="1"/>
                          </w:rPr>
                          <w:t>…</w:t>
                        </w:r>
                      </w:p>
                    </w:txbxContent>
                  </v:textbox>
                </v:rect>
                <v:rect id="_x0000_s59494" style="position:absolute;left:6288;top:11437;width:1691;height:330;v-text-anchor:middle">
                  <v:textbox style="mso-next-textbox:#_x0000_s59494" inset="5.85pt,.7pt,5.85pt,.7pt">
                    <w:txbxContent>
                      <w:p w:rsidR="0032439F" w:rsidRPr="001D10FC" w:rsidRDefault="0032439F" w:rsidP="00921EEE">
                        <w:pPr>
                          <w:ind w:leftChars="0" w:left="0"/>
                          <w:jc w:val="center"/>
                          <w:rPr>
                            <w:sz w:val="18"/>
                            <w:szCs w:val="18"/>
                          </w:rPr>
                        </w:pPr>
                        <w:r>
                          <w:rPr>
                            <w:rFonts w:hint="eastAsia"/>
                            <w:sz w:val="18"/>
                            <w:szCs w:val="18"/>
                          </w:rPr>
                          <w:t>etc…</w:t>
                        </w:r>
                      </w:p>
                    </w:txbxContent>
                  </v:textbox>
                </v:rect>
                <v:rect id="_x0000_s59495" style="position:absolute;left:8515;top:10697;width:2016;height:464;v-text-anchor:middle">
                  <v:textbox style="mso-next-textbox:#_x0000_s59495" inset="5.85pt,.7pt,5.85pt,.7pt">
                    <w:txbxContent>
                      <w:p w:rsidR="0032439F" w:rsidRPr="00293101" w:rsidRDefault="0032439F" w:rsidP="00921EEE">
                        <w:pPr>
                          <w:ind w:leftChars="0" w:left="0"/>
                          <w:jc w:val="center"/>
                          <w:rPr>
                            <w:sz w:val="18"/>
                            <w:szCs w:val="18"/>
                          </w:rPr>
                        </w:pPr>
                        <w:r w:rsidRPr="00293101">
                          <w:rPr>
                            <w:rFonts w:hint="eastAsia"/>
                            <w:sz w:val="18"/>
                            <w:szCs w:val="18"/>
                          </w:rPr>
                          <w:t>Aさんの年齢を設定</w:t>
                        </w:r>
                      </w:p>
                    </w:txbxContent>
                  </v:textbox>
                </v:rect>
                <v:shape id="_x0000_s59496" type="#_x0000_t32" style="position:absolute;left:8060;top:10928;width:455;height:1;flip:x" o:connectortype="straight">
                  <v:stroke endarrow="block"/>
                </v:shape>
                <v:rect id="_x0000_s59497" style="position:absolute;left:6288;top:10777;width:1691;height:330;v-text-anchor:middle">
                  <v:textbox style="mso-next-textbox:#_x0000_s59497" inset="5.85pt,.7pt,5.85pt,.7pt">
                    <w:txbxContent>
                      <w:p w:rsidR="0032439F" w:rsidRPr="001D10FC" w:rsidRDefault="0032439F" w:rsidP="00921EEE">
                        <w:pPr>
                          <w:ind w:leftChars="0" w:left="0"/>
                          <w:jc w:val="center"/>
                          <w:rPr>
                            <w:sz w:val="18"/>
                            <w:szCs w:val="18"/>
                          </w:rPr>
                        </w:pPr>
                        <w:r>
                          <w:rPr>
                            <w:rFonts w:hint="eastAsia"/>
                            <w:sz w:val="18"/>
                            <w:szCs w:val="18"/>
                          </w:rPr>
                          <w:t>年齢</w:t>
                        </w:r>
                      </w:p>
                    </w:txbxContent>
                  </v:textbox>
                </v:rect>
                <v:roundrect id="_x0000_s59498" style="position:absolute;left:5937;top:12779;width:2393;height:2075" arcsize="10923f" fillcolor="#eaf1dd [662]">
                  <v:textbox inset="5.85pt,.7pt,5.85pt,.7pt"/>
                </v:roundrect>
                <v:shape id="_x0000_s59499" type="#_x0000_t84" style="position:absolute;left:6130;top:12619;width:2008;height:418;mso-position-horizontal-relative:margin;v-text-anchor:middle">
                  <v:textbox style="mso-next-textbox:#_x0000_s59499" inset="5.85pt,.7pt,5.85pt,.7pt">
                    <w:txbxContent>
                      <w:p w:rsidR="0032439F" w:rsidRPr="0014058C" w:rsidRDefault="0032439F" w:rsidP="00921EEE">
                        <w:pPr>
                          <w:ind w:leftChars="0" w:left="0"/>
                          <w:jc w:val="center"/>
                          <w:rPr>
                            <w:sz w:val="16"/>
                            <w:szCs w:val="16"/>
                          </w:rPr>
                        </w:pPr>
                        <w:r>
                          <w:rPr>
                            <w:rFonts w:hint="eastAsia"/>
                            <w:sz w:val="16"/>
                            <w:szCs w:val="16"/>
                          </w:rPr>
                          <w:t>｢ユーザ｣</w:t>
                        </w:r>
                        <w:r w:rsidRPr="0014058C">
                          <w:rPr>
                            <w:rFonts w:hint="eastAsia"/>
                            <w:sz w:val="16"/>
                            <w:szCs w:val="16"/>
                          </w:rPr>
                          <w:t>オブジェクト</w:t>
                        </w:r>
                      </w:p>
                    </w:txbxContent>
                  </v:textbox>
                </v:shape>
                <v:rect id="_x0000_s59500" style="position:absolute;left:6288;top:13115;width:1691;height:330;v-text-anchor:middle">
                  <v:textbox style="mso-next-textbox:#_x0000_s59500" inset="5.85pt,.7pt,5.85pt,.7pt">
                    <w:txbxContent>
                      <w:p w:rsidR="0032439F" w:rsidRPr="001D10FC" w:rsidRDefault="0032439F" w:rsidP="00921EEE">
                        <w:pPr>
                          <w:ind w:leftChars="0" w:left="0"/>
                          <w:jc w:val="center"/>
                          <w:rPr>
                            <w:sz w:val="18"/>
                            <w:szCs w:val="18"/>
                          </w:rPr>
                        </w:pPr>
                        <w:r w:rsidRPr="001D10FC">
                          <w:rPr>
                            <w:rFonts w:hint="eastAsia"/>
                            <w:sz w:val="18"/>
                            <w:szCs w:val="18"/>
                          </w:rPr>
                          <w:t>名前</w:t>
                        </w:r>
                      </w:p>
                    </w:txbxContent>
                  </v:textbox>
                </v:rect>
                <v:rect id="_x0000_s59501" style="position:absolute;left:6288;top:13909;width:1691;height:330;v-text-anchor:middle" fillcolor="#eaf1dd [662]" stroked="f">
                  <v:textbox style="mso-next-textbox:#_x0000_s59501" inset="5.85pt,.7pt,5.85pt,.7pt">
                    <w:txbxContent>
                      <w:p w:rsidR="0032439F" w:rsidRPr="001D10FC" w:rsidRDefault="0032439F" w:rsidP="00921EEE">
                        <w:pPr>
                          <w:ind w:leftChars="0" w:left="0"/>
                          <w:jc w:val="center"/>
                          <w:rPr>
                            <w:sz w:val="18"/>
                            <w:szCs w:val="18"/>
                          </w:rPr>
                        </w:pPr>
                        <w:r w:rsidRPr="001D10FC">
                          <w:rPr>
                            <w:rFonts w:hint="eastAsia"/>
                            <w:sz w:val="18"/>
                            <w:szCs w:val="18"/>
                            <w:eastAsianLayout w:id="432167936" w:vert="1" w:vertCompress="1"/>
                          </w:rPr>
                          <w:t>…</w:t>
                        </w:r>
                      </w:p>
                    </w:txbxContent>
                  </v:textbox>
                </v:rect>
                <v:rect id="_x0000_s59502" style="position:absolute;left:6288;top:14239;width:1691;height:330;v-text-anchor:middle">
                  <v:textbox style="mso-next-textbox:#_x0000_s59502" inset="5.85pt,.7pt,5.85pt,.7pt">
                    <w:txbxContent>
                      <w:p w:rsidR="0032439F" w:rsidRPr="001D10FC" w:rsidRDefault="0032439F" w:rsidP="00921EEE">
                        <w:pPr>
                          <w:ind w:leftChars="0" w:left="0"/>
                          <w:jc w:val="center"/>
                          <w:rPr>
                            <w:sz w:val="18"/>
                            <w:szCs w:val="18"/>
                          </w:rPr>
                        </w:pPr>
                        <w:r>
                          <w:rPr>
                            <w:rFonts w:hint="eastAsia"/>
                            <w:sz w:val="18"/>
                            <w:szCs w:val="18"/>
                          </w:rPr>
                          <w:t>etc…</w:t>
                        </w:r>
                      </w:p>
                    </w:txbxContent>
                  </v:textbox>
                </v:rect>
                <v:rect id="_x0000_s59503" style="position:absolute;left:8515;top:13499;width:2016;height:464;v-text-anchor:middle">
                  <v:textbox style="mso-next-textbox:#_x0000_s59503" inset="5.85pt,.7pt,5.85pt,.7pt">
                    <w:txbxContent>
                      <w:p w:rsidR="0032439F" w:rsidRPr="00293101" w:rsidRDefault="0032439F" w:rsidP="00921EEE">
                        <w:pPr>
                          <w:ind w:leftChars="0" w:left="0"/>
                          <w:jc w:val="center"/>
                          <w:rPr>
                            <w:sz w:val="18"/>
                            <w:szCs w:val="18"/>
                          </w:rPr>
                        </w:pPr>
                        <w:r>
                          <w:rPr>
                            <w:rFonts w:hint="eastAsia"/>
                            <w:sz w:val="18"/>
                            <w:szCs w:val="18"/>
                          </w:rPr>
                          <w:t>B</w:t>
                        </w:r>
                        <w:r w:rsidRPr="00293101">
                          <w:rPr>
                            <w:rFonts w:hint="eastAsia"/>
                            <w:sz w:val="18"/>
                            <w:szCs w:val="18"/>
                          </w:rPr>
                          <w:t>さんの年齢を設定</w:t>
                        </w:r>
                      </w:p>
                    </w:txbxContent>
                  </v:textbox>
                </v:rect>
                <v:shape id="_x0000_s59504" type="#_x0000_t32" style="position:absolute;left:8060;top:13730;width:455;height:1;flip:x" o:connectortype="straight">
                  <v:stroke endarrow="block"/>
                </v:shape>
                <v:rect id="_x0000_s59505" style="position:absolute;left:6288;top:13579;width:1691;height:330;v-text-anchor:middle">
                  <v:textbox style="mso-next-textbox:#_x0000_s59505" inset="5.85pt,.7pt,5.85pt,.7pt">
                    <w:txbxContent>
                      <w:p w:rsidR="0032439F" w:rsidRPr="001D10FC" w:rsidRDefault="0032439F" w:rsidP="00921EEE">
                        <w:pPr>
                          <w:ind w:leftChars="0" w:left="0"/>
                          <w:jc w:val="center"/>
                          <w:rPr>
                            <w:sz w:val="18"/>
                            <w:szCs w:val="18"/>
                          </w:rPr>
                        </w:pPr>
                        <w:r>
                          <w:rPr>
                            <w:rFonts w:hint="eastAsia"/>
                            <w:sz w:val="18"/>
                            <w:szCs w:val="18"/>
                          </w:rPr>
                          <w:t>年齢</w:t>
                        </w:r>
                      </w:p>
                    </w:txbxContent>
                  </v:textbox>
                </v:rect>
              </v:group>
            </w:pict>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4843A8">
          <w:pPr>
            <w:ind w:leftChars="0" w:left="0"/>
            <w:jc w:val="left"/>
          </w:pPr>
        </w:p>
        <w:p w:rsidR="00921EEE" w:rsidRDefault="00921EEE" w:rsidP="00BA1736">
          <w:pPr>
            <w:ind w:left="840" w:firstLineChars="100" w:firstLine="210"/>
            <w:jc w:val="left"/>
          </w:pPr>
          <w:r>
            <w:rPr>
              <w:rFonts w:hint="eastAsia"/>
            </w:rPr>
            <w:t>JavaScriptでのオブジェクトの生成は次のように記述します。</w:t>
          </w:r>
        </w:p>
        <w:p w:rsidR="00921EEE" w:rsidRPr="004843A8" w:rsidRDefault="00921EEE" w:rsidP="00BA1736">
          <w:pPr>
            <w:ind w:left="840"/>
            <w:jc w:val="left"/>
          </w:pPr>
        </w:p>
        <w:tbl>
          <w:tblPr>
            <w:tblW w:w="0" w:type="auto"/>
            <w:tblInd w:w="840" w:type="dxa"/>
            <w:shd w:val="clear" w:color="auto" w:fill="EEECE1" w:themeFill="background2"/>
            <w:tblLook w:val="04A0"/>
          </w:tblPr>
          <w:tblGrid>
            <w:gridCol w:w="9122"/>
          </w:tblGrid>
          <w:tr w:rsidR="00921EEE" w:rsidTr="00CF1B1A">
            <w:tc>
              <w:tcPr>
                <w:tcW w:w="9944" w:type="dxa"/>
                <w:tcBorders>
                  <w:top w:val="single" w:sz="4" w:space="0" w:color="auto"/>
                  <w:left w:val="single" w:sz="4" w:space="0" w:color="auto"/>
                  <w:bottom w:val="single" w:sz="4" w:space="0" w:color="auto"/>
                  <w:right w:val="single" w:sz="4" w:space="0" w:color="auto"/>
                </w:tcBorders>
                <w:shd w:val="clear" w:color="auto" w:fill="auto"/>
              </w:tcPr>
              <w:p w:rsidR="00921EEE" w:rsidRPr="00CF1B1A" w:rsidRDefault="00921EEE" w:rsidP="00BA1736">
                <w:pPr>
                  <w:ind w:leftChars="0" w:left="0"/>
                  <w:jc w:val="left"/>
                </w:pPr>
                <w:r w:rsidRPr="00CF1B1A">
                  <w:rPr>
                    <w:rFonts w:hint="eastAsia"/>
                  </w:rPr>
                  <w:t>var　変数名 = new コンストラクタ名</w:t>
                </w:r>
                <w:r w:rsidR="008A3A37">
                  <w:rPr>
                    <w:rFonts w:hint="eastAsia"/>
                  </w:rPr>
                  <w:t>(</w:t>
                </w:r>
                <w:r w:rsidRPr="00CF1B1A">
                  <w:rPr>
                    <w:rFonts w:hint="eastAsia"/>
                  </w:rPr>
                  <w:t>引数，引数，…</w:t>
                </w:r>
                <w:r w:rsidR="008A3A37">
                  <w:rPr>
                    <w:rFonts w:hint="eastAsia"/>
                  </w:rPr>
                  <w:t>)</w:t>
                </w:r>
              </w:p>
            </w:tc>
          </w:tr>
        </w:tbl>
        <w:p w:rsidR="00921EEE" w:rsidRDefault="00921EEE" w:rsidP="00BA1736">
          <w:pPr>
            <w:ind w:left="840"/>
            <w:jc w:val="left"/>
          </w:pPr>
        </w:p>
        <w:p w:rsidR="00061446" w:rsidRDefault="00921EEE" w:rsidP="004843A8">
          <w:pPr>
            <w:ind w:left="840" w:firstLineChars="100" w:firstLine="210"/>
            <w:jc w:val="left"/>
          </w:pPr>
          <w:r>
            <w:rPr>
              <w:rFonts w:hint="eastAsia"/>
            </w:rPr>
            <w:t>new演算子とコンストラクタを利用することで、オブジェクトを生成できます。オブジェクトの生成時、コンストラクタに引き渡すデータを「引数」と呼びます。渡すべきデータがない場合は省略します。</w:t>
          </w:r>
          <w:r w:rsidR="00061446">
            <w:rPr>
              <w:rFonts w:hint="eastAsia"/>
            </w:rPr>
            <w:t>以下に</w:t>
          </w:r>
          <w:r w:rsidR="00F408AC">
            <w:rPr>
              <w:rFonts w:hint="eastAsia"/>
            </w:rPr>
            <w:t>オブジェクト生成の</w:t>
          </w:r>
          <w:r w:rsidR="00061446">
            <w:rPr>
              <w:rFonts w:hint="eastAsia"/>
            </w:rPr>
            <w:t>例を示します。</w:t>
          </w:r>
        </w:p>
        <w:p w:rsidR="004843A8" w:rsidRDefault="004843A8" w:rsidP="004843A8">
          <w:pPr>
            <w:ind w:left="840"/>
            <w:jc w:val="left"/>
          </w:pPr>
        </w:p>
        <w:p w:rsidR="004843A8" w:rsidRPr="00343084" w:rsidRDefault="006B3598" w:rsidP="004843A8">
          <w:pPr>
            <w:ind w:left="840"/>
            <w:jc w:val="left"/>
          </w:pPr>
          <w:r w:rsidRPr="006B3598">
            <w:t>0</w:t>
          </w:r>
          <w:r w:rsidR="00C53CC5">
            <w:rPr>
              <w:rFonts w:hint="eastAsia"/>
            </w:rPr>
            <w:t>3</w:t>
          </w:r>
          <w:r w:rsidRPr="006B3598">
            <w:t>_コンストラクタの利用例.js</w:t>
          </w:r>
        </w:p>
        <w:tbl>
          <w:tblPr>
            <w:tblStyle w:val="af"/>
            <w:tblW w:w="0" w:type="auto"/>
            <w:tblInd w:w="840" w:type="dxa"/>
            <w:tblLook w:val="04A0"/>
          </w:tblPr>
          <w:tblGrid>
            <w:gridCol w:w="9122"/>
          </w:tblGrid>
          <w:tr w:rsidR="004843A8" w:rsidTr="0032439F">
            <w:tc>
              <w:tcPr>
                <w:tcW w:w="9944" w:type="dxa"/>
              </w:tcPr>
              <w:p w:rsidR="004843A8" w:rsidRDefault="004843A8" w:rsidP="004843A8">
                <w:pPr>
                  <w:ind w:leftChars="0" w:left="0"/>
                  <w:jc w:val="left"/>
                </w:pPr>
                <w:r>
                  <w:t>//コンストラクタの定義</w:t>
                </w:r>
              </w:p>
              <w:p w:rsidR="004843A8" w:rsidRDefault="004843A8" w:rsidP="004843A8">
                <w:pPr>
                  <w:ind w:leftChars="0" w:left="0"/>
                  <w:jc w:val="left"/>
                </w:pPr>
                <w:r>
                  <w:t>function user(name, age, gender) {</w:t>
                </w:r>
              </w:p>
              <w:p w:rsidR="004843A8" w:rsidRDefault="004843A8" w:rsidP="004843A8">
                <w:pPr>
                  <w:ind w:leftChars="0" w:left="0"/>
                  <w:jc w:val="left"/>
                </w:pPr>
                <w:r>
                  <w:t xml:space="preserve">   this.name = name;</w:t>
                </w:r>
              </w:p>
              <w:p w:rsidR="004843A8" w:rsidRDefault="004843A8" w:rsidP="004843A8">
                <w:pPr>
                  <w:ind w:leftChars="0" w:left="0"/>
                  <w:jc w:val="left"/>
                </w:pPr>
                <w:r>
                  <w:t xml:space="preserve">   this.age = age;</w:t>
                </w:r>
              </w:p>
              <w:p w:rsidR="004843A8" w:rsidRDefault="004843A8" w:rsidP="004843A8">
                <w:pPr>
                  <w:ind w:leftChars="0" w:left="0"/>
                  <w:jc w:val="left"/>
                </w:pPr>
                <w:r>
                  <w:t xml:space="preserve">   this.gender = gender;</w:t>
                </w:r>
              </w:p>
              <w:p w:rsidR="004843A8" w:rsidRDefault="004843A8" w:rsidP="004843A8">
                <w:pPr>
                  <w:ind w:leftChars="0" w:left="0"/>
                  <w:jc w:val="left"/>
                </w:pPr>
                <w:r>
                  <w:t xml:space="preserve">   this.showDetail = showDetail;</w:t>
                </w:r>
              </w:p>
              <w:p w:rsidR="004843A8" w:rsidRDefault="004843A8" w:rsidP="004843A8">
                <w:pPr>
                  <w:ind w:leftChars="0" w:left="0"/>
                  <w:jc w:val="left"/>
                </w:pPr>
                <w:r>
                  <w:t>}</w:t>
                </w:r>
              </w:p>
              <w:p w:rsidR="004843A8" w:rsidRDefault="004843A8" w:rsidP="004843A8">
                <w:pPr>
                  <w:ind w:leftChars="0" w:left="0"/>
                  <w:jc w:val="left"/>
                </w:pPr>
                <w:r>
                  <w:t>//メソッドの定義</w:t>
                </w:r>
              </w:p>
              <w:p w:rsidR="004843A8" w:rsidRDefault="004843A8" w:rsidP="004843A8">
                <w:pPr>
                  <w:ind w:leftChars="0" w:left="0"/>
                  <w:jc w:val="left"/>
                </w:pPr>
                <w:r>
                  <w:t>function showDetail() {</w:t>
                </w:r>
              </w:p>
              <w:p w:rsidR="004843A8" w:rsidRDefault="004843A8" w:rsidP="004843A8">
                <w:pPr>
                  <w:ind w:leftChars="0" w:left="0"/>
                  <w:jc w:val="left"/>
                </w:pPr>
                <w:r>
                  <w:t xml:space="preserve">   var detail = this.name + "\n" + this.age + " years old\n" + this.gender;</w:t>
                </w:r>
              </w:p>
              <w:p w:rsidR="004843A8" w:rsidRDefault="004843A8" w:rsidP="004843A8">
                <w:pPr>
                  <w:ind w:leftChars="0" w:left="0"/>
                  <w:jc w:val="left"/>
                </w:pPr>
                <w:r>
                  <w:t xml:space="preserve">   alert(detail)</w:t>
                </w:r>
              </w:p>
              <w:p w:rsidR="004843A8" w:rsidRDefault="004843A8" w:rsidP="004843A8">
                <w:pPr>
                  <w:ind w:leftChars="0" w:left="0"/>
                  <w:jc w:val="left"/>
                </w:pPr>
                <w:r>
                  <w:t>}</w:t>
                </w:r>
              </w:p>
              <w:p w:rsidR="004843A8" w:rsidRDefault="004843A8" w:rsidP="004843A8">
                <w:pPr>
                  <w:ind w:leftChars="0" w:left="0"/>
                  <w:jc w:val="left"/>
                </w:pPr>
                <w:r>
                  <w:t>//オブジェクトの生成</w:t>
                </w:r>
              </w:p>
              <w:p w:rsidR="004843A8" w:rsidRDefault="004843A8" w:rsidP="004843A8">
                <w:pPr>
                  <w:ind w:leftChars="0" w:left="0"/>
                  <w:jc w:val="left"/>
                </w:pPr>
                <w:r>
                  <w:t>var tom = new user("Tom", 21, "male");</w:t>
                </w:r>
              </w:p>
              <w:p w:rsidR="004843A8" w:rsidRPr="003D6981" w:rsidRDefault="004843A8" w:rsidP="004843A8">
                <w:pPr>
                  <w:ind w:leftChars="0" w:left="0"/>
                  <w:jc w:val="left"/>
                </w:pPr>
                <w:r>
                  <w:t>tom.showDetail();</w:t>
                </w:r>
              </w:p>
            </w:tc>
          </w:tr>
        </w:tbl>
        <w:p w:rsidR="004843A8" w:rsidRDefault="004843A8" w:rsidP="004843A8">
          <w:pPr>
            <w:ind w:leftChars="0" w:left="0"/>
            <w:jc w:val="left"/>
          </w:pPr>
        </w:p>
        <w:p w:rsidR="00264BE8" w:rsidRDefault="00D239CE" w:rsidP="00264BE8">
          <w:pPr>
            <w:ind w:left="840"/>
            <w:jc w:val="left"/>
          </w:pPr>
          <w:r>
            <w:rPr>
              <w:noProof/>
            </w:rPr>
            <w:pict>
              <v:shape id="_x0000_s59876" type="#_x0000_t67" style="position:absolute;left:0;text-align:left;margin-left:0;margin-top:6.8pt;width:23.75pt;height:22.05pt;z-index:253492224;mso-position-horizontal:center;mso-position-horizontal-relative:margin" adj="10992,4365" fillcolor="black [3213]">
                <v:textbox style="layout-flow:vertical-ideographic" inset="5.85pt,.7pt,5.85pt,.7pt"/>
                <w10:wrap anchorx="margin"/>
              </v:shape>
            </w:pict>
          </w:r>
          <w:r w:rsidR="00264BE8">
            <w:br w:type="page"/>
          </w:r>
        </w:p>
        <w:p w:rsidR="00061446" w:rsidRDefault="00D239CE" w:rsidP="00BA1736">
          <w:pPr>
            <w:ind w:left="840" w:firstLineChars="100" w:firstLine="210"/>
            <w:jc w:val="left"/>
          </w:pPr>
          <w:r>
            <w:rPr>
              <w:noProof/>
            </w:rPr>
            <w:lastRenderedPageBreak/>
            <w:pict>
              <v:shape id="_x0000_s59880" type="#_x0000_t202" style="position:absolute;left:0;text-align:left;margin-left:156.05pt;margin-top:0;width:52.2pt;height:17.45pt;z-index:253496320;mso-width-relative:margin;mso-height-relative:margin;v-text-anchor:middle" stroked="f">
                <v:textbox style="mso-next-textbox:#_x0000_s59880" inset="0,0,0,0">
                  <w:txbxContent>
                    <w:p w:rsidR="0032439F" w:rsidRDefault="0032439F" w:rsidP="00264BE8">
                      <w:pPr>
                        <w:ind w:leftChars="0" w:left="0"/>
                        <w:jc w:val="center"/>
                      </w:pPr>
                      <w:r>
                        <w:rPr>
                          <w:rFonts w:hint="eastAsia"/>
                        </w:rPr>
                        <w:t>実行結果</w:t>
                      </w:r>
                    </w:p>
                  </w:txbxContent>
                </v:textbox>
              </v:shape>
            </w:pict>
          </w:r>
        </w:p>
        <w:p w:rsidR="00264BE8" w:rsidRDefault="00C4689D" w:rsidP="00BA1736">
          <w:pPr>
            <w:ind w:left="840" w:firstLineChars="100" w:firstLine="210"/>
            <w:jc w:val="left"/>
          </w:pPr>
          <w:r>
            <w:rPr>
              <w:rFonts w:hint="eastAsia"/>
              <w:noProof/>
            </w:rPr>
            <w:drawing>
              <wp:anchor distT="0" distB="0" distL="114300" distR="114300" simplePos="0" relativeHeight="253500416" behindDoc="0" locked="0" layoutInCell="1" allowOverlap="1">
                <wp:simplePos x="0" y="0"/>
                <wp:positionH relativeFrom="margin">
                  <wp:align>center</wp:align>
                </wp:positionH>
                <wp:positionV relativeFrom="paragraph">
                  <wp:posOffset>55593</wp:posOffset>
                </wp:positionV>
                <wp:extent cx="2085796" cy="2035834"/>
                <wp:effectExtent l="19050" t="0" r="0" b="0"/>
                <wp:wrapNone/>
                <wp:docPr id="1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085796" cy="2035834"/>
                        </a:xfrm>
                        <a:prstGeom prst="rect">
                          <a:avLst/>
                        </a:prstGeom>
                        <a:noFill/>
                        <a:ln w="9525">
                          <a:noFill/>
                          <a:miter lim="800000"/>
                          <a:headEnd/>
                          <a:tailEnd/>
                        </a:ln>
                      </pic:spPr>
                    </pic:pic>
                  </a:graphicData>
                </a:graphic>
              </wp:anchor>
            </w:drawing>
          </w:r>
        </w:p>
        <w:p w:rsidR="00264BE8" w:rsidRDefault="00264BE8" w:rsidP="00BA1736">
          <w:pPr>
            <w:ind w:left="840" w:firstLineChars="100" w:firstLine="210"/>
            <w:jc w:val="left"/>
          </w:pPr>
        </w:p>
        <w:p w:rsidR="00264BE8" w:rsidRDefault="00264BE8" w:rsidP="00BA1736">
          <w:pPr>
            <w:ind w:left="840" w:firstLineChars="100" w:firstLine="210"/>
            <w:jc w:val="left"/>
          </w:pPr>
        </w:p>
        <w:p w:rsidR="00264BE8" w:rsidRDefault="00264BE8" w:rsidP="00BA1736">
          <w:pPr>
            <w:ind w:left="840" w:firstLineChars="100" w:firstLine="210"/>
            <w:jc w:val="left"/>
          </w:pPr>
        </w:p>
        <w:p w:rsidR="00264BE8" w:rsidRDefault="00264BE8" w:rsidP="00BA1736">
          <w:pPr>
            <w:ind w:left="840" w:firstLineChars="100" w:firstLine="210"/>
            <w:jc w:val="left"/>
          </w:pPr>
        </w:p>
        <w:p w:rsidR="00264BE8" w:rsidRDefault="00264BE8" w:rsidP="00BA1736">
          <w:pPr>
            <w:ind w:left="840" w:firstLineChars="100" w:firstLine="210"/>
            <w:jc w:val="left"/>
          </w:pPr>
        </w:p>
        <w:p w:rsidR="00264BE8" w:rsidRDefault="00264BE8" w:rsidP="00BA1736">
          <w:pPr>
            <w:ind w:left="840" w:firstLineChars="100" w:firstLine="210"/>
            <w:jc w:val="left"/>
          </w:pPr>
        </w:p>
        <w:p w:rsidR="00264BE8" w:rsidRDefault="00264BE8" w:rsidP="00BA1736">
          <w:pPr>
            <w:ind w:left="840" w:firstLineChars="100" w:firstLine="210"/>
            <w:jc w:val="left"/>
          </w:pPr>
        </w:p>
        <w:p w:rsidR="00061446" w:rsidRDefault="00061446" w:rsidP="00BA1736">
          <w:pPr>
            <w:ind w:left="840" w:firstLineChars="100" w:firstLine="210"/>
            <w:jc w:val="left"/>
          </w:pPr>
        </w:p>
        <w:p w:rsidR="00061446" w:rsidRDefault="00061446" w:rsidP="00BA1736">
          <w:pPr>
            <w:ind w:left="840" w:firstLineChars="100" w:firstLine="210"/>
            <w:jc w:val="left"/>
          </w:pPr>
        </w:p>
        <w:p w:rsidR="00C4689D" w:rsidRDefault="00C4689D" w:rsidP="00BA1736">
          <w:pPr>
            <w:ind w:left="840" w:firstLineChars="100" w:firstLine="210"/>
            <w:jc w:val="left"/>
          </w:pPr>
        </w:p>
        <w:p w:rsidR="00921EEE" w:rsidRDefault="00545043" w:rsidP="00BA1736">
          <w:pPr>
            <w:ind w:left="840" w:firstLineChars="100" w:firstLine="210"/>
            <w:jc w:val="left"/>
          </w:pPr>
          <w:r>
            <w:rPr>
              <w:rFonts w:hint="eastAsia"/>
            </w:rPr>
            <w:t>オブジェクトのプロパティやメソッドを利用する場合は</w:t>
          </w:r>
          <w:r w:rsidR="00921EEE">
            <w:rPr>
              <w:rFonts w:hint="eastAsia"/>
            </w:rPr>
            <w:t>ドット</w:t>
          </w:r>
          <w:r w:rsidR="008A3A37">
            <w:rPr>
              <w:rFonts w:hint="eastAsia"/>
            </w:rPr>
            <w:t>(</w:t>
          </w:r>
          <w:r w:rsidR="00921EEE">
            <w:rPr>
              <w:rFonts w:hint="eastAsia"/>
            </w:rPr>
            <w:t>．</w:t>
          </w:r>
          <w:r w:rsidR="008A3A37">
            <w:rPr>
              <w:rFonts w:hint="eastAsia"/>
            </w:rPr>
            <w:t>)</w:t>
          </w:r>
          <w:r w:rsidR="00921EEE">
            <w:rPr>
              <w:rFonts w:hint="eastAsia"/>
            </w:rPr>
            <w:t>を利用します。また、メソッドを呼び出す際、渡すべきデータがない場合は、引数を省略します。</w:t>
          </w:r>
        </w:p>
        <w:p w:rsidR="00B90BB1" w:rsidRPr="00AC3B5A" w:rsidRDefault="00B90BB1" w:rsidP="00BA1736">
          <w:pPr>
            <w:ind w:left="840" w:firstLineChars="100" w:firstLine="210"/>
            <w:jc w:val="left"/>
          </w:pPr>
        </w:p>
        <w:tbl>
          <w:tblPr>
            <w:tblW w:w="0" w:type="auto"/>
            <w:tblInd w:w="840" w:type="dxa"/>
            <w:shd w:val="clear" w:color="auto" w:fill="EEECE1" w:themeFill="background2"/>
            <w:tblLook w:val="04A0"/>
          </w:tblPr>
          <w:tblGrid>
            <w:gridCol w:w="9122"/>
          </w:tblGrid>
          <w:tr w:rsidR="00B90BB1" w:rsidTr="00C458BF">
            <w:tc>
              <w:tcPr>
                <w:tcW w:w="9122" w:type="dxa"/>
                <w:tcBorders>
                  <w:top w:val="single" w:sz="4" w:space="0" w:color="auto"/>
                  <w:left w:val="single" w:sz="4" w:space="0" w:color="auto"/>
                  <w:bottom w:val="single" w:sz="4" w:space="0" w:color="auto"/>
                  <w:right w:val="single" w:sz="4" w:space="0" w:color="auto"/>
                </w:tcBorders>
                <w:shd w:val="clear" w:color="auto" w:fill="auto"/>
              </w:tcPr>
              <w:p w:rsidR="00B90BB1" w:rsidRDefault="00B90BB1" w:rsidP="00BA1736">
                <w:pPr>
                  <w:ind w:leftChars="0" w:left="0" w:firstLineChars="5" w:firstLine="10"/>
                  <w:jc w:val="left"/>
                </w:pPr>
                <w:r w:rsidRPr="000E4391">
                  <w:rPr>
                    <w:rFonts w:hint="eastAsia"/>
                  </w:rPr>
                  <w:t>変数名．プロパティ名</w:t>
                </w:r>
              </w:p>
              <w:p w:rsidR="00B90BB1" w:rsidRDefault="00B90BB1" w:rsidP="00BA1736">
                <w:pPr>
                  <w:ind w:leftChars="0" w:left="0" w:firstLineChars="5" w:firstLine="10"/>
                  <w:jc w:val="left"/>
                </w:pPr>
                <w:r w:rsidRPr="000E4391">
                  <w:rPr>
                    <w:rFonts w:hint="eastAsia"/>
                  </w:rPr>
                  <w:t>変数名．メソッド名</w:t>
                </w:r>
                <w:r w:rsidR="008A3A37">
                  <w:rPr>
                    <w:rFonts w:hint="eastAsia"/>
                  </w:rPr>
                  <w:t>(</w:t>
                </w:r>
                <w:r w:rsidRPr="000E4391">
                  <w:rPr>
                    <w:rFonts w:hint="eastAsia"/>
                  </w:rPr>
                  <w:t>引数， 引数， …</w:t>
                </w:r>
                <w:r w:rsidR="008A3A37">
                  <w:rPr>
                    <w:rFonts w:hint="eastAsia"/>
                  </w:rPr>
                  <w:t>)</w:t>
                </w:r>
              </w:p>
            </w:tc>
          </w:tr>
        </w:tbl>
        <w:p w:rsidR="00B90BB1" w:rsidRDefault="00B90BB1" w:rsidP="00BA1736">
          <w:pPr>
            <w:ind w:leftChars="0" w:left="0"/>
            <w:jc w:val="left"/>
          </w:pPr>
        </w:p>
        <w:p w:rsidR="00CA7085" w:rsidRDefault="00CA7085" w:rsidP="00BA1736">
          <w:pPr>
            <w:pStyle w:val="2"/>
            <w:spacing w:after="180"/>
            <w:jc w:val="left"/>
          </w:pPr>
          <w:bookmarkStart w:id="34" w:name="_Toc476763183"/>
          <w:r>
            <w:rPr>
              <w:rFonts w:hint="eastAsia"/>
            </w:rPr>
            <w:t>配列</w:t>
          </w:r>
          <w:bookmarkEnd w:id="34"/>
        </w:p>
        <w:p w:rsidR="00921EEE" w:rsidRDefault="00921EEE" w:rsidP="00BA1736">
          <w:pPr>
            <w:ind w:left="840" w:firstLineChars="100" w:firstLine="210"/>
            <w:jc w:val="left"/>
          </w:pPr>
          <w:r>
            <w:rPr>
              <w:rFonts w:hint="eastAsia"/>
            </w:rPr>
            <w:t>データ値の集合を「配列」と呼び、データ値の集合を共通の名前で利用できます。データ値をまとめて取り扱う点ではオブジェクトと一緒ですが、配列ではインデックスを付け、順序付けされた形で取り扱います。</w:t>
          </w:r>
        </w:p>
        <w:p w:rsidR="00921EEE" w:rsidRDefault="00921EEE" w:rsidP="00BA1736">
          <w:pPr>
            <w:ind w:left="840" w:firstLineChars="100" w:firstLine="210"/>
            <w:jc w:val="left"/>
          </w:pPr>
          <w:r>
            <w:rPr>
              <w:rFonts w:hint="eastAsia"/>
            </w:rPr>
            <w:t>配列は次の形式で定義</w:t>
          </w:r>
          <w:r w:rsidR="008A3A37">
            <w:rPr>
              <w:rFonts w:hint="eastAsia"/>
            </w:rPr>
            <w:t>(</w:t>
          </w:r>
          <w:r>
            <w:rPr>
              <w:rFonts w:hint="eastAsia"/>
            </w:rPr>
            <w:t>生成</w:t>
          </w:r>
          <w:r w:rsidR="008A3A37">
            <w:rPr>
              <w:rFonts w:hint="eastAsia"/>
            </w:rPr>
            <w:t>)</w:t>
          </w:r>
          <w:r>
            <w:rPr>
              <w:rFonts w:hint="eastAsia"/>
            </w:rPr>
            <w:t>できます。配列の生成にはオブジェクトの生成に利用するnew演算子とArrayコンストラクタを利用します。</w:t>
          </w:r>
        </w:p>
        <w:p w:rsidR="00921EEE" w:rsidRDefault="00921EEE" w:rsidP="00BA1736">
          <w:pPr>
            <w:ind w:left="840"/>
            <w:jc w:val="left"/>
          </w:pPr>
        </w:p>
        <w:tbl>
          <w:tblPr>
            <w:tblW w:w="0" w:type="auto"/>
            <w:tblInd w:w="840" w:type="dxa"/>
            <w:tblLook w:val="04A0"/>
          </w:tblPr>
          <w:tblGrid>
            <w:gridCol w:w="9122"/>
          </w:tblGrid>
          <w:tr w:rsidR="00921EEE" w:rsidRPr="006D2F0F" w:rsidTr="00CF1B1A">
            <w:tc>
              <w:tcPr>
                <w:tcW w:w="9944" w:type="dxa"/>
                <w:tcBorders>
                  <w:top w:val="single" w:sz="4" w:space="0" w:color="auto"/>
                  <w:left w:val="single" w:sz="4" w:space="0" w:color="auto"/>
                  <w:bottom w:val="single" w:sz="4" w:space="0" w:color="auto"/>
                  <w:right w:val="single" w:sz="4" w:space="0" w:color="auto"/>
                </w:tcBorders>
                <w:shd w:val="clear" w:color="auto" w:fill="auto"/>
              </w:tcPr>
              <w:p w:rsidR="00921EEE" w:rsidRPr="000E4391" w:rsidRDefault="00921EEE" w:rsidP="00BA1736">
                <w:pPr>
                  <w:ind w:leftChars="0" w:left="0"/>
                  <w:jc w:val="left"/>
                </w:pPr>
                <w:r w:rsidRPr="000E4391">
                  <w:rPr>
                    <w:rFonts w:hint="eastAsia"/>
                  </w:rPr>
                  <w:t>var 変数名 = new Array</w:t>
                </w:r>
                <w:r w:rsidR="008A3A37">
                  <w:rPr>
                    <w:rFonts w:hint="eastAsia"/>
                  </w:rPr>
                  <w:t>(</w:t>
                </w:r>
                <w:r w:rsidRPr="000E4391">
                  <w:rPr>
                    <w:rFonts w:hint="eastAsia"/>
                  </w:rPr>
                  <w:t>引数， 引数， …</w:t>
                </w:r>
                <w:r w:rsidR="008A3A37">
                  <w:rPr>
                    <w:rFonts w:hint="eastAsia"/>
                  </w:rPr>
                  <w:t>)</w:t>
                </w:r>
                <w:r w:rsidRPr="000E4391">
                  <w:rPr>
                    <w:rFonts w:hint="eastAsia"/>
                  </w:rPr>
                  <w:t>；</w:t>
                </w:r>
              </w:p>
            </w:tc>
          </w:tr>
        </w:tbl>
        <w:p w:rsidR="00921EEE" w:rsidRDefault="00921EEE" w:rsidP="00BA1736">
          <w:pPr>
            <w:ind w:left="840"/>
            <w:jc w:val="left"/>
          </w:pPr>
        </w:p>
        <w:p w:rsidR="00921EEE" w:rsidRDefault="00921EEE" w:rsidP="00BA1736">
          <w:pPr>
            <w:ind w:left="840" w:firstLineChars="100" w:firstLine="210"/>
            <w:jc w:val="left"/>
          </w:pPr>
          <w:r>
            <w:rPr>
              <w:rFonts w:hint="eastAsia"/>
            </w:rPr>
            <w:t>オブジェクトの生成時にコンストラクタに引き渡すデータを「引数」を呼びます。渡すべきデータのない場合は省略します。</w:t>
          </w:r>
        </w:p>
        <w:p w:rsidR="00921EEE" w:rsidRDefault="00921EEE" w:rsidP="00BA1736">
          <w:pPr>
            <w:ind w:left="840" w:firstLineChars="100" w:firstLine="210"/>
            <w:jc w:val="left"/>
          </w:pPr>
          <w:r>
            <w:rPr>
              <w:rFonts w:hint="eastAsia"/>
            </w:rPr>
            <w:t>また、配列リテラルは次のように記述します。</w:t>
          </w:r>
        </w:p>
        <w:p w:rsidR="00921EEE" w:rsidRDefault="00921EEE" w:rsidP="00BA1736">
          <w:pPr>
            <w:ind w:left="840"/>
            <w:jc w:val="left"/>
          </w:pPr>
        </w:p>
        <w:tbl>
          <w:tblPr>
            <w:tblW w:w="0" w:type="auto"/>
            <w:tblInd w:w="840" w:type="dxa"/>
            <w:tblLook w:val="04A0"/>
          </w:tblPr>
          <w:tblGrid>
            <w:gridCol w:w="9122"/>
          </w:tblGrid>
          <w:tr w:rsidR="00921EEE" w:rsidRPr="006D2F0F" w:rsidTr="00CF1B1A">
            <w:tc>
              <w:tcPr>
                <w:tcW w:w="9944" w:type="dxa"/>
                <w:tcBorders>
                  <w:top w:val="single" w:sz="4" w:space="0" w:color="auto"/>
                  <w:left w:val="single" w:sz="4" w:space="0" w:color="auto"/>
                  <w:bottom w:val="single" w:sz="4" w:space="0" w:color="auto"/>
                  <w:right w:val="single" w:sz="4" w:space="0" w:color="auto"/>
                </w:tcBorders>
                <w:shd w:val="clear" w:color="auto" w:fill="auto"/>
              </w:tcPr>
              <w:p w:rsidR="00921EEE" w:rsidRPr="000E4391" w:rsidRDefault="00921EEE" w:rsidP="00BA1736">
                <w:pPr>
                  <w:ind w:leftChars="0" w:left="0" w:firstLineChars="5" w:firstLine="10"/>
                  <w:jc w:val="left"/>
                </w:pPr>
                <w:r w:rsidRPr="000E4391">
                  <w:rPr>
                    <w:rFonts w:hint="eastAsia"/>
                  </w:rPr>
                  <w:t>var 変数名 = [要素，要素，要素，…]；</w:t>
                </w:r>
              </w:p>
            </w:tc>
          </w:tr>
        </w:tbl>
        <w:p w:rsidR="00921EEE" w:rsidRDefault="00921EEE" w:rsidP="00BA1736">
          <w:pPr>
            <w:ind w:left="840"/>
            <w:jc w:val="left"/>
          </w:pPr>
        </w:p>
        <w:p w:rsidR="00921EEE" w:rsidRDefault="00921EEE" w:rsidP="00BA1736">
          <w:pPr>
            <w:ind w:left="840" w:firstLineChars="100" w:firstLine="210"/>
            <w:jc w:val="left"/>
          </w:pPr>
          <w:r>
            <w:rPr>
              <w:rFonts w:hint="eastAsia"/>
            </w:rPr>
            <w:t>配列内の各データ値は「配列要素」と呼び、配列要素の先頭から順に０、1、2…と「インデックス番号</w:t>
          </w:r>
          <w:r w:rsidR="008A3A37">
            <w:rPr>
              <w:rFonts w:hint="eastAsia"/>
            </w:rPr>
            <w:t>(</w:t>
          </w:r>
          <w:r>
            <w:rPr>
              <w:rFonts w:hint="eastAsia"/>
            </w:rPr>
            <w:t>添字</w:t>
          </w:r>
          <w:r w:rsidR="008A3A37">
            <w:rPr>
              <w:rFonts w:hint="eastAsia"/>
            </w:rPr>
            <w:t>)</w:t>
          </w:r>
          <w:r>
            <w:rPr>
              <w:rFonts w:hint="eastAsia"/>
            </w:rPr>
            <w:t>」</w:t>
          </w:r>
          <w:r w:rsidR="00AD64CD">
            <w:rPr>
              <w:rFonts w:hint="eastAsia"/>
            </w:rPr>
            <w:t>が割り当てられます。配列要素はデータ型の制約がないため、文字列と</w:t>
          </w:r>
          <w:r>
            <w:rPr>
              <w:rFonts w:hint="eastAsia"/>
            </w:rPr>
            <w:t>数値のような別々のデータ型を同時に格納できます。また、配列要素に何も定義しない場合</w:t>
          </w:r>
          <w:r w:rsidR="008A3A37">
            <w:rPr>
              <w:rFonts w:hint="eastAsia"/>
            </w:rPr>
            <w:t>(</w:t>
          </w:r>
          <w:r w:rsidR="00BA1736">
            <w:rPr>
              <w:rFonts w:hint="eastAsia"/>
            </w:rPr>
            <w:t>例えば</w:t>
          </w:r>
          <w:r>
            <w:rPr>
              <w:rFonts w:hint="eastAsia"/>
            </w:rPr>
            <w:t>[1， ， ，4]のような場合</w:t>
          </w:r>
          <w:r w:rsidR="008A3A37">
            <w:rPr>
              <w:rFonts w:hint="eastAsia"/>
            </w:rPr>
            <w:t>)</w:t>
          </w:r>
          <w:r>
            <w:rPr>
              <w:rFonts w:hint="eastAsia"/>
            </w:rPr>
            <w:t>は、何も定義していない配列要素は未定義値</w:t>
          </w:r>
          <w:r w:rsidR="008A3A37">
            <w:rPr>
              <w:rFonts w:hint="eastAsia"/>
            </w:rPr>
            <w:t>(</w:t>
          </w:r>
          <w:r>
            <w:rPr>
              <w:rFonts w:hint="eastAsia"/>
            </w:rPr>
            <w:t>undefined</w:t>
          </w:r>
          <w:r w:rsidR="008A3A37">
            <w:rPr>
              <w:rFonts w:hint="eastAsia"/>
            </w:rPr>
            <w:t>)</w:t>
          </w:r>
          <w:r>
            <w:rPr>
              <w:rFonts w:hint="eastAsia"/>
            </w:rPr>
            <w:t>として扱われます。</w:t>
          </w:r>
        </w:p>
        <w:p w:rsidR="00921EEE" w:rsidRDefault="00921EEE" w:rsidP="00BA1736">
          <w:pPr>
            <w:ind w:left="840" w:firstLineChars="100" w:firstLine="210"/>
            <w:jc w:val="left"/>
          </w:pPr>
          <w:r>
            <w:rPr>
              <w:rFonts w:hint="eastAsia"/>
            </w:rPr>
            <w:t>配列内のデータ値を利用する場合、次のように変数名の後に角括弧</w:t>
          </w:r>
          <w:r w:rsidR="008A3A37">
            <w:rPr>
              <w:rFonts w:hint="eastAsia"/>
            </w:rPr>
            <w:t>(</w:t>
          </w:r>
          <w:r>
            <w:rPr>
              <w:rFonts w:hint="eastAsia"/>
            </w:rPr>
            <w:t>[ ]</w:t>
          </w:r>
          <w:r w:rsidR="008A3A37">
            <w:rPr>
              <w:rFonts w:hint="eastAsia"/>
            </w:rPr>
            <w:t>)</w:t>
          </w:r>
          <w:r>
            <w:rPr>
              <w:rFonts w:hint="eastAsia"/>
            </w:rPr>
            <w:t>を利用して要素の「インデックス番号」を指定します。</w:t>
          </w:r>
        </w:p>
        <w:p w:rsidR="00921EEE" w:rsidRDefault="00921EEE" w:rsidP="00BA1736">
          <w:pPr>
            <w:ind w:left="840"/>
            <w:jc w:val="left"/>
          </w:pPr>
        </w:p>
        <w:tbl>
          <w:tblPr>
            <w:tblW w:w="0" w:type="auto"/>
            <w:tblInd w:w="840" w:type="dxa"/>
            <w:tblLook w:val="04A0"/>
          </w:tblPr>
          <w:tblGrid>
            <w:gridCol w:w="9122"/>
          </w:tblGrid>
          <w:tr w:rsidR="00921EEE" w:rsidRPr="006D2F0F" w:rsidTr="00CF1B1A">
            <w:tc>
              <w:tcPr>
                <w:tcW w:w="9122" w:type="dxa"/>
                <w:tcBorders>
                  <w:top w:val="single" w:sz="4" w:space="0" w:color="auto"/>
                  <w:left w:val="single" w:sz="4" w:space="0" w:color="auto"/>
                  <w:bottom w:val="single" w:sz="4" w:space="0" w:color="auto"/>
                  <w:right w:val="single" w:sz="4" w:space="0" w:color="auto"/>
                </w:tcBorders>
                <w:shd w:val="clear" w:color="auto" w:fill="auto"/>
              </w:tcPr>
              <w:p w:rsidR="00921EEE" w:rsidRPr="000E4391" w:rsidRDefault="00921EEE" w:rsidP="00BA1736">
                <w:pPr>
                  <w:ind w:leftChars="0" w:left="0"/>
                  <w:jc w:val="left"/>
                </w:pPr>
                <w:r w:rsidRPr="000E4391">
                  <w:rPr>
                    <w:rFonts w:hint="eastAsia"/>
                  </w:rPr>
                  <w:t>変数名[インデックス番号]</w:t>
                </w:r>
              </w:p>
            </w:tc>
          </w:tr>
        </w:tbl>
        <w:p w:rsidR="00B438A0" w:rsidRDefault="00BA1736" w:rsidP="00BA1736">
          <w:pPr>
            <w:ind w:left="840" w:firstLineChars="100" w:firstLine="210"/>
            <w:jc w:val="left"/>
          </w:pPr>
          <w:r>
            <w:rPr>
              <w:rFonts w:hint="eastAsia"/>
            </w:rPr>
            <w:lastRenderedPageBreak/>
            <w:t>例えば</w:t>
          </w:r>
          <w:r w:rsidR="00921EEE">
            <w:rPr>
              <w:rFonts w:hint="eastAsia"/>
            </w:rPr>
            <w:t>、季節を表した4種類の文字列を配列として定義し、利用すると以下のようになります。このプログラムでは、配列のインデックスの「1」であるため、配列の2番目に格納している「Summer」が画面に表示されます。</w:t>
          </w:r>
        </w:p>
        <w:p w:rsidR="000727D6" w:rsidRDefault="000727D6" w:rsidP="000727D6">
          <w:pPr>
            <w:ind w:leftChars="0" w:left="0"/>
            <w:jc w:val="left"/>
          </w:pPr>
        </w:p>
        <w:p w:rsidR="000727D6" w:rsidRPr="00AC3B5A" w:rsidRDefault="000727D6" w:rsidP="00BA1736">
          <w:pPr>
            <w:ind w:leftChars="405" w:left="850"/>
            <w:jc w:val="left"/>
          </w:pPr>
          <w:r>
            <w:rPr>
              <w:rFonts w:hint="eastAsia"/>
            </w:rPr>
            <w:t>配列</w:t>
          </w:r>
          <w:r w:rsidR="002A674F">
            <w:rPr>
              <w:rFonts w:hint="eastAsia"/>
            </w:rPr>
            <w:t>を利用した</w:t>
          </w:r>
          <w:r>
            <w:rPr>
              <w:rFonts w:hint="eastAsia"/>
            </w:rPr>
            <w:t>出力例</w:t>
          </w:r>
        </w:p>
        <w:tbl>
          <w:tblPr>
            <w:tblW w:w="0" w:type="auto"/>
            <w:tblInd w:w="840" w:type="dxa"/>
            <w:shd w:val="clear" w:color="auto" w:fill="EEECE1" w:themeFill="background2"/>
            <w:tblLook w:val="04A0"/>
          </w:tblPr>
          <w:tblGrid>
            <w:gridCol w:w="9122"/>
          </w:tblGrid>
          <w:tr w:rsidR="00B438A0" w:rsidTr="00C458BF">
            <w:tc>
              <w:tcPr>
                <w:tcW w:w="9122" w:type="dxa"/>
                <w:tcBorders>
                  <w:top w:val="single" w:sz="4" w:space="0" w:color="auto"/>
                  <w:left w:val="single" w:sz="4" w:space="0" w:color="auto"/>
                  <w:bottom w:val="single" w:sz="4" w:space="0" w:color="auto"/>
                  <w:right w:val="single" w:sz="4" w:space="0" w:color="auto"/>
                </w:tcBorders>
                <w:shd w:val="clear" w:color="auto" w:fill="auto"/>
              </w:tcPr>
              <w:p w:rsidR="00B438A0" w:rsidRPr="00915C14" w:rsidRDefault="00B438A0" w:rsidP="00BA1736">
                <w:pPr>
                  <w:ind w:leftChars="0" w:left="0"/>
                  <w:jc w:val="left"/>
                </w:pPr>
                <w:r>
                  <w:rPr>
                    <w:rFonts w:hint="eastAsia"/>
                  </w:rPr>
                  <w:t>var season = [</w:t>
                </w:r>
                <w:r>
                  <w:t>‘</w:t>
                </w:r>
                <w:r>
                  <w:rPr>
                    <w:rFonts w:hint="eastAsia"/>
                  </w:rPr>
                  <w:t>Spring</w:t>
                </w:r>
                <w:r>
                  <w:t>’</w:t>
                </w:r>
                <w:r>
                  <w:rPr>
                    <w:rFonts w:hint="eastAsia"/>
                  </w:rPr>
                  <w:t xml:space="preserve">, </w:t>
                </w:r>
                <w:r>
                  <w:t>‘</w:t>
                </w:r>
                <w:r>
                  <w:rPr>
                    <w:rFonts w:hint="eastAsia"/>
                  </w:rPr>
                  <w:t>Summer</w:t>
                </w:r>
                <w:r>
                  <w:t>’</w:t>
                </w:r>
                <w:r>
                  <w:rPr>
                    <w:rFonts w:hint="eastAsia"/>
                  </w:rPr>
                  <w:t xml:space="preserve">, </w:t>
                </w:r>
                <w:r>
                  <w:t>‘</w:t>
                </w:r>
                <w:r>
                  <w:rPr>
                    <w:rFonts w:hint="eastAsia"/>
                  </w:rPr>
                  <w:t>Fall</w:t>
                </w:r>
                <w:r>
                  <w:t>’</w:t>
                </w:r>
                <w:r>
                  <w:rPr>
                    <w:rFonts w:hint="eastAsia"/>
                  </w:rPr>
                  <w:t xml:space="preserve"> ,</w:t>
                </w:r>
                <w:r>
                  <w:t>’</w:t>
                </w:r>
                <w:r>
                  <w:rPr>
                    <w:rFonts w:hint="eastAsia"/>
                  </w:rPr>
                  <w:t>Winter</w:t>
                </w:r>
                <w:r>
                  <w:t>’</w:t>
                </w:r>
                <w:r>
                  <w:rPr>
                    <w:rFonts w:hint="eastAsia"/>
                  </w:rPr>
                  <w:t>];</w:t>
                </w:r>
              </w:p>
              <w:p w:rsidR="00B438A0" w:rsidRDefault="00B438A0" w:rsidP="00BA1736">
                <w:pPr>
                  <w:ind w:leftChars="0" w:left="0"/>
                  <w:jc w:val="left"/>
                </w:pPr>
                <w:r>
                  <w:rPr>
                    <w:rFonts w:hint="eastAsia"/>
                  </w:rPr>
                  <w:t>alert</w:t>
                </w:r>
                <w:r w:rsidR="008A3A37">
                  <w:rPr>
                    <w:rFonts w:hint="eastAsia"/>
                  </w:rPr>
                  <w:t>(</w:t>
                </w:r>
                <w:r>
                  <w:rPr>
                    <w:rFonts w:hint="eastAsia"/>
                  </w:rPr>
                  <w:t>season[1]</w:t>
                </w:r>
                <w:r w:rsidR="008A3A37">
                  <w:rPr>
                    <w:rFonts w:hint="eastAsia"/>
                  </w:rPr>
                  <w:t>)</w:t>
                </w:r>
                <w:r>
                  <w:rPr>
                    <w:rFonts w:hint="eastAsia"/>
                  </w:rPr>
                  <w:t>;</w:t>
                </w:r>
              </w:p>
            </w:tc>
          </w:tr>
        </w:tbl>
        <w:p w:rsidR="00921EEE" w:rsidRDefault="00D239CE" w:rsidP="00BA1736">
          <w:pPr>
            <w:ind w:leftChars="0" w:left="0"/>
            <w:jc w:val="left"/>
          </w:pPr>
          <w:r>
            <w:rPr>
              <w:noProof/>
            </w:rPr>
            <w:pict>
              <v:group id="_x0000_s59506" style="position:absolute;margin-left:161.5pt;margin-top:6.5pt;width:164.35pt;height:189.4pt;z-index:253261824;mso-position-horizontal-relative:text;mso-position-vertical-relative:text" coordorigin="4310,7030" coordsize="3287,3788">
                <v:group id="_x0000_s59507" editas="canvas" style="position:absolute;left:4310;top:7603;width:3287;height:3215;mso-position-horizontal:center;mso-position-horizontal-relative:margin" coordorigin="3979,4893" coordsize="2428,23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9508" type="#_x0000_t75" style="position:absolute;left:3979;top:4893;width:2428;height:2375" o:preferrelative="f" strokecolor="black [3213]">
                    <v:fill o:detectmouseclick="t"/>
                    <v:path o:extrusionok="t" o:connecttype="none"/>
                    <o:lock v:ext="edit" text="t"/>
                  </v:shape>
                  <v:shape id="_x0000_s59509" type="#_x0000_t202" style="position:absolute;left:3979;top:4893;width:771;height:258;mso-position-horizontal:center;mso-width-relative:margin;mso-height-relative:margin;v-text-anchor:middle" stroked="f">
                    <v:textbox style="mso-next-textbox:#_x0000_s59509" inset="0,0,0,0">
                      <w:txbxContent>
                        <w:p w:rsidR="0032439F" w:rsidRDefault="0032439F" w:rsidP="00921EEE">
                          <w:pPr>
                            <w:ind w:leftChars="0" w:left="0"/>
                            <w:jc w:val="center"/>
                          </w:pPr>
                          <w:r>
                            <w:rPr>
                              <w:rFonts w:hint="eastAsia"/>
                            </w:rPr>
                            <w:t>実行結果</w:t>
                          </w:r>
                        </w:p>
                      </w:txbxContent>
                    </v:textbox>
                  </v:shape>
                  <v:shape id="_x0000_s59510" type="#_x0000_t75" style="position:absolute;left:3979;top:5151;width:2428;height:2117">
                    <v:imagedata r:id="rId18" o:title="2013-09-24_131605"/>
                  </v:shape>
                </v:group>
                <v:shape id="_x0000_s59511" type="#_x0000_t67" style="position:absolute;left:5716;top:7030;width:475;height:441;mso-position-horizontal:center;mso-position-horizontal-relative:margin" adj="10992,4365" fillcolor="black [3213]">
                  <v:textbox style="layout-flow:vertical-ideographic" inset="5.85pt,.7pt,5.85pt,.7pt"/>
                </v:shape>
              </v:group>
            </w:pict>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D239CE" w:rsidP="00BA1736">
          <w:pPr>
            <w:ind w:left="840"/>
            <w:jc w:val="left"/>
          </w:pPr>
          <w:r>
            <w:rPr>
              <w:noProof/>
            </w:rPr>
            <w:pict>
              <v:shape id="_x0000_s59579" type="#_x0000_t202" style="position:absolute;left:0;text-align:left;margin-left:214pt;margin-top:9.95pt;width:66.3pt;height:18.75pt;z-index:253285376;mso-width-relative:margin;mso-height-relative:margin" stroked="f">
                <v:textbox style="mso-next-textbox:#_x0000_s59579" inset="0,0,0,0">
                  <w:txbxContent>
                    <w:p w:rsidR="0032439F" w:rsidRPr="00C06EB6" w:rsidRDefault="0032439F" w:rsidP="00921EEE">
                      <w:pPr>
                        <w:ind w:leftChars="0" w:left="0"/>
                        <w:jc w:val="center"/>
                        <w:rPr>
                          <w:sz w:val="18"/>
                          <w:szCs w:val="18"/>
                        </w:rPr>
                      </w:pPr>
                      <w:r>
                        <w:rPr>
                          <w:rFonts w:hint="eastAsia"/>
                          <w:sz w:val="18"/>
                          <w:szCs w:val="18"/>
                        </w:rPr>
                        <w:t>配列</w:t>
                      </w:r>
                      <w:r w:rsidRPr="00C06EB6">
                        <w:rPr>
                          <w:rFonts w:hint="eastAsia"/>
                          <w:sz w:val="18"/>
                          <w:szCs w:val="18"/>
                        </w:rPr>
                        <w:t>seas</w:t>
                      </w:r>
                      <w:r>
                        <w:rPr>
                          <w:rFonts w:hint="eastAsia"/>
                          <w:sz w:val="18"/>
                          <w:szCs w:val="18"/>
                        </w:rPr>
                        <w:t>on</w:t>
                      </w:r>
                    </w:p>
                  </w:txbxContent>
                </v:textbox>
              </v:shape>
            </w:pict>
          </w:r>
        </w:p>
        <w:p w:rsidR="00921EEE" w:rsidRDefault="00D239CE" w:rsidP="00BA1736">
          <w:pPr>
            <w:ind w:left="840"/>
            <w:jc w:val="left"/>
          </w:pPr>
          <w:r>
            <w:rPr>
              <w:noProof/>
            </w:rPr>
            <w:pict>
              <v:group id="_x0000_s59581" style="position:absolute;left:0;text-align:left;margin-left:116.4pt;margin-top:12.7pt;width:254.55pt;height:117.55pt;z-index:253287424" coordorigin="3408,9714" coordsize="5091,2351">
                <v:shape id="_x0000_s59582" type="#_x0000_t202" style="position:absolute;left:3408;top:11690;width:1136;height:375;mso-width-relative:margin;mso-height-relative:margin" stroked="f">
                  <v:textbox style="mso-next-textbox:#_x0000_s59582" inset="0,0,0,0">
                    <w:txbxContent>
                      <w:p w:rsidR="0032439F" w:rsidRPr="00C06EB6" w:rsidRDefault="0032439F" w:rsidP="00921EEE">
                        <w:pPr>
                          <w:ind w:leftChars="0" w:left="0"/>
                          <w:jc w:val="center"/>
                          <w:rPr>
                            <w:sz w:val="18"/>
                            <w:szCs w:val="18"/>
                          </w:rPr>
                        </w:pPr>
                        <w:r w:rsidRPr="00C06EB6">
                          <w:rPr>
                            <w:rFonts w:hint="eastAsia"/>
                            <w:sz w:val="18"/>
                            <w:szCs w:val="18"/>
                          </w:rPr>
                          <w:t>season[0]</w:t>
                        </w:r>
                      </w:p>
                    </w:txbxContent>
                  </v:textbox>
                </v:shape>
                <v:shape id="_x0000_s59583" type="#_x0000_t202" style="position:absolute;left:4536;top:11690;width:1136;height:375;mso-width-relative:margin;mso-height-relative:margin" stroked="f">
                  <v:textbox style="mso-next-textbox:#_x0000_s59583" inset="0,0,0,0">
                    <w:txbxContent>
                      <w:p w:rsidR="0032439F" w:rsidRPr="00C06EB6" w:rsidRDefault="0032439F" w:rsidP="00921EEE">
                        <w:pPr>
                          <w:ind w:leftChars="0" w:left="0"/>
                          <w:jc w:val="center"/>
                          <w:rPr>
                            <w:sz w:val="18"/>
                            <w:szCs w:val="18"/>
                          </w:rPr>
                        </w:pPr>
                        <w:r w:rsidRPr="00C06EB6">
                          <w:rPr>
                            <w:rFonts w:hint="eastAsia"/>
                            <w:sz w:val="18"/>
                            <w:szCs w:val="18"/>
                          </w:rPr>
                          <w:t>season[</w:t>
                        </w:r>
                        <w:r>
                          <w:rPr>
                            <w:rFonts w:hint="eastAsia"/>
                            <w:sz w:val="18"/>
                            <w:szCs w:val="18"/>
                          </w:rPr>
                          <w:t>1</w:t>
                        </w:r>
                        <w:r w:rsidRPr="00C06EB6">
                          <w:rPr>
                            <w:rFonts w:hint="eastAsia"/>
                            <w:sz w:val="18"/>
                            <w:szCs w:val="18"/>
                          </w:rPr>
                          <w:t>]</w:t>
                        </w:r>
                      </w:p>
                    </w:txbxContent>
                  </v:textbox>
                </v:shape>
                <v:shape id="_x0000_s59584" type="#_x0000_t202" style="position:absolute;left:5647;top:11690;width:1136;height:375;mso-width-relative:margin;mso-height-relative:margin" stroked="f">
                  <v:textbox style="mso-next-textbox:#_x0000_s59584" inset="0,0,0,0">
                    <w:txbxContent>
                      <w:p w:rsidR="0032439F" w:rsidRPr="00C06EB6" w:rsidRDefault="0032439F" w:rsidP="00921EEE">
                        <w:pPr>
                          <w:ind w:leftChars="0" w:left="0"/>
                          <w:jc w:val="center"/>
                          <w:rPr>
                            <w:sz w:val="18"/>
                            <w:szCs w:val="18"/>
                          </w:rPr>
                        </w:pPr>
                        <w:r w:rsidRPr="00C06EB6">
                          <w:rPr>
                            <w:rFonts w:hint="eastAsia"/>
                            <w:sz w:val="18"/>
                            <w:szCs w:val="18"/>
                          </w:rPr>
                          <w:t>season[</w:t>
                        </w:r>
                        <w:r>
                          <w:rPr>
                            <w:rFonts w:hint="eastAsia"/>
                            <w:sz w:val="18"/>
                            <w:szCs w:val="18"/>
                          </w:rPr>
                          <w:t>2</w:t>
                        </w:r>
                        <w:r w:rsidRPr="00C06EB6">
                          <w:rPr>
                            <w:rFonts w:hint="eastAsia"/>
                            <w:sz w:val="18"/>
                            <w:szCs w:val="18"/>
                          </w:rPr>
                          <w:t>]</w:t>
                        </w:r>
                      </w:p>
                    </w:txbxContent>
                  </v:textbox>
                </v:shape>
                <v:shape id="_x0000_s59585" type="#_x0000_t202" style="position:absolute;left:6783;top:11690;width:1136;height:375;mso-width-relative:margin;mso-height-relative:margin" stroked="f">
                  <v:textbox style="mso-next-textbox:#_x0000_s59585" inset="0,0,0,0">
                    <w:txbxContent>
                      <w:p w:rsidR="0032439F" w:rsidRPr="00C06EB6" w:rsidRDefault="0032439F" w:rsidP="00921EEE">
                        <w:pPr>
                          <w:ind w:leftChars="0" w:left="0"/>
                          <w:jc w:val="center"/>
                          <w:rPr>
                            <w:sz w:val="18"/>
                            <w:szCs w:val="18"/>
                          </w:rPr>
                        </w:pPr>
                        <w:r w:rsidRPr="00C06EB6">
                          <w:rPr>
                            <w:rFonts w:hint="eastAsia"/>
                            <w:sz w:val="18"/>
                            <w:szCs w:val="18"/>
                          </w:rPr>
                          <w:t>season[</w:t>
                        </w:r>
                        <w:r>
                          <w:rPr>
                            <w:rFonts w:hint="eastAsia"/>
                            <w:sz w:val="18"/>
                            <w:szCs w:val="18"/>
                          </w:rPr>
                          <w:t>3</w:t>
                        </w:r>
                        <w:r w:rsidRPr="00C06EB6">
                          <w:rPr>
                            <w:rFonts w:hint="eastAsia"/>
                            <w:sz w:val="18"/>
                            <w:szCs w:val="18"/>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59586" type="#_x0000_t88" style="position:absolute;left:5842;top:7484;width:428;height:4887;rotation:-90">
                  <v:textbox inset="5.85pt,.7pt,5.85pt,.7p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59587" type="#_x0000_t16" style="position:absolute;left:3408;top:10142;width:1548;height:1548;v-text-anchor:middle" fillcolor="#f2dbdb [661]">
                  <v:textbox style="mso-next-textbox:#_x0000_s59587" inset="5.85pt,.7pt,5.85pt,.7pt">
                    <w:txbxContent>
                      <w:p w:rsidR="0032439F" w:rsidRPr="00030365" w:rsidRDefault="0032439F" w:rsidP="00921EEE">
                        <w:pPr>
                          <w:ind w:leftChars="0" w:left="0"/>
                          <w:jc w:val="center"/>
                          <w:rPr>
                            <w:sz w:val="20"/>
                            <w:szCs w:val="20"/>
                          </w:rPr>
                        </w:pPr>
                        <w:r w:rsidRPr="00030365">
                          <w:rPr>
                            <w:rFonts w:hint="eastAsia"/>
                            <w:sz w:val="20"/>
                            <w:szCs w:val="20"/>
                          </w:rPr>
                          <w:t>Spring</w:t>
                        </w:r>
                      </w:p>
                    </w:txbxContent>
                  </v:textbox>
                </v:shape>
                <v:shape id="_x0000_s59588" type="#_x0000_t16" style="position:absolute;left:4544;top:10142;width:1548;height:1548;v-text-anchor:middle" fillcolor="#f2dbdb [661]">
                  <v:textbox style="mso-next-textbox:#_x0000_s59588" inset="5.85pt,.7pt,5.85pt,.7pt">
                    <w:txbxContent>
                      <w:p w:rsidR="0032439F" w:rsidRPr="00030365" w:rsidRDefault="0032439F" w:rsidP="00921EEE">
                        <w:pPr>
                          <w:ind w:leftChars="0" w:left="0"/>
                          <w:jc w:val="center"/>
                          <w:rPr>
                            <w:sz w:val="20"/>
                            <w:szCs w:val="20"/>
                          </w:rPr>
                        </w:pPr>
                        <w:r w:rsidRPr="00030365">
                          <w:rPr>
                            <w:rFonts w:hint="eastAsia"/>
                            <w:sz w:val="20"/>
                            <w:szCs w:val="20"/>
                          </w:rPr>
                          <w:t>Summer</w:t>
                        </w:r>
                      </w:p>
                    </w:txbxContent>
                  </v:textbox>
                </v:shape>
                <v:shape id="_x0000_s59589" type="#_x0000_t16" style="position:absolute;left:5672;top:10142;width:1548;height:1548;v-text-anchor:middle" fillcolor="#f2dbdb [661]">
                  <v:textbox style="mso-next-textbox:#_x0000_s59589" inset="5.85pt,.7pt,5.85pt,.7pt">
                    <w:txbxContent>
                      <w:p w:rsidR="0032439F" w:rsidRPr="00030365" w:rsidRDefault="0032439F" w:rsidP="00921EEE">
                        <w:pPr>
                          <w:ind w:leftChars="0" w:left="0"/>
                          <w:jc w:val="center"/>
                          <w:rPr>
                            <w:sz w:val="20"/>
                            <w:szCs w:val="20"/>
                          </w:rPr>
                        </w:pPr>
                        <w:r w:rsidRPr="00030365">
                          <w:rPr>
                            <w:rFonts w:hint="eastAsia"/>
                            <w:sz w:val="20"/>
                            <w:szCs w:val="20"/>
                          </w:rPr>
                          <w:t>Fall</w:t>
                        </w:r>
                      </w:p>
                    </w:txbxContent>
                  </v:textbox>
                </v:shape>
                <v:shape id="_x0000_s59590" type="#_x0000_t16" style="position:absolute;left:6783;top:10142;width:1548;height:1548;v-text-anchor:middle" fillcolor="#f2dbdb [661]">
                  <v:textbox style="mso-next-textbox:#_x0000_s59590" inset="5.85pt,.7pt,5.85pt,.7pt">
                    <w:txbxContent>
                      <w:p w:rsidR="0032439F" w:rsidRDefault="0032439F" w:rsidP="00921EEE">
                        <w:pPr>
                          <w:ind w:leftChars="0" w:left="0"/>
                          <w:jc w:val="center"/>
                        </w:pPr>
                        <w:r>
                          <w:rPr>
                            <w:rFonts w:hint="eastAsia"/>
                          </w:rPr>
                          <w:t>Winter</w:t>
                        </w:r>
                      </w:p>
                    </w:txbxContent>
                  </v:textbox>
                </v:shape>
              </v:group>
            </w:pict>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firstLineChars="100" w:firstLine="210"/>
            <w:jc w:val="left"/>
          </w:pPr>
          <w:r>
            <w:rPr>
              <w:rFonts w:hint="eastAsia"/>
            </w:rPr>
            <w:t>また、配列の各要素には数字や文字列だけでなく、配列を定義できます。配列の各要素に配列を定義した場合、入れ子として定義された配列内のデータ値を参照するには、以下のように通常のインデックス番号の指定に続けて、入れ子として定義された配列内でのインデックス番号を指定します。</w:t>
          </w:r>
        </w:p>
        <w:p w:rsidR="00921EEE" w:rsidRDefault="00921EEE" w:rsidP="00BA1736">
          <w:pPr>
            <w:ind w:left="840"/>
            <w:jc w:val="left"/>
          </w:pPr>
        </w:p>
        <w:tbl>
          <w:tblPr>
            <w:tblW w:w="0" w:type="auto"/>
            <w:tblInd w:w="840" w:type="dxa"/>
            <w:tblLook w:val="04A0"/>
          </w:tblPr>
          <w:tblGrid>
            <w:gridCol w:w="9122"/>
          </w:tblGrid>
          <w:tr w:rsidR="00921EEE" w:rsidTr="00EB39DD">
            <w:tc>
              <w:tcPr>
                <w:tcW w:w="9944" w:type="dxa"/>
                <w:tcBorders>
                  <w:top w:val="single" w:sz="4" w:space="0" w:color="auto"/>
                  <w:left w:val="single" w:sz="4" w:space="0" w:color="auto"/>
                  <w:bottom w:val="single" w:sz="4" w:space="0" w:color="auto"/>
                  <w:right w:val="single" w:sz="4" w:space="0" w:color="auto"/>
                </w:tcBorders>
                <w:shd w:val="clear" w:color="auto" w:fill="auto"/>
              </w:tcPr>
              <w:p w:rsidR="00921EEE" w:rsidRDefault="00921EEE" w:rsidP="00BA1736">
                <w:pPr>
                  <w:ind w:leftChars="0" w:left="0"/>
                  <w:jc w:val="left"/>
                </w:pPr>
                <w:r>
                  <w:rPr>
                    <w:rFonts w:hint="eastAsia"/>
                  </w:rPr>
                  <w:t xml:space="preserve">　　　　変数名[インデックス番号][インデックス番号]</w:t>
                </w:r>
              </w:p>
            </w:tc>
          </w:tr>
        </w:tbl>
        <w:p w:rsidR="00921EEE" w:rsidRDefault="00921EEE" w:rsidP="00BA1736">
          <w:pPr>
            <w:widowControl/>
            <w:spacing w:line="240" w:lineRule="auto"/>
            <w:ind w:leftChars="0" w:left="0"/>
            <w:jc w:val="left"/>
          </w:pPr>
          <w:r>
            <w:br w:type="page"/>
          </w:r>
        </w:p>
        <w:p w:rsidR="003E04B3" w:rsidRDefault="00921EEE" w:rsidP="00BA1736">
          <w:pPr>
            <w:ind w:left="840" w:firstLineChars="100" w:firstLine="210"/>
            <w:jc w:val="left"/>
          </w:pPr>
          <w:r>
            <w:rPr>
              <w:rFonts w:hint="eastAsia"/>
            </w:rPr>
            <w:lastRenderedPageBreak/>
            <w:t>以下のプログラムでは、配列のインデックスは「1」「0」であるため、配列の2番目に入れ子で格納している配列</w:t>
          </w:r>
          <w:r w:rsidR="008A3A37">
            <w:rPr>
              <w:rFonts w:hint="eastAsia"/>
            </w:rPr>
            <w:t>(</w:t>
          </w:r>
          <w:r>
            <w:rPr>
              <w:rFonts w:hint="eastAsia"/>
            </w:rPr>
            <w:t>[</w:t>
          </w:r>
          <w:r>
            <w:t>‘</w:t>
          </w:r>
          <w:r>
            <w:rPr>
              <w:rFonts w:hint="eastAsia"/>
            </w:rPr>
            <w:t>2</w:t>
          </w:r>
          <w:r>
            <w:t>’</w:t>
          </w:r>
          <w:r>
            <w:rPr>
              <w:rFonts w:hint="eastAsia"/>
            </w:rPr>
            <w:t xml:space="preserve">, </w:t>
          </w:r>
          <w:r>
            <w:t>‘</w:t>
          </w:r>
          <w:r>
            <w:rPr>
              <w:rFonts w:hint="eastAsia"/>
            </w:rPr>
            <w:t>3</w:t>
          </w:r>
          <w:r>
            <w:t>’</w:t>
          </w:r>
          <w:r>
            <w:rPr>
              <w:rFonts w:hint="eastAsia"/>
            </w:rPr>
            <w:t xml:space="preserve">, </w:t>
          </w:r>
          <w:r>
            <w:t>‘</w:t>
          </w:r>
          <w:r>
            <w:rPr>
              <w:rFonts w:hint="eastAsia"/>
            </w:rPr>
            <w:t>4</w:t>
          </w:r>
          <w:r>
            <w:t>’</w:t>
          </w:r>
          <w:r>
            <w:rPr>
              <w:rFonts w:hint="eastAsia"/>
            </w:rPr>
            <w:t>]</w:t>
          </w:r>
          <w:r w:rsidR="008A3A37">
            <w:rPr>
              <w:rFonts w:hint="eastAsia"/>
            </w:rPr>
            <w:t>)</w:t>
          </w:r>
          <w:r>
            <w:rPr>
              <w:rFonts w:hint="eastAsia"/>
            </w:rPr>
            <w:t>の1番目のデータ値「2」が画面に表示されます。</w:t>
          </w:r>
        </w:p>
        <w:p w:rsidR="003E04B3" w:rsidRDefault="003E04B3" w:rsidP="00BA1736">
          <w:pPr>
            <w:ind w:leftChars="405" w:left="850"/>
            <w:jc w:val="left"/>
          </w:pPr>
        </w:p>
        <w:p w:rsidR="002A674F" w:rsidRPr="00AC3B5A" w:rsidRDefault="002A674F" w:rsidP="002A674F">
          <w:pPr>
            <w:ind w:leftChars="405" w:left="850"/>
            <w:jc w:val="left"/>
          </w:pPr>
          <w:r>
            <w:rPr>
              <w:rFonts w:hint="eastAsia"/>
            </w:rPr>
            <w:t>多次元配列を利用した出力例</w:t>
          </w:r>
        </w:p>
        <w:tbl>
          <w:tblPr>
            <w:tblW w:w="0" w:type="auto"/>
            <w:tblInd w:w="840" w:type="dxa"/>
            <w:shd w:val="clear" w:color="auto" w:fill="EEECE1" w:themeFill="background2"/>
            <w:tblLook w:val="04A0"/>
          </w:tblPr>
          <w:tblGrid>
            <w:gridCol w:w="9122"/>
          </w:tblGrid>
          <w:tr w:rsidR="002A674F" w:rsidTr="0032439F">
            <w:tc>
              <w:tcPr>
                <w:tcW w:w="9122" w:type="dxa"/>
                <w:tcBorders>
                  <w:top w:val="single" w:sz="4" w:space="0" w:color="auto"/>
                  <w:left w:val="single" w:sz="4" w:space="0" w:color="auto"/>
                  <w:bottom w:val="single" w:sz="4" w:space="0" w:color="auto"/>
                  <w:right w:val="single" w:sz="4" w:space="0" w:color="auto"/>
                </w:tcBorders>
                <w:shd w:val="clear" w:color="auto" w:fill="auto"/>
              </w:tcPr>
              <w:p w:rsidR="002A674F" w:rsidRPr="00915C14" w:rsidRDefault="002A674F" w:rsidP="002A674F">
                <w:pPr>
                  <w:ind w:leftChars="0" w:left="0"/>
                  <w:jc w:val="left"/>
                </w:pPr>
                <w:r>
                  <w:rPr>
                    <w:rFonts w:hint="eastAsia"/>
                  </w:rPr>
                  <w:t>var a = [</w:t>
                </w:r>
                <w:r>
                  <w:t>‘</w:t>
                </w:r>
                <w:r>
                  <w:rPr>
                    <w:rFonts w:hint="eastAsia"/>
                  </w:rPr>
                  <w:t>1</w:t>
                </w:r>
                <w:r>
                  <w:t>’</w:t>
                </w:r>
                <w:r>
                  <w:rPr>
                    <w:rFonts w:hint="eastAsia"/>
                  </w:rPr>
                  <w:t>, [</w:t>
                </w:r>
                <w:r>
                  <w:t>‘</w:t>
                </w:r>
                <w:r>
                  <w:rPr>
                    <w:rFonts w:hint="eastAsia"/>
                  </w:rPr>
                  <w:t>2</w:t>
                </w:r>
                <w:r>
                  <w:t>’</w:t>
                </w:r>
                <w:r>
                  <w:rPr>
                    <w:rFonts w:hint="eastAsia"/>
                  </w:rPr>
                  <w:t xml:space="preserve">, </w:t>
                </w:r>
                <w:r>
                  <w:t>‘</w:t>
                </w:r>
                <w:r>
                  <w:rPr>
                    <w:rFonts w:hint="eastAsia"/>
                  </w:rPr>
                  <w:t>3</w:t>
                </w:r>
                <w:r>
                  <w:t>’</w:t>
                </w:r>
                <w:r>
                  <w:rPr>
                    <w:rFonts w:hint="eastAsia"/>
                  </w:rPr>
                  <w:t xml:space="preserve">, </w:t>
                </w:r>
                <w:r>
                  <w:t>‘</w:t>
                </w:r>
                <w:r>
                  <w:rPr>
                    <w:rFonts w:hint="eastAsia"/>
                  </w:rPr>
                  <w:t>4</w:t>
                </w:r>
                <w:r>
                  <w:t>’</w:t>
                </w:r>
                <w:r>
                  <w:rPr>
                    <w:rFonts w:hint="eastAsia"/>
                  </w:rPr>
                  <w:t>], [</w:t>
                </w:r>
                <w:r>
                  <w:t>‘</w:t>
                </w:r>
                <w:r>
                  <w:rPr>
                    <w:rFonts w:hint="eastAsia"/>
                  </w:rPr>
                  <w:t>5</w:t>
                </w:r>
                <w:r>
                  <w:t>’</w:t>
                </w:r>
                <w:r>
                  <w:rPr>
                    <w:rFonts w:hint="eastAsia"/>
                  </w:rPr>
                  <w:t xml:space="preserve">, </w:t>
                </w:r>
                <w:r>
                  <w:t>‘</w:t>
                </w:r>
                <w:r>
                  <w:rPr>
                    <w:rFonts w:hint="eastAsia"/>
                  </w:rPr>
                  <w:t>6</w:t>
                </w:r>
                <w:r>
                  <w:t>’</w:t>
                </w:r>
                <w:r>
                  <w:rPr>
                    <w:rFonts w:hint="eastAsia"/>
                  </w:rPr>
                  <w:t>]];</w:t>
                </w:r>
              </w:p>
              <w:p w:rsidR="002A674F" w:rsidRDefault="002A674F" w:rsidP="002A674F">
                <w:pPr>
                  <w:ind w:leftChars="0" w:left="0"/>
                  <w:jc w:val="left"/>
                </w:pPr>
                <w:r>
                  <w:rPr>
                    <w:rFonts w:hint="eastAsia"/>
                  </w:rPr>
                  <w:t>alert(a[1][0]);</w:t>
                </w:r>
              </w:p>
            </w:tc>
          </w:tr>
        </w:tbl>
        <w:p w:rsidR="002A674F" w:rsidRDefault="002A674F" w:rsidP="00BA1736">
          <w:pPr>
            <w:ind w:leftChars="405" w:left="850"/>
            <w:jc w:val="left"/>
          </w:pPr>
        </w:p>
        <w:p w:rsidR="00921EEE" w:rsidRDefault="00D239CE" w:rsidP="00BA1736">
          <w:pPr>
            <w:ind w:leftChars="0" w:left="0"/>
            <w:jc w:val="left"/>
          </w:pPr>
          <w:r>
            <w:rPr>
              <w:noProof/>
            </w:rPr>
            <w:pict>
              <v:group id="_x0000_s59548" style="position:absolute;margin-left:161.45pt;margin-top:14.2pt;width:164.35pt;height:188.6pt;z-index:253267968" coordorigin="4309,6224" coordsize="3287,3772">
                <v:group id="_x0000_s59549" editas="canvas" style="position:absolute;left:4309;top:6781;width:3287;height:3215;mso-position-horizontal:center;mso-position-horizontal-relative:margin" coordorigin="3979,4893" coordsize="2428,2375">
                  <o:lock v:ext="edit" aspectratio="t"/>
                  <v:shape id="_x0000_s59550" type="#_x0000_t75" style="position:absolute;left:3979;top:4893;width:2428;height:2375" o:preferrelative="f" strokecolor="black [3213]">
                    <v:fill o:detectmouseclick="t"/>
                    <v:path o:extrusionok="t" o:connecttype="none"/>
                    <o:lock v:ext="edit" text="t"/>
                  </v:shape>
                  <v:shape id="_x0000_s59551" type="#_x0000_t202" style="position:absolute;left:3979;top:4893;width:771;height:258;mso-position-horizontal:center;mso-width-relative:margin;mso-height-relative:margin;v-text-anchor:middle" stroked="f">
                    <v:textbox style="mso-next-textbox:#_x0000_s59551" inset="0,0,0,0">
                      <w:txbxContent>
                        <w:p w:rsidR="0032439F" w:rsidRDefault="0032439F" w:rsidP="00921EEE">
                          <w:pPr>
                            <w:ind w:leftChars="0" w:left="0"/>
                            <w:jc w:val="center"/>
                          </w:pPr>
                          <w:r>
                            <w:rPr>
                              <w:rFonts w:hint="eastAsia"/>
                            </w:rPr>
                            <w:t>実行結果</w:t>
                          </w:r>
                        </w:p>
                      </w:txbxContent>
                    </v:textbox>
                  </v:shape>
                  <v:shape id="_x0000_s59552" type="#_x0000_t75" style="position:absolute;left:3980;top:5151;width:2427;height:2116">
                    <v:imagedata r:id="rId19" o:title="2013-09-24_135354"/>
                  </v:shape>
                </v:group>
                <v:shape id="_x0000_s59553" type="#_x0000_t67" style="position:absolute;left:5716;top:6224;width:475;height:441;mso-position-horizontal:center;mso-position-horizontal-relative:margin" adj="10992,4365" fillcolor="black [3213]">
                  <v:textbox style="layout-flow:vertical-ideographic" inset="5.85pt,.7pt,5.85pt,.7pt"/>
                </v:shape>
              </v:group>
            </w:pict>
          </w:r>
        </w:p>
        <w:p w:rsidR="00921EEE" w:rsidRPr="00017938"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D239CE" w:rsidP="00BA1736">
          <w:pPr>
            <w:ind w:left="840"/>
            <w:jc w:val="left"/>
          </w:pPr>
          <w:r>
            <w:rPr>
              <w:noProof/>
            </w:rPr>
            <w:pict>
              <v:group id="_x0000_s59512" style="position:absolute;left:0;text-align:left;margin-left:38.3pt;margin-top:5.7pt;width:446.55pt;height:232.8pt;z-index:253262848" coordorigin="1846,10534" coordsize="8931,4656">
                <v:shape id="_x0000_s59513" type="#_x0000_t16" style="position:absolute;left:1846;top:12083;width:2694;height:2771;v-text-anchor:middle" fillcolor="#fbd4b4 [1305]">
                  <v:textbox style="mso-next-textbox:#_x0000_s59513" inset="5.85pt,.7pt,5.85pt,.7pt">
                    <w:txbxContent>
                      <w:p w:rsidR="0032439F" w:rsidRDefault="0032439F" w:rsidP="00921EEE">
                        <w:pPr>
                          <w:ind w:leftChars="0" w:left="0"/>
                          <w:jc w:val="center"/>
                        </w:pPr>
                        <w:r>
                          <w:rPr>
                            <w:rFonts w:hint="eastAsia"/>
                          </w:rPr>
                          <w:t>1</w:t>
                        </w:r>
                      </w:p>
                    </w:txbxContent>
                  </v:textbox>
                </v:shape>
                <v:shape id="_x0000_s59514" type="#_x0000_t16" style="position:absolute;left:3798;top:12083;width:4378;height:2771" fillcolor="#fbd4b4 [1305]">
                  <v:textbox inset="5.85pt,.7pt,5.85pt,.7pt"/>
                </v:shape>
                <v:shape id="_x0000_s59515" type="#_x0000_t16" style="position:absolute;left:7469;top:12083;width:3107;height:2771" fillcolor="#fbd4b4 [1305]">
                  <v:textbox inset="5.85pt,.7pt,5.85pt,.7pt"/>
                </v:shape>
                <v:shape id="_x0000_s59516" type="#_x0000_t202" style="position:absolute;left:7634;top:14158;width:867;height:320;mso-height-percent:200;mso-height-percent:200;mso-width-relative:margin;mso-height-relative:margin;v-text-anchor:middle" fillcolor="#fbd4b4 [1305]" stroked="f">
                  <v:textbox style="mso-next-textbox:#_x0000_s59516;mso-fit-shape-to-text:t" inset="0,0,0,0">
                    <w:txbxContent>
                      <w:p w:rsidR="0032439F" w:rsidRPr="009E23C1" w:rsidRDefault="0032439F" w:rsidP="00921EEE">
                        <w:pPr>
                          <w:ind w:leftChars="0" w:left="0"/>
                          <w:jc w:val="center"/>
                          <w:rPr>
                            <w:sz w:val="18"/>
                            <w:szCs w:val="18"/>
                          </w:rPr>
                        </w:pPr>
                        <w:r w:rsidRPr="009E23C1">
                          <w:rPr>
                            <w:rFonts w:hint="eastAsia"/>
                            <w:sz w:val="18"/>
                            <w:szCs w:val="18"/>
                          </w:rPr>
                          <w:t>a[</w:t>
                        </w:r>
                        <w:r>
                          <w:rPr>
                            <w:rFonts w:hint="eastAsia"/>
                            <w:sz w:val="18"/>
                            <w:szCs w:val="18"/>
                          </w:rPr>
                          <w:t>2</w:t>
                        </w:r>
                        <w:r w:rsidRPr="009E23C1">
                          <w:rPr>
                            <w:rFonts w:hint="eastAsia"/>
                            <w:sz w:val="18"/>
                            <w:szCs w:val="18"/>
                          </w:rPr>
                          <w:t>][</w:t>
                        </w:r>
                        <w:r>
                          <w:rPr>
                            <w:rFonts w:hint="eastAsia"/>
                            <w:sz w:val="18"/>
                            <w:szCs w:val="18"/>
                          </w:rPr>
                          <w:t>0</w:t>
                        </w:r>
                        <w:r w:rsidRPr="009E23C1">
                          <w:rPr>
                            <w:rFonts w:hint="eastAsia"/>
                            <w:sz w:val="18"/>
                            <w:szCs w:val="18"/>
                          </w:rPr>
                          <w:t>]</w:t>
                        </w:r>
                      </w:p>
                    </w:txbxContent>
                  </v:textbox>
                </v:shape>
                <v:shape id="_x0000_s59517" type="#_x0000_t202" style="position:absolute;left:8516;top:14158;width:867;height:320;mso-height-percent:200;mso-height-percent:200;mso-width-relative:margin;mso-height-relative:margin;v-text-anchor:middle" fillcolor="#fbd4b4 [1305]" stroked="f">
                  <v:textbox style="mso-next-textbox:#_x0000_s59517;mso-fit-shape-to-text:t" inset="0,0,0,0">
                    <w:txbxContent>
                      <w:p w:rsidR="0032439F" w:rsidRPr="009E23C1" w:rsidRDefault="0032439F" w:rsidP="00921EEE">
                        <w:pPr>
                          <w:ind w:leftChars="0" w:left="0"/>
                          <w:jc w:val="center"/>
                          <w:rPr>
                            <w:sz w:val="18"/>
                            <w:szCs w:val="18"/>
                          </w:rPr>
                        </w:pPr>
                        <w:r w:rsidRPr="009E23C1">
                          <w:rPr>
                            <w:rFonts w:hint="eastAsia"/>
                            <w:sz w:val="18"/>
                            <w:szCs w:val="18"/>
                          </w:rPr>
                          <w:t>a[</w:t>
                        </w:r>
                        <w:r>
                          <w:rPr>
                            <w:rFonts w:hint="eastAsia"/>
                            <w:sz w:val="18"/>
                            <w:szCs w:val="18"/>
                          </w:rPr>
                          <w:t>2</w:t>
                        </w:r>
                        <w:r w:rsidRPr="009E23C1">
                          <w:rPr>
                            <w:rFonts w:hint="eastAsia"/>
                            <w:sz w:val="18"/>
                            <w:szCs w:val="18"/>
                          </w:rPr>
                          <w:t>][</w:t>
                        </w:r>
                        <w:r>
                          <w:rPr>
                            <w:rFonts w:hint="eastAsia"/>
                            <w:sz w:val="18"/>
                            <w:szCs w:val="18"/>
                          </w:rPr>
                          <w:t>1</w:t>
                        </w:r>
                        <w:r w:rsidRPr="009E23C1">
                          <w:rPr>
                            <w:rFonts w:hint="eastAsia"/>
                            <w:sz w:val="18"/>
                            <w:szCs w:val="18"/>
                          </w:rPr>
                          <w:t>]</w:t>
                        </w:r>
                      </w:p>
                    </w:txbxContent>
                  </v:textbox>
                </v:shape>
                <v:shape id="_x0000_s59518" type="#_x0000_t202" style="position:absolute;left:2307;top:14870;width:867;height:320;mso-height-percent:200;mso-height-percent:200;mso-width-relative:margin;mso-height-relative:margin;v-text-anchor:middle" stroked="f">
                  <v:textbox style="mso-next-textbox:#_x0000_s59518;mso-fit-shape-to-text:t" inset="0,0,0,0">
                    <w:txbxContent>
                      <w:p w:rsidR="0032439F" w:rsidRPr="009E23C1" w:rsidRDefault="0032439F" w:rsidP="00921EEE">
                        <w:pPr>
                          <w:ind w:leftChars="0" w:left="0"/>
                          <w:jc w:val="center"/>
                          <w:rPr>
                            <w:sz w:val="18"/>
                            <w:szCs w:val="18"/>
                          </w:rPr>
                        </w:pPr>
                        <w:r w:rsidRPr="009E23C1">
                          <w:rPr>
                            <w:rFonts w:hint="eastAsia"/>
                            <w:sz w:val="18"/>
                            <w:szCs w:val="18"/>
                          </w:rPr>
                          <w:t>a[</w:t>
                        </w:r>
                        <w:r>
                          <w:rPr>
                            <w:rFonts w:hint="eastAsia"/>
                            <w:sz w:val="18"/>
                            <w:szCs w:val="18"/>
                          </w:rPr>
                          <w:t>0</w:t>
                        </w:r>
                        <w:r w:rsidRPr="009E23C1">
                          <w:rPr>
                            <w:rFonts w:hint="eastAsia"/>
                            <w:sz w:val="18"/>
                            <w:szCs w:val="18"/>
                          </w:rPr>
                          <w:t>]</w:t>
                        </w:r>
                      </w:p>
                    </w:txbxContent>
                  </v:textbox>
                </v:shape>
                <v:shape id="_x0000_s59519" type="#_x0000_t202" style="position:absolute;left:5110;top:14870;width:867;height:320;mso-height-percent:200;mso-height-percent:200;mso-width-relative:margin;mso-height-relative:margin;v-text-anchor:middle" stroked="f">
                  <v:textbox style="mso-next-textbox:#_x0000_s59519;mso-fit-shape-to-text:t" inset="0,0,0,0">
                    <w:txbxContent>
                      <w:p w:rsidR="0032439F" w:rsidRPr="009E23C1" w:rsidRDefault="0032439F" w:rsidP="00921EEE">
                        <w:pPr>
                          <w:ind w:leftChars="0" w:left="0"/>
                          <w:jc w:val="center"/>
                          <w:rPr>
                            <w:sz w:val="18"/>
                            <w:szCs w:val="18"/>
                          </w:rPr>
                        </w:pPr>
                        <w:r w:rsidRPr="009E23C1">
                          <w:rPr>
                            <w:rFonts w:hint="eastAsia"/>
                            <w:sz w:val="18"/>
                            <w:szCs w:val="18"/>
                          </w:rPr>
                          <w:t>a[</w:t>
                        </w:r>
                        <w:r>
                          <w:rPr>
                            <w:rFonts w:hint="eastAsia"/>
                            <w:sz w:val="18"/>
                            <w:szCs w:val="18"/>
                          </w:rPr>
                          <w:t>1</w:t>
                        </w:r>
                        <w:r w:rsidRPr="009E23C1">
                          <w:rPr>
                            <w:rFonts w:hint="eastAsia"/>
                            <w:sz w:val="18"/>
                            <w:szCs w:val="18"/>
                          </w:rPr>
                          <w:t>]</w:t>
                        </w:r>
                      </w:p>
                    </w:txbxContent>
                  </v:textbox>
                </v:shape>
                <v:shape id="_x0000_s59520" type="#_x0000_t202" style="position:absolute;left:8176;top:14870;width:867;height:320;mso-height-percent:200;mso-height-percent:200;mso-width-relative:margin;mso-height-relative:margin;v-text-anchor:middle" stroked="f">
                  <v:textbox style="mso-next-textbox:#_x0000_s59520;mso-fit-shape-to-text:t" inset="0,0,0,0">
                    <w:txbxContent>
                      <w:p w:rsidR="0032439F" w:rsidRPr="009E23C1" w:rsidRDefault="0032439F" w:rsidP="00921EEE">
                        <w:pPr>
                          <w:ind w:leftChars="0" w:left="0"/>
                          <w:jc w:val="center"/>
                          <w:rPr>
                            <w:sz w:val="18"/>
                            <w:szCs w:val="18"/>
                          </w:rPr>
                        </w:pPr>
                        <w:r w:rsidRPr="009E23C1">
                          <w:rPr>
                            <w:rFonts w:hint="eastAsia"/>
                            <w:sz w:val="18"/>
                            <w:szCs w:val="18"/>
                          </w:rPr>
                          <w:t>a[</w:t>
                        </w:r>
                        <w:r>
                          <w:rPr>
                            <w:rFonts w:hint="eastAsia"/>
                            <w:sz w:val="18"/>
                            <w:szCs w:val="18"/>
                          </w:rPr>
                          <w:t>2</w:t>
                        </w:r>
                        <w:r w:rsidRPr="009E23C1">
                          <w:rPr>
                            <w:rFonts w:hint="eastAsia"/>
                            <w:sz w:val="18"/>
                            <w:szCs w:val="18"/>
                          </w:rPr>
                          <w:t>]</w:t>
                        </w:r>
                      </w:p>
                    </w:txbxContent>
                  </v:textbox>
                </v:shape>
                <v:shape id="_x0000_s59521" type="#_x0000_t88" style="position:absolute;left:6263;top:7360;width:558;height:8470;rotation:270">
                  <v:textbox inset="5.85pt,.7pt,5.85pt,.7pt"/>
                </v:shape>
                <v:shape id="_x0000_s59522" type="#_x0000_t202" style="position:absolute;left:6116;top:10996;width:867;height:320;mso-height-percent:200;mso-height-percent:200;mso-width-relative:margin;mso-height-relative:margin;v-text-anchor:middle" stroked="f">
                  <v:textbox style="mso-next-textbox:#_x0000_s59522;mso-fit-shape-to-text:t" inset="0,0,0,0">
                    <w:txbxContent>
                      <w:p w:rsidR="0032439F" w:rsidRPr="009E23C1" w:rsidRDefault="0032439F" w:rsidP="00921EEE">
                        <w:pPr>
                          <w:ind w:leftChars="0" w:left="0"/>
                          <w:jc w:val="center"/>
                          <w:rPr>
                            <w:sz w:val="18"/>
                            <w:szCs w:val="18"/>
                          </w:rPr>
                        </w:pPr>
                        <w:r>
                          <w:rPr>
                            <w:rFonts w:hint="eastAsia"/>
                            <w:sz w:val="18"/>
                            <w:szCs w:val="18"/>
                          </w:rPr>
                          <w:t>配列</w:t>
                        </w:r>
                        <w:r w:rsidRPr="009E23C1">
                          <w:rPr>
                            <w:rFonts w:hint="eastAsia"/>
                            <w:sz w:val="18"/>
                            <w:szCs w:val="18"/>
                          </w:rPr>
                          <w:t>a</w:t>
                        </w:r>
                      </w:p>
                    </w:txbxContent>
                  </v:textbox>
                </v:shape>
                <v:shape id="_x0000_s59523" type="#_x0000_t202" style="position:absolute;left:4230;top:14158;width:867;height:320;mso-height-percent:200;mso-height-percent:200;mso-width-relative:margin;mso-height-relative:margin;v-text-anchor:middle" fillcolor="#fbd4b4 [1305]" stroked="f">
                  <v:textbox style="mso-next-textbox:#_x0000_s59523;mso-fit-shape-to-text:t" inset="0,0,0,0">
                    <w:txbxContent>
                      <w:p w:rsidR="0032439F" w:rsidRPr="009E23C1" w:rsidRDefault="0032439F" w:rsidP="00921EEE">
                        <w:pPr>
                          <w:ind w:leftChars="0" w:left="0"/>
                          <w:jc w:val="center"/>
                          <w:rPr>
                            <w:sz w:val="18"/>
                            <w:szCs w:val="18"/>
                          </w:rPr>
                        </w:pPr>
                        <w:r w:rsidRPr="009E23C1">
                          <w:rPr>
                            <w:rFonts w:hint="eastAsia"/>
                            <w:sz w:val="18"/>
                            <w:szCs w:val="18"/>
                          </w:rPr>
                          <w:t>a[1][0]</w:t>
                        </w:r>
                      </w:p>
                    </w:txbxContent>
                  </v:textbox>
                </v:shape>
                <v:shape id="_x0000_s59524" type="#_x0000_t202" style="position:absolute;left:5112;top:14158;width:867;height:320;mso-height-percent:200;mso-height-percent:200;mso-width-relative:margin;mso-height-relative:margin;v-text-anchor:middle" fillcolor="#fbd4b4 [1305]" stroked="f">
                  <v:textbox style="mso-next-textbox:#_x0000_s59524;mso-fit-shape-to-text:t" inset="0,0,0,0">
                    <w:txbxContent>
                      <w:p w:rsidR="0032439F" w:rsidRPr="009E23C1" w:rsidRDefault="0032439F" w:rsidP="00921EEE">
                        <w:pPr>
                          <w:ind w:leftChars="0" w:left="0"/>
                          <w:jc w:val="center"/>
                          <w:rPr>
                            <w:sz w:val="18"/>
                            <w:szCs w:val="18"/>
                          </w:rPr>
                        </w:pPr>
                        <w:r w:rsidRPr="009E23C1">
                          <w:rPr>
                            <w:rFonts w:hint="eastAsia"/>
                            <w:sz w:val="18"/>
                            <w:szCs w:val="18"/>
                          </w:rPr>
                          <w:t>a[1][</w:t>
                        </w:r>
                        <w:r>
                          <w:rPr>
                            <w:rFonts w:hint="eastAsia"/>
                            <w:sz w:val="18"/>
                            <w:szCs w:val="18"/>
                          </w:rPr>
                          <w:t>1</w:t>
                        </w:r>
                        <w:r w:rsidRPr="009E23C1">
                          <w:rPr>
                            <w:rFonts w:hint="eastAsia"/>
                            <w:sz w:val="18"/>
                            <w:szCs w:val="18"/>
                          </w:rPr>
                          <w:t>]</w:t>
                        </w:r>
                      </w:p>
                    </w:txbxContent>
                  </v:textbox>
                </v:shape>
                <v:shape id="_x0000_s59525" type="#_x0000_t202" style="position:absolute;left:5982;top:14158;width:867;height:320;mso-height-percent:200;mso-height-percent:200;mso-width-relative:margin;mso-height-relative:margin;v-text-anchor:middle" fillcolor="#fbd4b4 [1305]" stroked="f">
                  <v:textbox style="mso-next-textbox:#_x0000_s59525;mso-fit-shape-to-text:t" inset="0,0,0,0">
                    <w:txbxContent>
                      <w:p w:rsidR="0032439F" w:rsidRPr="009E23C1" w:rsidRDefault="0032439F" w:rsidP="00921EEE">
                        <w:pPr>
                          <w:ind w:leftChars="0" w:left="0"/>
                          <w:jc w:val="center"/>
                          <w:rPr>
                            <w:sz w:val="18"/>
                            <w:szCs w:val="18"/>
                          </w:rPr>
                        </w:pPr>
                        <w:r w:rsidRPr="009E23C1">
                          <w:rPr>
                            <w:rFonts w:hint="eastAsia"/>
                            <w:sz w:val="18"/>
                            <w:szCs w:val="18"/>
                          </w:rPr>
                          <w:t>a[1][</w:t>
                        </w:r>
                        <w:r>
                          <w:rPr>
                            <w:rFonts w:hint="eastAsia"/>
                            <w:sz w:val="18"/>
                            <w:szCs w:val="18"/>
                          </w:rPr>
                          <w:t>3</w:t>
                        </w:r>
                        <w:r w:rsidRPr="009E23C1">
                          <w:rPr>
                            <w:rFonts w:hint="eastAsia"/>
                            <w:sz w:val="18"/>
                            <w:szCs w:val="18"/>
                          </w:rPr>
                          <w:t>]</w:t>
                        </w:r>
                      </w:p>
                    </w:txbxContent>
                  </v:textbox>
                </v:shape>
                <v:shape id="_x0000_s59526" type="#_x0000_t202" style="position:absolute;left:2028;top:10534;width:3772;height:462;mso-width-relative:margin;mso-height-relative:margin;v-text-anchor:middle" stroked="f">
                  <v:textbox style="mso-next-textbox:#_x0000_s59526" inset="0,0,0,0">
                    <w:txbxContent>
                      <w:p w:rsidR="0032439F" w:rsidRPr="005B5EC7" w:rsidRDefault="0032439F" w:rsidP="005B5EC7">
                        <w:pPr>
                          <w:ind w:left="840"/>
                          <w:rPr>
                            <w:szCs w:val="18"/>
                          </w:rPr>
                        </w:pPr>
                      </w:p>
                    </w:txbxContent>
                  </v:textbox>
                </v:shape>
                <v:shape id="_x0000_s59527" type="#_x0000_t16" style="position:absolute;left:7634;top:12950;width:1208;height:1208;v-text-anchor:middle" fillcolor="#f2dbdb [661]">
                  <v:textbox style="mso-next-textbox:#_x0000_s59527" inset="5.85pt,.7pt,5.85pt,.7pt">
                    <w:txbxContent>
                      <w:p w:rsidR="0032439F" w:rsidRDefault="0032439F" w:rsidP="00921EEE">
                        <w:pPr>
                          <w:ind w:leftChars="0" w:left="0"/>
                          <w:jc w:val="center"/>
                        </w:pPr>
                        <w:r>
                          <w:rPr>
                            <w:rFonts w:hint="eastAsia"/>
                          </w:rPr>
                          <w:t>5</w:t>
                        </w:r>
                      </w:p>
                    </w:txbxContent>
                  </v:textbox>
                </v:shape>
                <v:shape id="_x0000_s59528" type="#_x0000_t16" style="position:absolute;left:8516;top:12950;width:1208;height:1208;v-text-anchor:middle" fillcolor="#f2dbdb [661]">
                  <v:textbox style="mso-next-textbox:#_x0000_s59528" inset="5.85pt,.7pt,5.85pt,.7pt">
                    <w:txbxContent>
                      <w:p w:rsidR="0032439F" w:rsidRDefault="0032439F" w:rsidP="00921EEE">
                        <w:pPr>
                          <w:ind w:leftChars="0" w:left="0"/>
                          <w:jc w:val="center"/>
                        </w:pPr>
                        <w:r>
                          <w:rPr>
                            <w:rFonts w:hint="eastAsia"/>
                          </w:rPr>
                          <w:t>6</w:t>
                        </w:r>
                      </w:p>
                    </w:txbxContent>
                  </v:textbox>
                </v:shape>
                <v:shape id="_x0000_s59529" type="#_x0000_t16" style="position:absolute;left:4230;top:12950;width:1208;height:1208;v-text-anchor:middle" fillcolor="#f2dbdb [661]">
                  <v:textbox style="mso-next-textbox:#_x0000_s59529" inset="5.85pt,.7pt,5.85pt,.7pt">
                    <w:txbxContent>
                      <w:p w:rsidR="0032439F" w:rsidRDefault="0032439F" w:rsidP="00921EEE">
                        <w:pPr>
                          <w:ind w:leftChars="0" w:left="0"/>
                          <w:jc w:val="center"/>
                        </w:pPr>
                        <w:r>
                          <w:rPr>
                            <w:rFonts w:hint="eastAsia"/>
                          </w:rPr>
                          <w:t>2</w:t>
                        </w:r>
                      </w:p>
                    </w:txbxContent>
                  </v:textbox>
                </v:shape>
                <v:shape id="_x0000_s59530" type="#_x0000_t16" style="position:absolute;left:5112;top:12950;width:1208;height:1208;v-text-anchor:middle" fillcolor="#f2dbdb [661]">
                  <v:textbox style="mso-next-textbox:#_x0000_s59530" inset="5.85pt,.7pt,5.85pt,.7pt">
                    <w:txbxContent>
                      <w:p w:rsidR="0032439F" w:rsidRDefault="0032439F" w:rsidP="00921EEE">
                        <w:pPr>
                          <w:ind w:leftChars="0" w:left="0"/>
                          <w:jc w:val="center"/>
                        </w:pPr>
                        <w:r>
                          <w:rPr>
                            <w:rFonts w:hint="eastAsia"/>
                          </w:rPr>
                          <w:t>3</w:t>
                        </w:r>
                      </w:p>
                    </w:txbxContent>
                  </v:textbox>
                </v:shape>
                <v:shape id="_x0000_s59531" type="#_x0000_t16" style="position:absolute;left:5982;top:12950;width:1208;height:1208;v-text-anchor:middle" fillcolor="#f2dbdb [661]">
                  <v:textbox style="mso-next-textbox:#_x0000_s59531" inset="5.85pt,.7pt,5.85pt,.7pt">
                    <w:txbxContent>
                      <w:p w:rsidR="0032439F" w:rsidRDefault="0032439F" w:rsidP="00921EEE">
                        <w:pPr>
                          <w:ind w:leftChars="0" w:left="0"/>
                          <w:jc w:val="center"/>
                        </w:pPr>
                        <w:r>
                          <w:rPr>
                            <w:rFonts w:hint="eastAsia"/>
                          </w:rPr>
                          <w:t>4</w:t>
                        </w:r>
                      </w:p>
                    </w:txbxContent>
                  </v:textbox>
                </v:shape>
              </v:group>
            </w:pict>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A35CD8" w:rsidRDefault="00A35CD8">
          <w:pPr>
            <w:widowControl/>
            <w:spacing w:line="240" w:lineRule="auto"/>
            <w:ind w:leftChars="0" w:left="0"/>
            <w:jc w:val="left"/>
          </w:pPr>
          <w:r>
            <w:br w:type="page"/>
          </w:r>
        </w:p>
        <w:p w:rsidR="00921EEE" w:rsidRDefault="00921EEE" w:rsidP="00BA1736">
          <w:pPr>
            <w:pStyle w:val="2"/>
            <w:spacing w:after="180"/>
            <w:jc w:val="left"/>
          </w:pPr>
          <w:bookmarkStart w:id="35" w:name="_Toc476763184"/>
          <w:r>
            <w:rPr>
              <w:rFonts w:hint="eastAsia"/>
            </w:rPr>
            <w:lastRenderedPageBreak/>
            <w:t>関数</w:t>
          </w:r>
          <w:bookmarkEnd w:id="35"/>
        </w:p>
        <w:p w:rsidR="00921EEE" w:rsidRDefault="00921EEE" w:rsidP="00BA1736">
          <w:pPr>
            <w:ind w:left="840" w:firstLineChars="100" w:firstLine="210"/>
            <w:jc w:val="left"/>
          </w:pPr>
          <w:r>
            <w:rPr>
              <w:rFonts w:hint="eastAsia"/>
            </w:rPr>
            <w:t>一連の処理をまとめたものを「関数」と呼びます</w:t>
          </w:r>
          <w:r w:rsidR="00266F92">
            <w:rPr>
              <w:rFonts w:hint="eastAsia"/>
            </w:rPr>
            <w:t>。</w:t>
          </w:r>
          <w:r>
            <w:rPr>
              <w:rFonts w:hint="eastAsia"/>
            </w:rPr>
            <w:t>JavaScriptの関数は「function」キーワードを使い次のように定義します。</w:t>
          </w:r>
        </w:p>
        <w:p w:rsidR="00B44195" w:rsidRPr="00AC3B5A" w:rsidRDefault="00B44195" w:rsidP="00BA1736">
          <w:pPr>
            <w:ind w:leftChars="405" w:left="850"/>
            <w:jc w:val="left"/>
          </w:pPr>
        </w:p>
        <w:tbl>
          <w:tblPr>
            <w:tblW w:w="0" w:type="auto"/>
            <w:tblInd w:w="840" w:type="dxa"/>
            <w:shd w:val="clear" w:color="auto" w:fill="EEECE1" w:themeFill="background2"/>
            <w:tblLook w:val="04A0"/>
          </w:tblPr>
          <w:tblGrid>
            <w:gridCol w:w="9122"/>
          </w:tblGrid>
          <w:tr w:rsidR="00B44195" w:rsidTr="000E4391">
            <w:tc>
              <w:tcPr>
                <w:tcW w:w="9122" w:type="dxa"/>
                <w:tcBorders>
                  <w:top w:val="single" w:sz="4" w:space="0" w:color="auto"/>
                  <w:left w:val="single" w:sz="4" w:space="0" w:color="auto"/>
                  <w:bottom w:val="single" w:sz="4" w:space="0" w:color="auto"/>
                  <w:right w:val="single" w:sz="4" w:space="0" w:color="auto"/>
                </w:tcBorders>
                <w:shd w:val="clear" w:color="auto" w:fill="auto"/>
              </w:tcPr>
              <w:p w:rsidR="00B44195" w:rsidRPr="00915C14" w:rsidRDefault="00B44195" w:rsidP="00BA1736">
                <w:pPr>
                  <w:ind w:leftChars="0" w:left="0"/>
                  <w:jc w:val="left"/>
                </w:pPr>
                <w:r w:rsidRPr="00915C14">
                  <w:rPr>
                    <w:rFonts w:hint="eastAsia"/>
                  </w:rPr>
                  <w:t>function　関数名</w:t>
                </w:r>
                <w:r w:rsidR="008A3A37">
                  <w:rPr>
                    <w:rFonts w:hint="eastAsia"/>
                  </w:rPr>
                  <w:t>(</w:t>
                </w:r>
                <w:r w:rsidRPr="00915C14">
                  <w:rPr>
                    <w:rFonts w:hint="eastAsia"/>
                  </w:rPr>
                  <w:t>引数，引数，…</w:t>
                </w:r>
                <w:r w:rsidR="008A3A37">
                  <w:rPr>
                    <w:rFonts w:hint="eastAsia"/>
                  </w:rPr>
                  <w:t>)</w:t>
                </w:r>
                <w:r w:rsidRPr="00915C14">
                  <w:rPr>
                    <w:rFonts w:hint="eastAsia"/>
                  </w:rPr>
                  <w:t>{</w:t>
                </w:r>
              </w:p>
              <w:p w:rsidR="00B44195" w:rsidRPr="00915C14" w:rsidRDefault="00B44195" w:rsidP="0000720B">
                <w:pPr>
                  <w:ind w:leftChars="0" w:left="0" w:firstLineChars="100" w:firstLine="210"/>
                  <w:jc w:val="left"/>
                </w:pPr>
                <w:r w:rsidRPr="00915C14">
                  <w:rPr>
                    <w:rFonts w:hint="eastAsia"/>
                  </w:rPr>
                  <w:t>複数の文</w:t>
                </w:r>
              </w:p>
              <w:p w:rsidR="00B44195" w:rsidRPr="00915C14" w:rsidRDefault="00B44195" w:rsidP="0000720B">
                <w:pPr>
                  <w:ind w:leftChars="0" w:left="0" w:firstLineChars="100" w:firstLine="210"/>
                  <w:jc w:val="left"/>
                </w:pPr>
                <w:r w:rsidRPr="00915C14">
                  <w:rPr>
                    <w:rFonts w:hint="eastAsia"/>
                  </w:rPr>
                  <w:t>return　戻り値；</w:t>
                </w:r>
              </w:p>
              <w:p w:rsidR="00B44195" w:rsidRDefault="00B44195" w:rsidP="00BA1736">
                <w:pPr>
                  <w:ind w:leftChars="0" w:left="0"/>
                  <w:jc w:val="left"/>
                </w:pPr>
                <w:r w:rsidRPr="00915C14">
                  <w:t>}</w:t>
                </w:r>
              </w:p>
            </w:tc>
          </w:tr>
        </w:tbl>
        <w:p w:rsidR="00B44195" w:rsidRPr="002B5C68" w:rsidRDefault="00B44195" w:rsidP="00BA1736">
          <w:pPr>
            <w:ind w:leftChars="0" w:left="0"/>
            <w:jc w:val="left"/>
          </w:pPr>
        </w:p>
        <w:p w:rsidR="00AC3B5A" w:rsidRDefault="00921EEE" w:rsidP="00BA1736">
          <w:pPr>
            <w:ind w:left="840" w:firstLineChars="100" w:firstLine="210"/>
            <w:jc w:val="left"/>
          </w:pPr>
          <w:r>
            <w:rPr>
              <w:rFonts w:hint="eastAsia"/>
            </w:rPr>
            <w:t>関数に渡すデータを「引数」と呼びます。渡すべきデータがない場合は省略します。また、関数の呼び出しによって何らかの処理結果を呼び出し元に返却する場合、「return」の後にその値</w:t>
          </w:r>
          <w:r w:rsidR="008A3A37">
            <w:rPr>
              <w:rFonts w:hint="eastAsia"/>
            </w:rPr>
            <w:t>(</w:t>
          </w:r>
          <w:r>
            <w:rPr>
              <w:rFonts w:hint="eastAsia"/>
            </w:rPr>
            <w:t>戻り値</w:t>
          </w:r>
          <w:r w:rsidR="008A3A37">
            <w:rPr>
              <w:rFonts w:hint="eastAsia"/>
            </w:rPr>
            <w:t>)</w:t>
          </w:r>
          <w:r>
            <w:rPr>
              <w:rFonts w:hint="eastAsia"/>
            </w:rPr>
            <w:t>を記述します。</w:t>
          </w:r>
        </w:p>
        <w:p w:rsidR="00921EEE" w:rsidRDefault="00921EEE" w:rsidP="00BA1736">
          <w:pPr>
            <w:ind w:left="840" w:firstLineChars="100" w:firstLine="210"/>
            <w:jc w:val="left"/>
          </w:pPr>
          <w:r>
            <w:rPr>
              <w:rFonts w:hint="eastAsia"/>
            </w:rPr>
            <w:t>関数の定義例として、摂氏</w:t>
          </w:r>
          <w:r w:rsidR="008A3A37">
            <w:rPr>
              <w:rFonts w:hint="eastAsia"/>
            </w:rPr>
            <w:t>(</w:t>
          </w:r>
          <w:r>
            <w:rPr>
              <w:rFonts w:hint="eastAsia"/>
            </w:rPr>
            <w:t>C</w:t>
          </w:r>
          <w:r w:rsidR="008A3A37">
            <w:rPr>
              <w:rFonts w:hint="eastAsia"/>
            </w:rPr>
            <w:t>)</w:t>
          </w:r>
          <w:r>
            <w:rPr>
              <w:rFonts w:hint="eastAsia"/>
            </w:rPr>
            <w:t>から華氏</w:t>
          </w:r>
          <w:r w:rsidR="008A3A37">
            <w:rPr>
              <w:rFonts w:hint="eastAsia"/>
            </w:rPr>
            <w:t>(</w:t>
          </w:r>
          <w:r>
            <w:rPr>
              <w:rFonts w:hint="eastAsia"/>
            </w:rPr>
            <w:t>F</w:t>
          </w:r>
          <w:r w:rsidR="008A3A37">
            <w:rPr>
              <w:rFonts w:hint="eastAsia"/>
            </w:rPr>
            <w:t>)</w:t>
          </w:r>
          <w:r>
            <w:rPr>
              <w:rFonts w:hint="eastAsia"/>
            </w:rPr>
            <w:t xml:space="preserve">への変換処理を関数にしたものを次に示します。なお、摂氏から華氏への変換式は「F = </w:t>
          </w:r>
          <w:r w:rsidR="00AC3B5A">
            <w:rPr>
              <w:rFonts w:hint="eastAsia"/>
            </w:rPr>
            <w:t>9 / 5</w:t>
          </w:r>
          <w:r>
            <w:rPr>
              <w:rFonts w:hint="eastAsia"/>
            </w:rPr>
            <w:t xml:space="preserve"> × C + 32」です。</w:t>
          </w:r>
        </w:p>
        <w:p w:rsidR="00921EEE" w:rsidRDefault="00921EEE" w:rsidP="00BA1736">
          <w:pPr>
            <w:ind w:leftChars="405" w:left="850"/>
            <w:jc w:val="left"/>
          </w:pPr>
        </w:p>
        <w:p w:rsidR="006E25CB" w:rsidRPr="00343084" w:rsidRDefault="006E25CB" w:rsidP="006E25CB">
          <w:pPr>
            <w:ind w:left="840"/>
            <w:jc w:val="left"/>
          </w:pPr>
          <w:r>
            <w:rPr>
              <w:rFonts w:hint="eastAsia"/>
            </w:rPr>
            <w:t>関数の利用例</w:t>
          </w:r>
        </w:p>
        <w:tbl>
          <w:tblPr>
            <w:tblStyle w:val="af"/>
            <w:tblW w:w="0" w:type="auto"/>
            <w:tblInd w:w="840" w:type="dxa"/>
            <w:tblLook w:val="04A0"/>
          </w:tblPr>
          <w:tblGrid>
            <w:gridCol w:w="9122"/>
          </w:tblGrid>
          <w:tr w:rsidR="006E25CB" w:rsidTr="0032439F">
            <w:tc>
              <w:tcPr>
                <w:tcW w:w="9944" w:type="dxa"/>
              </w:tcPr>
              <w:p w:rsidR="006E25CB" w:rsidRDefault="006E25CB" w:rsidP="006E25CB">
                <w:pPr>
                  <w:ind w:leftChars="0" w:left="0"/>
                  <w:jc w:val="left"/>
                </w:pPr>
                <w:r>
                  <w:t>function convertCtoF(c) {</w:t>
                </w:r>
              </w:p>
              <w:p w:rsidR="006E25CB" w:rsidRDefault="006E25CB" w:rsidP="006E25CB">
                <w:pPr>
                  <w:ind w:leftChars="0" w:left="0" w:firstLineChars="100" w:firstLine="210"/>
                  <w:jc w:val="left"/>
                </w:pPr>
                <w:r>
                  <w:t>var f = 9 / 5 * c + 32;</w:t>
                </w:r>
              </w:p>
              <w:p w:rsidR="006E25CB" w:rsidRDefault="006E25CB" w:rsidP="006E25CB">
                <w:pPr>
                  <w:ind w:leftChars="0" w:left="0" w:firstLineChars="100" w:firstLine="210"/>
                  <w:jc w:val="left"/>
                </w:pPr>
                <w:r>
                  <w:t>return f;</w:t>
                </w:r>
              </w:p>
              <w:p w:rsidR="006E25CB" w:rsidRDefault="006E25CB" w:rsidP="006E25CB">
                <w:pPr>
                  <w:ind w:leftChars="0" w:left="0"/>
                  <w:jc w:val="left"/>
                </w:pPr>
                <w:r>
                  <w:t>}</w:t>
                </w:r>
              </w:p>
              <w:p w:rsidR="006E25CB" w:rsidRDefault="006E25CB" w:rsidP="006E25CB">
                <w:pPr>
                  <w:ind w:leftChars="0" w:left="0"/>
                  <w:jc w:val="left"/>
                </w:pPr>
                <w:r>
                  <w:t>alert('摂氏20度は、華氏' + convertCtoF(20) + '度に該当します。');</w:t>
                </w:r>
              </w:p>
              <w:p w:rsidR="006E25CB" w:rsidRPr="003D6981" w:rsidRDefault="006E25CB" w:rsidP="006E25CB">
                <w:pPr>
                  <w:ind w:leftChars="0" w:left="0"/>
                  <w:jc w:val="left"/>
                </w:pPr>
                <w:r>
                  <w:t>alert('摂氏30度は、華氏' + convertCtoF(30) + '度に該当します。');</w:t>
                </w:r>
              </w:p>
            </w:tc>
          </w:tr>
        </w:tbl>
        <w:p w:rsidR="006E25CB" w:rsidRDefault="006E25CB" w:rsidP="00BA1736">
          <w:pPr>
            <w:ind w:leftChars="405" w:left="850"/>
            <w:jc w:val="left"/>
          </w:pPr>
        </w:p>
        <w:p w:rsidR="00CD44B9" w:rsidRDefault="00D239CE" w:rsidP="00BA1736">
          <w:pPr>
            <w:ind w:left="840"/>
            <w:jc w:val="left"/>
          </w:pPr>
          <w:r>
            <w:rPr>
              <w:noProof/>
            </w:rPr>
            <w:pict>
              <v:shape id="_x0000_s59859" type="#_x0000_t67" style="position:absolute;left:0;text-align:left;margin-left:247.65pt;margin-top:10pt;width:23.75pt;height:22.05pt;z-index:253467648;mso-position-horizontal-relative:margin" adj="10992,4365" fillcolor="black [3213]">
                <v:textbox style="layout-flow:vertical-ideographic" inset="5.85pt,.7pt,5.85pt,.7pt"/>
                <w10:wrap anchorx="margin"/>
              </v:shape>
            </w:pict>
          </w:r>
        </w:p>
        <w:p w:rsidR="00921EEE" w:rsidRDefault="00921EEE" w:rsidP="00BA1736">
          <w:pPr>
            <w:ind w:left="840"/>
            <w:jc w:val="left"/>
          </w:pPr>
        </w:p>
        <w:p w:rsidR="00921EEE" w:rsidRDefault="00D239CE" w:rsidP="00BA1736">
          <w:pPr>
            <w:ind w:left="840"/>
            <w:jc w:val="left"/>
          </w:pPr>
          <w:r>
            <w:rPr>
              <w:noProof/>
            </w:rPr>
            <w:pict>
              <v:group id="_x0000_s59591" style="position:absolute;left:0;text-align:left;margin-left:35.65pt;margin-top:8.95pt;width:456.35pt;height:141.3pt;z-index:253288448" coordorigin="1793,10619" coordsize="9127,2826">
                <v:shape id="_x0000_s59592" type="#_x0000_t202" style="position:absolute;left:1793;top:10619;width:1044;height:349;mso-width-relative:margin;mso-height-relative:margin;v-text-anchor:middle" stroked="f">
                  <v:stroke dashstyle="dash"/>
                  <v:textbox style="mso-next-textbox:#_x0000_s59592" inset="0,0,0,0">
                    <w:txbxContent>
                      <w:p w:rsidR="0032439F" w:rsidRDefault="0032439F" w:rsidP="00921EEE">
                        <w:pPr>
                          <w:ind w:leftChars="0" w:left="0"/>
                          <w:jc w:val="center"/>
                        </w:pPr>
                        <w:r>
                          <w:rPr>
                            <w:rFonts w:hint="eastAsia"/>
                          </w:rPr>
                          <w:t>実行結果</w:t>
                        </w:r>
                      </w:p>
                    </w:txbxContent>
                  </v:textbox>
                </v:shape>
                <v:shape id="_x0000_s59593" type="#_x0000_t75" style="position:absolute;left:6673;top:10968;width:4247;height:2477">
                  <v:stroke dashstyle="dash"/>
                  <v:imagedata r:id="rId20" o:title="2013-09-24_151114"/>
                </v:shape>
              </v:group>
            </w:pict>
          </w:r>
        </w:p>
        <w:p w:rsidR="00921EEE" w:rsidRDefault="00921EEE" w:rsidP="00BA1736">
          <w:pPr>
            <w:ind w:left="840"/>
            <w:jc w:val="left"/>
          </w:pPr>
          <w:r>
            <w:rPr>
              <w:rFonts w:hint="eastAsia"/>
              <w:noProof/>
            </w:rPr>
            <w:drawing>
              <wp:anchor distT="0" distB="0" distL="114300" distR="114300" simplePos="0" relativeHeight="253263872" behindDoc="0" locked="0" layoutInCell="1" allowOverlap="1">
                <wp:simplePos x="0" y="0"/>
                <wp:positionH relativeFrom="column">
                  <wp:posOffset>476250</wp:posOffset>
                </wp:positionH>
                <wp:positionV relativeFrom="paragraph">
                  <wp:posOffset>152400</wp:posOffset>
                </wp:positionV>
                <wp:extent cx="2609850" cy="1514325"/>
                <wp:effectExtent l="19050" t="0" r="0" b="0"/>
                <wp:wrapNone/>
                <wp:docPr id="66" name="図 4" descr="2013-09-24_15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9-24_151111.jpg"/>
                        <pic:cNvPicPr/>
                      </pic:nvPicPr>
                      <pic:blipFill>
                        <a:blip r:embed="rId21" cstate="print"/>
                        <a:stretch>
                          <a:fillRect/>
                        </a:stretch>
                      </pic:blipFill>
                      <pic:spPr>
                        <a:xfrm>
                          <a:off x="0" y="0"/>
                          <a:ext cx="2609850" cy="1514325"/>
                        </a:xfrm>
                        <a:prstGeom prst="rect">
                          <a:avLst/>
                        </a:prstGeom>
                      </pic:spPr>
                    </pic:pic>
                  </a:graphicData>
                </a:graphic>
              </wp:anchor>
            </w:drawing>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Chars="0" w:left="0"/>
            <w:jc w:val="left"/>
          </w:pPr>
        </w:p>
        <w:p w:rsidR="00921EEE" w:rsidRDefault="00921EEE" w:rsidP="00BA1736">
          <w:pPr>
            <w:ind w:left="840" w:firstLineChars="100" w:firstLine="210"/>
            <w:jc w:val="left"/>
          </w:pPr>
        </w:p>
        <w:p w:rsidR="00921EEE" w:rsidRDefault="00921EEE" w:rsidP="00BA1736">
          <w:pPr>
            <w:ind w:left="840" w:firstLineChars="100" w:firstLine="210"/>
            <w:jc w:val="left"/>
          </w:pPr>
        </w:p>
        <w:p w:rsidR="00921EEE" w:rsidRDefault="00921EEE" w:rsidP="00BA1736">
          <w:pPr>
            <w:ind w:left="840" w:firstLineChars="100" w:firstLine="210"/>
            <w:jc w:val="left"/>
          </w:pPr>
          <w:r>
            <w:rPr>
              <w:rFonts w:hint="eastAsia"/>
            </w:rPr>
            <w:t>上記サンプルでは、摂氏20度と30度を華氏に変換した結果を順番にアラート画面に表示しています。</w:t>
          </w:r>
        </w:p>
        <w:p w:rsidR="00921EEE" w:rsidRDefault="00921EEE" w:rsidP="00BA1736">
          <w:pPr>
            <w:ind w:left="840" w:firstLineChars="100" w:firstLine="210"/>
            <w:jc w:val="left"/>
          </w:pPr>
          <w:r>
            <w:rPr>
              <w:rFonts w:hint="eastAsia"/>
            </w:rPr>
            <w:t>JavaScriptではfunction</w:t>
          </w:r>
          <w:r w:rsidR="00E925CF">
            <w:rPr>
              <w:rFonts w:hint="eastAsia"/>
            </w:rPr>
            <w:t>キーワードを使用して関数を定義しますが、関数式を利用した定義方法もあります。関数式</w:t>
          </w:r>
          <w:r>
            <w:rPr>
              <w:rFonts w:hint="eastAsia"/>
            </w:rPr>
            <w:t>を利用する場合もfunctionによる関数定義</w:t>
          </w:r>
          <w:r w:rsidR="00E925CF">
            <w:rPr>
              <w:rFonts w:hint="eastAsia"/>
            </w:rPr>
            <w:t>と同様の記述形式となりますが、関数名は省略できます。関数式</w:t>
          </w:r>
          <w:r>
            <w:rPr>
              <w:rFonts w:hint="eastAsia"/>
            </w:rPr>
            <w:t>を利用すると、次のように記述できます。</w:t>
          </w:r>
        </w:p>
        <w:p w:rsidR="0041379B" w:rsidRDefault="0041379B" w:rsidP="00BA1736">
          <w:pPr>
            <w:widowControl/>
            <w:spacing w:line="240" w:lineRule="auto"/>
            <w:ind w:leftChars="0" w:left="0"/>
            <w:jc w:val="left"/>
          </w:pPr>
          <w:r>
            <w:br w:type="page"/>
          </w:r>
        </w:p>
        <w:tbl>
          <w:tblPr>
            <w:tblW w:w="0" w:type="auto"/>
            <w:tblInd w:w="840" w:type="dxa"/>
            <w:shd w:val="clear" w:color="auto" w:fill="EEECE1" w:themeFill="background2"/>
            <w:tblLook w:val="04A0"/>
          </w:tblPr>
          <w:tblGrid>
            <w:gridCol w:w="9122"/>
          </w:tblGrid>
          <w:tr w:rsidR="00921EEE" w:rsidRPr="006D2F0F" w:rsidTr="00EB39DD">
            <w:tc>
              <w:tcPr>
                <w:tcW w:w="9122" w:type="dxa"/>
                <w:tcBorders>
                  <w:top w:val="single" w:sz="4" w:space="0" w:color="auto"/>
                  <w:left w:val="single" w:sz="4" w:space="0" w:color="auto"/>
                  <w:bottom w:val="single" w:sz="4" w:space="0" w:color="auto"/>
                  <w:right w:val="single" w:sz="4" w:space="0" w:color="auto"/>
                </w:tcBorders>
                <w:shd w:val="clear" w:color="auto" w:fill="auto"/>
              </w:tcPr>
              <w:p w:rsidR="00921EEE" w:rsidRPr="00B44195" w:rsidRDefault="00921EEE" w:rsidP="00117E05">
                <w:pPr>
                  <w:ind w:leftChars="0" w:left="0"/>
                  <w:jc w:val="left"/>
                </w:pPr>
                <w:r w:rsidRPr="00B44195">
                  <w:rPr>
                    <w:rFonts w:hint="eastAsia"/>
                  </w:rPr>
                  <w:lastRenderedPageBreak/>
                  <w:t>var　変数名　=　function</w:t>
                </w:r>
                <w:r w:rsidR="008A3A37">
                  <w:rPr>
                    <w:rFonts w:hint="eastAsia"/>
                  </w:rPr>
                  <w:t>(</w:t>
                </w:r>
                <w:r w:rsidRPr="00B44195">
                  <w:rPr>
                    <w:rFonts w:hint="eastAsia"/>
                  </w:rPr>
                  <w:t>引数，引数，…</w:t>
                </w:r>
                <w:r w:rsidR="008A3A37">
                  <w:rPr>
                    <w:rFonts w:hint="eastAsia"/>
                  </w:rPr>
                  <w:t>)</w:t>
                </w:r>
                <w:r w:rsidRPr="00B44195">
                  <w:rPr>
                    <w:rFonts w:hint="eastAsia"/>
                  </w:rPr>
                  <w:t>{</w:t>
                </w:r>
              </w:p>
              <w:p w:rsidR="00921EEE" w:rsidRPr="00B44195" w:rsidRDefault="00921EEE" w:rsidP="00117E05">
                <w:pPr>
                  <w:ind w:leftChars="0" w:left="0" w:firstLineChars="100" w:firstLine="210"/>
                  <w:jc w:val="left"/>
                </w:pPr>
                <w:r w:rsidRPr="00B44195">
                  <w:rPr>
                    <w:rFonts w:hint="eastAsia"/>
                  </w:rPr>
                  <w:t>複数の文</w:t>
                </w:r>
              </w:p>
              <w:p w:rsidR="00921EEE" w:rsidRPr="00B44195" w:rsidRDefault="00921EEE" w:rsidP="00117E05">
                <w:pPr>
                  <w:ind w:leftChars="0" w:left="0" w:firstLineChars="100" w:firstLine="210"/>
                  <w:jc w:val="left"/>
                </w:pPr>
                <w:r w:rsidRPr="00B44195">
                  <w:rPr>
                    <w:rFonts w:hint="eastAsia"/>
                  </w:rPr>
                  <w:t>return　戻り値</w:t>
                </w:r>
              </w:p>
              <w:p w:rsidR="00921EEE" w:rsidRPr="006D2F0F" w:rsidRDefault="00921EEE" w:rsidP="00BA1736">
                <w:pPr>
                  <w:ind w:leftChars="0" w:left="0"/>
                  <w:jc w:val="left"/>
                  <w:rPr>
                    <w:b/>
                  </w:rPr>
                </w:pPr>
                <w:r w:rsidRPr="00B44195">
                  <w:rPr>
                    <w:rFonts w:hint="eastAsia"/>
                  </w:rPr>
                  <w:t>}</w:t>
                </w:r>
              </w:p>
            </w:tc>
          </w:tr>
        </w:tbl>
        <w:p w:rsidR="00921EEE" w:rsidRDefault="00921EEE" w:rsidP="00BA1736">
          <w:pPr>
            <w:ind w:left="840"/>
            <w:jc w:val="left"/>
          </w:pPr>
        </w:p>
        <w:p w:rsidR="00921EEE" w:rsidRDefault="00921EEE" w:rsidP="00B318D6">
          <w:pPr>
            <w:ind w:left="840" w:firstLineChars="100" w:firstLine="210"/>
            <w:jc w:val="left"/>
          </w:pPr>
          <w:r>
            <w:rPr>
              <w:rFonts w:hint="eastAsia"/>
            </w:rPr>
            <w:t>このように、JavaScriptでは関数もデータ型として扱われるのが特徴です。また、関数リテラルの表記のように、関数名のないものを「無名関数」や「匿名関数」と呼びます。無名関数は関数の利用箇所であわせて関数を定義するため、呼び出し箇所とその処理の対応関係が理解しやすくなります。さらに、識別子が不要となり、識別子の重複に気を配る必要もありません。</w:t>
          </w:r>
        </w:p>
        <w:p w:rsidR="00921EEE" w:rsidRDefault="00921EEE" w:rsidP="00BA1736">
          <w:pPr>
            <w:widowControl/>
            <w:spacing w:line="240" w:lineRule="auto"/>
            <w:ind w:leftChars="0" w:left="0"/>
            <w:jc w:val="left"/>
            <w:rPr>
              <w:rFonts w:asciiTheme="majorHAnsi" w:eastAsiaTheme="majorEastAsia" w:hAnsiTheme="majorHAnsi" w:cstheme="majorBidi"/>
              <w:color w:val="70ADC9"/>
              <w:sz w:val="28"/>
              <w:szCs w:val="24"/>
            </w:rPr>
          </w:pPr>
          <w:bookmarkStart w:id="36" w:name="_Toc370297578"/>
          <w:r>
            <w:br w:type="page"/>
          </w:r>
        </w:p>
        <w:p w:rsidR="00921EEE" w:rsidRPr="00A96E52" w:rsidRDefault="00921EEE" w:rsidP="00BA1736">
          <w:pPr>
            <w:pStyle w:val="1"/>
            <w:spacing w:after="180"/>
            <w:jc w:val="left"/>
          </w:pPr>
          <w:bookmarkStart w:id="37" w:name="_Toc476763185"/>
          <w:r>
            <w:rPr>
              <w:rFonts w:hint="eastAsia"/>
            </w:rPr>
            <w:lastRenderedPageBreak/>
            <w:t>式と演算式</w:t>
          </w:r>
          <w:bookmarkEnd w:id="36"/>
          <w:bookmarkEnd w:id="37"/>
        </w:p>
        <w:p w:rsidR="00921EEE" w:rsidRDefault="00921EEE" w:rsidP="00BA1736">
          <w:pPr>
            <w:pStyle w:val="2"/>
            <w:spacing w:after="180"/>
            <w:jc w:val="left"/>
          </w:pPr>
          <w:bookmarkStart w:id="38" w:name="_Toc476763186"/>
          <w:r>
            <w:rPr>
              <w:rFonts w:hint="eastAsia"/>
            </w:rPr>
            <w:t>算術演算子</w:t>
          </w:r>
          <w:bookmarkEnd w:id="38"/>
        </w:p>
        <w:p w:rsidR="00921EEE" w:rsidRDefault="00921EEE" w:rsidP="00BA1736">
          <w:pPr>
            <w:ind w:left="840" w:firstLineChars="100" w:firstLine="210"/>
            <w:jc w:val="left"/>
          </w:pPr>
          <w:r>
            <w:rPr>
              <w:rFonts w:hint="eastAsia"/>
            </w:rPr>
            <w:t>算術演算子はオペランドの数値をもとに加算</w:t>
          </w:r>
          <w:r w:rsidR="008A3A37">
            <w:rPr>
              <w:rFonts w:hint="eastAsia"/>
            </w:rPr>
            <w:t>(</w:t>
          </w:r>
          <w:r>
            <w:rPr>
              <w:rFonts w:hint="eastAsia"/>
            </w:rPr>
            <w:t>+</w:t>
          </w:r>
          <w:r w:rsidR="008A3A37">
            <w:rPr>
              <w:rFonts w:hint="eastAsia"/>
            </w:rPr>
            <w:t>)</w:t>
          </w:r>
          <w:r>
            <w:rPr>
              <w:rFonts w:hint="eastAsia"/>
            </w:rPr>
            <w:t>、減算</w:t>
          </w:r>
          <w:r w:rsidR="008A3A37">
            <w:rPr>
              <w:rFonts w:hint="eastAsia"/>
            </w:rPr>
            <w:t>(</w:t>
          </w:r>
          <w:r>
            <w:rPr>
              <w:rFonts w:hint="eastAsia"/>
            </w:rPr>
            <w:t>-</w:t>
          </w:r>
          <w:r w:rsidR="008A3A37">
            <w:rPr>
              <w:rFonts w:hint="eastAsia"/>
            </w:rPr>
            <w:t>)</w:t>
          </w:r>
          <w:r>
            <w:rPr>
              <w:rFonts w:hint="eastAsia"/>
            </w:rPr>
            <w:t>、乗算</w:t>
          </w:r>
          <w:r w:rsidR="008A3A37">
            <w:rPr>
              <w:rFonts w:hint="eastAsia"/>
            </w:rPr>
            <w:t>(</w:t>
          </w:r>
          <w:r>
            <w:rPr>
              <w:rFonts w:hint="eastAsia"/>
            </w:rPr>
            <w:t>*</w:t>
          </w:r>
          <w:r w:rsidR="008A3A37">
            <w:rPr>
              <w:rFonts w:hint="eastAsia"/>
            </w:rPr>
            <w:t>)</w:t>
          </w:r>
          <w:r>
            <w:rPr>
              <w:rFonts w:hint="eastAsia"/>
            </w:rPr>
            <w:t>、除算</w:t>
          </w:r>
          <w:r w:rsidR="008A3A37">
            <w:rPr>
              <w:rFonts w:hint="eastAsia"/>
            </w:rPr>
            <w:t>(</w:t>
          </w:r>
          <w:r>
            <w:rPr>
              <w:rFonts w:hint="eastAsia"/>
            </w:rPr>
            <w:t>/</w:t>
          </w:r>
          <w:r w:rsidR="008A3A37">
            <w:rPr>
              <w:rFonts w:hint="eastAsia"/>
            </w:rPr>
            <w:t>)</w:t>
          </w:r>
          <w:r>
            <w:rPr>
              <w:rFonts w:hint="eastAsia"/>
            </w:rPr>
            <w:t>といった四則演算などの算術演算をする演算子です。JavaScriptで利用可能な算術演算子を示します。</w:t>
          </w:r>
        </w:p>
        <w:p w:rsidR="00921EEE" w:rsidRPr="00C226B8" w:rsidRDefault="00921EEE" w:rsidP="00BA1736">
          <w:pPr>
            <w:ind w:left="840" w:firstLineChars="100" w:firstLine="210"/>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1"/>
            <w:gridCol w:w="2508"/>
            <w:gridCol w:w="1559"/>
            <w:gridCol w:w="4149"/>
          </w:tblGrid>
          <w:tr w:rsidR="00921EEE" w:rsidRPr="00B25794" w:rsidTr="00F55C00">
            <w:trPr>
              <w:jc w:val="center"/>
            </w:trPr>
            <w:tc>
              <w:tcPr>
                <w:tcW w:w="1111" w:type="dxa"/>
                <w:shd w:val="clear" w:color="auto" w:fill="D9D9D9" w:themeFill="background1" w:themeFillShade="D9"/>
              </w:tcPr>
              <w:p w:rsidR="00921EEE" w:rsidRPr="0071114B" w:rsidRDefault="00921EEE" w:rsidP="00BA1736">
                <w:pPr>
                  <w:ind w:leftChars="0" w:left="0"/>
                  <w:jc w:val="left"/>
                  <w:rPr>
                    <w:b/>
                  </w:rPr>
                </w:pPr>
                <w:r w:rsidRPr="0071114B">
                  <w:rPr>
                    <w:rFonts w:hint="eastAsia"/>
                    <w:b/>
                  </w:rPr>
                  <w:t>演算子</w:t>
                </w:r>
              </w:p>
            </w:tc>
            <w:tc>
              <w:tcPr>
                <w:tcW w:w="2508" w:type="dxa"/>
                <w:shd w:val="clear" w:color="auto" w:fill="D9D9D9" w:themeFill="background1" w:themeFillShade="D9"/>
              </w:tcPr>
              <w:p w:rsidR="00921EEE" w:rsidRPr="0071114B" w:rsidRDefault="00921EEE" w:rsidP="00BA1736">
                <w:pPr>
                  <w:ind w:leftChars="0" w:left="0"/>
                  <w:jc w:val="left"/>
                  <w:rPr>
                    <w:b/>
                  </w:rPr>
                </w:pPr>
                <w:r w:rsidRPr="0071114B">
                  <w:rPr>
                    <w:rFonts w:hint="eastAsia"/>
                    <w:b/>
                  </w:rPr>
                  <w:t>説明</w:t>
                </w:r>
              </w:p>
            </w:tc>
            <w:tc>
              <w:tcPr>
                <w:tcW w:w="1559" w:type="dxa"/>
                <w:shd w:val="clear" w:color="auto" w:fill="D9D9D9" w:themeFill="background1" w:themeFillShade="D9"/>
              </w:tcPr>
              <w:p w:rsidR="00921EEE" w:rsidRPr="0071114B" w:rsidRDefault="00921EEE" w:rsidP="00BA1736">
                <w:pPr>
                  <w:ind w:leftChars="0" w:left="0"/>
                  <w:jc w:val="left"/>
                  <w:rPr>
                    <w:b/>
                  </w:rPr>
                </w:pPr>
                <w:r w:rsidRPr="0071114B">
                  <w:rPr>
                    <w:rFonts w:hint="eastAsia"/>
                    <w:b/>
                  </w:rPr>
                  <w:t>利用例</w:t>
                </w:r>
              </w:p>
            </w:tc>
            <w:tc>
              <w:tcPr>
                <w:tcW w:w="4149" w:type="dxa"/>
                <w:shd w:val="clear" w:color="auto" w:fill="D9D9D9" w:themeFill="background1" w:themeFillShade="D9"/>
              </w:tcPr>
              <w:p w:rsidR="00921EEE" w:rsidRPr="0071114B" w:rsidRDefault="00921EEE" w:rsidP="00BA1736">
                <w:pPr>
                  <w:ind w:leftChars="0" w:left="0"/>
                  <w:jc w:val="left"/>
                  <w:rPr>
                    <w:b/>
                  </w:rPr>
                </w:pPr>
                <w:r w:rsidRPr="0071114B">
                  <w:rPr>
                    <w:rFonts w:hint="eastAsia"/>
                    <w:b/>
                  </w:rPr>
                  <w:t>処理内容</w:t>
                </w:r>
              </w:p>
            </w:tc>
          </w:tr>
          <w:tr w:rsidR="00921EEE" w:rsidRPr="00B25794" w:rsidTr="00EB39DD">
            <w:trPr>
              <w:trHeight w:val="340"/>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加算の二項演算子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 = y + 2;</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変数yと2を加算した結果を変数xに代入する</w:t>
                </w:r>
              </w:p>
            </w:tc>
          </w:tr>
          <w:tr w:rsidR="00921EEE" w:rsidRPr="00B25794" w:rsidTr="00EB39DD">
            <w:trPr>
              <w:trHeight w:val="402"/>
              <w:jc w:val="center"/>
            </w:trPr>
            <w:tc>
              <w:tcPr>
                <w:tcW w:w="1111" w:type="dxa"/>
                <w:vAlign w:val="center"/>
              </w:tcPr>
              <w:p w:rsidR="00921EEE" w:rsidRPr="002E5081" w:rsidRDefault="00921EEE" w:rsidP="00BA1736">
                <w:pPr>
                  <w:ind w:leftChars="0" w:left="0"/>
                  <w:jc w:val="left"/>
                  <w:rPr>
                    <w:sz w:val="18"/>
                    <w:szCs w:val="18"/>
                  </w:rPr>
                </w:pPr>
                <w:r>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減算の二項演算子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 xml:space="preserve">x = y </w:t>
                </w:r>
                <w:r>
                  <w:rPr>
                    <w:sz w:val="18"/>
                    <w:szCs w:val="18"/>
                  </w:rPr>
                  <w:t>–</w:t>
                </w:r>
                <w:r>
                  <w:rPr>
                    <w:rFonts w:hint="eastAsia"/>
                    <w:sz w:val="18"/>
                    <w:szCs w:val="18"/>
                  </w:rPr>
                  <w:t xml:space="preserve"> 1;</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変数yから1を減算した結果を変数xに代入する</w:t>
                </w:r>
              </w:p>
            </w:tc>
          </w:tr>
          <w:tr w:rsidR="00921EEE" w:rsidRPr="00B25794" w:rsidTr="00EB39DD">
            <w:trPr>
              <w:trHeight w:val="421"/>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乗算の二項演算子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 = y * 10;</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変数ｙと10を乗算した結果を変数xに代入する</w:t>
                </w:r>
              </w:p>
            </w:tc>
          </w:tr>
          <w:tr w:rsidR="00921EEE" w:rsidRPr="00B25794" w:rsidTr="00EB39DD">
            <w:trPr>
              <w:trHeight w:val="412"/>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除算の二項演算子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 = y / 2;</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変数ｙを2で除算した結果を変数xに代入する</w:t>
                </w:r>
              </w:p>
            </w:tc>
          </w:tr>
          <w:tr w:rsidR="00921EEE" w:rsidRPr="00B25794" w:rsidTr="00EB39DD">
            <w:trPr>
              <w:trHeight w:val="419"/>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p>
            </w:tc>
            <w:tc>
              <w:tcPr>
                <w:tcW w:w="2508" w:type="dxa"/>
                <w:vAlign w:val="center"/>
              </w:tcPr>
              <w:p w:rsidR="00921EEE" w:rsidRPr="00B25794" w:rsidRDefault="00BF42BA" w:rsidP="00BA1736">
                <w:pPr>
                  <w:ind w:leftChars="0" w:left="0"/>
                  <w:jc w:val="left"/>
                  <w:rPr>
                    <w:sz w:val="18"/>
                    <w:szCs w:val="18"/>
                  </w:rPr>
                </w:pPr>
                <w:r>
                  <w:rPr>
                    <w:rFonts w:hint="eastAsia"/>
                    <w:sz w:val="18"/>
                    <w:szCs w:val="18"/>
                  </w:rPr>
                  <w:t>剰余</w:t>
                </w:r>
                <w:r w:rsidR="00921EEE">
                  <w:rPr>
                    <w:rFonts w:hint="eastAsia"/>
                    <w:sz w:val="18"/>
                    <w:szCs w:val="18"/>
                  </w:rPr>
                  <w:t>算の二項演算子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 = y % 10;</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変数ｙを10で除算した余りを変数xに代入する。</w:t>
                </w:r>
              </w:p>
            </w:tc>
          </w:tr>
          <w:tr w:rsidR="00921EEE" w:rsidRPr="00B25794" w:rsidTr="00EB39DD">
            <w:trPr>
              <w:trHeight w:val="411"/>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r w:rsidR="008A3A37">
                  <w:rPr>
                    <w:rFonts w:hint="eastAsia"/>
                    <w:sz w:val="18"/>
                    <w:szCs w:val="18"/>
                  </w:rPr>
                  <w:t>(</w:t>
                </w:r>
                <w:r>
                  <w:rPr>
                    <w:rFonts w:hint="eastAsia"/>
                    <w:sz w:val="18"/>
                    <w:szCs w:val="18"/>
                  </w:rPr>
                  <w:t>単項</w:t>
                </w:r>
                <w:r w:rsidR="008A3A37">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単項演算子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 = +y;</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変数ｙの値をそのまま変数xに代入する</w:t>
                </w:r>
              </w:p>
            </w:tc>
          </w:tr>
          <w:tr w:rsidR="00921EEE" w:rsidRPr="00B25794" w:rsidTr="00EB39DD">
            <w:trPr>
              <w:trHeight w:val="416"/>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r w:rsidR="008A3A37">
                  <w:rPr>
                    <w:rFonts w:hint="eastAsia"/>
                    <w:sz w:val="18"/>
                    <w:szCs w:val="18"/>
                  </w:rPr>
                  <w:t>(</w:t>
                </w:r>
                <w:r>
                  <w:rPr>
                    <w:rFonts w:hint="eastAsia"/>
                    <w:sz w:val="18"/>
                    <w:szCs w:val="18"/>
                  </w:rPr>
                  <w:t>単項</w:t>
                </w:r>
                <w:r w:rsidR="008A3A37">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符号反転の単項演算子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 = －y;</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変数ｙの値を符号反転して変数xに代入</w:t>
                </w:r>
              </w:p>
            </w:tc>
          </w:tr>
          <w:tr w:rsidR="00921EEE" w:rsidRPr="00B25794" w:rsidTr="00EB39DD">
            <w:trPr>
              <w:trHeight w:val="423"/>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インクリメント演算子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変数xの1値を1増やす</w:t>
                </w:r>
              </w:p>
            </w:tc>
          </w:tr>
          <w:tr w:rsidR="00921EEE" w:rsidRPr="00B25794" w:rsidTr="00EB39DD">
            <w:trPr>
              <w:trHeight w:val="415"/>
              <w:jc w:val="center"/>
            </w:trPr>
            <w:tc>
              <w:tcPr>
                <w:tcW w:w="1111" w:type="dxa"/>
                <w:vAlign w:val="center"/>
              </w:tcPr>
              <w:p w:rsidR="00921EEE" w:rsidRPr="00B25794" w:rsidRDefault="00921EEE" w:rsidP="00BA1736">
                <w:pPr>
                  <w:ind w:leftChars="0" w:left="0"/>
                  <w:jc w:val="left"/>
                  <w:rPr>
                    <w:sz w:val="18"/>
                    <w:szCs w:val="18"/>
                  </w:rPr>
                </w:pPr>
                <w:r>
                  <w:rPr>
                    <w:rFonts w:hint="eastAsia"/>
                    <w:sz w:val="18"/>
                    <w:szCs w:val="18"/>
                  </w:rPr>
                  <w:t>－－</w:t>
                </w:r>
              </w:p>
            </w:tc>
            <w:tc>
              <w:tcPr>
                <w:tcW w:w="2508" w:type="dxa"/>
                <w:vAlign w:val="center"/>
              </w:tcPr>
              <w:p w:rsidR="00921EEE" w:rsidRPr="00B25794" w:rsidRDefault="00921EEE" w:rsidP="00BA1736">
                <w:pPr>
                  <w:ind w:leftChars="0" w:left="0"/>
                  <w:jc w:val="left"/>
                  <w:rPr>
                    <w:sz w:val="18"/>
                    <w:szCs w:val="18"/>
                  </w:rPr>
                </w:pPr>
                <w:r>
                  <w:rPr>
                    <w:rFonts w:hint="eastAsia"/>
                    <w:sz w:val="18"/>
                    <w:szCs w:val="18"/>
                  </w:rPr>
                  <w:t>デクリメント演算子</w:t>
                </w:r>
              </w:p>
            </w:tc>
            <w:tc>
              <w:tcPr>
                <w:tcW w:w="1559" w:type="dxa"/>
                <w:vAlign w:val="center"/>
              </w:tcPr>
              <w:p w:rsidR="00921EEE" w:rsidRPr="00B25794" w:rsidRDefault="00921EEE" w:rsidP="00BA1736">
                <w:pPr>
                  <w:ind w:leftChars="0" w:left="0"/>
                  <w:jc w:val="left"/>
                  <w:rPr>
                    <w:sz w:val="18"/>
                    <w:szCs w:val="18"/>
                  </w:rPr>
                </w:pPr>
                <w:r>
                  <w:rPr>
                    <w:rFonts w:hint="eastAsia"/>
                    <w:sz w:val="18"/>
                    <w:szCs w:val="18"/>
                  </w:rPr>
                  <w:t>x－－</w:t>
                </w:r>
              </w:p>
            </w:tc>
            <w:tc>
              <w:tcPr>
                <w:tcW w:w="4149" w:type="dxa"/>
                <w:vAlign w:val="center"/>
              </w:tcPr>
              <w:p w:rsidR="00921EEE" w:rsidRPr="00B25794" w:rsidRDefault="00921EEE" w:rsidP="00BA1736">
                <w:pPr>
                  <w:ind w:leftChars="0" w:left="0"/>
                  <w:jc w:val="left"/>
                  <w:rPr>
                    <w:sz w:val="18"/>
                    <w:szCs w:val="18"/>
                  </w:rPr>
                </w:pPr>
                <w:r>
                  <w:rPr>
                    <w:rFonts w:hint="eastAsia"/>
                    <w:sz w:val="18"/>
                    <w:szCs w:val="18"/>
                  </w:rPr>
                  <w:t>変数の値を1減らす</w:t>
                </w:r>
              </w:p>
            </w:tc>
          </w:tr>
        </w:tbl>
        <w:p w:rsidR="00921EEE" w:rsidRDefault="00921EEE" w:rsidP="00BA1736">
          <w:pPr>
            <w:ind w:left="840"/>
            <w:jc w:val="left"/>
          </w:pPr>
        </w:p>
        <w:p w:rsidR="00921EEE" w:rsidRDefault="00921EEE" w:rsidP="00BA1736">
          <w:pPr>
            <w:pStyle w:val="2"/>
            <w:spacing w:after="180"/>
            <w:jc w:val="left"/>
          </w:pPr>
          <w:bookmarkStart w:id="39" w:name="_Toc476763187"/>
          <w:r>
            <w:rPr>
              <w:rFonts w:hint="eastAsia"/>
            </w:rPr>
            <w:t>文字列結合演算子</w:t>
          </w:r>
          <w:bookmarkEnd w:id="39"/>
        </w:p>
        <w:p w:rsidR="00921EEE" w:rsidRDefault="00921EEE" w:rsidP="00BA1736">
          <w:pPr>
            <w:ind w:left="840" w:firstLineChars="100" w:firstLine="210"/>
            <w:jc w:val="left"/>
          </w:pPr>
          <w:r>
            <w:rPr>
              <w:rFonts w:hint="eastAsia"/>
            </w:rPr>
            <w:t>オペランドに文字列やオブジェクトの含まれる場合、「+」演算子は文字列結合演算子として扱われます。文字列結合演算子はオペランドを文字列として処理するため、オペランドが文字列以外の場合、文字列に変換されてから各文字列が連結されます。</w:t>
          </w:r>
        </w:p>
        <w:p w:rsidR="00921EEE" w:rsidRDefault="00921EEE" w:rsidP="00BA1736">
          <w:pPr>
            <w:ind w:left="840" w:firstLineChars="100" w:firstLine="210"/>
            <w:jc w:val="left"/>
          </w:pPr>
          <w:r>
            <w:rPr>
              <w:rFonts w:hint="eastAsia"/>
            </w:rPr>
            <w:t>各データ型による「+」演算子での文字列結合の例を以下に示します。</w:t>
          </w:r>
        </w:p>
        <w:p w:rsidR="008659A5" w:rsidRDefault="008659A5" w:rsidP="00BA1736">
          <w:pPr>
            <w:widowControl/>
            <w:spacing w:line="240" w:lineRule="auto"/>
            <w:ind w:leftChars="0" w:left="0"/>
            <w:jc w:val="left"/>
          </w:pPr>
          <w:r>
            <w:br w:type="page"/>
          </w:r>
        </w:p>
        <w:p w:rsidR="003C0ADA" w:rsidRPr="00343084" w:rsidRDefault="006B3598" w:rsidP="003C0ADA">
          <w:pPr>
            <w:ind w:left="840"/>
            <w:jc w:val="left"/>
          </w:pPr>
          <w:r w:rsidRPr="006B3598">
            <w:lastRenderedPageBreak/>
            <w:t>01_「+」演算子による文字列結合.js</w:t>
          </w:r>
        </w:p>
        <w:tbl>
          <w:tblPr>
            <w:tblStyle w:val="af"/>
            <w:tblW w:w="0" w:type="auto"/>
            <w:tblInd w:w="840" w:type="dxa"/>
            <w:tblLook w:val="04A0"/>
          </w:tblPr>
          <w:tblGrid>
            <w:gridCol w:w="9122"/>
          </w:tblGrid>
          <w:tr w:rsidR="003C0ADA" w:rsidTr="0032439F">
            <w:tc>
              <w:tcPr>
                <w:tcW w:w="9944" w:type="dxa"/>
              </w:tcPr>
              <w:p w:rsidR="003C0ADA" w:rsidRDefault="003C0ADA" w:rsidP="003C0ADA">
                <w:pPr>
                  <w:ind w:leftChars="0" w:left="0"/>
                  <w:jc w:val="left"/>
                </w:pPr>
                <w:r>
                  <w:t>var result1 = 'Hello' + 'World';</w:t>
                </w:r>
              </w:p>
              <w:p w:rsidR="003C0ADA" w:rsidRDefault="003C0ADA" w:rsidP="003C0ADA">
                <w:pPr>
                  <w:ind w:leftChars="0" w:left="0"/>
                  <w:jc w:val="left"/>
                </w:pPr>
                <w:r>
                  <w:t>var result2 = '1' + '2';</w:t>
                </w:r>
              </w:p>
              <w:p w:rsidR="003C0ADA" w:rsidRDefault="003C0ADA" w:rsidP="003C0ADA">
                <w:pPr>
                  <w:ind w:leftChars="0" w:left="0"/>
                  <w:jc w:val="left"/>
                </w:pPr>
                <w:r>
                  <w:t>var result3 = '1' + 2;</w:t>
                </w:r>
              </w:p>
              <w:p w:rsidR="003C0ADA" w:rsidRDefault="003C0ADA" w:rsidP="003C0ADA">
                <w:pPr>
                  <w:ind w:leftChars="0" w:left="0"/>
                  <w:jc w:val="left"/>
                </w:pPr>
                <w:r>
                  <w:t>var result4 = 1 + 2;</w:t>
                </w:r>
              </w:p>
              <w:p w:rsidR="003C0ADA" w:rsidRPr="003D6981" w:rsidRDefault="003C0ADA" w:rsidP="003C0ADA">
                <w:pPr>
                  <w:ind w:leftChars="0" w:left="0"/>
                  <w:jc w:val="left"/>
                </w:pPr>
                <w:r>
                  <w:t>alert(result1 + '</w:t>
                </w:r>
                <w:r>
                  <w:rPr>
                    <w:rFonts w:hint="eastAsia"/>
                  </w:rPr>
                  <w:t>\</w:t>
                </w:r>
                <w:r>
                  <w:t>n' + result2 + '\n' + result3 + '\n' + result4);</w:t>
                </w:r>
              </w:p>
            </w:tc>
          </w:tr>
        </w:tbl>
        <w:p w:rsidR="003C0ADA" w:rsidRDefault="003C0ADA" w:rsidP="00BA1736">
          <w:pPr>
            <w:ind w:left="840"/>
            <w:jc w:val="left"/>
          </w:pPr>
        </w:p>
        <w:p w:rsidR="00921EEE" w:rsidRPr="00A6293F" w:rsidRDefault="00D239CE" w:rsidP="00BA1736">
          <w:pPr>
            <w:ind w:left="840"/>
            <w:jc w:val="left"/>
          </w:pPr>
          <w:r>
            <w:rPr>
              <w:noProof/>
            </w:rPr>
            <w:pict>
              <v:shape id="_x0000_s59554" type="#_x0000_t67" style="position:absolute;left:0;text-align:left;margin-left:0;margin-top:4.55pt;width:23.75pt;height:22.05pt;z-index:253270016;mso-position-horizontal:center;mso-position-horizontal-relative:margin" adj="10992,4365" fillcolor="black [3213]">
                <v:textbox style="layout-flow:vertical-ideographic" inset="5.85pt,.7pt,5.85pt,.7pt"/>
                <w10:wrap anchorx="margin"/>
              </v:shape>
            </w:pict>
          </w:r>
        </w:p>
        <w:p w:rsidR="00921EEE" w:rsidRDefault="00921EEE" w:rsidP="00BA1736">
          <w:pPr>
            <w:ind w:left="840"/>
            <w:jc w:val="left"/>
          </w:pPr>
        </w:p>
        <w:p w:rsidR="00921EEE" w:rsidRDefault="00D239CE" w:rsidP="00BA1736">
          <w:pPr>
            <w:ind w:left="840"/>
            <w:jc w:val="left"/>
          </w:pPr>
          <w:r>
            <w:rPr>
              <w:noProof/>
            </w:rPr>
            <w:pict>
              <v:shape id="_x0000_s59555" type="#_x0000_t202" style="position:absolute;left:0;text-align:left;margin-left:161.65pt;margin-top:7.05pt;width:52.2pt;height:17.45pt;z-index:253271040;mso-width-relative:margin;mso-height-relative:margin;v-text-anchor:middle" stroked="f">
                <v:textbox style="mso-next-textbox:#_x0000_s59555" inset="0,0,0,0">
                  <w:txbxContent>
                    <w:p w:rsidR="0032439F" w:rsidRDefault="0032439F" w:rsidP="00921EEE">
                      <w:pPr>
                        <w:ind w:leftChars="0" w:left="0"/>
                        <w:jc w:val="center"/>
                      </w:pPr>
                      <w:r>
                        <w:rPr>
                          <w:rFonts w:hint="eastAsia"/>
                        </w:rPr>
                        <w:t>実行結果</w:t>
                      </w:r>
                    </w:p>
                  </w:txbxContent>
                </v:textbox>
              </v:shape>
            </w:pict>
          </w:r>
        </w:p>
        <w:p w:rsidR="00921EEE" w:rsidRDefault="00921EEE" w:rsidP="00BA1736">
          <w:pPr>
            <w:ind w:left="840"/>
            <w:jc w:val="left"/>
          </w:pPr>
          <w:r>
            <w:rPr>
              <w:noProof/>
            </w:rPr>
            <w:drawing>
              <wp:anchor distT="0" distB="0" distL="114300" distR="114300" simplePos="0" relativeHeight="253268992" behindDoc="0" locked="0" layoutInCell="1" allowOverlap="1">
                <wp:simplePos x="0" y="0"/>
                <wp:positionH relativeFrom="margin">
                  <wp:align>center</wp:align>
                </wp:positionH>
                <wp:positionV relativeFrom="paragraph">
                  <wp:posOffset>121920</wp:posOffset>
                </wp:positionV>
                <wp:extent cx="2084705" cy="2211705"/>
                <wp:effectExtent l="19050" t="0" r="0" b="0"/>
                <wp:wrapNone/>
                <wp:docPr id="67" name="図 0" descr="2013-09-25_114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9-25_114822.jpg"/>
                        <pic:cNvPicPr/>
                      </pic:nvPicPr>
                      <pic:blipFill>
                        <a:blip r:embed="rId22" cstate="print"/>
                        <a:stretch>
                          <a:fillRect/>
                        </a:stretch>
                      </pic:blipFill>
                      <pic:spPr>
                        <a:xfrm>
                          <a:off x="0" y="0"/>
                          <a:ext cx="2084705" cy="2211705"/>
                        </a:xfrm>
                        <a:prstGeom prst="rect">
                          <a:avLst/>
                        </a:prstGeom>
                      </pic:spPr>
                    </pic:pic>
                  </a:graphicData>
                </a:graphic>
              </wp:anchor>
            </w:drawing>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widowControl/>
            <w:spacing w:line="240" w:lineRule="auto"/>
            <w:ind w:leftChars="0" w:left="0"/>
            <w:jc w:val="left"/>
          </w:pPr>
          <w:r>
            <w:br w:type="page"/>
          </w:r>
        </w:p>
        <w:p w:rsidR="00921EEE" w:rsidRDefault="00921EEE" w:rsidP="00BA1736">
          <w:pPr>
            <w:pStyle w:val="2"/>
            <w:spacing w:after="180"/>
            <w:jc w:val="left"/>
          </w:pPr>
          <w:bookmarkStart w:id="40" w:name="_Toc476763188"/>
          <w:r>
            <w:rPr>
              <w:rFonts w:hint="eastAsia"/>
            </w:rPr>
            <w:lastRenderedPageBreak/>
            <w:t>比較演算子</w:t>
          </w:r>
          <w:bookmarkEnd w:id="40"/>
        </w:p>
        <w:p w:rsidR="00921EEE" w:rsidRDefault="00921EEE" w:rsidP="00BA1736">
          <w:pPr>
            <w:ind w:left="840" w:firstLineChars="100" w:firstLine="210"/>
            <w:jc w:val="left"/>
          </w:pPr>
          <w:r>
            <w:rPr>
              <w:rFonts w:hint="eastAsia"/>
            </w:rPr>
            <w:t>比較演算子は、2つのオペランドの値を比較し、その比較結果に応じて論理値trueもしくはfalseを返却する演算子です。JavaScriptで利用可能な比較演算子を示します。</w:t>
          </w:r>
        </w:p>
        <w:p w:rsidR="00921EEE" w:rsidRPr="006B27D2" w:rsidRDefault="00921EEE" w:rsidP="00BA1736">
          <w:pPr>
            <w:ind w:left="84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9"/>
            <w:gridCol w:w="2835"/>
            <w:gridCol w:w="1134"/>
            <w:gridCol w:w="4184"/>
          </w:tblGrid>
          <w:tr w:rsidR="00921EEE" w:rsidRPr="00DA51E0" w:rsidTr="00F55C00">
            <w:tc>
              <w:tcPr>
                <w:tcW w:w="969" w:type="dxa"/>
                <w:shd w:val="clear" w:color="auto" w:fill="D9D9D9" w:themeFill="background1" w:themeFillShade="D9"/>
              </w:tcPr>
              <w:p w:rsidR="00921EEE" w:rsidRPr="00DA51E0" w:rsidRDefault="00921EEE" w:rsidP="00BA1736">
                <w:pPr>
                  <w:ind w:leftChars="0" w:left="0"/>
                  <w:jc w:val="left"/>
                  <w:rPr>
                    <w:b/>
                  </w:rPr>
                </w:pPr>
                <w:r w:rsidRPr="00DA51E0">
                  <w:rPr>
                    <w:rFonts w:hint="eastAsia"/>
                    <w:b/>
                  </w:rPr>
                  <w:t>演算子</w:t>
                </w:r>
              </w:p>
            </w:tc>
            <w:tc>
              <w:tcPr>
                <w:tcW w:w="2835" w:type="dxa"/>
                <w:shd w:val="clear" w:color="auto" w:fill="D9D9D9" w:themeFill="background1" w:themeFillShade="D9"/>
              </w:tcPr>
              <w:p w:rsidR="00921EEE" w:rsidRPr="00DA51E0" w:rsidRDefault="00921EEE" w:rsidP="00BA1736">
                <w:pPr>
                  <w:ind w:leftChars="0" w:left="0"/>
                  <w:jc w:val="left"/>
                  <w:rPr>
                    <w:b/>
                  </w:rPr>
                </w:pPr>
                <w:r w:rsidRPr="00DA51E0">
                  <w:rPr>
                    <w:rFonts w:hint="eastAsia"/>
                    <w:b/>
                  </w:rPr>
                  <w:t>説明</w:t>
                </w:r>
              </w:p>
            </w:tc>
            <w:tc>
              <w:tcPr>
                <w:tcW w:w="1134" w:type="dxa"/>
                <w:shd w:val="clear" w:color="auto" w:fill="D9D9D9" w:themeFill="background1" w:themeFillShade="D9"/>
              </w:tcPr>
              <w:p w:rsidR="00921EEE" w:rsidRPr="00DA51E0" w:rsidRDefault="00921EEE" w:rsidP="00BA1736">
                <w:pPr>
                  <w:ind w:leftChars="0" w:left="0"/>
                  <w:jc w:val="left"/>
                  <w:rPr>
                    <w:b/>
                  </w:rPr>
                </w:pPr>
                <w:r w:rsidRPr="00DA51E0">
                  <w:rPr>
                    <w:rFonts w:hint="eastAsia"/>
                    <w:b/>
                  </w:rPr>
                  <w:t>利用例</w:t>
                </w:r>
              </w:p>
            </w:tc>
            <w:tc>
              <w:tcPr>
                <w:tcW w:w="4184" w:type="dxa"/>
                <w:shd w:val="clear" w:color="auto" w:fill="D9D9D9" w:themeFill="background1" w:themeFillShade="D9"/>
              </w:tcPr>
              <w:p w:rsidR="00921EEE" w:rsidRPr="00DA51E0" w:rsidRDefault="00921EEE" w:rsidP="00BA1736">
                <w:pPr>
                  <w:ind w:leftChars="0" w:left="0"/>
                  <w:jc w:val="left"/>
                  <w:rPr>
                    <w:b/>
                  </w:rPr>
                </w:pPr>
                <w:r w:rsidRPr="00DA51E0">
                  <w:rPr>
                    <w:rFonts w:hint="eastAsia"/>
                    <w:b/>
                  </w:rPr>
                  <w:t>処理内容</w:t>
                </w:r>
              </w:p>
            </w:tc>
          </w:tr>
          <w:tr w:rsidR="00921EEE" w:rsidRPr="00DA51E0" w:rsidTr="00EB39DD">
            <w:trPr>
              <w:trHeight w:val="676"/>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値が等しいかを評価する二項演算子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xの値が10と等しい場合true、等しくない場合falseを返す</w:t>
                </w:r>
              </w:p>
            </w:tc>
          </w:tr>
          <w:tr w:rsidR="00921EEE" w:rsidRPr="00DA51E0" w:rsidTr="00EB39DD">
            <w:trPr>
              <w:trHeight w:val="700"/>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同一であるか</w:t>
                </w:r>
                <w:r w:rsidR="008A3A37">
                  <w:rPr>
                    <w:rFonts w:hint="eastAsia"/>
                    <w:sz w:val="18"/>
                    <w:szCs w:val="18"/>
                  </w:rPr>
                  <w:t>(</w:t>
                </w:r>
                <w:r>
                  <w:rPr>
                    <w:rFonts w:hint="eastAsia"/>
                    <w:sz w:val="18"/>
                    <w:szCs w:val="18"/>
                  </w:rPr>
                  <w:t>値と型が等しいか</w:t>
                </w:r>
                <w:r w:rsidR="008A3A37">
                  <w:rPr>
                    <w:rFonts w:hint="eastAsia"/>
                    <w:sz w:val="18"/>
                    <w:szCs w:val="18"/>
                  </w:rPr>
                  <w:t>)</w:t>
                </w:r>
                <w:r>
                  <w:rPr>
                    <w:rFonts w:hint="eastAsia"/>
                    <w:sz w:val="18"/>
                    <w:szCs w:val="18"/>
                  </w:rPr>
                  <w:t>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xの値と型が</w:t>
                </w:r>
                <w:r w:rsidR="00066F86">
                  <w:rPr>
                    <w:rFonts w:hint="eastAsia"/>
                    <w:sz w:val="18"/>
                    <w:szCs w:val="18"/>
                  </w:rPr>
                  <w:t>数値の</w:t>
                </w:r>
                <w:r>
                  <w:rPr>
                    <w:rFonts w:hint="eastAsia"/>
                    <w:sz w:val="18"/>
                    <w:szCs w:val="18"/>
                  </w:rPr>
                  <w:t>10と等しい場合true、等しくない場合falseを返す</w:t>
                </w:r>
              </w:p>
            </w:tc>
          </w:tr>
          <w:tr w:rsidR="00921EEE" w:rsidRPr="00DA51E0" w:rsidTr="00EB39DD">
            <w:trPr>
              <w:trHeight w:val="696"/>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値が等しくないかを評価する二項演算子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xの値が10と等しくない場合true、等しい場合falseを返す</w:t>
                </w:r>
              </w:p>
            </w:tc>
          </w:tr>
          <w:tr w:rsidR="00921EEE" w:rsidRPr="00DA51E0" w:rsidTr="00EB39DD">
            <w:trPr>
              <w:trHeight w:val="706"/>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同一でないか</w:t>
                </w:r>
                <w:r w:rsidR="008A3A37">
                  <w:rPr>
                    <w:rFonts w:hint="eastAsia"/>
                    <w:sz w:val="18"/>
                    <w:szCs w:val="18"/>
                  </w:rPr>
                  <w:t>(</w:t>
                </w:r>
                <w:r>
                  <w:rPr>
                    <w:rFonts w:hint="eastAsia"/>
                    <w:sz w:val="18"/>
                    <w:szCs w:val="18"/>
                  </w:rPr>
                  <w:t>値と型が等しくないか</w:t>
                </w:r>
                <w:r w:rsidR="008A3A37">
                  <w:rPr>
                    <w:rFonts w:hint="eastAsia"/>
                    <w:sz w:val="18"/>
                    <w:szCs w:val="18"/>
                  </w:rPr>
                  <w:t>)</w:t>
                </w:r>
                <w:r>
                  <w:rPr>
                    <w:rFonts w:hint="eastAsia"/>
                    <w:sz w:val="18"/>
                    <w:szCs w:val="18"/>
                  </w:rPr>
                  <w:t>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xの値と型が</w:t>
                </w:r>
                <w:r w:rsidR="00066F86">
                  <w:rPr>
                    <w:rFonts w:hint="eastAsia"/>
                    <w:sz w:val="18"/>
                    <w:szCs w:val="18"/>
                  </w:rPr>
                  <w:t>数値の</w:t>
                </w:r>
                <w:r>
                  <w:rPr>
                    <w:rFonts w:hint="eastAsia"/>
                    <w:sz w:val="18"/>
                    <w:szCs w:val="18"/>
                  </w:rPr>
                  <w:t>10と等しくない場合true、等しい場合falseを返す</w:t>
                </w:r>
              </w:p>
            </w:tc>
          </w:tr>
          <w:tr w:rsidR="00921EEE" w:rsidRPr="00DA51E0" w:rsidTr="00EB39DD">
            <w:trPr>
              <w:trHeight w:val="688"/>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&lt;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左辺 ＜ 右辺であるかを評価する二項演算子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&lt;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xの値が10未満の場合true、10以上の場合falseを返す</w:t>
                </w:r>
              </w:p>
            </w:tc>
          </w:tr>
          <w:tr w:rsidR="00921EEE" w:rsidRPr="00DA51E0" w:rsidTr="00EB39DD">
            <w:trPr>
              <w:trHeight w:val="712"/>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&gt;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左辺 ＞ 右辺であるかを評価する二項演算子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&gt;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xの値が10超の場合true、10以下の場合falseを返す</w:t>
                </w:r>
              </w:p>
            </w:tc>
          </w:tr>
          <w:tr w:rsidR="00921EEE" w:rsidRPr="00DA51E0" w:rsidTr="00EB39DD">
            <w:trPr>
              <w:trHeight w:val="680"/>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&lt;=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左辺 &lt;= 右辺であるかを評価する二項演算子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&lt;=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xの値が10以下の場合true、10超の場合falseを返す</w:t>
                </w:r>
              </w:p>
            </w:tc>
          </w:tr>
          <w:tr w:rsidR="00921EEE" w:rsidRPr="00DA51E0" w:rsidTr="00EB39DD">
            <w:trPr>
              <w:trHeight w:val="704"/>
            </w:trPr>
            <w:tc>
              <w:tcPr>
                <w:tcW w:w="969" w:type="dxa"/>
                <w:vAlign w:val="center"/>
              </w:tcPr>
              <w:p w:rsidR="00921EEE" w:rsidRPr="00DA51E0" w:rsidRDefault="00921EEE" w:rsidP="00BA1736">
                <w:pPr>
                  <w:ind w:leftChars="0" w:left="0"/>
                  <w:jc w:val="left"/>
                  <w:rPr>
                    <w:sz w:val="18"/>
                    <w:szCs w:val="18"/>
                  </w:rPr>
                </w:pPr>
                <w:r w:rsidRPr="00DA51E0">
                  <w:rPr>
                    <w:rFonts w:hint="eastAsia"/>
                    <w:sz w:val="18"/>
                    <w:szCs w:val="18"/>
                  </w:rPr>
                  <w:t>&gt;=</w:t>
                </w:r>
              </w:p>
            </w:tc>
            <w:tc>
              <w:tcPr>
                <w:tcW w:w="2835" w:type="dxa"/>
                <w:vAlign w:val="center"/>
              </w:tcPr>
              <w:p w:rsidR="00921EEE" w:rsidRPr="00DA51E0" w:rsidRDefault="00921EEE" w:rsidP="00BA1736">
                <w:pPr>
                  <w:ind w:leftChars="0" w:left="0"/>
                  <w:jc w:val="left"/>
                  <w:rPr>
                    <w:sz w:val="18"/>
                    <w:szCs w:val="18"/>
                  </w:rPr>
                </w:pPr>
                <w:r>
                  <w:rPr>
                    <w:rFonts w:hint="eastAsia"/>
                    <w:sz w:val="18"/>
                    <w:szCs w:val="18"/>
                  </w:rPr>
                  <w:t>左辺 &gt;= 右辺であるかを評価する二項演算子</w:t>
                </w:r>
              </w:p>
            </w:tc>
            <w:tc>
              <w:tcPr>
                <w:tcW w:w="1134" w:type="dxa"/>
                <w:vAlign w:val="center"/>
              </w:tcPr>
              <w:p w:rsidR="00921EEE" w:rsidRPr="00DA51E0" w:rsidRDefault="00921EEE" w:rsidP="00BA1736">
                <w:pPr>
                  <w:ind w:leftChars="0" w:left="0"/>
                  <w:jc w:val="left"/>
                  <w:rPr>
                    <w:sz w:val="18"/>
                    <w:szCs w:val="18"/>
                  </w:rPr>
                </w:pPr>
                <w:r>
                  <w:rPr>
                    <w:rFonts w:hint="eastAsia"/>
                    <w:sz w:val="18"/>
                    <w:szCs w:val="18"/>
                  </w:rPr>
                  <w:t>x &gt;= 10</w:t>
                </w:r>
              </w:p>
            </w:tc>
            <w:tc>
              <w:tcPr>
                <w:tcW w:w="4184" w:type="dxa"/>
                <w:vAlign w:val="center"/>
              </w:tcPr>
              <w:p w:rsidR="00921EEE" w:rsidRPr="00DA51E0" w:rsidRDefault="00921EEE" w:rsidP="00BA1736">
                <w:pPr>
                  <w:ind w:leftChars="0" w:left="0"/>
                  <w:jc w:val="left"/>
                  <w:rPr>
                    <w:sz w:val="18"/>
                    <w:szCs w:val="18"/>
                  </w:rPr>
                </w:pPr>
                <w:r>
                  <w:rPr>
                    <w:rFonts w:hint="eastAsia"/>
                    <w:sz w:val="18"/>
                    <w:szCs w:val="18"/>
                  </w:rPr>
                  <w:t>xの値が10以上の場合true、10未満の場合falseを返す</w:t>
                </w:r>
              </w:p>
            </w:tc>
          </w:tr>
        </w:tbl>
        <w:p w:rsidR="00921EEE" w:rsidRPr="0028350C" w:rsidRDefault="00921EEE" w:rsidP="00BA1736">
          <w:pPr>
            <w:ind w:left="840"/>
            <w:jc w:val="left"/>
          </w:pPr>
        </w:p>
        <w:p w:rsidR="00921EEE" w:rsidRPr="008202F9" w:rsidRDefault="00921EEE" w:rsidP="00BA1736">
          <w:pPr>
            <w:ind w:left="840"/>
            <w:jc w:val="left"/>
            <w:rPr>
              <w:b/>
              <w:sz w:val="22"/>
              <w:szCs w:val="22"/>
            </w:rPr>
          </w:pPr>
          <w:r w:rsidRPr="008202F9">
            <w:rPr>
              <w:rFonts w:hint="eastAsia"/>
              <w:b/>
              <w:sz w:val="22"/>
              <w:szCs w:val="22"/>
            </w:rPr>
            <w:t>==演算子、===演算子</w:t>
          </w:r>
        </w:p>
        <w:p w:rsidR="00921EEE" w:rsidRDefault="00921EEE" w:rsidP="00BA1736">
          <w:pPr>
            <w:ind w:left="840" w:firstLineChars="100" w:firstLine="210"/>
            <w:jc w:val="left"/>
          </w:pPr>
          <w:r>
            <w:rPr>
              <w:rFonts w:hint="eastAsia"/>
            </w:rPr>
            <w:t>等価演算子「==」と厳密等価演算子「===」は、ともにオペランドに任意のデータ型を指定でき、2つのオペランドの値が等しいかどうかを比較する演算子ですが、「等しい」と評価する基準が異なります。</w:t>
          </w:r>
        </w:p>
        <w:p w:rsidR="00921EEE" w:rsidRDefault="00921EEE" w:rsidP="00BA1736">
          <w:pPr>
            <w:ind w:left="840" w:firstLineChars="100" w:firstLine="210"/>
            <w:jc w:val="left"/>
          </w:pPr>
          <w:r>
            <w:rPr>
              <w:rFonts w:hint="eastAsia"/>
            </w:rPr>
            <w:t>===演算子はデータ型を含めて等しいかどうかを評価します。==演算子はオペランドに異なるデータ型が指定された場合、オペランドは次のように比較されます。</w:t>
          </w:r>
        </w:p>
        <w:p w:rsidR="00921EEE" w:rsidRDefault="00921EEE" w:rsidP="00BA1736">
          <w:pPr>
            <w:ind w:left="840" w:firstLineChars="100" w:firstLine="210"/>
            <w:jc w:val="left"/>
          </w:pPr>
        </w:p>
        <w:p w:rsidR="00921EEE" w:rsidRDefault="00921EEE" w:rsidP="00BA1736">
          <w:pPr>
            <w:pStyle w:val="ac"/>
            <w:numPr>
              <w:ilvl w:val="0"/>
              <w:numId w:val="23"/>
            </w:numPr>
            <w:spacing w:line="400" w:lineRule="exact"/>
            <w:ind w:leftChars="0" w:left="1701"/>
            <w:jc w:val="left"/>
          </w:pPr>
          <w:r>
            <w:rPr>
              <w:rFonts w:hint="eastAsia"/>
            </w:rPr>
            <w:t>オペランドの組み合わせが数値と文字列の場合、文字列を数値に変換して比較する</w:t>
          </w:r>
        </w:p>
        <w:p w:rsidR="00921EEE" w:rsidRDefault="00921EEE" w:rsidP="00BA1736">
          <w:pPr>
            <w:pStyle w:val="ac"/>
            <w:numPr>
              <w:ilvl w:val="0"/>
              <w:numId w:val="23"/>
            </w:numPr>
            <w:spacing w:line="400" w:lineRule="exact"/>
            <w:ind w:leftChars="0" w:left="1701"/>
            <w:jc w:val="left"/>
          </w:pPr>
          <w:r>
            <w:rPr>
              <w:rFonts w:hint="eastAsia"/>
            </w:rPr>
            <w:t>オペランドの組み合わせに論理値が含まれる場合、数値に変換して比較する</w:t>
          </w:r>
        </w:p>
        <w:p w:rsidR="00921EEE" w:rsidRDefault="00921EEE" w:rsidP="00BA1736">
          <w:pPr>
            <w:pStyle w:val="ac"/>
            <w:numPr>
              <w:ilvl w:val="0"/>
              <w:numId w:val="23"/>
            </w:numPr>
            <w:spacing w:line="400" w:lineRule="exact"/>
            <w:ind w:leftChars="0" w:left="1701"/>
            <w:jc w:val="left"/>
          </w:pPr>
          <w:r>
            <w:rPr>
              <w:rFonts w:hint="eastAsia"/>
            </w:rPr>
            <w:t>オペランドの組み合わせがオブジェクトと数値または文字列の場合、オブジェクトをvalueOf</w:t>
          </w:r>
          <w:r w:rsidR="008A3A37">
            <w:rPr>
              <w:rFonts w:hint="eastAsia"/>
            </w:rPr>
            <w:t>()</w:t>
          </w:r>
          <w:r>
            <w:rPr>
              <w:rFonts w:hint="eastAsia"/>
            </w:rPr>
            <w:t>メソッドなどを利用してプリミティブ型の数値に変換してから、比較する</w:t>
          </w:r>
        </w:p>
        <w:p w:rsidR="00921EEE" w:rsidRDefault="00921EEE" w:rsidP="00BA1736">
          <w:pPr>
            <w:pStyle w:val="ac"/>
            <w:numPr>
              <w:ilvl w:val="0"/>
              <w:numId w:val="23"/>
            </w:numPr>
            <w:spacing w:line="400" w:lineRule="exact"/>
            <w:ind w:leftChars="0" w:left="1701"/>
            <w:jc w:val="left"/>
          </w:pPr>
          <w:r>
            <w:rPr>
              <w:rFonts w:hint="eastAsia"/>
            </w:rPr>
            <w:t>オペランドの組み合わせがnullとundefinedの場合、等しい値として判定される</w:t>
          </w:r>
        </w:p>
        <w:p w:rsidR="002E1FF7" w:rsidRDefault="002E1FF7" w:rsidP="00BA1736">
          <w:pPr>
            <w:widowControl/>
            <w:spacing w:line="240" w:lineRule="auto"/>
            <w:ind w:leftChars="0" w:left="0"/>
            <w:jc w:val="left"/>
          </w:pPr>
          <w:r>
            <w:br w:type="page"/>
          </w:r>
        </w:p>
        <w:p w:rsidR="00921EEE" w:rsidRDefault="00921EEE" w:rsidP="00BA1736">
          <w:pPr>
            <w:ind w:left="840" w:firstLineChars="100" w:firstLine="210"/>
            <w:jc w:val="left"/>
          </w:pPr>
          <w:r>
            <w:rPr>
              <w:rFonts w:hint="eastAsia"/>
            </w:rPr>
            <w:lastRenderedPageBreak/>
            <w:t>また、等価演算子「==」と厳密</w:t>
          </w:r>
          <w:r w:rsidR="000F148B">
            <w:rPr>
              <w:rFonts w:hint="eastAsia"/>
            </w:rPr>
            <w:t>等価</w:t>
          </w:r>
          <w:r>
            <w:rPr>
              <w:rFonts w:hint="eastAsia"/>
            </w:rPr>
            <w:t>演算子「===」では、オペランドに数値や文字列などのプリミティブ型が指定された場合は値そのものを比較しますが、オブジェクトや配列などの参照型が指定された場合は参照先で比較します。</w:t>
          </w:r>
          <w:r w:rsidR="00BA1736">
            <w:rPr>
              <w:rFonts w:hint="eastAsia"/>
            </w:rPr>
            <w:t>例えば</w:t>
          </w:r>
          <w:r>
            <w:rPr>
              <w:rFonts w:hint="eastAsia"/>
            </w:rPr>
            <w:t>、以下のようなコードの場合、配列aと配列bは参照先がそれぞれ別となるため、等しくないと判断されます。</w:t>
          </w:r>
        </w:p>
        <w:p w:rsidR="00114607" w:rsidRDefault="00114607" w:rsidP="00BA1736">
          <w:pPr>
            <w:ind w:left="840" w:firstLineChars="100" w:firstLine="210"/>
            <w:jc w:val="left"/>
          </w:pPr>
        </w:p>
        <w:p w:rsidR="005D5ECB" w:rsidRPr="00343084" w:rsidRDefault="007969B2" w:rsidP="005D5ECB">
          <w:pPr>
            <w:ind w:left="840"/>
            <w:jc w:val="left"/>
          </w:pPr>
          <w:r>
            <w:rPr>
              <w:rFonts w:hint="eastAsia"/>
            </w:rPr>
            <w:t>参照型を比較した例</w:t>
          </w:r>
        </w:p>
        <w:tbl>
          <w:tblPr>
            <w:tblStyle w:val="af"/>
            <w:tblW w:w="0" w:type="auto"/>
            <w:tblInd w:w="840" w:type="dxa"/>
            <w:tblLook w:val="04A0"/>
          </w:tblPr>
          <w:tblGrid>
            <w:gridCol w:w="9122"/>
          </w:tblGrid>
          <w:tr w:rsidR="005D5ECB" w:rsidTr="0032439F">
            <w:tc>
              <w:tcPr>
                <w:tcW w:w="9944" w:type="dxa"/>
              </w:tcPr>
              <w:p w:rsidR="005D5ECB" w:rsidRDefault="005D5ECB" w:rsidP="005D5ECB">
                <w:pPr>
                  <w:ind w:leftChars="0" w:left="0"/>
                  <w:jc w:val="left"/>
                </w:pPr>
                <w:r>
                  <w:t>var a = ['1', '2', '3'];</w:t>
                </w:r>
              </w:p>
              <w:p w:rsidR="005D5ECB" w:rsidRDefault="005D5ECB" w:rsidP="005D5ECB">
                <w:pPr>
                  <w:ind w:leftChars="0" w:left="0"/>
                  <w:jc w:val="left"/>
                </w:pPr>
                <w:r>
                  <w:t>var b = ['1', '2', '3'];</w:t>
                </w:r>
              </w:p>
              <w:p w:rsidR="005D5ECB" w:rsidRPr="003D6981" w:rsidRDefault="005D5ECB" w:rsidP="005D5ECB">
                <w:pPr>
                  <w:ind w:leftChars="0" w:left="0"/>
                  <w:jc w:val="left"/>
                </w:pPr>
                <w:r>
                  <w:t>alert(a == b);</w:t>
                </w:r>
              </w:p>
            </w:tc>
          </w:tr>
        </w:tbl>
        <w:p w:rsidR="005D5ECB" w:rsidRPr="005D5ECB" w:rsidRDefault="005D5ECB" w:rsidP="00BA1736">
          <w:pPr>
            <w:ind w:left="840" w:firstLineChars="100" w:firstLine="210"/>
            <w:jc w:val="left"/>
          </w:pPr>
        </w:p>
        <w:p w:rsidR="00921EEE" w:rsidRDefault="00D239CE" w:rsidP="00BA1736">
          <w:pPr>
            <w:ind w:left="840"/>
            <w:jc w:val="left"/>
          </w:pPr>
          <w:r>
            <w:rPr>
              <w:noProof/>
            </w:rPr>
            <w:pict>
              <v:shape id="_x0000_s59556" type="#_x0000_t67" style="position:absolute;left:0;text-align:left;margin-left:0;margin-top:6pt;width:23.75pt;height:22.05pt;z-index:253273088;mso-position-horizontal:center;mso-position-horizontal-relative:margin" adj="10992,4365" fillcolor="black [3213]">
                <v:textbox style="layout-flow:vertical-ideographic" inset="5.85pt,.7pt,5.85pt,.7pt"/>
                <w10:wrap anchorx="margin"/>
              </v:shape>
            </w:pict>
          </w:r>
        </w:p>
        <w:p w:rsidR="00921EEE" w:rsidRDefault="00D239CE" w:rsidP="00BA1736">
          <w:pPr>
            <w:ind w:left="840"/>
            <w:jc w:val="left"/>
          </w:pPr>
          <w:r>
            <w:rPr>
              <w:noProof/>
            </w:rPr>
            <w:pict>
              <v:shape id="_x0000_s59557" type="#_x0000_t202" style="position:absolute;left:0;text-align:left;margin-left:165.05pt;margin-top:8.45pt;width:52.2pt;height:17.45pt;z-index:253274112;mso-width-relative:margin;mso-height-relative:margin;v-text-anchor:middle" stroked="f">
                <v:textbox style="mso-next-textbox:#_x0000_s59557" inset="0,0,0,0">
                  <w:txbxContent>
                    <w:p w:rsidR="0032439F" w:rsidRDefault="0032439F" w:rsidP="00921EEE">
                      <w:pPr>
                        <w:ind w:leftChars="0" w:left="0"/>
                        <w:jc w:val="center"/>
                      </w:pPr>
                      <w:r>
                        <w:rPr>
                          <w:rFonts w:hint="eastAsia"/>
                        </w:rPr>
                        <w:t>実行結果</w:t>
                      </w:r>
                    </w:p>
                  </w:txbxContent>
                </v:textbox>
              </v:shape>
            </w:pict>
          </w:r>
        </w:p>
        <w:p w:rsidR="00921EEE" w:rsidRDefault="00921EEE" w:rsidP="00BA1736">
          <w:pPr>
            <w:ind w:left="840"/>
            <w:jc w:val="left"/>
          </w:pPr>
          <w:r>
            <w:rPr>
              <w:noProof/>
            </w:rPr>
            <w:drawing>
              <wp:anchor distT="0" distB="0" distL="114300" distR="114300" simplePos="0" relativeHeight="253275136" behindDoc="0" locked="0" layoutInCell="1" allowOverlap="1">
                <wp:simplePos x="0" y="0"/>
                <wp:positionH relativeFrom="margin">
                  <wp:align>center</wp:align>
                </wp:positionH>
                <wp:positionV relativeFrom="paragraph">
                  <wp:posOffset>165100</wp:posOffset>
                </wp:positionV>
                <wp:extent cx="2081530" cy="1817370"/>
                <wp:effectExtent l="19050" t="0" r="0" b="0"/>
                <wp:wrapNone/>
                <wp:docPr id="69" name="図 2" descr="2013-09-26_10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9-26_103512.jpg"/>
                        <pic:cNvPicPr/>
                      </pic:nvPicPr>
                      <pic:blipFill>
                        <a:blip r:embed="rId23" cstate="print"/>
                        <a:stretch>
                          <a:fillRect/>
                        </a:stretch>
                      </pic:blipFill>
                      <pic:spPr>
                        <a:xfrm>
                          <a:off x="0" y="0"/>
                          <a:ext cx="2081530" cy="1817370"/>
                        </a:xfrm>
                        <a:prstGeom prst="rect">
                          <a:avLst/>
                        </a:prstGeom>
                      </pic:spPr>
                    </pic:pic>
                  </a:graphicData>
                </a:graphic>
              </wp:anchor>
            </w:drawing>
          </w: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ind w:left="840"/>
            <w:jc w:val="left"/>
          </w:pPr>
        </w:p>
        <w:p w:rsidR="00921EEE" w:rsidRDefault="00921EEE" w:rsidP="00BA1736">
          <w:pPr>
            <w:pStyle w:val="2"/>
            <w:spacing w:after="180"/>
            <w:jc w:val="left"/>
          </w:pPr>
          <w:bookmarkStart w:id="41" w:name="_Toc476763189"/>
          <w:r>
            <w:rPr>
              <w:rFonts w:hint="eastAsia"/>
            </w:rPr>
            <w:t>論理演算子</w:t>
          </w:r>
          <w:bookmarkEnd w:id="41"/>
        </w:p>
        <w:p w:rsidR="00921EEE" w:rsidRDefault="00921EEE" w:rsidP="00BA1736">
          <w:pPr>
            <w:ind w:left="840" w:firstLineChars="100" w:firstLine="210"/>
            <w:jc w:val="left"/>
          </w:pPr>
          <w:r>
            <w:rPr>
              <w:rFonts w:hint="eastAsia"/>
            </w:rPr>
            <w:t>論理演算子は、理論値のオペランドに対して、否定</w:t>
          </w:r>
          <w:r w:rsidR="008A3A37">
            <w:rPr>
              <w:rFonts w:hint="eastAsia"/>
            </w:rPr>
            <w:t>(</w:t>
          </w:r>
          <w:r>
            <w:rPr>
              <w:rFonts w:hint="eastAsia"/>
            </w:rPr>
            <w:t>NOT</w:t>
          </w:r>
          <w:r w:rsidR="008A3A37">
            <w:rPr>
              <w:rFonts w:hint="eastAsia"/>
            </w:rPr>
            <w:t>)</w:t>
          </w:r>
          <w:r>
            <w:rPr>
              <w:rFonts w:hint="eastAsia"/>
            </w:rPr>
            <w:t>、論理積</w:t>
          </w:r>
          <w:r w:rsidR="008A3A37">
            <w:rPr>
              <w:rFonts w:hint="eastAsia"/>
            </w:rPr>
            <w:t>(</w:t>
          </w:r>
          <w:r>
            <w:rPr>
              <w:rFonts w:hint="eastAsia"/>
            </w:rPr>
            <w:t>AND</w:t>
          </w:r>
          <w:r w:rsidR="008A3A37">
            <w:rPr>
              <w:rFonts w:hint="eastAsia"/>
            </w:rPr>
            <w:t>)</w:t>
          </w:r>
          <w:r>
            <w:rPr>
              <w:rFonts w:hint="eastAsia"/>
            </w:rPr>
            <w:t>、論理和</w:t>
          </w:r>
          <w:r w:rsidR="008A3A37">
            <w:rPr>
              <w:rFonts w:hint="eastAsia"/>
            </w:rPr>
            <w:t>(</w:t>
          </w:r>
          <w:r>
            <w:rPr>
              <w:rFonts w:hint="eastAsia"/>
            </w:rPr>
            <w:t>OR</w:t>
          </w:r>
          <w:r w:rsidR="008A3A37">
            <w:rPr>
              <w:rFonts w:hint="eastAsia"/>
            </w:rPr>
            <w:t>)</w:t>
          </w:r>
          <w:r>
            <w:rPr>
              <w:rFonts w:hint="eastAsia"/>
            </w:rPr>
            <w:t>などの論理演算をする演算子です。JavaScriptで利用可能な論理演算子を示します。</w:t>
          </w:r>
        </w:p>
        <w:p w:rsidR="00921EEE" w:rsidRDefault="00921EEE" w:rsidP="00BA1736">
          <w:pPr>
            <w:ind w:left="84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9"/>
            <w:gridCol w:w="2977"/>
            <w:gridCol w:w="1559"/>
            <w:gridCol w:w="3617"/>
          </w:tblGrid>
          <w:tr w:rsidR="00921EEE" w:rsidRPr="002362CB" w:rsidTr="00F55C00">
            <w:tc>
              <w:tcPr>
                <w:tcW w:w="969" w:type="dxa"/>
                <w:shd w:val="clear" w:color="auto" w:fill="D9D9D9" w:themeFill="background1" w:themeFillShade="D9"/>
              </w:tcPr>
              <w:p w:rsidR="00921EEE" w:rsidRPr="002362CB" w:rsidRDefault="00921EEE" w:rsidP="00BA1736">
                <w:pPr>
                  <w:ind w:leftChars="0" w:left="0"/>
                  <w:jc w:val="left"/>
                  <w:rPr>
                    <w:b/>
                    <w:sz w:val="22"/>
                    <w:szCs w:val="22"/>
                  </w:rPr>
                </w:pPr>
                <w:r w:rsidRPr="002362CB">
                  <w:rPr>
                    <w:rFonts w:hint="eastAsia"/>
                    <w:b/>
                    <w:sz w:val="22"/>
                    <w:szCs w:val="22"/>
                  </w:rPr>
                  <w:t>演算子</w:t>
                </w:r>
              </w:p>
            </w:tc>
            <w:tc>
              <w:tcPr>
                <w:tcW w:w="2977" w:type="dxa"/>
                <w:shd w:val="clear" w:color="auto" w:fill="D9D9D9" w:themeFill="background1" w:themeFillShade="D9"/>
              </w:tcPr>
              <w:p w:rsidR="00921EEE" w:rsidRPr="002362CB" w:rsidRDefault="00921EEE" w:rsidP="00BA1736">
                <w:pPr>
                  <w:ind w:leftChars="0" w:left="0"/>
                  <w:jc w:val="left"/>
                  <w:rPr>
                    <w:b/>
                    <w:sz w:val="22"/>
                    <w:szCs w:val="22"/>
                  </w:rPr>
                </w:pPr>
                <w:r w:rsidRPr="002362CB">
                  <w:rPr>
                    <w:rFonts w:hint="eastAsia"/>
                    <w:b/>
                    <w:sz w:val="22"/>
                    <w:szCs w:val="22"/>
                  </w:rPr>
                  <w:t>説明</w:t>
                </w:r>
              </w:p>
            </w:tc>
            <w:tc>
              <w:tcPr>
                <w:tcW w:w="1559" w:type="dxa"/>
                <w:shd w:val="clear" w:color="auto" w:fill="D9D9D9" w:themeFill="background1" w:themeFillShade="D9"/>
              </w:tcPr>
              <w:p w:rsidR="00921EEE" w:rsidRPr="002362CB" w:rsidRDefault="00921EEE" w:rsidP="00BA1736">
                <w:pPr>
                  <w:ind w:leftChars="0" w:left="0"/>
                  <w:jc w:val="left"/>
                  <w:rPr>
                    <w:b/>
                    <w:sz w:val="22"/>
                    <w:szCs w:val="22"/>
                  </w:rPr>
                </w:pPr>
                <w:r w:rsidRPr="002362CB">
                  <w:rPr>
                    <w:rFonts w:hint="eastAsia"/>
                    <w:b/>
                    <w:sz w:val="22"/>
                    <w:szCs w:val="22"/>
                  </w:rPr>
                  <w:t>利用例</w:t>
                </w:r>
              </w:p>
            </w:tc>
            <w:tc>
              <w:tcPr>
                <w:tcW w:w="3617" w:type="dxa"/>
                <w:shd w:val="clear" w:color="auto" w:fill="D9D9D9" w:themeFill="background1" w:themeFillShade="D9"/>
              </w:tcPr>
              <w:p w:rsidR="00921EEE" w:rsidRPr="002362CB" w:rsidRDefault="00921EEE" w:rsidP="00BA1736">
                <w:pPr>
                  <w:ind w:leftChars="0" w:left="0"/>
                  <w:jc w:val="left"/>
                  <w:rPr>
                    <w:b/>
                    <w:sz w:val="22"/>
                    <w:szCs w:val="22"/>
                  </w:rPr>
                </w:pPr>
                <w:r w:rsidRPr="002362CB">
                  <w:rPr>
                    <w:rFonts w:hint="eastAsia"/>
                    <w:b/>
                    <w:sz w:val="22"/>
                    <w:szCs w:val="22"/>
                  </w:rPr>
                  <w:t>処理内容</w:t>
                </w:r>
              </w:p>
            </w:tc>
          </w:tr>
          <w:tr w:rsidR="00921EEE" w:rsidTr="00EB39DD">
            <w:tc>
              <w:tcPr>
                <w:tcW w:w="969" w:type="dxa"/>
                <w:vAlign w:val="center"/>
              </w:tcPr>
              <w:p w:rsidR="00921EEE" w:rsidRPr="008C3206" w:rsidRDefault="00921EEE" w:rsidP="00BA1736">
                <w:pPr>
                  <w:ind w:leftChars="0" w:left="0"/>
                  <w:jc w:val="left"/>
                  <w:rPr>
                    <w:sz w:val="18"/>
                    <w:szCs w:val="18"/>
                  </w:rPr>
                </w:pPr>
                <w:r w:rsidRPr="008C3206">
                  <w:rPr>
                    <w:rFonts w:hint="eastAsia"/>
                    <w:sz w:val="18"/>
                    <w:szCs w:val="18"/>
                  </w:rPr>
                  <w:t>!</w:t>
                </w:r>
              </w:p>
            </w:tc>
            <w:tc>
              <w:tcPr>
                <w:tcW w:w="2977" w:type="dxa"/>
                <w:vAlign w:val="center"/>
              </w:tcPr>
              <w:p w:rsidR="00921EEE" w:rsidRPr="008C3206" w:rsidRDefault="00921EEE" w:rsidP="00BA1736">
                <w:pPr>
                  <w:ind w:leftChars="0" w:left="0"/>
                  <w:jc w:val="left"/>
                  <w:rPr>
                    <w:sz w:val="18"/>
                    <w:szCs w:val="18"/>
                  </w:rPr>
                </w:pPr>
                <w:r w:rsidRPr="008C3206">
                  <w:rPr>
                    <w:rFonts w:hint="eastAsia"/>
                    <w:sz w:val="18"/>
                    <w:szCs w:val="18"/>
                  </w:rPr>
                  <w:t>否定</w:t>
                </w:r>
                <w:r w:rsidR="008A3A37" w:rsidRPr="008C3206">
                  <w:rPr>
                    <w:rFonts w:hint="eastAsia"/>
                    <w:sz w:val="18"/>
                    <w:szCs w:val="18"/>
                  </w:rPr>
                  <w:t>(</w:t>
                </w:r>
                <w:r w:rsidRPr="008C3206">
                  <w:rPr>
                    <w:rFonts w:hint="eastAsia"/>
                    <w:sz w:val="18"/>
                    <w:szCs w:val="18"/>
                  </w:rPr>
                  <w:t>NOT</w:t>
                </w:r>
                <w:r w:rsidR="008A3A37" w:rsidRPr="008C3206">
                  <w:rPr>
                    <w:rFonts w:hint="eastAsia"/>
                    <w:sz w:val="18"/>
                    <w:szCs w:val="18"/>
                  </w:rPr>
                  <w:t>)</w:t>
                </w:r>
                <w:r w:rsidRPr="008C3206">
                  <w:rPr>
                    <w:rFonts w:hint="eastAsia"/>
                    <w:sz w:val="18"/>
                    <w:szCs w:val="18"/>
                  </w:rPr>
                  <w:t>を演算する単項演算子</w:t>
                </w:r>
              </w:p>
            </w:tc>
            <w:tc>
              <w:tcPr>
                <w:tcW w:w="1559" w:type="dxa"/>
                <w:vAlign w:val="center"/>
              </w:tcPr>
              <w:p w:rsidR="00921EEE" w:rsidRPr="008C3206" w:rsidRDefault="00921EEE" w:rsidP="00BA1736">
                <w:pPr>
                  <w:ind w:leftChars="0" w:left="0"/>
                  <w:jc w:val="left"/>
                  <w:rPr>
                    <w:sz w:val="18"/>
                    <w:szCs w:val="18"/>
                  </w:rPr>
                </w:pPr>
                <w:r w:rsidRPr="008C3206">
                  <w:rPr>
                    <w:rFonts w:hint="eastAsia"/>
                    <w:sz w:val="18"/>
                    <w:szCs w:val="18"/>
                  </w:rPr>
                  <w:t>!</w:t>
                </w:r>
                <w:r w:rsidR="0073682E">
                  <w:rPr>
                    <w:rFonts w:hint="eastAsia"/>
                    <w:sz w:val="18"/>
                    <w:szCs w:val="18"/>
                  </w:rPr>
                  <w:t>x</w:t>
                </w:r>
              </w:p>
            </w:tc>
            <w:tc>
              <w:tcPr>
                <w:tcW w:w="3617" w:type="dxa"/>
                <w:vAlign w:val="center"/>
              </w:tcPr>
              <w:p w:rsidR="00921EEE" w:rsidRPr="008C3206" w:rsidRDefault="00921EEE" w:rsidP="00BA1736">
                <w:pPr>
                  <w:ind w:leftChars="0" w:left="0"/>
                  <w:jc w:val="left"/>
                  <w:rPr>
                    <w:sz w:val="18"/>
                    <w:szCs w:val="18"/>
                  </w:rPr>
                </w:pPr>
                <w:r w:rsidRPr="008C3206">
                  <w:rPr>
                    <w:rFonts w:hint="eastAsia"/>
                    <w:sz w:val="18"/>
                    <w:szCs w:val="18"/>
                  </w:rPr>
                  <w:t>xの値がfalseの場合true、trueの場合falseを返す</w:t>
                </w:r>
              </w:p>
            </w:tc>
          </w:tr>
          <w:tr w:rsidR="00921EEE" w:rsidTr="00EB39DD">
            <w:tc>
              <w:tcPr>
                <w:tcW w:w="969" w:type="dxa"/>
                <w:vAlign w:val="center"/>
              </w:tcPr>
              <w:p w:rsidR="00921EEE" w:rsidRPr="008C3206" w:rsidRDefault="00921EEE" w:rsidP="00BA1736">
                <w:pPr>
                  <w:ind w:leftChars="0" w:left="0"/>
                  <w:jc w:val="left"/>
                  <w:rPr>
                    <w:sz w:val="18"/>
                    <w:szCs w:val="18"/>
                  </w:rPr>
                </w:pPr>
                <w:r w:rsidRPr="008C3206">
                  <w:rPr>
                    <w:rFonts w:hint="eastAsia"/>
                    <w:sz w:val="18"/>
                    <w:szCs w:val="18"/>
                  </w:rPr>
                  <w:t>&amp;&amp;</w:t>
                </w:r>
              </w:p>
            </w:tc>
            <w:tc>
              <w:tcPr>
                <w:tcW w:w="2977" w:type="dxa"/>
                <w:vAlign w:val="center"/>
              </w:tcPr>
              <w:p w:rsidR="00921EEE" w:rsidRPr="008C3206" w:rsidRDefault="00921EEE" w:rsidP="00BA1736">
                <w:pPr>
                  <w:ind w:leftChars="0" w:left="0"/>
                  <w:jc w:val="left"/>
                  <w:rPr>
                    <w:sz w:val="18"/>
                    <w:szCs w:val="18"/>
                  </w:rPr>
                </w:pPr>
                <w:r w:rsidRPr="008C3206">
                  <w:rPr>
                    <w:rFonts w:hint="eastAsia"/>
                    <w:sz w:val="18"/>
                    <w:szCs w:val="18"/>
                  </w:rPr>
                  <w:t>論理積</w:t>
                </w:r>
                <w:r w:rsidR="008A3A37" w:rsidRPr="008C3206">
                  <w:rPr>
                    <w:rFonts w:hint="eastAsia"/>
                    <w:sz w:val="18"/>
                    <w:szCs w:val="18"/>
                  </w:rPr>
                  <w:t>(</w:t>
                </w:r>
                <w:r w:rsidRPr="008C3206">
                  <w:rPr>
                    <w:rFonts w:hint="eastAsia"/>
                    <w:sz w:val="18"/>
                    <w:szCs w:val="18"/>
                  </w:rPr>
                  <w:t>AND</w:t>
                </w:r>
                <w:r w:rsidR="008A3A37" w:rsidRPr="008C3206">
                  <w:rPr>
                    <w:rFonts w:hint="eastAsia"/>
                    <w:sz w:val="18"/>
                    <w:szCs w:val="18"/>
                  </w:rPr>
                  <w:t>)</w:t>
                </w:r>
                <w:r w:rsidRPr="008C3206">
                  <w:rPr>
                    <w:rFonts w:hint="eastAsia"/>
                    <w:sz w:val="18"/>
                    <w:szCs w:val="18"/>
                  </w:rPr>
                  <w:t>を演算する二項演算子</w:t>
                </w:r>
              </w:p>
            </w:tc>
            <w:tc>
              <w:tcPr>
                <w:tcW w:w="1559" w:type="dxa"/>
                <w:vAlign w:val="center"/>
              </w:tcPr>
              <w:p w:rsidR="00921EEE" w:rsidRPr="008C3206" w:rsidRDefault="00921EEE" w:rsidP="00BA1736">
                <w:pPr>
                  <w:ind w:leftChars="0" w:left="0"/>
                  <w:jc w:val="left"/>
                  <w:rPr>
                    <w:sz w:val="18"/>
                    <w:szCs w:val="18"/>
                  </w:rPr>
                </w:pPr>
                <w:r w:rsidRPr="008C3206">
                  <w:rPr>
                    <w:rFonts w:hint="eastAsia"/>
                    <w:sz w:val="18"/>
                    <w:szCs w:val="18"/>
                  </w:rPr>
                  <w:t>x&gt;0 &amp;&amp; y&gt;0</w:t>
                </w:r>
              </w:p>
            </w:tc>
            <w:tc>
              <w:tcPr>
                <w:tcW w:w="3617" w:type="dxa"/>
                <w:vAlign w:val="center"/>
              </w:tcPr>
              <w:p w:rsidR="00921EEE" w:rsidRPr="008C3206" w:rsidRDefault="00921EEE" w:rsidP="00BA1736">
                <w:pPr>
                  <w:ind w:leftChars="0" w:left="0"/>
                  <w:jc w:val="left"/>
                  <w:rPr>
                    <w:sz w:val="18"/>
                    <w:szCs w:val="18"/>
                  </w:rPr>
                </w:pPr>
                <w:r w:rsidRPr="008C3206">
                  <w:rPr>
                    <w:rFonts w:hint="eastAsia"/>
                    <w:sz w:val="18"/>
                    <w:szCs w:val="18"/>
                  </w:rPr>
                  <w:t>「x&gt;0」かつ「y&gt;0」の場合true、それ以外の場合falseを返す</w:t>
                </w:r>
              </w:p>
            </w:tc>
          </w:tr>
          <w:tr w:rsidR="00921EEE" w:rsidTr="00EB39DD">
            <w:tc>
              <w:tcPr>
                <w:tcW w:w="969" w:type="dxa"/>
                <w:vAlign w:val="center"/>
              </w:tcPr>
              <w:p w:rsidR="00921EEE" w:rsidRPr="008C3206" w:rsidRDefault="00921EEE" w:rsidP="00BA1736">
                <w:pPr>
                  <w:ind w:leftChars="0" w:left="0"/>
                  <w:jc w:val="left"/>
                  <w:rPr>
                    <w:sz w:val="18"/>
                    <w:szCs w:val="18"/>
                  </w:rPr>
                </w:pPr>
                <w:r w:rsidRPr="008C3206">
                  <w:rPr>
                    <w:rFonts w:hint="eastAsia"/>
                    <w:sz w:val="18"/>
                    <w:szCs w:val="18"/>
                  </w:rPr>
                  <w:t>||</w:t>
                </w:r>
              </w:p>
            </w:tc>
            <w:tc>
              <w:tcPr>
                <w:tcW w:w="2977" w:type="dxa"/>
                <w:vAlign w:val="center"/>
              </w:tcPr>
              <w:p w:rsidR="00921EEE" w:rsidRPr="008C3206" w:rsidRDefault="00921EEE" w:rsidP="00BA1736">
                <w:pPr>
                  <w:ind w:leftChars="0" w:left="0"/>
                  <w:jc w:val="left"/>
                  <w:rPr>
                    <w:sz w:val="18"/>
                    <w:szCs w:val="18"/>
                  </w:rPr>
                </w:pPr>
                <w:r w:rsidRPr="008C3206">
                  <w:rPr>
                    <w:rFonts w:hint="eastAsia"/>
                    <w:sz w:val="18"/>
                    <w:szCs w:val="18"/>
                  </w:rPr>
                  <w:t>論理和</w:t>
                </w:r>
                <w:r w:rsidR="008A3A37" w:rsidRPr="008C3206">
                  <w:rPr>
                    <w:rFonts w:hint="eastAsia"/>
                    <w:sz w:val="18"/>
                    <w:szCs w:val="18"/>
                  </w:rPr>
                  <w:t>(</w:t>
                </w:r>
                <w:r w:rsidRPr="008C3206">
                  <w:rPr>
                    <w:rFonts w:hint="eastAsia"/>
                    <w:sz w:val="18"/>
                    <w:szCs w:val="18"/>
                  </w:rPr>
                  <w:t>OR</w:t>
                </w:r>
                <w:r w:rsidR="008A3A37" w:rsidRPr="008C3206">
                  <w:rPr>
                    <w:rFonts w:hint="eastAsia"/>
                    <w:sz w:val="18"/>
                    <w:szCs w:val="18"/>
                  </w:rPr>
                  <w:t>)</w:t>
                </w:r>
                <w:r w:rsidRPr="008C3206">
                  <w:rPr>
                    <w:rFonts w:hint="eastAsia"/>
                    <w:sz w:val="18"/>
                    <w:szCs w:val="18"/>
                  </w:rPr>
                  <w:t>を演算する二項演算子</w:t>
                </w:r>
              </w:p>
            </w:tc>
            <w:tc>
              <w:tcPr>
                <w:tcW w:w="1559" w:type="dxa"/>
                <w:vAlign w:val="center"/>
              </w:tcPr>
              <w:p w:rsidR="00921EEE" w:rsidRPr="008C3206" w:rsidRDefault="00921EEE" w:rsidP="00BA1736">
                <w:pPr>
                  <w:ind w:leftChars="0" w:left="0"/>
                  <w:jc w:val="left"/>
                  <w:rPr>
                    <w:sz w:val="18"/>
                    <w:szCs w:val="18"/>
                  </w:rPr>
                </w:pPr>
                <w:r w:rsidRPr="008C3206">
                  <w:rPr>
                    <w:rFonts w:hint="eastAsia"/>
                    <w:sz w:val="18"/>
                    <w:szCs w:val="18"/>
                  </w:rPr>
                  <w:t>x&gt;0 || y&gt;0</w:t>
                </w:r>
              </w:p>
            </w:tc>
            <w:tc>
              <w:tcPr>
                <w:tcW w:w="3617" w:type="dxa"/>
                <w:vAlign w:val="center"/>
              </w:tcPr>
              <w:p w:rsidR="00921EEE" w:rsidRPr="008C3206" w:rsidRDefault="00921EEE" w:rsidP="00BA1736">
                <w:pPr>
                  <w:ind w:leftChars="0" w:left="0"/>
                  <w:jc w:val="left"/>
                  <w:rPr>
                    <w:sz w:val="18"/>
                    <w:szCs w:val="18"/>
                  </w:rPr>
                </w:pPr>
                <w:r w:rsidRPr="008C3206">
                  <w:rPr>
                    <w:rFonts w:hint="eastAsia"/>
                    <w:sz w:val="18"/>
                    <w:szCs w:val="18"/>
                  </w:rPr>
                  <w:t>「x&gt;0」または「y&gt;0」の場合true、それ以外の場合falseを返す</w:t>
                </w:r>
              </w:p>
            </w:tc>
          </w:tr>
        </w:tbl>
        <w:p w:rsidR="00921EEE" w:rsidRDefault="00921EEE" w:rsidP="00BA1736">
          <w:pPr>
            <w:ind w:left="840"/>
            <w:jc w:val="left"/>
          </w:pPr>
        </w:p>
        <w:p w:rsidR="00921EEE" w:rsidRDefault="00921EEE" w:rsidP="00D73A30">
          <w:pPr>
            <w:ind w:left="840" w:firstLineChars="100" w:firstLine="210"/>
            <w:jc w:val="left"/>
          </w:pPr>
          <w:r>
            <w:rPr>
              <w:rFonts w:hint="eastAsia"/>
            </w:rPr>
            <w:t>論理演算式のうち、「&amp;&amp;」と「||」は左オペランド</w:t>
          </w:r>
          <w:r w:rsidR="008A3A37">
            <w:rPr>
              <w:rFonts w:hint="eastAsia"/>
            </w:rPr>
            <w:t>(</w:t>
          </w:r>
          <w:r>
            <w:rPr>
              <w:rFonts w:hint="eastAsia"/>
            </w:rPr>
            <w:t>式</w:t>
          </w:r>
          <w:r w:rsidR="008A3A37">
            <w:rPr>
              <w:rFonts w:hint="eastAsia"/>
            </w:rPr>
            <w:t>)</w:t>
          </w:r>
          <w:r>
            <w:rPr>
              <w:rFonts w:hint="eastAsia"/>
            </w:rPr>
            <w:t>から順番に評価します。「&amp;」と「|」は必ず評価しますが、「&amp;&amp;」と「||」は、まず左オペランド</w:t>
          </w:r>
          <w:r w:rsidR="008A3A37">
            <w:rPr>
              <w:rFonts w:hint="eastAsia"/>
            </w:rPr>
            <w:t>(</w:t>
          </w:r>
          <w:r>
            <w:rPr>
              <w:rFonts w:hint="eastAsia"/>
            </w:rPr>
            <w:t>式</w:t>
          </w:r>
          <w:r w:rsidR="008A3A37">
            <w:rPr>
              <w:rFonts w:hint="eastAsia"/>
            </w:rPr>
            <w:t>)</w:t>
          </w:r>
          <w:r>
            <w:rPr>
              <w:rFonts w:hint="eastAsia"/>
            </w:rPr>
            <w:t>を評価し、次に必要な場合のみ右のオペランドを評価します。</w:t>
          </w:r>
          <w:r w:rsidR="00BA1736">
            <w:rPr>
              <w:rFonts w:hint="eastAsia"/>
            </w:rPr>
            <w:t>例えば</w:t>
          </w:r>
          <w:r>
            <w:rPr>
              <w:rFonts w:hint="eastAsia"/>
            </w:rPr>
            <w:t>、次の式は変数xが0以下の場合、右のオペランド</w:t>
          </w:r>
          <w:r w:rsidR="008A3A37">
            <w:rPr>
              <w:rFonts w:hint="eastAsia"/>
            </w:rPr>
            <w:t>(</w:t>
          </w:r>
          <w:r>
            <w:rPr>
              <w:rFonts w:hint="eastAsia"/>
            </w:rPr>
            <w:t>式</w:t>
          </w:r>
          <w:r w:rsidR="008A3A37">
            <w:rPr>
              <w:rFonts w:hint="eastAsia"/>
            </w:rPr>
            <w:t>)</w:t>
          </w:r>
          <w:r>
            <w:rPr>
              <w:rFonts w:hint="eastAsia"/>
            </w:rPr>
            <w:t>の「y &gt; 0」は評価されません。</w:t>
          </w:r>
        </w:p>
        <w:p w:rsidR="006B3598" w:rsidRDefault="006B3598">
          <w:pPr>
            <w:widowControl/>
            <w:spacing w:line="240" w:lineRule="auto"/>
            <w:ind w:leftChars="0" w:left="0"/>
            <w:jc w:val="left"/>
          </w:pPr>
          <w:r>
            <w:br w:type="page"/>
          </w:r>
        </w:p>
        <w:p w:rsidR="00D73A30" w:rsidRDefault="00D73A30" w:rsidP="00D73A30">
          <w:pPr>
            <w:ind w:left="840" w:firstLineChars="100" w:firstLine="210"/>
            <w:jc w:val="left"/>
          </w:pPr>
        </w:p>
        <w:tbl>
          <w:tblPr>
            <w:tblW w:w="0" w:type="auto"/>
            <w:tblInd w:w="840" w:type="dxa"/>
            <w:shd w:val="clear" w:color="auto" w:fill="EEECE1" w:themeFill="background2"/>
            <w:tblLook w:val="04A0"/>
          </w:tblPr>
          <w:tblGrid>
            <w:gridCol w:w="9122"/>
          </w:tblGrid>
          <w:tr w:rsidR="00D73A30" w:rsidTr="00343084">
            <w:tc>
              <w:tcPr>
                <w:tcW w:w="9122" w:type="dxa"/>
                <w:tcBorders>
                  <w:top w:val="single" w:sz="4" w:space="0" w:color="auto"/>
                  <w:left w:val="single" w:sz="4" w:space="0" w:color="auto"/>
                  <w:bottom w:val="single" w:sz="4" w:space="0" w:color="auto"/>
                  <w:right w:val="single" w:sz="4" w:space="0" w:color="auto"/>
                </w:tcBorders>
                <w:shd w:val="clear" w:color="auto" w:fill="auto"/>
              </w:tcPr>
              <w:p w:rsidR="00D73A30" w:rsidRDefault="00D73A30" w:rsidP="00343084">
                <w:pPr>
                  <w:ind w:leftChars="0" w:left="0"/>
                  <w:jc w:val="left"/>
                </w:pPr>
                <w:r>
                  <w:rPr>
                    <w:rFonts w:hint="eastAsia"/>
                  </w:rPr>
                  <w:t>var result = (y</w:t>
                </w:r>
                <w:r w:rsidR="002A2091">
                  <w:rPr>
                    <w:rFonts w:hint="eastAsia"/>
                  </w:rPr>
                  <w:t xml:space="preserve"> </w:t>
                </w:r>
                <w:r>
                  <w:rPr>
                    <w:rFonts w:hint="eastAsia"/>
                  </w:rPr>
                  <w:t>&gt;</w:t>
                </w:r>
                <w:r w:rsidR="002A2091">
                  <w:rPr>
                    <w:rFonts w:hint="eastAsia"/>
                  </w:rPr>
                  <w:t xml:space="preserve"> </w:t>
                </w:r>
                <w:r>
                  <w:rPr>
                    <w:rFonts w:hint="eastAsia"/>
                  </w:rPr>
                  <w:t>0) &amp;&amp; (y</w:t>
                </w:r>
                <w:r w:rsidR="002A2091">
                  <w:rPr>
                    <w:rFonts w:hint="eastAsia"/>
                  </w:rPr>
                  <w:t xml:space="preserve"> </w:t>
                </w:r>
                <w:r>
                  <w:rPr>
                    <w:rFonts w:hint="eastAsia"/>
                  </w:rPr>
                  <w:t>&gt;</w:t>
                </w:r>
                <w:r w:rsidR="002A2091">
                  <w:rPr>
                    <w:rFonts w:hint="eastAsia"/>
                  </w:rPr>
                  <w:t xml:space="preserve"> </w:t>
                </w:r>
                <w:r>
                  <w:rPr>
                    <w:rFonts w:hint="eastAsia"/>
                  </w:rPr>
                  <w:t>0);</w:t>
                </w:r>
              </w:p>
            </w:tc>
          </w:tr>
        </w:tbl>
        <w:p w:rsidR="00921EEE" w:rsidRDefault="00921EEE" w:rsidP="00D73A30">
          <w:pPr>
            <w:ind w:leftChars="0" w:left="0"/>
            <w:jc w:val="left"/>
          </w:pPr>
        </w:p>
        <w:p w:rsidR="008F1EB1" w:rsidRDefault="00921EEE" w:rsidP="00BA1736">
          <w:pPr>
            <w:ind w:left="840" w:firstLineChars="100" w:firstLine="210"/>
            <w:jc w:val="left"/>
          </w:pPr>
          <w:r>
            <w:rPr>
              <w:rFonts w:hint="eastAsia"/>
            </w:rPr>
            <w:t>これは、xが0以下だと「&amp;&amp;」の左側の式がfalseとなり、右側の式の評価結果にかかわらず結果がfalseと確定するためです。</w:t>
          </w:r>
        </w:p>
        <w:p w:rsidR="006B3598" w:rsidRDefault="006B3598" w:rsidP="00BA1736">
          <w:pPr>
            <w:ind w:left="840" w:firstLineChars="100" w:firstLine="210"/>
            <w:jc w:val="left"/>
          </w:pPr>
        </w:p>
        <w:p w:rsidR="00921EEE" w:rsidRDefault="00921EEE" w:rsidP="00BA1736">
          <w:pPr>
            <w:pStyle w:val="2"/>
            <w:spacing w:after="180"/>
            <w:jc w:val="left"/>
          </w:pPr>
          <w:bookmarkStart w:id="42" w:name="_Toc476763190"/>
          <w:r>
            <w:rPr>
              <w:rFonts w:hint="eastAsia"/>
            </w:rPr>
            <w:t>代入演算子</w:t>
          </w:r>
          <w:bookmarkEnd w:id="42"/>
        </w:p>
        <w:p w:rsidR="00921EEE" w:rsidRDefault="00921EEE" w:rsidP="00BA1736">
          <w:pPr>
            <w:ind w:left="840" w:firstLineChars="100" w:firstLine="210"/>
            <w:jc w:val="left"/>
          </w:pPr>
          <w:r>
            <w:rPr>
              <w:rFonts w:hint="eastAsia"/>
            </w:rPr>
            <w:t>代入演算子は、変数にデータ値を設定する演算子で「=」を利用します。また、代入演算子である「=」以外に、代入演算と算術演算やビット演算を組み合わせた「複合代入演算子」があります。</w:t>
          </w:r>
          <w:r w:rsidR="00BA1736">
            <w:rPr>
              <w:rFonts w:hint="eastAsia"/>
            </w:rPr>
            <w:t>例えば</w:t>
          </w:r>
          <w:r>
            <w:rPr>
              <w:rFonts w:hint="eastAsia"/>
            </w:rPr>
            <w:t>、変数xに対して「100」を加算したい場合、次のような記述になります。</w:t>
          </w:r>
        </w:p>
        <w:p w:rsidR="009808B0" w:rsidRDefault="009808B0" w:rsidP="009808B0">
          <w:pPr>
            <w:ind w:leftChars="0" w:left="0"/>
            <w:jc w:val="left"/>
          </w:pPr>
        </w:p>
        <w:tbl>
          <w:tblPr>
            <w:tblW w:w="0" w:type="auto"/>
            <w:tblInd w:w="840" w:type="dxa"/>
            <w:shd w:val="clear" w:color="auto" w:fill="EEECE1" w:themeFill="background2"/>
            <w:tblLook w:val="04A0"/>
          </w:tblPr>
          <w:tblGrid>
            <w:gridCol w:w="9122"/>
          </w:tblGrid>
          <w:tr w:rsidR="009808B0" w:rsidTr="00343084">
            <w:tc>
              <w:tcPr>
                <w:tcW w:w="9122" w:type="dxa"/>
                <w:tcBorders>
                  <w:top w:val="single" w:sz="4" w:space="0" w:color="auto"/>
                  <w:left w:val="single" w:sz="4" w:space="0" w:color="auto"/>
                  <w:bottom w:val="single" w:sz="4" w:space="0" w:color="auto"/>
                  <w:right w:val="single" w:sz="4" w:space="0" w:color="auto"/>
                </w:tcBorders>
                <w:shd w:val="clear" w:color="auto" w:fill="auto"/>
              </w:tcPr>
              <w:p w:rsidR="009808B0" w:rsidRDefault="009808B0" w:rsidP="00343084">
                <w:pPr>
                  <w:ind w:leftChars="0" w:left="0"/>
                  <w:jc w:val="left"/>
                </w:pPr>
                <w:r w:rsidRPr="00EB39DD">
                  <w:rPr>
                    <w:rFonts w:hint="eastAsia"/>
                  </w:rPr>
                  <w:t>x = x + 100；</w:t>
                </w:r>
              </w:p>
            </w:tc>
          </w:tr>
        </w:tbl>
        <w:p w:rsidR="00921EEE" w:rsidRDefault="00921EEE" w:rsidP="009808B0">
          <w:pPr>
            <w:ind w:leftChars="0" w:left="0"/>
            <w:jc w:val="left"/>
          </w:pPr>
        </w:p>
        <w:p w:rsidR="00921EEE" w:rsidRDefault="00921EEE" w:rsidP="00BA1736">
          <w:pPr>
            <w:ind w:left="840" w:firstLineChars="100" w:firstLine="210"/>
            <w:jc w:val="left"/>
          </w:pPr>
          <w:r>
            <w:rPr>
              <w:rFonts w:hint="eastAsia"/>
            </w:rPr>
            <w:t>上記のコードは演算子「+=」を利用して、次のような記述も可能です。</w:t>
          </w:r>
        </w:p>
        <w:p w:rsidR="009808B0" w:rsidRDefault="009808B0" w:rsidP="009808B0">
          <w:pPr>
            <w:ind w:leftChars="0" w:left="0"/>
            <w:jc w:val="left"/>
          </w:pPr>
        </w:p>
        <w:tbl>
          <w:tblPr>
            <w:tblW w:w="0" w:type="auto"/>
            <w:tblInd w:w="840" w:type="dxa"/>
            <w:shd w:val="clear" w:color="auto" w:fill="EEECE1" w:themeFill="background2"/>
            <w:tblLook w:val="04A0"/>
          </w:tblPr>
          <w:tblGrid>
            <w:gridCol w:w="9122"/>
          </w:tblGrid>
          <w:tr w:rsidR="009808B0" w:rsidTr="00343084">
            <w:tc>
              <w:tcPr>
                <w:tcW w:w="9122" w:type="dxa"/>
                <w:tcBorders>
                  <w:top w:val="single" w:sz="4" w:space="0" w:color="auto"/>
                  <w:left w:val="single" w:sz="4" w:space="0" w:color="auto"/>
                  <w:bottom w:val="single" w:sz="4" w:space="0" w:color="auto"/>
                  <w:right w:val="single" w:sz="4" w:space="0" w:color="auto"/>
                </w:tcBorders>
                <w:shd w:val="clear" w:color="auto" w:fill="auto"/>
              </w:tcPr>
              <w:p w:rsidR="009808B0" w:rsidRDefault="009808B0" w:rsidP="00343084">
                <w:pPr>
                  <w:ind w:leftChars="0" w:left="0"/>
                  <w:jc w:val="left"/>
                </w:pPr>
                <w:r w:rsidRPr="00EB39DD">
                  <w:rPr>
                    <w:rFonts w:hint="eastAsia"/>
                  </w:rPr>
                  <w:t>x += 100</w:t>
                </w:r>
                <w:r>
                  <w:rPr>
                    <w:rFonts w:hint="eastAsia"/>
                  </w:rPr>
                  <w:t>;</w:t>
                </w:r>
              </w:p>
            </w:tc>
          </w:tr>
        </w:tbl>
        <w:p w:rsidR="00921EEE" w:rsidRDefault="00921EEE" w:rsidP="00BA1736">
          <w:pPr>
            <w:ind w:left="840"/>
            <w:jc w:val="left"/>
          </w:pPr>
        </w:p>
        <w:p w:rsidR="00921EEE" w:rsidRDefault="00921EEE" w:rsidP="00BA1736">
          <w:pPr>
            <w:pStyle w:val="2"/>
            <w:spacing w:after="180"/>
            <w:jc w:val="left"/>
          </w:pPr>
          <w:bookmarkStart w:id="43" w:name="_Toc476763191"/>
          <w:r>
            <w:rPr>
              <w:rFonts w:hint="eastAsia"/>
            </w:rPr>
            <w:t>その他の演算子</w:t>
          </w:r>
          <w:bookmarkEnd w:id="43"/>
        </w:p>
        <w:p w:rsidR="00921EEE" w:rsidRDefault="00921EEE" w:rsidP="00BA1736">
          <w:pPr>
            <w:ind w:left="840"/>
            <w:jc w:val="left"/>
          </w:pPr>
          <w:r>
            <w:rPr>
              <w:rFonts w:hint="eastAsia"/>
            </w:rPr>
            <w:t>JavaScriptでは、ここまでに紹介してきたもの以外にも</w:t>
          </w:r>
          <w:r w:rsidR="005A14E3">
            <w:rPr>
              <w:rFonts w:hint="eastAsia"/>
            </w:rPr>
            <w:t>次</w:t>
          </w:r>
          <w:r w:rsidR="009808B0">
            <w:rPr>
              <w:rFonts w:hint="eastAsia"/>
            </w:rPr>
            <w:t>の演算子をサポートしています</w:t>
          </w:r>
          <w:r>
            <w:rPr>
              <w:rFonts w:hint="eastAsia"/>
            </w:rPr>
            <w:t>。</w:t>
          </w:r>
        </w:p>
        <w:p w:rsidR="00921EEE" w:rsidRDefault="00921EEE" w:rsidP="00BA1736">
          <w:pPr>
            <w:ind w:left="840"/>
            <w:jc w:val="left"/>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53"/>
            <w:gridCol w:w="7869"/>
          </w:tblGrid>
          <w:tr w:rsidR="00921EEE" w:rsidTr="00F55C00">
            <w:tc>
              <w:tcPr>
                <w:tcW w:w="1253" w:type="dxa"/>
                <w:shd w:val="clear" w:color="auto" w:fill="D9D9D9" w:themeFill="background1" w:themeFillShade="D9"/>
                <w:vAlign w:val="center"/>
              </w:tcPr>
              <w:p w:rsidR="00921EEE" w:rsidRPr="008E65D2" w:rsidRDefault="00921EEE" w:rsidP="00BA1736">
                <w:pPr>
                  <w:ind w:leftChars="0" w:left="0"/>
                  <w:jc w:val="left"/>
                  <w:rPr>
                    <w:b/>
                  </w:rPr>
                </w:pPr>
                <w:r w:rsidRPr="008E65D2">
                  <w:rPr>
                    <w:rFonts w:hint="eastAsia"/>
                    <w:b/>
                  </w:rPr>
                  <w:t>演算子</w:t>
                </w:r>
              </w:p>
            </w:tc>
            <w:tc>
              <w:tcPr>
                <w:tcW w:w="7869" w:type="dxa"/>
                <w:shd w:val="clear" w:color="auto" w:fill="D9D9D9" w:themeFill="background1" w:themeFillShade="D9"/>
                <w:vAlign w:val="center"/>
              </w:tcPr>
              <w:p w:rsidR="00921EEE" w:rsidRPr="008E65D2" w:rsidRDefault="00921EEE" w:rsidP="00BA1736">
                <w:pPr>
                  <w:ind w:leftChars="0" w:left="0"/>
                  <w:jc w:val="left"/>
                  <w:rPr>
                    <w:b/>
                  </w:rPr>
                </w:pPr>
                <w:r w:rsidRPr="008E65D2">
                  <w:rPr>
                    <w:rFonts w:hint="eastAsia"/>
                    <w:b/>
                  </w:rPr>
                  <w:t>説明</w:t>
                </w:r>
              </w:p>
            </w:tc>
          </w:tr>
          <w:tr w:rsidR="00921EEE" w:rsidTr="00EB39DD">
            <w:trPr>
              <w:trHeight w:val="359"/>
            </w:trPr>
            <w:tc>
              <w:tcPr>
                <w:tcW w:w="1253" w:type="dxa"/>
                <w:vAlign w:val="center"/>
              </w:tcPr>
              <w:p w:rsidR="00921EEE" w:rsidRPr="008E65D2" w:rsidRDefault="00921EEE" w:rsidP="00BA1736">
                <w:pPr>
                  <w:ind w:leftChars="0" w:left="0"/>
                  <w:jc w:val="left"/>
                  <w:rPr>
                    <w:sz w:val="18"/>
                    <w:szCs w:val="18"/>
                  </w:rPr>
                </w:pPr>
                <w:r w:rsidRPr="008E65D2">
                  <w:rPr>
                    <w:rFonts w:hint="eastAsia"/>
                    <w:sz w:val="18"/>
                    <w:szCs w:val="18"/>
                  </w:rPr>
                  <w:t>delete</w:t>
                </w:r>
              </w:p>
            </w:tc>
            <w:tc>
              <w:tcPr>
                <w:tcW w:w="7869" w:type="dxa"/>
                <w:vAlign w:val="center"/>
              </w:tcPr>
              <w:p w:rsidR="00921EEE" w:rsidRPr="008E65D2" w:rsidRDefault="00921EEE" w:rsidP="00BA1736">
                <w:pPr>
                  <w:ind w:leftChars="0" w:left="0"/>
                  <w:jc w:val="left"/>
                  <w:rPr>
                    <w:sz w:val="18"/>
                    <w:szCs w:val="18"/>
                  </w:rPr>
                </w:pPr>
                <w:r w:rsidRPr="008E65D2">
                  <w:rPr>
                    <w:rFonts w:hint="eastAsia"/>
                    <w:sz w:val="18"/>
                    <w:szCs w:val="18"/>
                  </w:rPr>
                  <w:t>オブジェクトのプロパティなどを削除する単項演算子</w:t>
                </w:r>
              </w:p>
            </w:tc>
          </w:tr>
          <w:tr w:rsidR="00921EEE" w:rsidTr="00EB39DD">
            <w:trPr>
              <w:trHeight w:val="367"/>
            </w:trPr>
            <w:tc>
              <w:tcPr>
                <w:tcW w:w="1253" w:type="dxa"/>
                <w:vAlign w:val="center"/>
              </w:tcPr>
              <w:p w:rsidR="00921EEE" w:rsidRPr="008E65D2" w:rsidRDefault="00921EEE" w:rsidP="00BA1736">
                <w:pPr>
                  <w:ind w:leftChars="0" w:left="0"/>
                  <w:jc w:val="left"/>
                  <w:rPr>
                    <w:sz w:val="18"/>
                    <w:szCs w:val="18"/>
                  </w:rPr>
                </w:pPr>
                <w:r w:rsidRPr="008E65D2">
                  <w:rPr>
                    <w:rFonts w:hint="eastAsia"/>
                    <w:sz w:val="18"/>
                    <w:szCs w:val="18"/>
                  </w:rPr>
                  <w:t>in</w:t>
                </w:r>
              </w:p>
            </w:tc>
            <w:tc>
              <w:tcPr>
                <w:tcW w:w="7869" w:type="dxa"/>
                <w:vAlign w:val="center"/>
              </w:tcPr>
              <w:p w:rsidR="00921EEE" w:rsidRPr="008E65D2" w:rsidRDefault="00921EEE" w:rsidP="00BA1736">
                <w:pPr>
                  <w:ind w:leftChars="0" w:left="0"/>
                  <w:jc w:val="left"/>
                  <w:rPr>
                    <w:sz w:val="18"/>
                    <w:szCs w:val="18"/>
                  </w:rPr>
                </w:pPr>
                <w:r w:rsidRPr="008E65D2">
                  <w:rPr>
                    <w:rFonts w:hint="eastAsia"/>
                    <w:sz w:val="18"/>
                    <w:szCs w:val="18"/>
                  </w:rPr>
                  <w:t>オブジェクトにプロパティが含まれているかを確認するための二項演算子</w:t>
                </w:r>
              </w:p>
            </w:tc>
          </w:tr>
          <w:tr w:rsidR="00921EEE" w:rsidTr="00EB39DD">
            <w:trPr>
              <w:trHeight w:val="367"/>
            </w:trPr>
            <w:tc>
              <w:tcPr>
                <w:tcW w:w="1253" w:type="dxa"/>
                <w:vAlign w:val="center"/>
              </w:tcPr>
              <w:p w:rsidR="00921EEE" w:rsidRPr="008E65D2" w:rsidRDefault="00921EEE" w:rsidP="00BA1736">
                <w:pPr>
                  <w:ind w:leftChars="0" w:left="0"/>
                  <w:jc w:val="left"/>
                  <w:rPr>
                    <w:sz w:val="18"/>
                    <w:szCs w:val="18"/>
                  </w:rPr>
                </w:pPr>
                <w:r w:rsidRPr="008E65D2">
                  <w:rPr>
                    <w:rFonts w:hint="eastAsia"/>
                    <w:sz w:val="18"/>
                    <w:szCs w:val="18"/>
                  </w:rPr>
                  <w:t>instanceof</w:t>
                </w:r>
              </w:p>
            </w:tc>
            <w:tc>
              <w:tcPr>
                <w:tcW w:w="7869" w:type="dxa"/>
                <w:vAlign w:val="center"/>
              </w:tcPr>
              <w:p w:rsidR="00921EEE" w:rsidRPr="008E65D2" w:rsidRDefault="00921EEE" w:rsidP="00BA1736">
                <w:pPr>
                  <w:ind w:leftChars="0" w:left="0"/>
                  <w:jc w:val="left"/>
                  <w:rPr>
                    <w:sz w:val="18"/>
                    <w:szCs w:val="18"/>
                  </w:rPr>
                </w:pPr>
                <w:r w:rsidRPr="008E65D2">
                  <w:rPr>
                    <w:rFonts w:hint="eastAsia"/>
                    <w:sz w:val="18"/>
                    <w:szCs w:val="18"/>
                  </w:rPr>
                  <w:t>オブジェクトの種類を確認するための二項演算子</w:t>
                </w:r>
              </w:p>
            </w:tc>
          </w:tr>
          <w:tr w:rsidR="00921EEE" w:rsidTr="00EB39DD">
            <w:trPr>
              <w:trHeight w:val="353"/>
            </w:trPr>
            <w:tc>
              <w:tcPr>
                <w:tcW w:w="1253" w:type="dxa"/>
                <w:vAlign w:val="center"/>
              </w:tcPr>
              <w:p w:rsidR="00921EEE" w:rsidRPr="008E65D2" w:rsidRDefault="00921EEE" w:rsidP="00BA1736">
                <w:pPr>
                  <w:ind w:leftChars="0" w:left="0"/>
                  <w:jc w:val="left"/>
                  <w:rPr>
                    <w:sz w:val="18"/>
                    <w:szCs w:val="18"/>
                  </w:rPr>
                </w:pPr>
                <w:r w:rsidRPr="008E65D2">
                  <w:rPr>
                    <w:rFonts w:hint="eastAsia"/>
                    <w:sz w:val="18"/>
                    <w:szCs w:val="18"/>
                  </w:rPr>
                  <w:t>new</w:t>
                </w:r>
              </w:p>
            </w:tc>
            <w:tc>
              <w:tcPr>
                <w:tcW w:w="7869" w:type="dxa"/>
                <w:vAlign w:val="center"/>
              </w:tcPr>
              <w:p w:rsidR="00921EEE" w:rsidRPr="008E65D2" w:rsidRDefault="00921EEE" w:rsidP="00BA1736">
                <w:pPr>
                  <w:ind w:leftChars="0" w:left="0"/>
                  <w:jc w:val="left"/>
                  <w:rPr>
                    <w:sz w:val="18"/>
                    <w:szCs w:val="18"/>
                  </w:rPr>
                </w:pPr>
                <w:r w:rsidRPr="008E65D2">
                  <w:rPr>
                    <w:rFonts w:hint="eastAsia"/>
                    <w:sz w:val="18"/>
                    <w:szCs w:val="18"/>
                  </w:rPr>
                  <w:t>新しいオブジェクトを生成する単項演算子</w:t>
                </w:r>
              </w:p>
            </w:tc>
          </w:tr>
          <w:tr w:rsidR="00921EEE" w:rsidTr="00EB39DD">
            <w:trPr>
              <w:trHeight w:val="367"/>
            </w:trPr>
            <w:tc>
              <w:tcPr>
                <w:tcW w:w="1253" w:type="dxa"/>
                <w:vAlign w:val="center"/>
              </w:tcPr>
              <w:p w:rsidR="00921EEE" w:rsidRPr="008E65D2" w:rsidRDefault="00921EEE" w:rsidP="00BA1736">
                <w:pPr>
                  <w:ind w:leftChars="0" w:left="0"/>
                  <w:jc w:val="left"/>
                  <w:rPr>
                    <w:sz w:val="18"/>
                    <w:szCs w:val="18"/>
                  </w:rPr>
                </w:pPr>
                <w:r w:rsidRPr="008E65D2">
                  <w:rPr>
                    <w:rFonts w:hint="eastAsia"/>
                    <w:sz w:val="18"/>
                    <w:szCs w:val="18"/>
                  </w:rPr>
                  <w:t>typeof</w:t>
                </w:r>
              </w:p>
            </w:tc>
            <w:tc>
              <w:tcPr>
                <w:tcW w:w="7869" w:type="dxa"/>
                <w:vAlign w:val="center"/>
              </w:tcPr>
              <w:p w:rsidR="00921EEE" w:rsidRPr="008E65D2" w:rsidRDefault="00921EEE" w:rsidP="00BA1736">
                <w:pPr>
                  <w:ind w:leftChars="0" w:left="0"/>
                  <w:jc w:val="left"/>
                  <w:rPr>
                    <w:sz w:val="18"/>
                    <w:szCs w:val="18"/>
                  </w:rPr>
                </w:pPr>
                <w:r w:rsidRPr="008E65D2">
                  <w:rPr>
                    <w:rFonts w:hint="eastAsia"/>
                    <w:sz w:val="18"/>
                    <w:szCs w:val="18"/>
                  </w:rPr>
                  <w:t>データ型を調べるための単項演算子</w:t>
                </w:r>
              </w:p>
            </w:tc>
          </w:tr>
          <w:tr w:rsidR="00921EEE" w:rsidTr="00EB39DD">
            <w:trPr>
              <w:trHeight w:val="367"/>
            </w:trPr>
            <w:tc>
              <w:tcPr>
                <w:tcW w:w="1253" w:type="dxa"/>
                <w:vAlign w:val="center"/>
              </w:tcPr>
              <w:p w:rsidR="00921EEE" w:rsidRPr="008E65D2" w:rsidRDefault="00921EEE" w:rsidP="00BA1736">
                <w:pPr>
                  <w:ind w:leftChars="0" w:left="0"/>
                  <w:jc w:val="left"/>
                  <w:rPr>
                    <w:sz w:val="18"/>
                    <w:szCs w:val="18"/>
                  </w:rPr>
                </w:pPr>
                <w:r w:rsidRPr="008E65D2">
                  <w:rPr>
                    <w:rFonts w:hint="eastAsia"/>
                    <w:sz w:val="18"/>
                    <w:szCs w:val="18"/>
                  </w:rPr>
                  <w:t>void</w:t>
                </w:r>
              </w:p>
            </w:tc>
            <w:tc>
              <w:tcPr>
                <w:tcW w:w="7869" w:type="dxa"/>
                <w:vAlign w:val="center"/>
              </w:tcPr>
              <w:p w:rsidR="00921EEE" w:rsidRPr="008E65D2" w:rsidRDefault="00921EEE" w:rsidP="00BA1736">
                <w:pPr>
                  <w:ind w:leftChars="0" w:left="0"/>
                  <w:jc w:val="left"/>
                  <w:rPr>
                    <w:sz w:val="18"/>
                    <w:szCs w:val="18"/>
                  </w:rPr>
                </w:pPr>
                <w:r w:rsidRPr="008E65D2">
                  <w:rPr>
                    <w:rFonts w:hint="eastAsia"/>
                    <w:sz w:val="18"/>
                    <w:szCs w:val="18"/>
                  </w:rPr>
                  <w:t>未定義値を返却する単項演算子</w:t>
                </w:r>
              </w:p>
            </w:tc>
          </w:tr>
          <w:tr w:rsidR="00921EEE" w:rsidTr="00EB39DD">
            <w:trPr>
              <w:trHeight w:val="353"/>
            </w:trPr>
            <w:tc>
              <w:tcPr>
                <w:tcW w:w="1253" w:type="dxa"/>
                <w:vAlign w:val="center"/>
              </w:tcPr>
              <w:p w:rsidR="00921EEE" w:rsidRPr="008E65D2" w:rsidRDefault="00921EEE" w:rsidP="00BA1736">
                <w:pPr>
                  <w:ind w:leftChars="0" w:left="0"/>
                  <w:jc w:val="left"/>
                  <w:rPr>
                    <w:sz w:val="18"/>
                    <w:szCs w:val="18"/>
                  </w:rPr>
                </w:pPr>
                <w:r w:rsidRPr="008E65D2">
                  <w:rPr>
                    <w:rFonts w:hint="eastAsia"/>
                    <w:sz w:val="18"/>
                    <w:szCs w:val="18"/>
                  </w:rPr>
                  <w:t>カンマ</w:t>
                </w:r>
                <w:r w:rsidR="008A3A37">
                  <w:rPr>
                    <w:rFonts w:hint="eastAsia"/>
                    <w:sz w:val="18"/>
                    <w:szCs w:val="18"/>
                  </w:rPr>
                  <w:t>(</w:t>
                </w:r>
                <w:r w:rsidRPr="008E65D2">
                  <w:rPr>
                    <w:rFonts w:hint="eastAsia"/>
                    <w:sz w:val="18"/>
                    <w:szCs w:val="18"/>
                  </w:rPr>
                  <w:t>，</w:t>
                </w:r>
                <w:r w:rsidR="008A3A37">
                  <w:rPr>
                    <w:rFonts w:hint="eastAsia"/>
                    <w:sz w:val="18"/>
                    <w:szCs w:val="18"/>
                  </w:rPr>
                  <w:t>)</w:t>
                </w:r>
              </w:p>
            </w:tc>
            <w:tc>
              <w:tcPr>
                <w:tcW w:w="7869" w:type="dxa"/>
                <w:vAlign w:val="center"/>
              </w:tcPr>
              <w:p w:rsidR="00921EEE" w:rsidRPr="008E65D2" w:rsidRDefault="00C45068" w:rsidP="00BA1736">
                <w:pPr>
                  <w:ind w:leftChars="0" w:left="0"/>
                  <w:jc w:val="left"/>
                  <w:rPr>
                    <w:sz w:val="18"/>
                    <w:szCs w:val="18"/>
                  </w:rPr>
                </w:pPr>
                <w:r>
                  <w:rPr>
                    <w:rFonts w:hint="eastAsia"/>
                    <w:sz w:val="18"/>
                    <w:szCs w:val="18"/>
                  </w:rPr>
                  <w:t>左側、右側の順にオペランドを評価し、右側の式</w:t>
                </w:r>
                <w:r w:rsidR="00921EEE" w:rsidRPr="008E65D2">
                  <w:rPr>
                    <w:rFonts w:hint="eastAsia"/>
                    <w:sz w:val="18"/>
                    <w:szCs w:val="18"/>
                  </w:rPr>
                  <w:t>の結果を返却する二項演算子</w:t>
                </w:r>
              </w:p>
            </w:tc>
          </w:tr>
        </w:tbl>
        <w:p w:rsidR="00921EEE" w:rsidRDefault="00921EEE" w:rsidP="00BA1736">
          <w:pPr>
            <w:widowControl/>
            <w:spacing w:line="240" w:lineRule="auto"/>
            <w:ind w:leftChars="0" w:left="0"/>
            <w:jc w:val="left"/>
          </w:pPr>
          <w:r>
            <w:br w:type="page"/>
          </w:r>
        </w:p>
        <w:p w:rsidR="008826E5" w:rsidRDefault="008826E5" w:rsidP="00BA1736">
          <w:pPr>
            <w:pStyle w:val="1"/>
            <w:spacing w:after="180"/>
            <w:jc w:val="left"/>
          </w:pPr>
          <w:bookmarkStart w:id="44" w:name="_Toc372284041"/>
          <w:bookmarkStart w:id="45" w:name="_Toc476763192"/>
          <w:r>
            <w:rPr>
              <w:rFonts w:hint="eastAsia"/>
            </w:rPr>
            <w:lastRenderedPageBreak/>
            <w:t>if文</w:t>
          </w:r>
          <w:bookmarkEnd w:id="44"/>
          <w:bookmarkEnd w:id="45"/>
        </w:p>
        <w:p w:rsidR="008826E5" w:rsidRDefault="008826E5" w:rsidP="00BA1736">
          <w:pPr>
            <w:ind w:left="840" w:firstLineChars="100" w:firstLine="210"/>
            <w:jc w:val="left"/>
          </w:pPr>
          <w:r>
            <w:rPr>
              <w:rFonts w:hint="eastAsia"/>
            </w:rPr>
            <w:t>if文は条件によって処理を分岐させる場合に利用します。はじめにif文の基本的な書式を見てみましょう。</w:t>
          </w:r>
        </w:p>
        <w:p w:rsidR="00A2645E" w:rsidRDefault="00A2645E" w:rsidP="00A2645E">
          <w:pPr>
            <w:ind w:leftChars="0" w:left="0"/>
            <w:jc w:val="left"/>
          </w:pPr>
        </w:p>
        <w:tbl>
          <w:tblPr>
            <w:tblW w:w="0" w:type="auto"/>
            <w:tblInd w:w="840" w:type="dxa"/>
            <w:shd w:val="clear" w:color="auto" w:fill="EEECE1" w:themeFill="background2"/>
            <w:tblLook w:val="04A0"/>
          </w:tblPr>
          <w:tblGrid>
            <w:gridCol w:w="9122"/>
          </w:tblGrid>
          <w:tr w:rsidR="00A2645E" w:rsidTr="00343084">
            <w:tc>
              <w:tcPr>
                <w:tcW w:w="9122" w:type="dxa"/>
                <w:tcBorders>
                  <w:top w:val="single" w:sz="4" w:space="0" w:color="auto"/>
                  <w:left w:val="single" w:sz="4" w:space="0" w:color="auto"/>
                  <w:bottom w:val="single" w:sz="4" w:space="0" w:color="auto"/>
                  <w:right w:val="single" w:sz="4" w:space="0" w:color="auto"/>
                </w:tcBorders>
                <w:shd w:val="clear" w:color="auto" w:fill="auto"/>
              </w:tcPr>
              <w:p w:rsidR="00A2645E" w:rsidRDefault="00A2645E" w:rsidP="00A2645E">
                <w:pPr>
                  <w:ind w:leftChars="0" w:left="0"/>
                  <w:jc w:val="left"/>
                </w:pPr>
                <w:r>
                  <w:rPr>
                    <w:rFonts w:hint="eastAsia"/>
                  </w:rPr>
                  <w:t>if  (条件式) { 文 }</w:t>
                </w:r>
              </w:p>
            </w:tc>
          </w:tr>
        </w:tbl>
        <w:p w:rsidR="008826E5" w:rsidRDefault="008826E5" w:rsidP="00BA1736">
          <w:pPr>
            <w:ind w:left="840"/>
            <w:jc w:val="left"/>
          </w:pPr>
        </w:p>
        <w:p w:rsidR="008826E5" w:rsidRDefault="008826E5" w:rsidP="00BA1736">
          <w:pPr>
            <w:ind w:left="840"/>
            <w:jc w:val="left"/>
          </w:pPr>
          <w:r>
            <w:rPr>
              <w:rFonts w:hint="eastAsia"/>
            </w:rPr>
            <w:t xml:space="preserve">  if文では「条件式」を評価し、その結果がtrueの場合、「文」を実行します。結果がfalseの場合、「文」は実行されずif文の次の文が実行されます。「条件式」には比較演算子がよく利用されます。なお、条件式の評価結果がtrueもしくはfalseでない場合は、論理値に変換されて評価されます。</w:t>
          </w:r>
        </w:p>
        <w:p w:rsidR="008826E5" w:rsidRDefault="008826E5" w:rsidP="00BA1736">
          <w:pPr>
            <w:ind w:left="840" w:firstLineChars="100" w:firstLine="210"/>
            <w:jc w:val="left"/>
          </w:pPr>
          <w:r>
            <w:rPr>
              <w:rFonts w:hint="eastAsia"/>
            </w:rPr>
            <w:t>if文の利用例として、変数ageが20以上の場合、if文の内容が実行されアラートダイアログに「成人」と出力するプログラムを以下に示します。</w:t>
          </w:r>
        </w:p>
        <w:p w:rsidR="008826E5" w:rsidRDefault="008826E5" w:rsidP="00BA1736">
          <w:pPr>
            <w:ind w:left="840"/>
            <w:jc w:val="left"/>
          </w:pPr>
        </w:p>
        <w:p w:rsidR="00CB62E5" w:rsidRPr="00343084" w:rsidRDefault="00B2034A" w:rsidP="00CB62E5">
          <w:pPr>
            <w:ind w:left="840"/>
            <w:jc w:val="left"/>
          </w:pPr>
          <w:r w:rsidRPr="00B2034A">
            <w:t>01_if文による成人の判定.js</w:t>
          </w:r>
        </w:p>
        <w:tbl>
          <w:tblPr>
            <w:tblStyle w:val="af"/>
            <w:tblW w:w="0" w:type="auto"/>
            <w:tblInd w:w="840" w:type="dxa"/>
            <w:tblLook w:val="04A0"/>
          </w:tblPr>
          <w:tblGrid>
            <w:gridCol w:w="9122"/>
          </w:tblGrid>
          <w:tr w:rsidR="00CB62E5" w:rsidTr="0032439F">
            <w:tc>
              <w:tcPr>
                <w:tcW w:w="9944" w:type="dxa"/>
              </w:tcPr>
              <w:p w:rsidR="00CB62E5" w:rsidRDefault="00CB62E5" w:rsidP="00CB62E5">
                <w:pPr>
                  <w:ind w:leftChars="0" w:left="0"/>
                  <w:jc w:val="left"/>
                </w:pPr>
                <w:r>
                  <w:rPr>
                    <w:rFonts w:hint="eastAsia"/>
                  </w:rPr>
                  <w:t>var age = 30;</w:t>
                </w:r>
              </w:p>
              <w:p w:rsidR="00CB62E5" w:rsidRDefault="00CB62E5" w:rsidP="00CB62E5">
                <w:pPr>
                  <w:ind w:leftChars="0" w:left="0"/>
                  <w:jc w:val="left"/>
                </w:pPr>
                <w:r>
                  <w:rPr>
                    <w:rFonts w:hint="eastAsia"/>
                  </w:rPr>
                  <w:t>if (age &gt;= 20) {</w:t>
                </w:r>
              </w:p>
              <w:p w:rsidR="00CB62E5" w:rsidRDefault="00CB62E5" w:rsidP="00CB62E5">
                <w:pPr>
                  <w:ind w:leftChars="0" w:left="0" w:firstLineChars="100" w:firstLine="210"/>
                  <w:jc w:val="left"/>
                </w:pPr>
                <w:r>
                  <w:rPr>
                    <w:rFonts w:hint="eastAsia"/>
                  </w:rPr>
                  <w:t>alert(age + '歳は成人です。')</w:t>
                </w:r>
                <w:r w:rsidR="00DA6552">
                  <w:rPr>
                    <w:rFonts w:hint="eastAsia"/>
                  </w:rPr>
                  <w:t>;</w:t>
                </w:r>
              </w:p>
              <w:p w:rsidR="00CB62E5" w:rsidRPr="003D6981" w:rsidRDefault="00CB62E5" w:rsidP="00CB62E5">
                <w:pPr>
                  <w:ind w:leftChars="0" w:left="0"/>
                  <w:jc w:val="left"/>
                </w:pPr>
                <w:r>
                  <w:rPr>
                    <w:rFonts w:hint="eastAsia"/>
                  </w:rPr>
                  <w:t>}</w:t>
                </w:r>
              </w:p>
            </w:tc>
          </w:tr>
        </w:tbl>
        <w:p w:rsidR="00CB62E5" w:rsidRDefault="00CB62E5" w:rsidP="00BA1736">
          <w:pPr>
            <w:ind w:left="840"/>
            <w:jc w:val="left"/>
          </w:pPr>
        </w:p>
        <w:p w:rsidR="008826E5" w:rsidRDefault="00D239CE" w:rsidP="00BA1736">
          <w:pPr>
            <w:ind w:leftChars="405" w:left="850"/>
            <w:jc w:val="left"/>
          </w:pPr>
          <w:r>
            <w:rPr>
              <w:noProof/>
            </w:rPr>
            <w:pict>
              <v:shape id="_x0000_s59860" type="#_x0000_t67" style="position:absolute;left:0;text-align:left;margin-left:136.15pt;margin-top:10.3pt;width:23.75pt;height:22.05pt;z-index:253468672;mso-position-horizontal-relative:margin" adj="10992,4365" fillcolor="black [3213]">
                <v:textbox style="layout-flow:vertical-ideographic" inset="5.85pt,.7pt,5.85pt,.7pt"/>
                <w10:wrap anchorx="margin"/>
              </v:shape>
            </w:pict>
          </w:r>
        </w:p>
        <w:p w:rsidR="008826E5" w:rsidRDefault="008826E5" w:rsidP="00BA1736">
          <w:pPr>
            <w:ind w:leftChars="404" w:left="848"/>
            <w:jc w:val="left"/>
          </w:pPr>
        </w:p>
        <w:p w:rsidR="008826E5" w:rsidRDefault="008826E5" w:rsidP="00BA1736">
          <w:pPr>
            <w:ind w:leftChars="405" w:left="850"/>
            <w:jc w:val="left"/>
          </w:pPr>
          <w:r>
            <w:rPr>
              <w:rFonts w:hint="eastAsia"/>
            </w:rPr>
            <w:t>実行結果</w:t>
          </w:r>
        </w:p>
        <w:p w:rsidR="008826E5" w:rsidRDefault="008826E5" w:rsidP="00BA1736">
          <w:pPr>
            <w:spacing w:line="240" w:lineRule="auto"/>
            <w:ind w:left="840"/>
            <w:jc w:val="left"/>
          </w:pPr>
          <w:r w:rsidRPr="00A0496A">
            <w:rPr>
              <w:rFonts w:hint="eastAsia"/>
              <w:noProof/>
            </w:rPr>
            <w:drawing>
              <wp:inline distT="0" distB="0" distL="0" distR="0">
                <wp:extent cx="3402965" cy="1257300"/>
                <wp:effectExtent l="19050" t="0" r="6985" b="0"/>
                <wp:docPr id="75" name="図 3" descr="C:\Documents and Settings\石上一輝\デスクトップ\図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石上一輝\デスクトップ\図1.jpg"/>
                        <pic:cNvPicPr>
                          <a:picLocks noChangeAspect="1" noChangeArrowheads="1"/>
                        </pic:cNvPicPr>
                      </pic:nvPicPr>
                      <pic:blipFill>
                        <a:blip r:embed="rId24" cstate="print"/>
                        <a:srcRect t="5714"/>
                        <a:stretch>
                          <a:fillRect/>
                        </a:stretch>
                      </pic:blipFill>
                      <pic:spPr bwMode="auto">
                        <a:xfrm>
                          <a:off x="0" y="0"/>
                          <a:ext cx="3402965" cy="1257300"/>
                        </a:xfrm>
                        <a:prstGeom prst="rect">
                          <a:avLst/>
                        </a:prstGeom>
                        <a:noFill/>
                        <a:ln w="9525">
                          <a:noFill/>
                          <a:miter lim="800000"/>
                          <a:headEnd/>
                          <a:tailEnd/>
                        </a:ln>
                      </pic:spPr>
                    </pic:pic>
                  </a:graphicData>
                </a:graphic>
              </wp:inline>
            </w:drawing>
          </w:r>
        </w:p>
        <w:p w:rsidR="008826E5" w:rsidRDefault="008826E5" w:rsidP="00BA1736">
          <w:pPr>
            <w:ind w:left="840"/>
            <w:jc w:val="left"/>
          </w:pPr>
        </w:p>
        <w:p w:rsidR="008826E5" w:rsidRDefault="008826E5" w:rsidP="00BA1736">
          <w:pPr>
            <w:ind w:left="840" w:firstLineChars="100" w:firstLine="210"/>
            <w:jc w:val="left"/>
          </w:pPr>
          <w:r>
            <w:rPr>
              <w:rFonts w:hint="eastAsia"/>
            </w:rPr>
            <w:t>しかし、このサンプルの変数ageを20未満の値に修正して実行した場合、if文の内容が実行されないため、何も起きません。</w:t>
          </w:r>
        </w:p>
        <w:p w:rsidR="008826E5" w:rsidRDefault="008826E5" w:rsidP="00BA1736">
          <w:pPr>
            <w:ind w:left="840" w:firstLineChars="100" w:firstLine="210"/>
            <w:jc w:val="left"/>
          </w:pPr>
          <w:r>
            <w:rPr>
              <w:rFonts w:hint="eastAsia"/>
            </w:rPr>
            <w:t>if文での条件式の評価結果がtrueの場合だけでなく、falseになった場合にも何らかの処理を実行したい場合があります。この場合、次のようにif文にはelse文を追加した書式</w:t>
          </w:r>
          <w:r w:rsidR="008A3A37">
            <w:rPr>
              <w:rFonts w:hint="eastAsia"/>
            </w:rPr>
            <w:t>(</w:t>
          </w:r>
          <w:r>
            <w:rPr>
              <w:rFonts w:hint="eastAsia"/>
            </w:rPr>
            <w:t>if/else文</w:t>
          </w:r>
          <w:r w:rsidR="008A3A37">
            <w:rPr>
              <w:rFonts w:hint="eastAsia"/>
            </w:rPr>
            <w:t>)</w:t>
          </w:r>
          <w:r>
            <w:rPr>
              <w:rFonts w:hint="eastAsia"/>
            </w:rPr>
            <w:t>があります。</w:t>
          </w:r>
        </w:p>
        <w:p w:rsidR="008826E5" w:rsidRDefault="008826E5" w:rsidP="00BA1736">
          <w:pPr>
            <w:widowControl/>
            <w:spacing w:line="240" w:lineRule="auto"/>
            <w:ind w:leftChars="0" w:left="0"/>
            <w:jc w:val="left"/>
          </w:pPr>
          <w:r>
            <w:br w:type="page"/>
          </w:r>
        </w:p>
        <w:tbl>
          <w:tblPr>
            <w:tblStyle w:val="af"/>
            <w:tblW w:w="0" w:type="auto"/>
            <w:tblInd w:w="840" w:type="dxa"/>
            <w:tblLook w:val="04A0"/>
          </w:tblPr>
          <w:tblGrid>
            <w:gridCol w:w="3379"/>
          </w:tblGrid>
          <w:tr w:rsidR="008826E5" w:rsidTr="00CA5078">
            <w:tc>
              <w:tcPr>
                <w:tcW w:w="3379" w:type="dxa"/>
              </w:tcPr>
              <w:p w:rsidR="008826E5" w:rsidRDefault="008826E5" w:rsidP="00BA1736">
                <w:pPr>
                  <w:ind w:leftChars="0" w:left="0"/>
                  <w:jc w:val="left"/>
                </w:pPr>
                <w:r>
                  <w:rPr>
                    <w:rFonts w:hint="eastAsia"/>
                  </w:rPr>
                  <w:lastRenderedPageBreak/>
                  <w:t>i</w:t>
                </w:r>
                <w:r>
                  <w:t>f</w:t>
                </w:r>
                <w:r>
                  <w:rPr>
                    <w:rFonts w:hint="eastAsia"/>
                  </w:rPr>
                  <w:t xml:space="preserve"> </w:t>
                </w:r>
                <w:r w:rsidR="008A3A37">
                  <w:t>(</w:t>
                </w:r>
                <w:r>
                  <w:t>条件式</w:t>
                </w:r>
                <w:r w:rsidR="008A3A37">
                  <w:t>)</w:t>
                </w:r>
                <w:r>
                  <w:rPr>
                    <w:rFonts w:hint="eastAsia"/>
                  </w:rPr>
                  <w:t xml:space="preserve"> {</w:t>
                </w:r>
              </w:p>
              <w:p w:rsidR="008826E5" w:rsidRDefault="008826E5" w:rsidP="00117E05">
                <w:pPr>
                  <w:ind w:leftChars="0" w:left="0" w:firstLineChars="100" w:firstLine="210"/>
                  <w:jc w:val="left"/>
                </w:pPr>
                <w:r>
                  <w:t>文1</w:t>
                </w:r>
              </w:p>
              <w:p w:rsidR="008826E5" w:rsidRDefault="008826E5" w:rsidP="00BA1736">
                <w:pPr>
                  <w:ind w:leftChars="0" w:left="0"/>
                  <w:jc w:val="left"/>
                </w:pPr>
                <w:r>
                  <w:rPr>
                    <w:rFonts w:hint="eastAsia"/>
                  </w:rPr>
                  <w:t xml:space="preserve">} </w:t>
                </w:r>
                <w:r>
                  <w:t>else</w:t>
                </w:r>
                <w:r>
                  <w:rPr>
                    <w:rFonts w:hint="eastAsia"/>
                  </w:rPr>
                  <w:t xml:space="preserve"> {</w:t>
                </w:r>
              </w:p>
              <w:p w:rsidR="008826E5" w:rsidRDefault="008826E5" w:rsidP="00117E05">
                <w:pPr>
                  <w:ind w:leftChars="0" w:left="0" w:firstLineChars="100" w:firstLine="210"/>
                  <w:jc w:val="left"/>
                </w:pPr>
                <w:r>
                  <w:t>文2</w:t>
                </w:r>
              </w:p>
              <w:p w:rsidR="008826E5" w:rsidRDefault="008826E5" w:rsidP="00BA1736">
                <w:pPr>
                  <w:ind w:leftChars="0" w:left="0"/>
                  <w:jc w:val="left"/>
                </w:pPr>
                <w:r>
                  <w:rPr>
                    <w:rFonts w:hint="eastAsia"/>
                  </w:rPr>
                  <w:t>}</w:t>
                </w:r>
              </w:p>
            </w:tc>
          </w:tr>
        </w:tbl>
        <w:p w:rsidR="004E158C" w:rsidRDefault="004E158C" w:rsidP="00BA1736">
          <w:pPr>
            <w:ind w:left="840"/>
            <w:jc w:val="left"/>
          </w:pPr>
        </w:p>
        <w:p w:rsidR="00D21A48" w:rsidRPr="00343084" w:rsidRDefault="00B2034A" w:rsidP="00D21A48">
          <w:pPr>
            <w:ind w:left="840"/>
            <w:jc w:val="left"/>
          </w:pPr>
          <w:r w:rsidRPr="00B2034A">
            <w:t>02_if／else文による成人／未成年の判定.js</w:t>
          </w:r>
        </w:p>
        <w:tbl>
          <w:tblPr>
            <w:tblStyle w:val="af"/>
            <w:tblW w:w="0" w:type="auto"/>
            <w:tblInd w:w="840" w:type="dxa"/>
            <w:tblLook w:val="04A0"/>
          </w:tblPr>
          <w:tblGrid>
            <w:gridCol w:w="9122"/>
          </w:tblGrid>
          <w:tr w:rsidR="00D21A48" w:rsidTr="0032439F">
            <w:tc>
              <w:tcPr>
                <w:tcW w:w="9944" w:type="dxa"/>
              </w:tcPr>
              <w:p w:rsidR="00D21A48" w:rsidRDefault="00D21A48" w:rsidP="00D21A48">
                <w:pPr>
                  <w:ind w:leftChars="0" w:left="0"/>
                  <w:jc w:val="left"/>
                </w:pPr>
                <w:r>
                  <w:rPr>
                    <w:rFonts w:hint="eastAsia"/>
                  </w:rPr>
                  <w:t>var age = 10;</w:t>
                </w:r>
                <w:r>
                  <w:br/>
                </w:r>
                <w:r>
                  <w:rPr>
                    <w:rFonts w:hint="eastAsia"/>
                  </w:rPr>
                  <w:t>if (age &gt;= 20) {</w:t>
                </w:r>
              </w:p>
              <w:p w:rsidR="00D21A48" w:rsidRDefault="00D21A48" w:rsidP="00D21A48">
                <w:pPr>
                  <w:ind w:leftChars="0" w:left="0" w:firstLineChars="100" w:firstLine="210"/>
                  <w:jc w:val="left"/>
                </w:pPr>
                <w:r>
                  <w:rPr>
                    <w:rFonts w:hint="eastAsia"/>
                  </w:rPr>
                  <w:t>alert(age + '歳は成人です。');</w:t>
                </w:r>
              </w:p>
              <w:p w:rsidR="00D21A48" w:rsidRDefault="00D21A48" w:rsidP="00D21A48">
                <w:pPr>
                  <w:ind w:leftChars="0" w:left="0"/>
                  <w:jc w:val="left"/>
                </w:pPr>
                <w:r>
                  <w:rPr>
                    <w:rFonts w:hint="eastAsia"/>
                  </w:rPr>
                  <w:t>} else {</w:t>
                </w:r>
              </w:p>
              <w:p w:rsidR="00D21A48" w:rsidRDefault="00D21A48" w:rsidP="00D21A48">
                <w:pPr>
                  <w:ind w:leftChars="0" w:left="0" w:firstLineChars="100" w:firstLine="210"/>
                  <w:jc w:val="left"/>
                </w:pPr>
                <w:r>
                  <w:rPr>
                    <w:rFonts w:hint="eastAsia"/>
                  </w:rPr>
                  <w:t>alert(age + '歳は未成年です。');</w:t>
                </w:r>
              </w:p>
              <w:p w:rsidR="00D21A48" w:rsidRPr="003D6981" w:rsidRDefault="00D21A48" w:rsidP="00D21A48">
                <w:pPr>
                  <w:ind w:leftChars="0" w:left="0"/>
                  <w:jc w:val="left"/>
                </w:pPr>
                <w:r>
                  <w:rPr>
                    <w:rFonts w:hint="eastAsia"/>
                  </w:rPr>
                  <w:t>}</w:t>
                </w:r>
              </w:p>
            </w:tc>
          </w:tr>
        </w:tbl>
        <w:p w:rsidR="008826E5" w:rsidRDefault="00D239CE" w:rsidP="00D21A48">
          <w:pPr>
            <w:ind w:leftChars="0" w:left="0"/>
            <w:jc w:val="left"/>
          </w:pPr>
          <w:r>
            <w:rPr>
              <w:noProof/>
            </w:rPr>
            <w:pict>
              <v:shape id="_x0000_s59861" type="#_x0000_t67" style="position:absolute;margin-left:211.3pt;margin-top:12.1pt;width:23.75pt;height:22.05pt;z-index:253469696;mso-position-horizontal-relative:margin;mso-position-vertical-relative:text" adj="10992,4365" fillcolor="black [3213]">
                <v:textbox style="layout-flow:vertical-ideographic" inset="5.85pt,.7pt,5.85pt,.7pt"/>
                <w10:wrap anchorx="margin"/>
              </v:shape>
            </w:pict>
          </w:r>
        </w:p>
        <w:p w:rsidR="008826E5" w:rsidRDefault="008826E5" w:rsidP="00BA1736">
          <w:pPr>
            <w:ind w:left="840"/>
            <w:jc w:val="left"/>
          </w:pPr>
        </w:p>
        <w:p w:rsidR="008826E5" w:rsidRDefault="008826E5" w:rsidP="00BA1736">
          <w:pPr>
            <w:ind w:left="840"/>
            <w:jc w:val="left"/>
          </w:pPr>
        </w:p>
        <w:p w:rsidR="008826E5" w:rsidRDefault="008826E5" w:rsidP="00BA1736">
          <w:pPr>
            <w:ind w:left="840"/>
            <w:jc w:val="left"/>
          </w:pPr>
          <w:r>
            <w:rPr>
              <w:rFonts w:hint="eastAsia"/>
            </w:rPr>
            <w:t>実行結果</w:t>
          </w:r>
        </w:p>
        <w:p w:rsidR="008826E5" w:rsidRDefault="008826E5" w:rsidP="00BA1736">
          <w:pPr>
            <w:widowControl/>
            <w:spacing w:line="240" w:lineRule="auto"/>
            <w:ind w:leftChars="405" w:left="850"/>
            <w:jc w:val="left"/>
          </w:pPr>
          <w:r w:rsidRPr="0063603D">
            <w:rPr>
              <w:noProof/>
            </w:rPr>
            <w:drawing>
              <wp:inline distT="0" distB="0" distL="0" distR="0">
                <wp:extent cx="3657600" cy="1413510"/>
                <wp:effectExtent l="19050" t="0" r="0" b="0"/>
                <wp:docPr id="76" name="図 4" descr="C:\Documents and Settings\石上一輝\デスクトップ\図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石上一輝\デスクトップ\図2.jpg"/>
                        <pic:cNvPicPr>
                          <a:picLocks noChangeAspect="1" noChangeArrowheads="1"/>
                        </pic:cNvPicPr>
                      </pic:nvPicPr>
                      <pic:blipFill>
                        <a:blip r:embed="rId25" cstate="print"/>
                        <a:srcRect t="5478"/>
                        <a:stretch>
                          <a:fillRect/>
                        </a:stretch>
                      </pic:blipFill>
                      <pic:spPr bwMode="auto">
                        <a:xfrm>
                          <a:off x="0" y="0"/>
                          <a:ext cx="3657600" cy="1413510"/>
                        </a:xfrm>
                        <a:prstGeom prst="rect">
                          <a:avLst/>
                        </a:prstGeom>
                        <a:noFill/>
                        <a:ln w="9525">
                          <a:noFill/>
                          <a:miter lim="800000"/>
                          <a:headEnd/>
                          <a:tailEnd/>
                        </a:ln>
                      </pic:spPr>
                    </pic:pic>
                  </a:graphicData>
                </a:graphic>
              </wp:inline>
            </w:drawing>
          </w:r>
        </w:p>
        <w:p w:rsidR="008826E5" w:rsidRDefault="008826E5" w:rsidP="00BA1736">
          <w:pPr>
            <w:ind w:left="840"/>
            <w:jc w:val="left"/>
          </w:pPr>
          <w:r>
            <w:rPr>
              <w:rFonts w:hint="eastAsia"/>
            </w:rPr>
            <w:t>3つ以上の分岐処理の場合、if/else文のみではネストする必要があります。このような場合、else文の代わりにelse if文を利用します。</w:t>
          </w:r>
          <w:r w:rsidR="00537837">
            <w:rPr>
              <w:rFonts w:hint="eastAsia"/>
            </w:rPr>
            <w:t>e</w:t>
          </w:r>
          <w:r>
            <w:rPr>
              <w:rFonts w:hint="eastAsia"/>
            </w:rPr>
            <w:t>lse if文を利用したif文の書式は次の</w:t>
          </w:r>
          <w:r w:rsidR="00C32570">
            <w:rPr>
              <w:rFonts w:hint="eastAsia"/>
            </w:rPr>
            <w:t>通り</w:t>
          </w:r>
          <w:r>
            <w:rPr>
              <w:rFonts w:hint="eastAsia"/>
            </w:rPr>
            <w:t>です。</w:t>
          </w:r>
        </w:p>
        <w:p w:rsidR="008826E5" w:rsidRPr="00537837" w:rsidRDefault="008826E5" w:rsidP="00BA1736">
          <w:pPr>
            <w:ind w:leftChars="0" w:left="840"/>
            <w:jc w:val="left"/>
          </w:pPr>
        </w:p>
        <w:tbl>
          <w:tblPr>
            <w:tblStyle w:val="af"/>
            <w:tblW w:w="0" w:type="auto"/>
            <w:tblInd w:w="840" w:type="dxa"/>
            <w:tblLook w:val="04A0"/>
          </w:tblPr>
          <w:tblGrid>
            <w:gridCol w:w="2812"/>
          </w:tblGrid>
          <w:tr w:rsidR="008826E5" w:rsidTr="00CA5078">
            <w:tc>
              <w:tcPr>
                <w:tcW w:w="2812" w:type="dxa"/>
              </w:tcPr>
              <w:p w:rsidR="008826E5" w:rsidRDefault="008826E5" w:rsidP="00BA1736">
                <w:pPr>
                  <w:ind w:leftChars="0" w:left="0"/>
                  <w:jc w:val="left"/>
                </w:pPr>
                <w:r>
                  <w:rPr>
                    <w:rFonts w:hint="eastAsia"/>
                  </w:rPr>
                  <w:t xml:space="preserve">if </w:t>
                </w:r>
                <w:r w:rsidR="008A3A37">
                  <w:rPr>
                    <w:rFonts w:hint="eastAsia"/>
                  </w:rPr>
                  <w:t>(</w:t>
                </w:r>
                <w:r>
                  <w:rPr>
                    <w:rFonts w:hint="eastAsia"/>
                  </w:rPr>
                  <w:t>条件式1</w:t>
                </w:r>
                <w:r w:rsidR="008A3A37">
                  <w:rPr>
                    <w:rFonts w:hint="eastAsia"/>
                  </w:rPr>
                  <w:t>)</w:t>
                </w:r>
                <w:r>
                  <w:rPr>
                    <w:rFonts w:hint="eastAsia"/>
                  </w:rPr>
                  <w:t xml:space="preserve"> {</w:t>
                </w:r>
              </w:p>
              <w:p w:rsidR="008826E5" w:rsidRDefault="008826E5" w:rsidP="00117E05">
                <w:pPr>
                  <w:ind w:leftChars="0" w:left="0" w:firstLineChars="100" w:firstLine="210"/>
                  <w:jc w:val="left"/>
                </w:pPr>
                <w:r>
                  <w:rPr>
                    <w:rFonts w:hint="eastAsia"/>
                  </w:rPr>
                  <w:t>文1</w:t>
                </w:r>
              </w:p>
              <w:p w:rsidR="008826E5" w:rsidRDefault="008826E5" w:rsidP="00BA1736">
                <w:pPr>
                  <w:ind w:leftChars="0" w:left="0"/>
                  <w:jc w:val="left"/>
                </w:pPr>
                <w:r>
                  <w:rPr>
                    <w:rFonts w:hint="eastAsia"/>
                  </w:rPr>
                  <w:t xml:space="preserve">} else if </w:t>
                </w:r>
                <w:r w:rsidR="008A3A37">
                  <w:rPr>
                    <w:rFonts w:hint="eastAsia"/>
                  </w:rPr>
                  <w:t>(</w:t>
                </w:r>
                <w:r>
                  <w:rPr>
                    <w:rFonts w:hint="eastAsia"/>
                  </w:rPr>
                  <w:t>条件式2</w:t>
                </w:r>
                <w:r w:rsidR="008A3A37">
                  <w:rPr>
                    <w:rFonts w:hint="eastAsia"/>
                  </w:rPr>
                  <w:t>)</w:t>
                </w:r>
                <w:r>
                  <w:rPr>
                    <w:rFonts w:hint="eastAsia"/>
                  </w:rPr>
                  <w:t xml:space="preserve"> {</w:t>
                </w:r>
              </w:p>
              <w:p w:rsidR="008826E5" w:rsidRDefault="008826E5" w:rsidP="00117E05">
                <w:pPr>
                  <w:ind w:leftChars="0" w:left="0" w:firstLineChars="100" w:firstLine="210"/>
                  <w:jc w:val="left"/>
                </w:pPr>
                <w:r>
                  <w:rPr>
                    <w:rFonts w:hint="eastAsia"/>
                  </w:rPr>
                  <w:t>文2</w:t>
                </w:r>
              </w:p>
              <w:p w:rsidR="008826E5" w:rsidRDefault="00117E05" w:rsidP="00BA1736">
                <w:pPr>
                  <w:ind w:leftChars="0" w:left="0"/>
                  <w:jc w:val="left"/>
                </w:pPr>
                <w:r>
                  <w:rPr>
                    <w:rFonts w:hint="eastAsia"/>
                  </w:rPr>
                  <w:t xml:space="preserve">   </w:t>
                </w:r>
                <w:r w:rsidR="008826E5">
                  <w:rPr>
                    <w:rFonts w:hint="eastAsia"/>
                  </w:rPr>
                  <w:t>・</w:t>
                </w:r>
              </w:p>
              <w:p w:rsidR="008826E5" w:rsidRDefault="00117E05" w:rsidP="00BA1736">
                <w:pPr>
                  <w:ind w:leftChars="0" w:left="0"/>
                  <w:jc w:val="left"/>
                </w:pPr>
                <w:r>
                  <w:rPr>
                    <w:rFonts w:hint="eastAsia"/>
                  </w:rPr>
                  <w:t xml:space="preserve">   </w:t>
                </w:r>
                <w:r w:rsidR="008826E5">
                  <w:rPr>
                    <w:rFonts w:hint="eastAsia"/>
                  </w:rPr>
                  <w:t>・</w:t>
                </w:r>
              </w:p>
              <w:p w:rsidR="008826E5" w:rsidRDefault="008826E5" w:rsidP="00BA1736">
                <w:pPr>
                  <w:ind w:leftChars="0" w:left="0"/>
                  <w:jc w:val="left"/>
                </w:pPr>
                <w:r>
                  <w:rPr>
                    <w:rFonts w:hint="eastAsia"/>
                  </w:rPr>
                  <w:t xml:space="preserve">} else if </w:t>
                </w:r>
                <w:r w:rsidR="008A3A37">
                  <w:rPr>
                    <w:rFonts w:hint="eastAsia"/>
                  </w:rPr>
                  <w:t>(</w:t>
                </w:r>
                <w:r>
                  <w:rPr>
                    <w:rFonts w:hint="eastAsia"/>
                  </w:rPr>
                  <w:t>条件式m</w:t>
                </w:r>
                <w:r w:rsidR="008A3A37">
                  <w:rPr>
                    <w:rFonts w:hint="eastAsia"/>
                  </w:rPr>
                  <w:t>)</w:t>
                </w:r>
                <w:r>
                  <w:rPr>
                    <w:rFonts w:hint="eastAsia"/>
                  </w:rPr>
                  <w:t xml:space="preserve"> {</w:t>
                </w:r>
              </w:p>
              <w:p w:rsidR="008826E5" w:rsidRDefault="008826E5" w:rsidP="00117E05">
                <w:pPr>
                  <w:ind w:leftChars="0" w:left="0" w:firstLineChars="100" w:firstLine="210"/>
                  <w:jc w:val="left"/>
                </w:pPr>
                <w:r>
                  <w:rPr>
                    <w:rFonts w:hint="eastAsia"/>
                  </w:rPr>
                  <w:t>文m</w:t>
                </w:r>
              </w:p>
              <w:p w:rsidR="008826E5" w:rsidRDefault="008826E5" w:rsidP="00BA1736">
                <w:pPr>
                  <w:ind w:leftChars="0" w:left="0"/>
                  <w:jc w:val="left"/>
                </w:pPr>
                <w:r>
                  <w:rPr>
                    <w:rFonts w:hint="eastAsia"/>
                  </w:rPr>
                  <w:t>} else {</w:t>
                </w:r>
              </w:p>
              <w:p w:rsidR="008826E5" w:rsidRDefault="008826E5" w:rsidP="00117E05">
                <w:pPr>
                  <w:ind w:leftChars="0" w:left="0" w:firstLineChars="100" w:firstLine="210"/>
                  <w:jc w:val="left"/>
                </w:pPr>
                <w:r>
                  <w:rPr>
                    <w:rFonts w:hint="eastAsia"/>
                  </w:rPr>
                  <w:t>文n</w:t>
                </w:r>
              </w:p>
              <w:p w:rsidR="008826E5" w:rsidRDefault="008826E5" w:rsidP="00BA1736">
                <w:pPr>
                  <w:ind w:leftChars="0" w:left="0"/>
                  <w:jc w:val="left"/>
                </w:pPr>
                <w:r>
                  <w:rPr>
                    <w:rFonts w:hint="eastAsia"/>
                  </w:rPr>
                  <w:t>}</w:t>
                </w:r>
              </w:p>
            </w:tc>
          </w:tr>
        </w:tbl>
        <w:p w:rsidR="008826E5" w:rsidRDefault="008826E5" w:rsidP="00BA1736">
          <w:pPr>
            <w:ind w:left="840"/>
            <w:jc w:val="left"/>
          </w:pPr>
        </w:p>
        <w:p w:rsidR="00235D93" w:rsidRDefault="00235D93" w:rsidP="00BA1736">
          <w:pPr>
            <w:ind w:left="840"/>
            <w:jc w:val="left"/>
          </w:pPr>
        </w:p>
        <w:p w:rsidR="00235D93" w:rsidRDefault="00235D93" w:rsidP="00BA1736">
          <w:pPr>
            <w:ind w:left="840"/>
            <w:jc w:val="left"/>
          </w:pPr>
        </w:p>
        <w:p w:rsidR="00235D93" w:rsidRDefault="00235D93" w:rsidP="00235D93">
          <w:pPr>
            <w:ind w:leftChars="0" w:left="0"/>
            <w:jc w:val="left"/>
          </w:pPr>
        </w:p>
        <w:p w:rsidR="00235D93" w:rsidRPr="00343084" w:rsidRDefault="00B2034A" w:rsidP="00235D93">
          <w:pPr>
            <w:ind w:left="840"/>
            <w:jc w:val="left"/>
          </w:pPr>
          <w:r w:rsidRPr="00B2034A">
            <w:lastRenderedPageBreak/>
            <w:t>03_else if文による数値の判定.js</w:t>
          </w:r>
        </w:p>
        <w:tbl>
          <w:tblPr>
            <w:tblStyle w:val="af"/>
            <w:tblW w:w="0" w:type="auto"/>
            <w:tblInd w:w="840" w:type="dxa"/>
            <w:tblLook w:val="04A0"/>
          </w:tblPr>
          <w:tblGrid>
            <w:gridCol w:w="9122"/>
          </w:tblGrid>
          <w:tr w:rsidR="00235D93" w:rsidTr="0032439F">
            <w:tc>
              <w:tcPr>
                <w:tcW w:w="9944" w:type="dxa"/>
              </w:tcPr>
              <w:p w:rsidR="00235D93" w:rsidRDefault="00235D93" w:rsidP="00235D93">
                <w:pPr>
                  <w:ind w:leftChars="0" w:left="0"/>
                  <w:jc w:val="left"/>
                </w:pPr>
                <w:r>
                  <w:t>var num = 10;</w:t>
                </w:r>
              </w:p>
              <w:p w:rsidR="00235D93" w:rsidRDefault="00235D93" w:rsidP="00235D93">
                <w:pPr>
                  <w:ind w:leftChars="0" w:left="0"/>
                  <w:jc w:val="left"/>
                </w:pPr>
                <w:r>
                  <w:t>if</w:t>
                </w:r>
                <w:r>
                  <w:rPr>
                    <w:rFonts w:hint="eastAsia"/>
                  </w:rPr>
                  <w:t xml:space="preserve"> </w:t>
                </w:r>
                <w:r>
                  <w:t>(num &gt; 0)</w:t>
                </w:r>
                <w:r>
                  <w:rPr>
                    <w:rFonts w:hint="eastAsia"/>
                  </w:rPr>
                  <w:t xml:space="preserve"> </w:t>
                </w:r>
                <w:r>
                  <w:t>{</w:t>
                </w:r>
              </w:p>
              <w:p w:rsidR="00235D93" w:rsidRDefault="00235D93" w:rsidP="00235D93">
                <w:pPr>
                  <w:ind w:leftChars="0" w:left="0" w:firstLineChars="100" w:firstLine="210"/>
                  <w:jc w:val="left"/>
                </w:pPr>
                <w:r>
                  <w:t xml:space="preserve">alert(num + </w:t>
                </w:r>
                <w:r>
                  <w:rPr>
                    <w:rFonts w:hint="eastAsia"/>
                  </w:rPr>
                  <w:t>'</w:t>
                </w:r>
                <w:r>
                  <w:t>は正の数です。</w:t>
                </w:r>
                <w:r>
                  <w:rPr>
                    <w:rFonts w:hint="eastAsia"/>
                  </w:rPr>
                  <w:t>'</w:t>
                </w:r>
                <w:r>
                  <w:t>);</w:t>
                </w:r>
              </w:p>
              <w:p w:rsidR="00235D93" w:rsidRDefault="00235D93" w:rsidP="00235D93">
                <w:pPr>
                  <w:ind w:leftChars="0" w:left="0"/>
                  <w:jc w:val="left"/>
                </w:pPr>
                <w:r>
                  <w:t>}</w:t>
                </w:r>
                <w:r>
                  <w:rPr>
                    <w:rFonts w:hint="eastAsia"/>
                  </w:rPr>
                  <w:t xml:space="preserve"> </w:t>
                </w:r>
                <w:r>
                  <w:t>else if</w:t>
                </w:r>
                <w:r>
                  <w:rPr>
                    <w:rFonts w:hint="eastAsia"/>
                  </w:rPr>
                  <w:t xml:space="preserve"> </w:t>
                </w:r>
                <w:r>
                  <w:t>(num &lt; 0)</w:t>
                </w:r>
                <w:r>
                  <w:rPr>
                    <w:rFonts w:hint="eastAsia"/>
                  </w:rPr>
                  <w:t xml:space="preserve"> </w:t>
                </w:r>
                <w:r>
                  <w:t>{</w:t>
                </w:r>
              </w:p>
              <w:p w:rsidR="00235D93" w:rsidRDefault="00235D93" w:rsidP="00235D93">
                <w:pPr>
                  <w:ind w:leftChars="0" w:left="0" w:firstLineChars="100" w:firstLine="210"/>
                  <w:jc w:val="left"/>
                </w:pPr>
                <w:r>
                  <w:t xml:space="preserve">alert(num + </w:t>
                </w:r>
                <w:r>
                  <w:rPr>
                    <w:rFonts w:hint="eastAsia"/>
                  </w:rPr>
                  <w:t>'</w:t>
                </w:r>
                <w:r>
                  <w:t>は負の数です。</w:t>
                </w:r>
                <w:r>
                  <w:rPr>
                    <w:rFonts w:hint="eastAsia"/>
                  </w:rPr>
                  <w:t>'</w:t>
                </w:r>
                <w:r>
                  <w:t>);</w:t>
                </w:r>
              </w:p>
              <w:p w:rsidR="00235D93" w:rsidRDefault="00235D93" w:rsidP="00235D93">
                <w:pPr>
                  <w:ind w:leftChars="0" w:left="0"/>
                  <w:jc w:val="left"/>
                </w:pPr>
                <w:r>
                  <w:t>}</w:t>
                </w:r>
                <w:r>
                  <w:rPr>
                    <w:rFonts w:hint="eastAsia"/>
                  </w:rPr>
                  <w:t xml:space="preserve"> </w:t>
                </w:r>
                <w:r>
                  <w:t>else</w:t>
                </w:r>
                <w:r>
                  <w:rPr>
                    <w:rFonts w:hint="eastAsia"/>
                  </w:rPr>
                  <w:t xml:space="preserve"> </w:t>
                </w:r>
                <w:r>
                  <w:t>{</w:t>
                </w:r>
              </w:p>
              <w:p w:rsidR="00235D93" w:rsidRDefault="00235D93" w:rsidP="00235D93">
                <w:pPr>
                  <w:ind w:leftChars="0" w:left="0" w:firstLineChars="100" w:firstLine="210"/>
                  <w:jc w:val="left"/>
                </w:pPr>
                <w:r>
                  <w:t>alert(</w:t>
                </w:r>
                <w:r>
                  <w:rPr>
                    <w:rFonts w:hint="eastAsia"/>
                  </w:rPr>
                  <w:t>'</w:t>
                </w:r>
                <w:r>
                  <w:t>0です。</w:t>
                </w:r>
                <w:r>
                  <w:rPr>
                    <w:rFonts w:hint="eastAsia"/>
                  </w:rPr>
                  <w:t>'</w:t>
                </w:r>
                <w:r>
                  <w:t>);</w:t>
                </w:r>
              </w:p>
              <w:p w:rsidR="00235D93" w:rsidRPr="003D6981" w:rsidRDefault="00235D93" w:rsidP="00235D93">
                <w:pPr>
                  <w:ind w:leftChars="0" w:left="0"/>
                  <w:jc w:val="left"/>
                </w:pPr>
                <w:r>
                  <w:t>}</w:t>
                </w:r>
              </w:p>
            </w:tc>
          </w:tr>
        </w:tbl>
        <w:p w:rsidR="00235D93" w:rsidRDefault="00235D93" w:rsidP="00BA1736">
          <w:pPr>
            <w:ind w:left="840"/>
            <w:jc w:val="left"/>
          </w:pPr>
        </w:p>
        <w:p w:rsidR="008826E5" w:rsidRDefault="00D239CE" w:rsidP="00BA1736">
          <w:pPr>
            <w:ind w:left="840"/>
            <w:jc w:val="left"/>
          </w:pPr>
          <w:r>
            <w:rPr>
              <w:noProof/>
            </w:rPr>
            <w:pict>
              <v:shape id="_x0000_s59862" type="#_x0000_t67" style="position:absolute;left:0;text-align:left;margin-left:220.2pt;margin-top:7.1pt;width:23.75pt;height:22.05pt;z-index:253470720;mso-position-horizontal-relative:margin" adj="10992,4365" fillcolor="black [3213]">
                <v:textbox style="layout-flow:vertical-ideographic" inset="5.85pt,.7pt,5.85pt,.7pt"/>
                <w10:wrap anchorx="margin"/>
              </v:shape>
            </w:pict>
          </w:r>
        </w:p>
        <w:p w:rsidR="008826E5" w:rsidRDefault="008826E5" w:rsidP="00BA1736">
          <w:pPr>
            <w:ind w:left="840"/>
            <w:jc w:val="left"/>
          </w:pPr>
        </w:p>
        <w:p w:rsidR="008826E5" w:rsidRDefault="008826E5" w:rsidP="00BA1736">
          <w:pPr>
            <w:ind w:left="840"/>
            <w:jc w:val="left"/>
          </w:pPr>
        </w:p>
        <w:p w:rsidR="008826E5" w:rsidRDefault="008826E5" w:rsidP="00BA1736">
          <w:pPr>
            <w:ind w:left="840"/>
            <w:jc w:val="left"/>
          </w:pPr>
          <w:r>
            <w:rPr>
              <w:rFonts w:hint="eastAsia"/>
            </w:rPr>
            <w:t>実行結果</w:t>
          </w:r>
        </w:p>
        <w:p w:rsidR="001B0191" w:rsidRDefault="001B0191" w:rsidP="00BA1736">
          <w:pPr>
            <w:ind w:left="840"/>
            <w:jc w:val="left"/>
          </w:pPr>
          <w:r>
            <w:rPr>
              <w:rFonts w:hint="eastAsia"/>
              <w:noProof/>
            </w:rPr>
            <w:drawing>
              <wp:anchor distT="0" distB="0" distL="114300" distR="114300" simplePos="0" relativeHeight="253350912" behindDoc="0" locked="0" layoutInCell="1" allowOverlap="1">
                <wp:simplePos x="0" y="0"/>
                <wp:positionH relativeFrom="column">
                  <wp:posOffset>4327944</wp:posOffset>
                </wp:positionH>
                <wp:positionV relativeFrom="paragraph">
                  <wp:posOffset>94994</wp:posOffset>
                </wp:positionV>
                <wp:extent cx="1825098" cy="750499"/>
                <wp:effectExtent l="19050" t="0" r="3702" b="0"/>
                <wp:wrapNone/>
                <wp:docPr id="77" name="図 3" descr="C:\Documents and Settings\石上一輝\デスクトップ\図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石上一輝\デスクトップ\図５.jpg"/>
                        <pic:cNvPicPr>
                          <a:picLocks noChangeAspect="1" noChangeArrowheads="1"/>
                        </pic:cNvPicPr>
                      </pic:nvPicPr>
                      <pic:blipFill>
                        <a:blip r:embed="rId26" cstate="print"/>
                        <a:srcRect/>
                        <a:stretch>
                          <a:fillRect/>
                        </a:stretch>
                      </pic:blipFill>
                      <pic:spPr bwMode="auto">
                        <a:xfrm>
                          <a:off x="0" y="0"/>
                          <a:ext cx="1825098" cy="750499"/>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3483008" behindDoc="0" locked="0" layoutInCell="1" allowOverlap="1">
                <wp:simplePos x="0" y="0"/>
                <wp:positionH relativeFrom="margin">
                  <wp:posOffset>2387001</wp:posOffset>
                </wp:positionH>
                <wp:positionV relativeFrom="paragraph">
                  <wp:posOffset>93692</wp:posOffset>
                </wp:positionV>
                <wp:extent cx="1825098" cy="750498"/>
                <wp:effectExtent l="19050" t="0" r="3702" b="0"/>
                <wp:wrapNone/>
                <wp:docPr id="79" name="図 2" descr="C:\Documents and Settings\石上一輝\デスクトップ\図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石上一輝\デスクトップ\図４.jpg"/>
                        <pic:cNvPicPr>
                          <a:picLocks noChangeAspect="1" noChangeArrowheads="1"/>
                        </pic:cNvPicPr>
                      </pic:nvPicPr>
                      <pic:blipFill>
                        <a:blip r:embed="rId27" cstate="print"/>
                        <a:srcRect/>
                        <a:stretch>
                          <a:fillRect/>
                        </a:stretch>
                      </pic:blipFill>
                      <pic:spPr bwMode="auto">
                        <a:xfrm>
                          <a:off x="0" y="0"/>
                          <a:ext cx="1825098" cy="750498"/>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3481984" behindDoc="0" locked="0" layoutInCell="1" allowOverlap="1">
                <wp:simplePos x="0" y="0"/>
                <wp:positionH relativeFrom="margin">
                  <wp:posOffset>473710</wp:posOffset>
                </wp:positionH>
                <wp:positionV relativeFrom="paragraph">
                  <wp:posOffset>93345</wp:posOffset>
                </wp:positionV>
                <wp:extent cx="1826895" cy="749935"/>
                <wp:effectExtent l="19050" t="0" r="1905" b="0"/>
                <wp:wrapNone/>
                <wp:docPr id="1" name="図 1" descr="C:\Documents and Settings\石上一輝\デスクトップ\図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石上一輝\デスクトップ\図３.jpg"/>
                        <pic:cNvPicPr>
                          <a:picLocks noChangeAspect="1" noChangeArrowheads="1"/>
                        </pic:cNvPicPr>
                      </pic:nvPicPr>
                      <pic:blipFill>
                        <a:blip r:embed="rId28" cstate="print"/>
                        <a:srcRect/>
                        <a:stretch>
                          <a:fillRect/>
                        </a:stretch>
                      </pic:blipFill>
                      <pic:spPr bwMode="auto">
                        <a:xfrm>
                          <a:off x="0" y="0"/>
                          <a:ext cx="1826895" cy="749935"/>
                        </a:xfrm>
                        <a:prstGeom prst="rect">
                          <a:avLst/>
                        </a:prstGeom>
                        <a:noFill/>
                        <a:ln w="9525">
                          <a:noFill/>
                          <a:miter lim="800000"/>
                          <a:headEnd/>
                          <a:tailEnd/>
                        </a:ln>
                      </pic:spPr>
                    </pic:pic>
                  </a:graphicData>
                </a:graphic>
              </wp:anchor>
            </w:drawing>
          </w:r>
        </w:p>
        <w:p w:rsidR="001B0191" w:rsidRDefault="001B0191" w:rsidP="00BA1736">
          <w:pPr>
            <w:ind w:left="840"/>
            <w:jc w:val="left"/>
          </w:pPr>
        </w:p>
        <w:p w:rsidR="001B0191" w:rsidRDefault="001B0191" w:rsidP="00BA1736">
          <w:pPr>
            <w:ind w:left="840"/>
            <w:jc w:val="left"/>
          </w:pPr>
        </w:p>
        <w:p w:rsidR="001B0191" w:rsidRDefault="00D239CE" w:rsidP="00BA1736">
          <w:pPr>
            <w:ind w:left="840"/>
            <w:jc w:val="left"/>
          </w:pPr>
          <w:r>
            <w:rPr>
              <w:noProof/>
            </w:rPr>
            <w:pict>
              <v:rect id="_x0000_s59869" style="position:absolute;left:0;text-align:left;margin-left:52.5pt;margin-top:15.15pt;width:112.5pt;height:38.25pt;z-index:-249832448" stroked="f">
                <v:textbox style="mso-next-textbox:#_x0000_s59869" inset="5.85pt,.7pt,5.85pt,.7pt">
                  <w:txbxContent>
                    <w:p w:rsidR="0032439F" w:rsidRDefault="0032439F" w:rsidP="001B0191">
                      <w:pPr>
                        <w:ind w:leftChars="0" w:left="0"/>
                      </w:pPr>
                      <w:r>
                        <w:rPr>
                          <w:rFonts w:hint="eastAsia"/>
                        </w:rPr>
                        <w:t>変数numが</w:t>
                      </w:r>
                    </w:p>
                    <w:p w:rsidR="0032439F" w:rsidRDefault="0032439F" w:rsidP="001B0191">
                      <w:pPr>
                        <w:ind w:leftChars="0" w:left="0"/>
                      </w:pPr>
                      <w:r>
                        <w:rPr>
                          <w:rFonts w:hint="eastAsia"/>
                        </w:rPr>
                        <w:t>10(正の数)の場合</w:t>
                      </w:r>
                    </w:p>
                    <w:p w:rsidR="0032439F" w:rsidRDefault="0032439F" w:rsidP="001B0191">
                      <w:pPr>
                        <w:ind w:leftChars="0" w:left="0"/>
                      </w:pPr>
                    </w:p>
                  </w:txbxContent>
                </v:textbox>
              </v:rect>
            </w:pict>
          </w:r>
          <w:r>
            <w:rPr>
              <w:noProof/>
            </w:rPr>
            <w:pict>
              <v:rect id="_x0000_s59661" style="position:absolute;left:0;text-align:left;margin-left:357.55pt;margin-top:15.15pt;width:112.5pt;height:33.75pt;z-index:-249962496" stroked="f">
                <v:textbox style="mso-next-textbox:#_x0000_s59661" inset="5.85pt,.7pt,5.85pt,.7pt">
                  <w:txbxContent>
                    <w:p w:rsidR="0032439F" w:rsidRDefault="0032439F" w:rsidP="008826E5">
                      <w:pPr>
                        <w:ind w:leftChars="0" w:left="0"/>
                      </w:pPr>
                      <w:r>
                        <w:rPr>
                          <w:rFonts w:hint="eastAsia"/>
                        </w:rPr>
                        <w:t>変数numが</w:t>
                      </w:r>
                    </w:p>
                    <w:p w:rsidR="0032439F" w:rsidRDefault="0032439F" w:rsidP="008826E5">
                      <w:pPr>
                        <w:ind w:leftChars="0" w:left="0"/>
                      </w:pPr>
                      <w:r>
                        <w:rPr>
                          <w:rFonts w:hint="eastAsia"/>
                        </w:rPr>
                        <w:t>0の場合</w:t>
                      </w:r>
                    </w:p>
                    <w:p w:rsidR="0032439F" w:rsidRDefault="0032439F" w:rsidP="008826E5">
                      <w:pPr>
                        <w:ind w:leftChars="0" w:left="0"/>
                      </w:pPr>
                    </w:p>
                  </w:txbxContent>
                </v:textbox>
              </v:rect>
            </w:pict>
          </w:r>
          <w:r>
            <w:rPr>
              <w:noProof/>
            </w:rPr>
            <w:pict>
              <v:rect id="_x0000_s59660" style="position:absolute;left:0;text-align:left;margin-left:203.5pt;margin-top:15.15pt;width:112.5pt;height:38.25pt;z-index:-249963520" stroked="f">
                <v:textbox style="mso-next-textbox:#_x0000_s59660" inset="5.85pt,.7pt,5.85pt,.7pt">
                  <w:txbxContent>
                    <w:p w:rsidR="0032439F" w:rsidRDefault="0032439F" w:rsidP="008826E5">
                      <w:pPr>
                        <w:ind w:leftChars="0" w:left="0"/>
                      </w:pPr>
                      <w:r>
                        <w:rPr>
                          <w:rFonts w:hint="eastAsia"/>
                        </w:rPr>
                        <w:t>変数numが</w:t>
                      </w:r>
                    </w:p>
                    <w:p w:rsidR="0032439F" w:rsidRDefault="0032439F" w:rsidP="008826E5">
                      <w:pPr>
                        <w:ind w:leftChars="0" w:left="0"/>
                      </w:pPr>
                      <w:r>
                        <w:rPr>
                          <w:rFonts w:hint="eastAsia"/>
                        </w:rPr>
                        <w:t>-10(負の数)の場合</w:t>
                      </w:r>
                    </w:p>
                    <w:p w:rsidR="0032439F" w:rsidRDefault="0032439F" w:rsidP="008826E5">
                      <w:pPr>
                        <w:ind w:leftChars="0" w:left="0"/>
                      </w:pPr>
                    </w:p>
                  </w:txbxContent>
                </v:textbox>
              </v:rect>
            </w:pict>
          </w:r>
        </w:p>
        <w:p w:rsidR="001B0191" w:rsidRDefault="001B0191" w:rsidP="00BA1736">
          <w:pPr>
            <w:ind w:left="840"/>
            <w:jc w:val="left"/>
          </w:pPr>
        </w:p>
        <w:p w:rsidR="001B0191" w:rsidRDefault="001B0191" w:rsidP="00BA1736">
          <w:pPr>
            <w:ind w:left="840"/>
            <w:jc w:val="left"/>
          </w:pPr>
        </w:p>
        <w:p w:rsidR="001B0191" w:rsidRDefault="001B0191">
          <w:pPr>
            <w:widowControl/>
            <w:spacing w:line="240" w:lineRule="auto"/>
            <w:ind w:leftChars="0" w:left="0"/>
            <w:jc w:val="left"/>
          </w:pPr>
          <w:r>
            <w:br w:type="page"/>
          </w:r>
        </w:p>
        <w:p w:rsidR="008826E5" w:rsidRDefault="008826E5" w:rsidP="00BA1736">
          <w:pPr>
            <w:pStyle w:val="1"/>
            <w:spacing w:after="180"/>
            <w:jc w:val="left"/>
          </w:pPr>
          <w:bookmarkStart w:id="46" w:name="_Toc372284043"/>
          <w:bookmarkStart w:id="47" w:name="_Toc476763193"/>
          <w:r>
            <w:rPr>
              <w:rFonts w:hint="eastAsia"/>
            </w:rPr>
            <w:lastRenderedPageBreak/>
            <w:t>for文</w:t>
          </w:r>
          <w:bookmarkEnd w:id="46"/>
          <w:bookmarkEnd w:id="47"/>
        </w:p>
        <w:p w:rsidR="008826E5" w:rsidRDefault="008826E5" w:rsidP="00BA1736">
          <w:pPr>
            <w:ind w:left="840"/>
            <w:jc w:val="left"/>
          </w:pPr>
          <w:r w:rsidRPr="00E2045A">
            <w:rPr>
              <w:rFonts w:hint="eastAsia"/>
            </w:rPr>
            <w:t xml:space="preserve">　</w:t>
          </w:r>
          <w:r>
            <w:rPr>
              <w:rFonts w:hint="eastAsia"/>
            </w:rPr>
            <w:t>for文を利用すると、文を繰り返し実行できます。for文の書式は次の</w:t>
          </w:r>
          <w:r w:rsidR="00C32570">
            <w:rPr>
              <w:rFonts w:hint="eastAsia"/>
            </w:rPr>
            <w:t>通り</w:t>
          </w:r>
          <w:r>
            <w:rPr>
              <w:rFonts w:hint="eastAsia"/>
            </w:rPr>
            <w:t>です。</w:t>
          </w:r>
        </w:p>
        <w:p w:rsidR="008826E5" w:rsidRDefault="008826E5" w:rsidP="00BA1736">
          <w:pPr>
            <w:ind w:left="840"/>
            <w:jc w:val="left"/>
          </w:pPr>
        </w:p>
        <w:tbl>
          <w:tblPr>
            <w:tblStyle w:val="af"/>
            <w:tblW w:w="0" w:type="auto"/>
            <w:tblInd w:w="840" w:type="dxa"/>
            <w:tblLook w:val="04A0"/>
          </w:tblPr>
          <w:tblGrid>
            <w:gridCol w:w="9122"/>
          </w:tblGrid>
          <w:tr w:rsidR="008826E5" w:rsidTr="00CA5078">
            <w:tc>
              <w:tcPr>
                <w:tcW w:w="9944" w:type="dxa"/>
              </w:tcPr>
              <w:p w:rsidR="008826E5" w:rsidRDefault="008826E5" w:rsidP="00BA1736">
                <w:pPr>
                  <w:ind w:leftChars="0" w:left="0"/>
                  <w:jc w:val="left"/>
                </w:pPr>
                <w:r>
                  <w:rPr>
                    <w:rFonts w:hint="eastAsia"/>
                  </w:rPr>
                  <w:t xml:space="preserve">for </w:t>
                </w:r>
                <w:r w:rsidR="008A3A37">
                  <w:rPr>
                    <w:rFonts w:hint="eastAsia"/>
                  </w:rPr>
                  <w:t>(</w:t>
                </w:r>
                <w:r>
                  <w:rPr>
                    <w:rFonts w:hint="eastAsia"/>
                  </w:rPr>
                  <w:t>初期化式; 条件式; 更新式</w:t>
                </w:r>
                <w:r w:rsidR="008A3A37">
                  <w:rPr>
                    <w:rFonts w:hint="eastAsia"/>
                  </w:rPr>
                  <w:t>)</w:t>
                </w:r>
                <w:r>
                  <w:rPr>
                    <w:rFonts w:hint="eastAsia"/>
                  </w:rPr>
                  <w:t xml:space="preserve"> { 文 }</w:t>
                </w:r>
              </w:p>
            </w:tc>
          </w:tr>
        </w:tbl>
        <w:p w:rsidR="008826E5" w:rsidRDefault="008826E5" w:rsidP="00BA1736">
          <w:pPr>
            <w:ind w:left="840"/>
            <w:jc w:val="left"/>
          </w:pPr>
        </w:p>
        <w:p w:rsidR="008826E5" w:rsidRDefault="008826E5" w:rsidP="00BA1736">
          <w:pPr>
            <w:ind w:left="840" w:firstLineChars="100" w:firstLine="210"/>
            <w:jc w:val="left"/>
          </w:pPr>
          <w:r>
            <w:rPr>
              <w:rFonts w:hint="eastAsia"/>
            </w:rPr>
            <w:t>「初期化式」は最初に1回実行されます。「初期化式」ではループを制御する変数に初期値を</w:t>
          </w:r>
        </w:p>
        <w:p w:rsidR="008826E5" w:rsidRDefault="008826E5" w:rsidP="00BA1736">
          <w:pPr>
            <w:ind w:left="840"/>
            <w:jc w:val="left"/>
          </w:pPr>
          <w:r>
            <w:rPr>
              <w:rFonts w:hint="eastAsia"/>
            </w:rPr>
            <w:t>与えます。この変数を「ループ制御変数」と呼びます。「初期化式」が実行されると、ループが開始されます。ループ本体を実行する前に、まず「条件式」が評価されます。「条件式」がtrueである場合、ループ本体の文を実行します。最後に「更新式」を実行します。「更新式」はループ制御変数の値を一定量増減させる式となります。</w:t>
          </w:r>
        </w:p>
        <w:p w:rsidR="008826E5" w:rsidRDefault="008826E5" w:rsidP="00BA1736">
          <w:pPr>
            <w:ind w:left="840"/>
            <w:jc w:val="left"/>
          </w:pPr>
          <w:r>
            <w:rPr>
              <w:rFonts w:hint="eastAsia"/>
            </w:rPr>
            <w:t xml:space="preserve">　for文の利用例として、0～9までの数値をHTMLドキュメントに出力するプログラムを以下に示します。このプログラムを実行すると、0～9までの数値が順番に出力されます。</w:t>
          </w:r>
        </w:p>
        <w:p w:rsidR="008826E5" w:rsidRDefault="008826E5" w:rsidP="00BA1736">
          <w:pPr>
            <w:ind w:left="840"/>
            <w:jc w:val="left"/>
          </w:pPr>
        </w:p>
        <w:p w:rsidR="00A60928" w:rsidRPr="00343084" w:rsidRDefault="00562A2D" w:rsidP="00A60928">
          <w:pPr>
            <w:ind w:left="840"/>
            <w:jc w:val="left"/>
          </w:pPr>
          <w:r w:rsidRPr="00562A2D">
            <w:t>01_for 文による数値の出力.js</w:t>
          </w:r>
        </w:p>
        <w:tbl>
          <w:tblPr>
            <w:tblStyle w:val="af"/>
            <w:tblW w:w="0" w:type="auto"/>
            <w:tblInd w:w="840" w:type="dxa"/>
            <w:tblLook w:val="04A0"/>
          </w:tblPr>
          <w:tblGrid>
            <w:gridCol w:w="9122"/>
          </w:tblGrid>
          <w:tr w:rsidR="00A60928" w:rsidTr="0032439F">
            <w:tc>
              <w:tcPr>
                <w:tcW w:w="9944" w:type="dxa"/>
              </w:tcPr>
              <w:p w:rsidR="00A60928" w:rsidRDefault="00A60928" w:rsidP="00A60928">
                <w:pPr>
                  <w:ind w:leftChars="0" w:left="0"/>
                  <w:jc w:val="left"/>
                </w:pPr>
                <w:r>
                  <w:rPr>
                    <w:rFonts w:hint="eastAsia"/>
                  </w:rPr>
                  <w:t>for (var i = 0; i &lt; 10; i++) {</w:t>
                </w:r>
              </w:p>
              <w:p w:rsidR="00A60928" w:rsidRDefault="00A60928" w:rsidP="00A60928">
                <w:pPr>
                  <w:ind w:leftChars="0" w:left="0" w:firstLineChars="100" w:firstLine="210"/>
                  <w:jc w:val="left"/>
                </w:pPr>
                <w:r>
                  <w:rPr>
                    <w:rFonts w:hint="eastAsia"/>
                  </w:rPr>
                  <w:t>document.write(</w:t>
                </w:r>
                <w:r w:rsidR="006760DF">
                  <w:rPr>
                    <w:rFonts w:hint="eastAsia"/>
                  </w:rPr>
                  <w:t>i</w:t>
                </w:r>
                <w:r w:rsidR="00B2034A">
                  <w:rPr>
                    <w:rFonts w:hint="eastAsia"/>
                  </w:rPr>
                  <w:t xml:space="preserve"> </w:t>
                </w:r>
                <w:r>
                  <w:rPr>
                    <w:rFonts w:hint="eastAsia"/>
                  </w:rPr>
                  <w:t>+ '&lt;br/&gt;');</w:t>
                </w:r>
              </w:p>
              <w:p w:rsidR="00A60928" w:rsidRPr="003D6981" w:rsidRDefault="00A60928" w:rsidP="00A60928">
                <w:pPr>
                  <w:ind w:leftChars="0" w:left="0"/>
                  <w:jc w:val="left"/>
                </w:pPr>
                <w:r>
                  <w:rPr>
                    <w:rFonts w:hint="eastAsia"/>
                  </w:rPr>
                  <w:t>}</w:t>
                </w:r>
              </w:p>
            </w:tc>
          </w:tr>
        </w:tbl>
        <w:p w:rsidR="008826E5" w:rsidRDefault="00D239CE" w:rsidP="00613E37">
          <w:pPr>
            <w:ind w:leftChars="0" w:left="0"/>
            <w:jc w:val="left"/>
          </w:pPr>
          <w:r>
            <w:rPr>
              <w:noProof/>
            </w:rPr>
            <w:pict>
              <v:shape id="_x0000_s59863" type="#_x0000_t67" style="position:absolute;margin-left:217.7pt;margin-top:11.3pt;width:23.75pt;height:22.05pt;z-index:253471744;mso-position-horizontal-relative:margin;mso-position-vertical-relative:text" adj="10992,4365" fillcolor="black [3213]">
                <v:textbox style="layout-flow:vertical-ideographic" inset="5.85pt,.7pt,5.85pt,.7pt"/>
                <w10:wrap anchorx="margin"/>
              </v:shape>
            </w:pict>
          </w:r>
        </w:p>
        <w:p w:rsidR="008826E5" w:rsidRDefault="008826E5" w:rsidP="00BA1736">
          <w:pPr>
            <w:ind w:left="840"/>
            <w:jc w:val="left"/>
          </w:pPr>
        </w:p>
        <w:p w:rsidR="008826E5" w:rsidRDefault="008826E5" w:rsidP="00BA1736">
          <w:pPr>
            <w:ind w:left="840"/>
            <w:jc w:val="left"/>
          </w:pPr>
        </w:p>
        <w:p w:rsidR="008826E5" w:rsidRDefault="008826E5" w:rsidP="00BA1736">
          <w:pPr>
            <w:ind w:left="840"/>
            <w:jc w:val="left"/>
          </w:pPr>
          <w:r>
            <w:rPr>
              <w:rFonts w:hint="eastAsia"/>
            </w:rPr>
            <w:t>実行結果</w:t>
          </w:r>
        </w:p>
        <w:p w:rsidR="008826E5" w:rsidRDefault="008826E5" w:rsidP="00BA1736">
          <w:pPr>
            <w:spacing w:line="240" w:lineRule="auto"/>
            <w:ind w:left="840"/>
            <w:jc w:val="left"/>
          </w:pPr>
          <w:r w:rsidRPr="00BC256D">
            <w:rPr>
              <w:noProof/>
            </w:rPr>
            <w:drawing>
              <wp:inline distT="0" distB="0" distL="0" distR="0">
                <wp:extent cx="4961323" cy="1376039"/>
                <wp:effectExtent l="19050" t="0" r="0" b="0"/>
                <wp:docPr id="80" name="図 5" descr="C:\Documents and Settings\石上一輝\デスクトップ\図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石上一輝\デスクトップ\図７.jpg"/>
                        <pic:cNvPicPr>
                          <a:picLocks noChangeAspect="1" noChangeArrowheads="1"/>
                        </pic:cNvPicPr>
                      </pic:nvPicPr>
                      <pic:blipFill>
                        <a:blip r:embed="rId29" cstate="print"/>
                        <a:srcRect/>
                        <a:stretch>
                          <a:fillRect/>
                        </a:stretch>
                      </pic:blipFill>
                      <pic:spPr bwMode="auto">
                        <a:xfrm>
                          <a:off x="0" y="0"/>
                          <a:ext cx="4961013" cy="1375953"/>
                        </a:xfrm>
                        <a:prstGeom prst="rect">
                          <a:avLst/>
                        </a:prstGeom>
                        <a:noFill/>
                        <a:ln w="9525">
                          <a:noFill/>
                          <a:miter lim="800000"/>
                          <a:headEnd/>
                          <a:tailEnd/>
                        </a:ln>
                      </pic:spPr>
                    </pic:pic>
                  </a:graphicData>
                </a:graphic>
              </wp:inline>
            </w:drawing>
          </w:r>
        </w:p>
        <w:p w:rsidR="00FD0981" w:rsidRDefault="00FD0981" w:rsidP="00BA1736">
          <w:pPr>
            <w:widowControl/>
            <w:spacing w:line="240" w:lineRule="auto"/>
            <w:ind w:leftChars="0" w:left="0"/>
            <w:jc w:val="left"/>
          </w:pPr>
          <w:r>
            <w:br w:type="page"/>
          </w:r>
        </w:p>
        <w:p w:rsidR="008826E5" w:rsidRDefault="008826E5" w:rsidP="00BA1736">
          <w:pPr>
            <w:pStyle w:val="1"/>
            <w:spacing w:after="180"/>
            <w:jc w:val="left"/>
          </w:pPr>
          <w:bookmarkStart w:id="48" w:name="_Toc372284044"/>
          <w:bookmarkStart w:id="49" w:name="_Toc476763194"/>
          <w:r>
            <w:rPr>
              <w:rFonts w:hint="eastAsia"/>
            </w:rPr>
            <w:lastRenderedPageBreak/>
            <w:t>while文</w:t>
          </w:r>
          <w:bookmarkEnd w:id="48"/>
          <w:bookmarkEnd w:id="49"/>
        </w:p>
        <w:p w:rsidR="008826E5" w:rsidRDefault="008826E5" w:rsidP="00BA1736">
          <w:pPr>
            <w:ind w:left="840"/>
            <w:jc w:val="left"/>
          </w:pPr>
          <w:r>
            <w:rPr>
              <w:rFonts w:hint="eastAsia"/>
            </w:rPr>
            <w:t xml:space="preserve">　for文の他に繰り返し処理するための制御文としてwhile文があります。for文は繰り返しの回数があらかじめ決まっている場合は便利な制御文です。しかし、繰り返し回数をあらかじめ決められない場合があります。このような場合に有効な制御文がwhile文となります。while文の書式は次の</w:t>
          </w:r>
          <w:r w:rsidR="00C32570">
            <w:rPr>
              <w:rFonts w:hint="eastAsia"/>
            </w:rPr>
            <w:t>通り</w:t>
          </w:r>
          <w:r>
            <w:rPr>
              <w:rFonts w:hint="eastAsia"/>
            </w:rPr>
            <w:t>です。</w:t>
          </w:r>
        </w:p>
        <w:p w:rsidR="008826E5" w:rsidRDefault="008826E5" w:rsidP="00BA1736">
          <w:pPr>
            <w:ind w:left="840"/>
            <w:jc w:val="left"/>
          </w:pPr>
        </w:p>
        <w:tbl>
          <w:tblPr>
            <w:tblStyle w:val="af"/>
            <w:tblW w:w="0" w:type="auto"/>
            <w:tblInd w:w="840" w:type="dxa"/>
            <w:tblLook w:val="04A0"/>
          </w:tblPr>
          <w:tblGrid>
            <w:gridCol w:w="9122"/>
          </w:tblGrid>
          <w:tr w:rsidR="008826E5" w:rsidTr="00CA5078">
            <w:tc>
              <w:tcPr>
                <w:tcW w:w="9944" w:type="dxa"/>
              </w:tcPr>
              <w:p w:rsidR="008826E5" w:rsidRDefault="008826E5" w:rsidP="00BA1736">
                <w:pPr>
                  <w:ind w:leftChars="0" w:left="0"/>
                  <w:jc w:val="left"/>
                </w:pPr>
                <w:r w:rsidRPr="00187373">
                  <w:rPr>
                    <w:rFonts w:hint="eastAsia"/>
                  </w:rPr>
                  <w:t>while</w:t>
                </w:r>
                <w:r>
                  <w:rPr>
                    <w:rFonts w:hint="eastAsia"/>
                  </w:rPr>
                  <w:t xml:space="preserve"> </w:t>
                </w:r>
                <w:r w:rsidR="008A3A37">
                  <w:rPr>
                    <w:rFonts w:hint="eastAsia"/>
                  </w:rPr>
                  <w:t>(</w:t>
                </w:r>
                <w:r w:rsidRPr="00187373">
                  <w:rPr>
                    <w:rFonts w:hint="eastAsia"/>
                  </w:rPr>
                  <w:t>条件式</w:t>
                </w:r>
                <w:r w:rsidR="008A3A37">
                  <w:rPr>
                    <w:rFonts w:hint="eastAsia"/>
                  </w:rPr>
                  <w:t>)</w:t>
                </w:r>
                <w:r>
                  <w:rPr>
                    <w:rFonts w:hint="eastAsia"/>
                  </w:rPr>
                  <w:t xml:space="preserve"> { </w:t>
                </w:r>
                <w:r w:rsidRPr="00187373">
                  <w:rPr>
                    <w:rFonts w:hint="eastAsia"/>
                  </w:rPr>
                  <w:t>文</w:t>
                </w:r>
                <w:r>
                  <w:rPr>
                    <w:rFonts w:hint="eastAsia"/>
                  </w:rPr>
                  <w:t xml:space="preserve"> }</w:t>
                </w:r>
              </w:p>
            </w:tc>
          </w:tr>
        </w:tbl>
        <w:p w:rsidR="008826E5" w:rsidRPr="00187373" w:rsidRDefault="008826E5" w:rsidP="00BA1736">
          <w:pPr>
            <w:ind w:left="840"/>
            <w:jc w:val="left"/>
          </w:pPr>
        </w:p>
        <w:p w:rsidR="008826E5" w:rsidRDefault="008826E5" w:rsidP="00BA1736">
          <w:pPr>
            <w:ind w:leftChars="405" w:left="850" w:firstLine="1"/>
            <w:jc w:val="left"/>
          </w:pPr>
          <w:r>
            <w:rPr>
              <w:rFonts w:hint="eastAsia"/>
            </w:rPr>
            <w:t xml:space="preserve">　while文はループ処理の最初に「条件式」を評価します。「条件式」が真の場合、「文」を実行し、「条件式」が偽の場合、次の処理に進みます。</w:t>
          </w:r>
        </w:p>
        <w:p w:rsidR="008826E5" w:rsidRDefault="008826E5" w:rsidP="00BA1736">
          <w:pPr>
            <w:ind w:leftChars="405" w:left="850" w:firstLine="1"/>
            <w:jc w:val="left"/>
          </w:pPr>
          <w:r>
            <w:rPr>
              <w:rFonts w:hint="eastAsia"/>
            </w:rPr>
            <w:t xml:space="preserve">　while文の処理の流れを見ると、処理を繰り返すかどうかの判定を繰り返しの先頭部分で実施します。そのため、while文は「条件式」が満たされなくなるまで処理を繰り返す文といえます。while文の利用例として、0～9までの数字を順番にHTMLドキュメントに出力するプログラムを以下に示します。</w:t>
          </w:r>
        </w:p>
        <w:p w:rsidR="008826E5" w:rsidRDefault="008826E5" w:rsidP="00BA1736">
          <w:pPr>
            <w:ind w:leftChars="405" w:left="850" w:firstLine="1"/>
            <w:jc w:val="left"/>
          </w:pPr>
        </w:p>
        <w:p w:rsidR="00613E37" w:rsidRPr="00343084" w:rsidRDefault="00523837" w:rsidP="00613E37">
          <w:pPr>
            <w:ind w:left="840"/>
            <w:jc w:val="left"/>
          </w:pPr>
          <w:r w:rsidRPr="00523837">
            <w:t>01_while文による数値の出力.js</w:t>
          </w:r>
        </w:p>
        <w:tbl>
          <w:tblPr>
            <w:tblStyle w:val="af"/>
            <w:tblW w:w="0" w:type="auto"/>
            <w:tblInd w:w="840" w:type="dxa"/>
            <w:tblLook w:val="04A0"/>
          </w:tblPr>
          <w:tblGrid>
            <w:gridCol w:w="9122"/>
          </w:tblGrid>
          <w:tr w:rsidR="00613E37" w:rsidTr="0032439F">
            <w:tc>
              <w:tcPr>
                <w:tcW w:w="9944" w:type="dxa"/>
              </w:tcPr>
              <w:p w:rsidR="00613E37" w:rsidRDefault="00613E37" w:rsidP="00613E37">
                <w:pPr>
                  <w:ind w:leftChars="0" w:left="0"/>
                  <w:jc w:val="left"/>
                </w:pPr>
                <w:r>
                  <w:rPr>
                    <w:rFonts w:hint="eastAsia"/>
                  </w:rPr>
                  <w:t>var i = 0;</w:t>
                </w:r>
              </w:p>
              <w:p w:rsidR="00613E37" w:rsidRDefault="00613E37" w:rsidP="00613E37">
                <w:pPr>
                  <w:ind w:leftChars="0" w:left="0"/>
                  <w:jc w:val="left"/>
                </w:pPr>
                <w:r>
                  <w:rPr>
                    <w:rFonts w:hint="eastAsia"/>
                  </w:rPr>
                  <w:t>while (i &lt; 10) {</w:t>
                </w:r>
              </w:p>
              <w:p w:rsidR="00613E37" w:rsidRDefault="00613E37" w:rsidP="00613E37">
                <w:pPr>
                  <w:ind w:leftChars="0" w:left="0" w:firstLineChars="100" w:firstLine="210"/>
                  <w:jc w:val="left"/>
                </w:pPr>
                <w:r>
                  <w:rPr>
                    <w:rFonts w:hint="eastAsia"/>
                  </w:rPr>
                  <w:t>document.write(</w:t>
                </w:r>
                <w:r w:rsidR="00D65C0A">
                  <w:rPr>
                    <w:rFonts w:hint="eastAsia"/>
                  </w:rPr>
                  <w:t xml:space="preserve">i </w:t>
                </w:r>
                <w:r>
                  <w:rPr>
                    <w:rFonts w:hint="eastAsia"/>
                  </w:rPr>
                  <w:t>+</w:t>
                </w:r>
                <w:r w:rsidR="00D65C0A">
                  <w:rPr>
                    <w:rFonts w:hint="eastAsia"/>
                  </w:rPr>
                  <w:t xml:space="preserve"> </w:t>
                </w:r>
                <w:r>
                  <w:rPr>
                    <w:rFonts w:hint="eastAsia"/>
                  </w:rPr>
                  <w:t>'&lt;br/&gt;');</w:t>
                </w:r>
              </w:p>
              <w:p w:rsidR="00613E37" w:rsidRDefault="00613E37" w:rsidP="00613E37">
                <w:pPr>
                  <w:ind w:leftChars="0" w:left="0" w:firstLineChars="100" w:firstLine="210"/>
                  <w:jc w:val="left"/>
                </w:pPr>
                <w:r>
                  <w:rPr>
                    <w:rFonts w:hint="eastAsia"/>
                  </w:rPr>
                  <w:t>i++;</w:t>
                </w:r>
              </w:p>
              <w:p w:rsidR="00613E37" w:rsidRPr="003D6981" w:rsidRDefault="00613E37" w:rsidP="00613E37">
                <w:pPr>
                  <w:ind w:leftChars="0" w:left="0"/>
                  <w:jc w:val="left"/>
                </w:pPr>
                <w:r>
                  <w:rPr>
                    <w:rFonts w:hint="eastAsia"/>
                  </w:rPr>
                  <w:t>}</w:t>
                </w:r>
              </w:p>
            </w:tc>
          </w:tr>
        </w:tbl>
        <w:p w:rsidR="008826E5" w:rsidRDefault="00D239CE" w:rsidP="00613E37">
          <w:pPr>
            <w:ind w:leftChars="0" w:left="0"/>
            <w:jc w:val="left"/>
          </w:pPr>
          <w:r>
            <w:rPr>
              <w:noProof/>
            </w:rPr>
            <w:pict>
              <v:shape id="_x0000_s59865" type="#_x0000_t67" style="position:absolute;margin-left:136.95pt;margin-top:13.45pt;width:23.75pt;height:22.05pt;z-index:253472768;mso-position-horizontal-relative:margin;mso-position-vertical-relative:text" adj="10992,4365" fillcolor="black [3213]">
                <v:textbox style="layout-flow:vertical-ideographic" inset="5.85pt,.7pt,5.85pt,.7pt"/>
                <w10:wrap anchorx="margin"/>
              </v:shape>
            </w:pict>
          </w:r>
        </w:p>
        <w:p w:rsidR="008826E5" w:rsidRDefault="008826E5" w:rsidP="00BA1736">
          <w:pPr>
            <w:ind w:left="840"/>
            <w:jc w:val="left"/>
          </w:pPr>
        </w:p>
        <w:p w:rsidR="008826E5" w:rsidRDefault="008826E5" w:rsidP="00BA1736">
          <w:pPr>
            <w:ind w:left="840"/>
            <w:jc w:val="left"/>
          </w:pPr>
        </w:p>
        <w:p w:rsidR="008826E5" w:rsidRDefault="008826E5" w:rsidP="00BA1736">
          <w:pPr>
            <w:ind w:leftChars="404" w:left="848"/>
            <w:jc w:val="left"/>
          </w:pPr>
          <w:r>
            <w:rPr>
              <w:rFonts w:hint="eastAsia"/>
            </w:rPr>
            <w:t>実行結果</w:t>
          </w:r>
        </w:p>
        <w:p w:rsidR="008826E5" w:rsidRDefault="008826E5" w:rsidP="00BA1736">
          <w:pPr>
            <w:spacing w:line="240" w:lineRule="auto"/>
            <w:ind w:leftChars="404" w:left="848"/>
            <w:jc w:val="left"/>
          </w:pPr>
          <w:r w:rsidRPr="000965CA">
            <w:rPr>
              <w:noProof/>
            </w:rPr>
            <w:drawing>
              <wp:inline distT="0" distB="0" distL="0" distR="0">
                <wp:extent cx="3567529" cy="1526959"/>
                <wp:effectExtent l="19050" t="0" r="0" b="0"/>
                <wp:docPr id="81" name="図 11" descr="C:\Documents and Settings\石上一輝\デスクトップ\図１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石上一輝\デスクトップ\図１０.jpg"/>
                        <pic:cNvPicPr>
                          <a:picLocks noChangeAspect="1" noChangeArrowheads="1"/>
                        </pic:cNvPicPr>
                      </pic:nvPicPr>
                      <pic:blipFill>
                        <a:blip r:embed="rId30" cstate="print"/>
                        <a:srcRect/>
                        <a:stretch>
                          <a:fillRect/>
                        </a:stretch>
                      </pic:blipFill>
                      <pic:spPr bwMode="auto">
                        <a:xfrm>
                          <a:off x="0" y="0"/>
                          <a:ext cx="3568101" cy="1527204"/>
                        </a:xfrm>
                        <a:prstGeom prst="rect">
                          <a:avLst/>
                        </a:prstGeom>
                        <a:noFill/>
                        <a:ln w="9525">
                          <a:noFill/>
                          <a:miter lim="800000"/>
                          <a:headEnd/>
                          <a:tailEnd/>
                        </a:ln>
                      </pic:spPr>
                    </pic:pic>
                  </a:graphicData>
                </a:graphic>
              </wp:inline>
            </w:drawing>
          </w:r>
        </w:p>
        <w:p w:rsidR="008826E5" w:rsidRDefault="008826E5" w:rsidP="00BA1736">
          <w:pPr>
            <w:widowControl/>
            <w:spacing w:line="240" w:lineRule="auto"/>
            <w:ind w:leftChars="0" w:left="0"/>
            <w:jc w:val="left"/>
          </w:pPr>
          <w:r>
            <w:br w:type="page"/>
          </w:r>
        </w:p>
        <w:p w:rsidR="008826E5" w:rsidRDefault="008826E5" w:rsidP="00BA1736">
          <w:pPr>
            <w:pStyle w:val="1"/>
            <w:spacing w:after="180"/>
            <w:jc w:val="left"/>
          </w:pPr>
          <w:bookmarkStart w:id="50" w:name="_Toc372203438"/>
          <w:bookmarkStart w:id="51" w:name="_Toc476763195"/>
          <w:r>
            <w:rPr>
              <w:rFonts w:hint="eastAsia"/>
            </w:rPr>
            <w:lastRenderedPageBreak/>
            <w:t>関数</w:t>
          </w:r>
          <w:bookmarkEnd w:id="50"/>
          <w:bookmarkEnd w:id="51"/>
        </w:p>
        <w:p w:rsidR="008826E5" w:rsidRDefault="008826E5" w:rsidP="00BA1736">
          <w:pPr>
            <w:ind w:leftChars="0" w:left="840"/>
            <w:jc w:val="left"/>
          </w:pPr>
          <w:r>
            <w:rPr>
              <w:rFonts w:hint="eastAsia"/>
            </w:rPr>
            <w:t>関数は大きく以下の2種類に分けられます。</w:t>
          </w:r>
        </w:p>
        <w:p w:rsidR="008826E5" w:rsidRPr="000F0F67" w:rsidRDefault="008826E5" w:rsidP="00BA1736">
          <w:pPr>
            <w:ind w:leftChars="0" w:left="840"/>
            <w:jc w:val="left"/>
          </w:pPr>
        </w:p>
        <w:p w:rsidR="008826E5" w:rsidRDefault="008826E5" w:rsidP="00BA1736">
          <w:pPr>
            <w:pStyle w:val="ac"/>
            <w:numPr>
              <w:ilvl w:val="0"/>
              <w:numId w:val="13"/>
            </w:numPr>
            <w:ind w:leftChars="0"/>
            <w:jc w:val="left"/>
          </w:pPr>
          <w:r>
            <w:rPr>
              <w:rFonts w:hint="eastAsia"/>
            </w:rPr>
            <w:t>JavaScriptに用意されている関数</w:t>
          </w:r>
          <w:r w:rsidR="008A3A37">
            <w:rPr>
              <w:rFonts w:hint="eastAsia"/>
            </w:rPr>
            <w:t>(</w:t>
          </w:r>
          <w:r>
            <w:rPr>
              <w:rFonts w:hint="eastAsia"/>
            </w:rPr>
            <w:t>ビルトイン関数</w:t>
          </w:r>
          <w:r w:rsidR="008A3A37">
            <w:rPr>
              <w:rFonts w:hint="eastAsia"/>
            </w:rPr>
            <w:t>)</w:t>
          </w:r>
        </w:p>
        <w:p w:rsidR="008826E5" w:rsidRDefault="008826E5" w:rsidP="00BA1736">
          <w:pPr>
            <w:pStyle w:val="ac"/>
            <w:numPr>
              <w:ilvl w:val="0"/>
              <w:numId w:val="13"/>
            </w:numPr>
            <w:ind w:leftChars="0"/>
            <w:jc w:val="left"/>
          </w:pPr>
          <w:r>
            <w:rPr>
              <w:rFonts w:hint="eastAsia"/>
            </w:rPr>
            <w:t>プログラム内で新たに定義する関数</w:t>
          </w:r>
          <w:r w:rsidR="008A3A37">
            <w:rPr>
              <w:rFonts w:hint="eastAsia"/>
            </w:rPr>
            <w:t>(</w:t>
          </w:r>
          <w:r>
            <w:rPr>
              <w:rFonts w:hint="eastAsia"/>
            </w:rPr>
            <w:t>ユーザ定義関数</w:t>
          </w:r>
          <w:r w:rsidR="008A3A37">
            <w:rPr>
              <w:rFonts w:hint="eastAsia"/>
            </w:rPr>
            <w:t>)</w:t>
          </w:r>
        </w:p>
        <w:p w:rsidR="008826E5" w:rsidRDefault="008826E5" w:rsidP="00BA1736">
          <w:pPr>
            <w:ind w:leftChars="0" w:left="840"/>
            <w:jc w:val="left"/>
          </w:pPr>
        </w:p>
        <w:p w:rsidR="008826E5" w:rsidRDefault="008826E5" w:rsidP="00BA1736">
          <w:pPr>
            <w:ind w:leftChars="0" w:left="840"/>
            <w:jc w:val="left"/>
          </w:pPr>
          <w:r>
            <w:rPr>
              <w:rFonts w:hint="eastAsia"/>
            </w:rPr>
            <w:t xml:space="preserve">　ここでは、ユーザ定義関数</w:t>
          </w:r>
          <w:r w:rsidR="008A3A37">
            <w:rPr>
              <w:rFonts w:hint="eastAsia"/>
            </w:rPr>
            <w:t>(</w:t>
          </w:r>
          <w:r>
            <w:rPr>
              <w:rFonts w:hint="eastAsia"/>
            </w:rPr>
            <w:t>自作関数</w:t>
          </w:r>
          <w:r w:rsidR="008A3A37">
            <w:rPr>
              <w:rFonts w:hint="eastAsia"/>
            </w:rPr>
            <w:t>)</w:t>
          </w:r>
          <w:r>
            <w:rPr>
              <w:rFonts w:hint="eastAsia"/>
            </w:rPr>
            <w:t>の定義の仕方について説明します。</w:t>
          </w:r>
        </w:p>
        <w:p w:rsidR="008826E5" w:rsidRDefault="008826E5" w:rsidP="00BA1736">
          <w:pPr>
            <w:ind w:leftChars="0" w:left="840"/>
            <w:jc w:val="left"/>
          </w:pPr>
        </w:p>
        <w:p w:rsidR="008826E5" w:rsidRDefault="008826E5" w:rsidP="00BA1736">
          <w:pPr>
            <w:pStyle w:val="2"/>
            <w:spacing w:after="180"/>
            <w:jc w:val="left"/>
          </w:pPr>
          <w:bookmarkStart w:id="52" w:name="_Toc476763196"/>
          <w:r>
            <w:rPr>
              <w:rFonts w:hint="eastAsia"/>
            </w:rPr>
            <w:t>function文による関数定義</w:t>
          </w:r>
          <w:bookmarkEnd w:id="52"/>
        </w:p>
        <w:p w:rsidR="008826E5" w:rsidRDefault="008826E5" w:rsidP="00BA1736">
          <w:pPr>
            <w:ind w:left="840"/>
            <w:jc w:val="left"/>
          </w:pPr>
          <w:r>
            <w:rPr>
              <w:rFonts w:hint="eastAsia"/>
            </w:rPr>
            <w:t xml:space="preserve">　関数を定義するには、「function」キーワードを使用します。function文ではfunctionキーワードの後に関数名を記述し、その後ろに</w:t>
          </w:r>
          <w:r w:rsidR="008A3A37">
            <w:rPr>
              <w:rFonts w:hint="eastAsia"/>
            </w:rPr>
            <w:t>(</w:t>
          </w:r>
          <w:r>
            <w:rPr>
              <w:rFonts w:hint="eastAsia"/>
            </w:rPr>
            <w:t xml:space="preserve">　</w:t>
          </w:r>
          <w:r w:rsidR="008A3A37">
            <w:rPr>
              <w:rFonts w:hint="eastAsia"/>
            </w:rPr>
            <w:t>)</w:t>
          </w:r>
          <w:r>
            <w:rPr>
              <w:rFonts w:hint="eastAsia"/>
            </w:rPr>
            <w:t>で囲んで引数を定義します。引数が複数ある場合は、カンマ</w:t>
          </w:r>
          <w:r w:rsidR="008A3A37">
            <w:rPr>
              <w:rFonts w:hint="eastAsia"/>
            </w:rPr>
            <w:t>(</w:t>
          </w:r>
          <w:r>
            <w:rPr>
              <w:rFonts w:hint="eastAsia"/>
            </w:rPr>
            <w:t>,</w:t>
          </w:r>
          <w:r w:rsidR="008A3A37">
            <w:rPr>
              <w:rFonts w:hint="eastAsia"/>
            </w:rPr>
            <w:t>)</w:t>
          </w:r>
          <w:r>
            <w:rPr>
              <w:rFonts w:hint="eastAsia"/>
            </w:rPr>
            <w:t>で区切ります。</w:t>
          </w:r>
        </w:p>
        <w:p w:rsidR="008826E5" w:rsidRDefault="008826E5" w:rsidP="00BA1736">
          <w:pPr>
            <w:ind w:left="840"/>
            <w:jc w:val="left"/>
          </w:pPr>
          <w:r>
            <w:rPr>
              <w:rFonts w:hint="eastAsia"/>
            </w:rPr>
            <w:t xml:space="preserve">　関数の内容は、引数の後ろを｛　｝で囲み、その中に文を記述します。文には、すでに説明した変数の定義や、別の関数の呼び出しなどを記述できます。また、戻り値がある場合は「return」キーワードの後に式や値を指定することで、関数の呼び出し元に結果を返却できます。</w:t>
          </w:r>
        </w:p>
        <w:p w:rsidR="008826E5" w:rsidRDefault="008826E5" w:rsidP="00BA1736">
          <w:pPr>
            <w:ind w:left="840"/>
            <w:jc w:val="left"/>
          </w:pPr>
        </w:p>
        <w:tbl>
          <w:tblPr>
            <w:tblStyle w:val="af"/>
            <w:tblW w:w="0" w:type="auto"/>
            <w:tblInd w:w="840" w:type="dxa"/>
            <w:tblLook w:val="04A0"/>
          </w:tblPr>
          <w:tblGrid>
            <w:gridCol w:w="9122"/>
          </w:tblGrid>
          <w:tr w:rsidR="008826E5" w:rsidTr="00CA5078">
            <w:tc>
              <w:tcPr>
                <w:tcW w:w="9944" w:type="dxa"/>
              </w:tcPr>
              <w:p w:rsidR="008826E5" w:rsidRDefault="008826E5" w:rsidP="00BA1736">
                <w:pPr>
                  <w:ind w:leftChars="0" w:left="0"/>
                  <w:jc w:val="left"/>
                </w:pPr>
                <w:r>
                  <w:t>function 関数名</w:t>
                </w:r>
                <w:r w:rsidR="008A3A37">
                  <w:t>(</w:t>
                </w:r>
                <w:r>
                  <w:t>引数、引数、･･････</w:t>
                </w:r>
                <w:r w:rsidR="008A3A37">
                  <w:t>)</w:t>
                </w:r>
                <w:r>
                  <w:rPr>
                    <w:rFonts w:hint="eastAsia"/>
                  </w:rPr>
                  <w:t xml:space="preserve"> </w:t>
                </w:r>
                <w:r>
                  <w:t>{</w:t>
                </w:r>
              </w:p>
              <w:p w:rsidR="008826E5" w:rsidRDefault="008826E5" w:rsidP="001C38BD">
                <w:pPr>
                  <w:ind w:leftChars="0" w:left="0" w:firstLineChars="100" w:firstLine="210"/>
                  <w:jc w:val="left"/>
                </w:pPr>
                <w:r>
                  <w:t>複数の文</w:t>
                </w:r>
              </w:p>
              <w:p w:rsidR="008826E5" w:rsidRDefault="008826E5" w:rsidP="001C38BD">
                <w:pPr>
                  <w:ind w:leftChars="0" w:left="0" w:firstLineChars="100" w:firstLine="210"/>
                  <w:jc w:val="left"/>
                </w:pPr>
                <w:r>
                  <w:t>return 戻り値;</w:t>
                </w:r>
              </w:p>
              <w:p w:rsidR="008826E5" w:rsidRDefault="008826E5" w:rsidP="00BA1736">
                <w:pPr>
                  <w:ind w:leftChars="0" w:left="0"/>
                  <w:jc w:val="left"/>
                </w:pPr>
                <w:r>
                  <w:t>}</w:t>
                </w:r>
              </w:p>
            </w:tc>
          </w:tr>
        </w:tbl>
        <w:p w:rsidR="008826E5" w:rsidRDefault="008826E5" w:rsidP="00BA1736">
          <w:pPr>
            <w:ind w:left="840"/>
            <w:jc w:val="left"/>
          </w:pPr>
        </w:p>
        <w:p w:rsidR="00914F3A" w:rsidRPr="00343084" w:rsidRDefault="004F7914" w:rsidP="00914F3A">
          <w:pPr>
            <w:ind w:left="840"/>
            <w:jc w:val="left"/>
          </w:pPr>
          <w:r w:rsidRPr="004F7914">
            <w:t>01 体積によってサイズを判定する処理(通常の関数).html</w:t>
          </w:r>
        </w:p>
        <w:tbl>
          <w:tblPr>
            <w:tblStyle w:val="af"/>
            <w:tblW w:w="0" w:type="auto"/>
            <w:tblInd w:w="840" w:type="dxa"/>
            <w:tblLook w:val="04A0"/>
          </w:tblPr>
          <w:tblGrid>
            <w:gridCol w:w="9122"/>
          </w:tblGrid>
          <w:tr w:rsidR="00914F3A" w:rsidTr="0032439F">
            <w:tc>
              <w:tcPr>
                <w:tcW w:w="9944" w:type="dxa"/>
              </w:tcPr>
              <w:p w:rsidR="00914F3A" w:rsidRDefault="00914F3A" w:rsidP="00914F3A">
                <w:pPr>
                  <w:ind w:leftChars="0" w:left="0"/>
                  <w:jc w:val="left"/>
                </w:pPr>
                <w:r>
                  <w:rPr>
                    <w:rFonts w:hint="eastAsia"/>
                  </w:rPr>
                  <w:t>// 円錐の体積を求める関数</w:t>
                </w:r>
              </w:p>
              <w:p w:rsidR="00914F3A" w:rsidRDefault="00914F3A" w:rsidP="00914F3A">
                <w:pPr>
                  <w:ind w:leftChars="0" w:left="0"/>
                  <w:jc w:val="left"/>
                </w:pPr>
                <w:r>
                  <w:rPr>
                    <w:rFonts w:hint="eastAsia"/>
                  </w:rPr>
                  <w:t>function calcCone(radius, height) {</w:t>
                </w:r>
              </w:p>
              <w:p w:rsidR="00914F3A" w:rsidRDefault="00914F3A" w:rsidP="00914F3A">
                <w:pPr>
                  <w:ind w:leftChars="0" w:left="0" w:firstLineChars="100" w:firstLine="210"/>
                  <w:jc w:val="left"/>
                </w:pPr>
                <w:r>
                  <w:rPr>
                    <w:rFonts w:hint="eastAsia"/>
                  </w:rPr>
                  <w:t>// 底面の面積</w:t>
                </w:r>
              </w:p>
              <w:p w:rsidR="00914F3A" w:rsidRDefault="00914F3A" w:rsidP="00914F3A">
                <w:pPr>
                  <w:ind w:leftChars="0" w:left="0" w:firstLineChars="100" w:firstLine="210"/>
                  <w:jc w:val="left"/>
                </w:pPr>
                <w:r>
                  <w:rPr>
                    <w:rFonts w:hint="eastAsia"/>
                  </w:rPr>
                  <w:t>var base</w:t>
                </w:r>
                <w:r w:rsidRPr="007F14F1">
                  <w:rPr>
                    <w:rFonts w:hint="eastAsia"/>
                  </w:rPr>
                  <w:t xml:space="preserve"> </w:t>
                </w:r>
                <w:r>
                  <w:rPr>
                    <w:rFonts w:hint="eastAsia"/>
                  </w:rPr>
                  <w:t>= radius * radius * Math.PI;</w:t>
                </w:r>
              </w:p>
              <w:p w:rsidR="00914F3A" w:rsidRDefault="00914F3A" w:rsidP="00914F3A">
                <w:pPr>
                  <w:ind w:leftChars="0" w:left="0"/>
                  <w:jc w:val="left"/>
                </w:pPr>
                <w:r>
                  <w:rPr>
                    <w:rFonts w:hint="eastAsia"/>
                  </w:rPr>
                  <w:t xml:space="preserve">  // 体積 = 1/3 * 底面積 * 高さ</w:t>
                </w:r>
              </w:p>
              <w:p w:rsidR="00914F3A" w:rsidRDefault="00914F3A" w:rsidP="00914F3A">
                <w:pPr>
                  <w:ind w:leftChars="0" w:left="0"/>
                  <w:jc w:val="left"/>
                </w:pPr>
                <w:r>
                  <w:rPr>
                    <w:rFonts w:hint="eastAsia"/>
                  </w:rPr>
                  <w:t xml:space="preserve">  return base * height / 3;</w:t>
                </w:r>
              </w:p>
              <w:p w:rsidR="00914F3A" w:rsidRPr="003D6981" w:rsidRDefault="00914F3A" w:rsidP="00914F3A">
                <w:pPr>
                  <w:ind w:leftChars="0" w:left="0"/>
                  <w:jc w:val="left"/>
                </w:pPr>
                <w:r>
                  <w:rPr>
                    <w:rFonts w:hint="eastAsia"/>
                  </w:rPr>
                  <w:t>}</w:t>
                </w:r>
              </w:p>
            </w:tc>
          </w:tr>
        </w:tbl>
        <w:p w:rsidR="008826E5" w:rsidRDefault="008826E5" w:rsidP="00914F3A">
          <w:pPr>
            <w:ind w:leftChars="0" w:left="0"/>
            <w:jc w:val="left"/>
          </w:pPr>
        </w:p>
        <w:p w:rsidR="008826E5" w:rsidRDefault="008826E5" w:rsidP="000F0F67">
          <w:pPr>
            <w:ind w:left="840"/>
            <w:jc w:val="left"/>
          </w:pPr>
          <w:r>
            <w:rPr>
              <w:rFonts w:hint="eastAsia"/>
            </w:rPr>
            <w:t xml:space="preserve">　なお、JavaScriptでは、戻り値のデータ型を指定できません。</w:t>
          </w:r>
          <w:r w:rsidR="005E61B6">
            <w:rPr>
              <w:rFonts w:hint="eastAsia"/>
            </w:rPr>
            <w:t>そのため、関数を呼び出した結果どのようなデータ型が返却された</w:t>
          </w:r>
          <w:r>
            <w:rPr>
              <w:rFonts w:hint="eastAsia"/>
            </w:rPr>
            <w:t>、関数を呼び出した側で判断する必要があります。プログラムがわかりにくくなるためあまり利用はされませんが、関数の実行結果によって、異なるデータ型の戻り値を返すことも可能です。</w:t>
          </w:r>
        </w:p>
        <w:p w:rsidR="00980882" w:rsidRDefault="00980882">
          <w:pPr>
            <w:widowControl/>
            <w:spacing w:line="240" w:lineRule="auto"/>
            <w:ind w:leftChars="0" w:left="0"/>
            <w:jc w:val="left"/>
          </w:pPr>
          <w:r>
            <w:br w:type="page"/>
          </w:r>
        </w:p>
        <w:p w:rsidR="008826E5" w:rsidRDefault="008826E5" w:rsidP="00BA1736">
          <w:pPr>
            <w:pStyle w:val="2"/>
            <w:spacing w:after="180"/>
            <w:jc w:val="left"/>
          </w:pPr>
          <w:bookmarkStart w:id="53" w:name="_Toc476763197"/>
          <w:r>
            <w:rPr>
              <w:rFonts w:hint="eastAsia"/>
            </w:rPr>
            <w:lastRenderedPageBreak/>
            <w:t>関数名を指定して呼び出す</w:t>
          </w:r>
          <w:bookmarkEnd w:id="53"/>
        </w:p>
        <w:p w:rsidR="008826E5" w:rsidRDefault="008826E5" w:rsidP="00BA1736">
          <w:pPr>
            <w:ind w:left="840"/>
            <w:jc w:val="left"/>
          </w:pPr>
          <w:r>
            <w:rPr>
              <w:rFonts w:hint="eastAsia"/>
            </w:rPr>
            <w:t xml:space="preserve">　</w:t>
          </w:r>
          <w:r w:rsidR="000F0F67">
            <w:rPr>
              <w:rFonts w:hint="eastAsia"/>
            </w:rPr>
            <w:t>続いて、ここでは関数の呼び出しについて説明します。</w:t>
          </w:r>
          <w:r>
            <w:rPr>
              <w:rFonts w:hint="eastAsia"/>
            </w:rPr>
            <w:t>定義した関数名</w:t>
          </w:r>
          <w:r w:rsidR="008A3A37">
            <w:rPr>
              <w:rFonts w:hint="eastAsia"/>
            </w:rPr>
            <w:t>(</w:t>
          </w:r>
          <w:r>
            <w:rPr>
              <w:rFonts w:hint="eastAsia"/>
            </w:rPr>
            <w:t>または、関数を代入した変数</w:t>
          </w:r>
          <w:r w:rsidR="008A3A37">
            <w:rPr>
              <w:rFonts w:hint="eastAsia"/>
            </w:rPr>
            <w:t>)</w:t>
          </w:r>
          <w:r>
            <w:rPr>
              <w:rFonts w:hint="eastAsia"/>
            </w:rPr>
            <w:t>の後ろに</w:t>
          </w:r>
          <w:r w:rsidR="008A3A37">
            <w:rPr>
              <w:rFonts w:hint="eastAsia"/>
            </w:rPr>
            <w:t>(</w:t>
          </w:r>
          <w:r>
            <w:rPr>
              <w:rFonts w:hint="eastAsia"/>
            </w:rPr>
            <w:t xml:space="preserve"> </w:t>
          </w:r>
          <w:r w:rsidR="008A3A37">
            <w:rPr>
              <w:rFonts w:hint="eastAsia"/>
            </w:rPr>
            <w:t>)</w:t>
          </w:r>
          <w:r>
            <w:rPr>
              <w:rFonts w:hint="eastAsia"/>
            </w:rPr>
            <w:t>を付け、この中に引数を指定して関数を呼び出します。引数が1つもない場合は単に</w:t>
          </w:r>
          <w:r w:rsidR="008A3A37">
            <w:rPr>
              <w:rFonts w:hint="eastAsia"/>
            </w:rPr>
            <w:t>(</w:t>
          </w:r>
          <w:r>
            <w:rPr>
              <w:rFonts w:hint="eastAsia"/>
            </w:rPr>
            <w:t xml:space="preserve"> </w:t>
          </w:r>
          <w:r w:rsidR="008A3A37">
            <w:rPr>
              <w:rFonts w:hint="eastAsia"/>
            </w:rPr>
            <w:t>)</w:t>
          </w:r>
          <w:r>
            <w:rPr>
              <w:rFonts w:hint="eastAsia"/>
            </w:rPr>
            <w:t>だけを記述します。</w:t>
          </w:r>
        </w:p>
        <w:p w:rsidR="008826E5" w:rsidRDefault="008826E5" w:rsidP="00BA1736">
          <w:pPr>
            <w:ind w:left="840"/>
            <w:jc w:val="left"/>
          </w:pPr>
          <w:r>
            <w:rPr>
              <w:rFonts w:hint="eastAsia"/>
            </w:rPr>
            <w:t xml:space="preserve">　</w:t>
          </w:r>
        </w:p>
        <w:p w:rsidR="008826E5" w:rsidRDefault="008826E5" w:rsidP="00BA1736">
          <w:pPr>
            <w:ind w:left="840"/>
            <w:jc w:val="left"/>
          </w:pPr>
          <w:r>
            <w:rPr>
              <w:rFonts w:hint="eastAsia"/>
            </w:rPr>
            <w:t xml:space="preserve">　　関数名</w:t>
          </w:r>
          <w:r w:rsidR="008A3A37">
            <w:rPr>
              <w:rFonts w:hint="eastAsia"/>
            </w:rPr>
            <w:t>(</w:t>
          </w:r>
          <w:r>
            <w:rPr>
              <w:rFonts w:hint="eastAsia"/>
            </w:rPr>
            <w:t>[引数、引数、･･････]</w:t>
          </w:r>
          <w:r w:rsidR="008A3A37">
            <w:rPr>
              <w:rFonts w:hint="eastAsia"/>
            </w:rPr>
            <w:t>)</w:t>
          </w:r>
          <w:r>
            <w:rPr>
              <w:rFonts w:hint="eastAsia"/>
            </w:rPr>
            <w:t>;</w:t>
          </w:r>
        </w:p>
        <w:p w:rsidR="008826E5" w:rsidRPr="00DB657D" w:rsidRDefault="008826E5" w:rsidP="00BA1736">
          <w:pPr>
            <w:ind w:left="840"/>
            <w:jc w:val="left"/>
          </w:pPr>
        </w:p>
        <w:p w:rsidR="008826E5" w:rsidRDefault="008826E5" w:rsidP="00BA1736">
          <w:pPr>
            <w:ind w:left="840"/>
            <w:jc w:val="left"/>
          </w:pPr>
          <w:r>
            <w:rPr>
              <w:rFonts w:hint="eastAsia"/>
            </w:rPr>
            <w:t>関数の呼び出し例</w:t>
          </w:r>
        </w:p>
        <w:tbl>
          <w:tblPr>
            <w:tblStyle w:val="af"/>
            <w:tblW w:w="0" w:type="auto"/>
            <w:tblInd w:w="840" w:type="dxa"/>
            <w:tblLook w:val="04A0"/>
          </w:tblPr>
          <w:tblGrid>
            <w:gridCol w:w="9122"/>
          </w:tblGrid>
          <w:tr w:rsidR="008826E5" w:rsidTr="00CA5078">
            <w:tc>
              <w:tcPr>
                <w:tcW w:w="9944" w:type="dxa"/>
              </w:tcPr>
              <w:p w:rsidR="008826E5" w:rsidRDefault="008826E5" w:rsidP="00BA1736">
                <w:pPr>
                  <w:ind w:leftChars="0" w:left="0"/>
                  <w:jc w:val="left"/>
                </w:pPr>
                <w:r>
                  <w:rPr>
                    <w:rFonts w:hint="eastAsia"/>
                  </w:rPr>
                  <w:t>calcCone</w:t>
                </w:r>
                <w:r w:rsidR="008A3A37">
                  <w:rPr>
                    <w:rFonts w:hint="eastAsia"/>
                  </w:rPr>
                  <w:t>(</w:t>
                </w:r>
                <w:r>
                  <w:rPr>
                    <w:rFonts w:hint="eastAsia"/>
                  </w:rPr>
                  <w:t>10, 5</w:t>
                </w:r>
                <w:r w:rsidR="008A3A37">
                  <w:rPr>
                    <w:rFonts w:hint="eastAsia"/>
                  </w:rPr>
                  <w:t>)</w:t>
                </w:r>
                <w:r>
                  <w:rPr>
                    <w:rFonts w:hint="eastAsia"/>
                  </w:rPr>
                  <w:t>;</w:t>
                </w:r>
              </w:p>
            </w:tc>
          </w:tr>
        </w:tbl>
        <w:p w:rsidR="008826E5" w:rsidRPr="00576EF9" w:rsidRDefault="008826E5" w:rsidP="00BA1736">
          <w:pPr>
            <w:ind w:left="840"/>
            <w:jc w:val="left"/>
          </w:pPr>
        </w:p>
        <w:p w:rsidR="008826E5" w:rsidRDefault="008826E5" w:rsidP="00BA1736">
          <w:pPr>
            <w:ind w:left="840"/>
            <w:jc w:val="left"/>
          </w:pPr>
          <w:r>
            <w:rPr>
              <w:rFonts w:hint="eastAsia"/>
            </w:rPr>
            <w:t>関数を右辺にして左辺に変数を指定することで、関数の戻り値を変数に代入できます。</w:t>
          </w:r>
        </w:p>
        <w:p w:rsidR="008826E5" w:rsidRDefault="008826E5" w:rsidP="00BA1736">
          <w:pPr>
            <w:ind w:left="840"/>
            <w:jc w:val="left"/>
          </w:pPr>
        </w:p>
        <w:p w:rsidR="008826E5" w:rsidRDefault="00A947B5" w:rsidP="00BA1736">
          <w:pPr>
            <w:ind w:left="840"/>
            <w:jc w:val="left"/>
          </w:pPr>
          <w:r w:rsidRPr="00A947B5">
            <w:t>02 関数の戻り値を変数に代入.html</w:t>
          </w:r>
        </w:p>
        <w:tbl>
          <w:tblPr>
            <w:tblStyle w:val="af"/>
            <w:tblW w:w="0" w:type="auto"/>
            <w:tblInd w:w="840" w:type="dxa"/>
            <w:tblLook w:val="04A0"/>
          </w:tblPr>
          <w:tblGrid>
            <w:gridCol w:w="9122"/>
          </w:tblGrid>
          <w:tr w:rsidR="008826E5" w:rsidTr="00CA5078">
            <w:tc>
              <w:tcPr>
                <w:tcW w:w="9944" w:type="dxa"/>
              </w:tcPr>
              <w:p w:rsidR="008826E5" w:rsidRDefault="005E61B6" w:rsidP="00BA1736">
                <w:pPr>
                  <w:ind w:leftChars="0" w:left="0"/>
                  <w:jc w:val="left"/>
                </w:pPr>
                <w:r>
                  <w:rPr>
                    <w:rFonts w:hint="eastAsia"/>
                  </w:rPr>
                  <w:t>var base</w:t>
                </w:r>
                <w:r w:rsidR="008826E5">
                  <w:rPr>
                    <w:rFonts w:hint="eastAsia"/>
                  </w:rPr>
                  <w:t xml:space="preserve"> = calcCone</w:t>
                </w:r>
                <w:r w:rsidR="008A3A37">
                  <w:rPr>
                    <w:rFonts w:hint="eastAsia"/>
                  </w:rPr>
                  <w:t>(</w:t>
                </w:r>
                <w:r w:rsidR="008826E5">
                  <w:rPr>
                    <w:rFonts w:hint="eastAsia"/>
                  </w:rPr>
                  <w:t>100, 50</w:t>
                </w:r>
                <w:r w:rsidR="008A3A37">
                  <w:rPr>
                    <w:rFonts w:hint="eastAsia"/>
                  </w:rPr>
                  <w:t>)</w:t>
                </w:r>
                <w:r w:rsidR="008826E5">
                  <w:rPr>
                    <w:rFonts w:hint="eastAsia"/>
                  </w:rPr>
                  <w:t>;</w:t>
                </w:r>
              </w:p>
              <w:p w:rsidR="008826E5" w:rsidRDefault="008826E5" w:rsidP="00BA1736">
                <w:pPr>
                  <w:ind w:leftChars="0" w:left="0"/>
                  <w:jc w:val="left"/>
                </w:pPr>
                <w:r>
                  <w:rPr>
                    <w:rFonts w:hint="eastAsia"/>
                  </w:rPr>
                  <w:t xml:space="preserve">if </w:t>
                </w:r>
                <w:r w:rsidR="008A3A37">
                  <w:rPr>
                    <w:rFonts w:hint="eastAsia"/>
                  </w:rPr>
                  <w:t>(</w:t>
                </w:r>
                <w:r w:rsidR="005E61B6">
                  <w:rPr>
                    <w:rFonts w:hint="eastAsia"/>
                  </w:rPr>
                  <w:t>base</w:t>
                </w:r>
                <w:r>
                  <w:rPr>
                    <w:rFonts w:hint="eastAsia"/>
                  </w:rPr>
                  <w:t xml:space="preserve"> &gt;= 50</w:t>
                </w:r>
                <w:r w:rsidR="008A3A37">
                  <w:rPr>
                    <w:rFonts w:hint="eastAsia"/>
                  </w:rPr>
                  <w:t>)</w:t>
                </w:r>
                <w:r>
                  <w:rPr>
                    <w:rFonts w:hint="eastAsia"/>
                  </w:rPr>
                  <w:t xml:space="preserve"> {</w:t>
                </w:r>
              </w:p>
              <w:p w:rsidR="008826E5" w:rsidRDefault="008826E5" w:rsidP="005B124A">
                <w:pPr>
                  <w:ind w:leftChars="0" w:left="0" w:firstLineChars="100" w:firstLine="210"/>
                  <w:jc w:val="left"/>
                </w:pPr>
                <w:r>
                  <w:rPr>
                    <w:rFonts w:hint="eastAsia"/>
                  </w:rPr>
                  <w:t>alert</w:t>
                </w:r>
                <w:r w:rsidR="008A3A37">
                  <w:rPr>
                    <w:rFonts w:hint="eastAsia"/>
                  </w:rPr>
                  <w:t>(</w:t>
                </w:r>
                <w:r>
                  <w:rPr>
                    <w:rFonts w:hint="eastAsia"/>
                  </w:rPr>
                  <w:t>'</w:t>
                </w:r>
                <w:r w:rsidR="005E61B6">
                  <w:rPr>
                    <w:rFonts w:hint="eastAsia"/>
                  </w:rPr>
                  <w:t>計算</w:t>
                </w:r>
                <w:r w:rsidR="00086009">
                  <w:rPr>
                    <w:rFonts w:hint="eastAsia"/>
                  </w:rPr>
                  <w:t>結果を表示します</w:t>
                </w:r>
                <w:r>
                  <w:rPr>
                    <w:rFonts w:hint="eastAsia"/>
                  </w:rPr>
                  <w:t>'</w:t>
                </w:r>
                <w:r w:rsidR="008A3A37">
                  <w:rPr>
                    <w:rFonts w:hint="eastAsia"/>
                  </w:rPr>
                  <w:t>)</w:t>
                </w:r>
                <w:r>
                  <w:rPr>
                    <w:rFonts w:hint="eastAsia"/>
                  </w:rPr>
                  <w:t>;</w:t>
                </w:r>
              </w:p>
              <w:p w:rsidR="008826E5" w:rsidRDefault="008826E5" w:rsidP="00BA1736">
                <w:pPr>
                  <w:ind w:leftChars="0" w:left="0"/>
                  <w:jc w:val="left"/>
                </w:pPr>
                <w:r>
                  <w:rPr>
                    <w:rFonts w:hint="eastAsia"/>
                  </w:rPr>
                  <w:t>}</w:t>
                </w:r>
              </w:p>
            </w:tc>
          </w:tr>
        </w:tbl>
        <w:p w:rsidR="008826E5" w:rsidRDefault="008826E5" w:rsidP="00BA1736">
          <w:pPr>
            <w:ind w:left="840"/>
            <w:jc w:val="left"/>
          </w:pPr>
        </w:p>
        <w:p w:rsidR="008826E5" w:rsidRDefault="008826E5" w:rsidP="00BA1736">
          <w:pPr>
            <w:ind w:left="840"/>
            <w:jc w:val="left"/>
          </w:pPr>
          <w:r>
            <w:rPr>
              <w:rFonts w:hint="eastAsia"/>
            </w:rPr>
            <w:t>また、関数の引数やif文などの条件文に、関数の戻り値をそのまま使用することも可能です。</w:t>
          </w:r>
        </w:p>
        <w:p w:rsidR="008826E5" w:rsidRDefault="008826E5" w:rsidP="00BA1736">
          <w:pPr>
            <w:ind w:left="840"/>
            <w:jc w:val="left"/>
          </w:pPr>
        </w:p>
        <w:p w:rsidR="008826E5" w:rsidRDefault="00BC74F5" w:rsidP="00BA1736">
          <w:pPr>
            <w:ind w:left="840"/>
            <w:jc w:val="left"/>
          </w:pPr>
          <w:r w:rsidRPr="00BC74F5">
            <w:t>03 if文の条件に関数の戻り値を直接利用する.html</w:t>
          </w:r>
        </w:p>
        <w:tbl>
          <w:tblPr>
            <w:tblStyle w:val="af"/>
            <w:tblW w:w="0" w:type="auto"/>
            <w:tblInd w:w="840" w:type="dxa"/>
            <w:tblLook w:val="04A0"/>
          </w:tblPr>
          <w:tblGrid>
            <w:gridCol w:w="9122"/>
          </w:tblGrid>
          <w:tr w:rsidR="008826E5" w:rsidTr="00CA5078">
            <w:tc>
              <w:tcPr>
                <w:tcW w:w="9944" w:type="dxa"/>
              </w:tcPr>
              <w:p w:rsidR="008826E5" w:rsidRDefault="008826E5" w:rsidP="00BA1736">
                <w:pPr>
                  <w:ind w:leftChars="0" w:left="0"/>
                  <w:jc w:val="left"/>
                </w:pPr>
                <w:r>
                  <w:rPr>
                    <w:rFonts w:hint="eastAsia"/>
                  </w:rPr>
                  <w:t xml:space="preserve">if </w:t>
                </w:r>
                <w:r w:rsidR="008A3A37">
                  <w:rPr>
                    <w:rFonts w:hint="eastAsia"/>
                  </w:rPr>
                  <w:t>(</w:t>
                </w:r>
                <w:r>
                  <w:rPr>
                    <w:rFonts w:hint="eastAsia"/>
                  </w:rPr>
                  <w:t>calcCone</w:t>
                </w:r>
                <w:r w:rsidR="008A3A37">
                  <w:rPr>
                    <w:rFonts w:hint="eastAsia"/>
                  </w:rPr>
                  <w:t>(</w:t>
                </w:r>
                <w:r>
                  <w:rPr>
                    <w:rFonts w:hint="eastAsia"/>
                  </w:rPr>
                  <w:t>100, 50</w:t>
                </w:r>
                <w:r w:rsidR="008A3A37">
                  <w:rPr>
                    <w:rFonts w:hint="eastAsia"/>
                  </w:rPr>
                  <w:t>)</w:t>
                </w:r>
                <w:r>
                  <w:rPr>
                    <w:rFonts w:hint="eastAsia"/>
                  </w:rPr>
                  <w:t xml:space="preserve"> &gt;= 50</w:t>
                </w:r>
                <w:r w:rsidR="008A3A37">
                  <w:rPr>
                    <w:rFonts w:hint="eastAsia"/>
                  </w:rPr>
                  <w:t>)</w:t>
                </w:r>
                <w:r>
                  <w:rPr>
                    <w:rFonts w:hint="eastAsia"/>
                  </w:rPr>
                  <w:t xml:space="preserve"> {</w:t>
                </w:r>
              </w:p>
              <w:p w:rsidR="008826E5" w:rsidRDefault="008826E5" w:rsidP="00744F0E">
                <w:pPr>
                  <w:ind w:leftChars="0" w:left="0" w:firstLineChars="100" w:firstLine="210"/>
                  <w:jc w:val="left"/>
                </w:pPr>
                <w:r>
                  <w:rPr>
                    <w:rFonts w:hint="eastAsia"/>
                  </w:rPr>
                  <w:t>alert</w:t>
                </w:r>
                <w:r w:rsidR="008A3A37">
                  <w:rPr>
                    <w:rFonts w:hint="eastAsia"/>
                  </w:rPr>
                  <w:t>(</w:t>
                </w:r>
                <w:r>
                  <w:rPr>
                    <w:rFonts w:hint="eastAsia"/>
                  </w:rPr>
                  <w:t>'</w:t>
                </w:r>
                <w:r w:rsidR="005E61B6">
                  <w:rPr>
                    <w:rFonts w:hint="eastAsia"/>
                  </w:rPr>
                  <w:t>計算</w:t>
                </w:r>
                <w:r w:rsidR="00086009">
                  <w:rPr>
                    <w:rFonts w:hint="eastAsia"/>
                  </w:rPr>
                  <w:t>結果を表示します</w:t>
                </w:r>
                <w:r>
                  <w:rPr>
                    <w:rFonts w:hint="eastAsia"/>
                  </w:rPr>
                  <w:t>'</w:t>
                </w:r>
                <w:r w:rsidR="008A3A37">
                  <w:rPr>
                    <w:rFonts w:hint="eastAsia"/>
                  </w:rPr>
                  <w:t>)</w:t>
                </w:r>
                <w:r>
                  <w:rPr>
                    <w:rFonts w:hint="eastAsia"/>
                  </w:rPr>
                  <w:t>;</w:t>
                </w:r>
              </w:p>
              <w:p w:rsidR="008826E5" w:rsidRDefault="008826E5" w:rsidP="00BA1736">
                <w:pPr>
                  <w:ind w:leftChars="0" w:left="0"/>
                  <w:jc w:val="left"/>
                </w:pPr>
                <w:r>
                  <w:rPr>
                    <w:rFonts w:hint="eastAsia"/>
                  </w:rPr>
                  <w:t>}</w:t>
                </w:r>
              </w:p>
            </w:tc>
          </w:tr>
        </w:tbl>
        <w:p w:rsidR="00CA5078" w:rsidRDefault="008826E5" w:rsidP="00BA1736">
          <w:pPr>
            <w:widowControl/>
            <w:spacing w:line="240" w:lineRule="auto"/>
            <w:ind w:leftChars="0" w:left="0"/>
            <w:jc w:val="left"/>
          </w:pPr>
          <w:r>
            <w:br w:type="page"/>
          </w:r>
        </w:p>
        <w:p w:rsidR="002526C3" w:rsidRDefault="00E62EB5" w:rsidP="00BA1736">
          <w:pPr>
            <w:pStyle w:val="1"/>
            <w:spacing w:after="180"/>
            <w:jc w:val="left"/>
          </w:pPr>
          <w:bookmarkStart w:id="54" w:name="_Toc402895371"/>
          <w:bookmarkStart w:id="55" w:name="_Toc476763198"/>
          <w:r>
            <w:rPr>
              <w:rFonts w:hint="eastAsia"/>
            </w:rPr>
            <w:lastRenderedPageBreak/>
            <w:t>String</w:t>
          </w:r>
          <w:r w:rsidR="002526C3">
            <w:rPr>
              <w:rFonts w:hint="eastAsia"/>
            </w:rPr>
            <w:t>オブジェクト</w:t>
          </w:r>
          <w:bookmarkEnd w:id="54"/>
          <w:bookmarkEnd w:id="55"/>
        </w:p>
        <w:p w:rsidR="002526C3" w:rsidRDefault="002526C3" w:rsidP="00BA1736">
          <w:pPr>
            <w:ind w:left="840"/>
            <w:jc w:val="left"/>
            <w:rPr>
              <w:rFonts w:cs="Times New Roman"/>
            </w:rPr>
          </w:pPr>
          <w:r>
            <w:rPr>
              <w:rFonts w:hint="eastAsia"/>
            </w:rPr>
            <w:t xml:space="preserve">　</w:t>
          </w:r>
          <w:r>
            <w:t>JavaScript</w:t>
          </w:r>
          <w:r>
            <w:rPr>
              <w:rFonts w:hint="eastAsia"/>
            </w:rPr>
            <w:t>での文字列に関する処理には</w:t>
          </w:r>
          <w:r>
            <w:t>String</w:t>
          </w:r>
          <w:r>
            <w:rPr>
              <w:rFonts w:hint="eastAsia"/>
            </w:rPr>
            <w:t>オブジェクトを利用します。文字列を変数に代入するには文字列リテラル「</w:t>
          </w:r>
          <w:r w:rsidRPr="00FF619A">
            <w:rPr>
              <w:sz w:val="18"/>
              <w:szCs w:val="18"/>
            </w:rPr>
            <w:t>"</w:t>
          </w:r>
          <w:r>
            <w:t xml:space="preserve"> </w:t>
          </w:r>
          <w:r w:rsidRPr="00FF619A">
            <w:rPr>
              <w:sz w:val="18"/>
              <w:szCs w:val="18"/>
            </w:rPr>
            <w:t>"</w:t>
          </w:r>
          <w:r>
            <w:rPr>
              <w:rFonts w:hint="eastAsia"/>
            </w:rPr>
            <w:t>」を使用する方法もありますが、</w:t>
          </w:r>
          <w:r>
            <w:t>String</w:t>
          </w:r>
          <w:r>
            <w:rPr>
              <w:rFonts w:hint="eastAsia"/>
            </w:rPr>
            <w:t>オブジェクトでも同様のことが可能です。</w:t>
          </w:r>
          <w:r>
            <w:t>String</w:t>
          </w:r>
          <w:r>
            <w:rPr>
              <w:rFonts w:hint="eastAsia"/>
            </w:rPr>
            <w:t>オブジェクトには、文字列を格納するだけでなく、文字列の加工や特定の文字の検索など、文字列を扱う際に便利ないくつかのメソッドが用意されています。</w:t>
          </w:r>
        </w:p>
        <w:p w:rsidR="002526C3" w:rsidRDefault="002526C3" w:rsidP="00BA1736">
          <w:pPr>
            <w:ind w:left="840"/>
            <w:jc w:val="left"/>
            <w:rPr>
              <w:rFonts w:cs="Times New Roman"/>
            </w:rPr>
          </w:pPr>
          <w:r>
            <w:rPr>
              <w:rFonts w:hint="eastAsia"/>
            </w:rPr>
            <w:t xml:space="preserve">　</w:t>
          </w:r>
          <w:r>
            <w:t>String</w:t>
          </w:r>
          <w:r>
            <w:rPr>
              <w:rFonts w:hint="eastAsia"/>
            </w:rPr>
            <w:t>オブジェクトを生成する構文は以下の</w:t>
          </w:r>
          <w:r w:rsidR="00C32570">
            <w:rPr>
              <w:rFonts w:hint="eastAsia"/>
            </w:rPr>
            <w:t>通り</w:t>
          </w:r>
          <w:r>
            <w:rPr>
              <w:rFonts w:hint="eastAsia"/>
            </w:rPr>
            <w:t>です。引数に指定した文字列から</w:t>
          </w:r>
          <w:r>
            <w:t>String</w:t>
          </w:r>
          <w:r>
            <w:rPr>
              <w:rFonts w:hint="eastAsia"/>
            </w:rPr>
            <w:t>オブジェクトを生成します。</w:t>
          </w:r>
        </w:p>
        <w:p w:rsidR="002526C3" w:rsidRDefault="002526C3" w:rsidP="00BA1736">
          <w:pPr>
            <w:ind w:left="840"/>
            <w:jc w:val="left"/>
            <w:rPr>
              <w:rFonts w:cs="Times New Roman"/>
            </w:rPr>
          </w:pPr>
        </w:p>
        <w:tbl>
          <w:tblPr>
            <w:tblpPr w:leftFromText="142" w:rightFromText="142" w:vertAnchor="text" w:tblpX="1701" w:tblpY="1"/>
            <w:tblOverlap w:val="never"/>
            <w:tblW w:w="0" w:type="auto"/>
            <w:tblLook w:val="01E0"/>
          </w:tblPr>
          <w:tblGrid>
            <w:gridCol w:w="6090"/>
          </w:tblGrid>
          <w:tr w:rsidR="002526C3" w:rsidTr="00DA4620">
            <w:tc>
              <w:tcPr>
                <w:tcW w:w="6090" w:type="dxa"/>
                <w:tcBorders>
                  <w:top w:val="single" w:sz="4" w:space="0" w:color="auto"/>
                  <w:left w:val="single" w:sz="4" w:space="0" w:color="auto"/>
                  <w:bottom w:val="single" w:sz="4" w:space="0" w:color="auto"/>
                  <w:right w:val="single" w:sz="4" w:space="0" w:color="auto"/>
                </w:tcBorders>
              </w:tcPr>
              <w:p w:rsidR="002526C3" w:rsidRPr="00DA4620" w:rsidRDefault="002526C3" w:rsidP="00BA1736">
                <w:pPr>
                  <w:ind w:leftChars="0" w:left="0"/>
                  <w:jc w:val="left"/>
                  <w:rPr>
                    <w:bCs/>
                  </w:rPr>
                </w:pPr>
                <w:r w:rsidRPr="00DA4620">
                  <w:rPr>
                    <w:bCs/>
                  </w:rPr>
                  <w:t xml:space="preserve">var </w:t>
                </w:r>
                <w:r w:rsidRPr="00DA4620">
                  <w:rPr>
                    <w:rFonts w:hint="eastAsia"/>
                    <w:bCs/>
                  </w:rPr>
                  <w:t>変数名</w:t>
                </w:r>
                <w:r w:rsidRPr="00DA4620">
                  <w:rPr>
                    <w:bCs/>
                  </w:rPr>
                  <w:t xml:space="preserve"> = new String</w:t>
                </w:r>
                <w:r w:rsidR="008A3A37">
                  <w:rPr>
                    <w:bCs/>
                  </w:rPr>
                  <w:t>(</w:t>
                </w:r>
                <w:r w:rsidRPr="00DA4620">
                  <w:rPr>
                    <w:rFonts w:hint="eastAsia"/>
                    <w:bCs/>
                  </w:rPr>
                  <w:t>文字列</w:t>
                </w:r>
                <w:r w:rsidR="008A3A37">
                  <w:rPr>
                    <w:bCs/>
                  </w:rPr>
                  <w:t>)</w:t>
                </w:r>
                <w:r w:rsidRPr="00DA4620">
                  <w:rPr>
                    <w:bCs/>
                  </w:rPr>
                  <w:t>;</w:t>
                </w:r>
              </w:p>
            </w:tc>
          </w:tr>
        </w:tbl>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r>
            <w:rPr>
              <w:rFonts w:hint="eastAsia"/>
            </w:rPr>
            <w:t xml:space="preserve">　</w:t>
          </w:r>
          <w:r>
            <w:t>String</w:t>
          </w:r>
          <w:r>
            <w:rPr>
              <w:rFonts w:hint="eastAsia"/>
            </w:rPr>
            <w:t>オブジェクトで利用できるプロパティ、メソッドを示します。</w:t>
          </w:r>
        </w:p>
        <w:p w:rsidR="002526C3" w:rsidRDefault="002526C3" w:rsidP="00BA1736">
          <w:pPr>
            <w:ind w:left="840"/>
            <w:jc w:val="left"/>
            <w:rPr>
              <w:rFonts w:cs="Times New Roman"/>
            </w:rPr>
          </w:pPr>
        </w:p>
        <w:tbl>
          <w:tblPr>
            <w:tblpPr w:leftFromText="142" w:rightFromText="142" w:vertAnchor="text" w:tblpX="116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10"/>
            <w:gridCol w:w="5245"/>
          </w:tblGrid>
          <w:tr w:rsidR="002526C3" w:rsidRPr="009A77B0" w:rsidTr="00F55C00">
            <w:tc>
              <w:tcPr>
                <w:tcW w:w="3510" w:type="dxa"/>
                <w:shd w:val="clear" w:color="auto" w:fill="D9D9D9" w:themeFill="background1" w:themeFillShade="D9"/>
              </w:tcPr>
              <w:p w:rsidR="002526C3" w:rsidRPr="006426E9" w:rsidRDefault="002526C3" w:rsidP="00BA1736">
                <w:pPr>
                  <w:ind w:leftChars="0" w:left="0"/>
                  <w:jc w:val="left"/>
                  <w:rPr>
                    <w:rFonts w:cs="Times New Roman"/>
                    <w:b/>
                    <w:bCs/>
                  </w:rPr>
                </w:pPr>
                <w:r w:rsidRPr="006426E9">
                  <w:rPr>
                    <w:rFonts w:hint="eastAsia"/>
                    <w:b/>
                    <w:bCs/>
                  </w:rPr>
                  <w:t>プロパティ名</w:t>
                </w:r>
              </w:p>
            </w:tc>
            <w:tc>
              <w:tcPr>
                <w:tcW w:w="5245" w:type="dxa"/>
                <w:shd w:val="clear" w:color="auto" w:fill="D9D9D9" w:themeFill="background1" w:themeFillShade="D9"/>
              </w:tcPr>
              <w:p w:rsidR="002526C3" w:rsidRPr="006426E9" w:rsidRDefault="002526C3" w:rsidP="00BA1736">
                <w:pPr>
                  <w:ind w:leftChars="0" w:left="0"/>
                  <w:jc w:val="left"/>
                  <w:rPr>
                    <w:rFonts w:cs="Times New Roman"/>
                    <w:b/>
                    <w:bCs/>
                  </w:rPr>
                </w:pPr>
                <w:r w:rsidRPr="006426E9">
                  <w:rPr>
                    <w:rFonts w:hint="eastAsia"/>
                    <w:b/>
                    <w:bCs/>
                  </w:rPr>
                  <w:t>説明</w:t>
                </w:r>
              </w:p>
            </w:tc>
          </w:tr>
          <w:tr w:rsidR="002526C3" w:rsidTr="00A9187A">
            <w:tc>
              <w:tcPr>
                <w:tcW w:w="3510" w:type="dxa"/>
              </w:tcPr>
              <w:p w:rsidR="002526C3" w:rsidRPr="008C3206" w:rsidRDefault="002526C3" w:rsidP="00BA1736">
                <w:pPr>
                  <w:ind w:leftChars="0" w:left="0"/>
                  <w:jc w:val="left"/>
                  <w:rPr>
                    <w:sz w:val="18"/>
                    <w:szCs w:val="18"/>
                  </w:rPr>
                </w:pPr>
                <w:r w:rsidRPr="008C3206">
                  <w:rPr>
                    <w:sz w:val="18"/>
                    <w:szCs w:val="18"/>
                  </w:rPr>
                  <w:t>length</w:t>
                </w:r>
              </w:p>
            </w:tc>
            <w:tc>
              <w:tcPr>
                <w:tcW w:w="5245" w:type="dxa"/>
              </w:tcPr>
              <w:p w:rsidR="002526C3" w:rsidRPr="008C3206" w:rsidRDefault="002526C3" w:rsidP="00BA1736">
                <w:pPr>
                  <w:ind w:leftChars="0" w:left="0"/>
                  <w:jc w:val="left"/>
                  <w:rPr>
                    <w:rFonts w:cs="Times New Roman"/>
                    <w:sz w:val="18"/>
                    <w:szCs w:val="18"/>
                  </w:rPr>
                </w:pPr>
                <w:r w:rsidRPr="008C3206">
                  <w:rPr>
                    <w:rFonts w:hint="eastAsia"/>
                    <w:sz w:val="18"/>
                    <w:szCs w:val="18"/>
                  </w:rPr>
                  <w:t>文字列の長さ</w:t>
                </w:r>
                <w:r w:rsidR="008A3A37" w:rsidRPr="008C3206">
                  <w:rPr>
                    <w:sz w:val="18"/>
                    <w:szCs w:val="18"/>
                  </w:rPr>
                  <w:t>(</w:t>
                </w:r>
                <w:r w:rsidRPr="008C3206">
                  <w:rPr>
                    <w:rFonts w:hint="eastAsia"/>
                    <w:sz w:val="18"/>
                    <w:szCs w:val="18"/>
                  </w:rPr>
                  <w:t>文字数</w:t>
                </w:r>
                <w:r w:rsidR="008A3A37" w:rsidRPr="008C3206">
                  <w:rPr>
                    <w:sz w:val="18"/>
                    <w:szCs w:val="18"/>
                  </w:rPr>
                  <w:t>)</w:t>
                </w:r>
                <w:r w:rsidRPr="008C3206">
                  <w:rPr>
                    <w:rFonts w:hint="eastAsia"/>
                    <w:sz w:val="18"/>
                    <w:szCs w:val="18"/>
                  </w:rPr>
                  <w:t>を示す</w:t>
                </w:r>
              </w:p>
            </w:tc>
          </w:tr>
        </w:tbl>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tbl>
          <w:tblPr>
            <w:tblpPr w:leftFromText="142" w:rightFromText="142" w:vertAnchor="text" w:tblpX="1162" w:tblpY="1"/>
            <w:tblOverlap w:val="neve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10"/>
            <w:gridCol w:w="5245"/>
          </w:tblGrid>
          <w:tr w:rsidR="002526C3" w:rsidTr="00F55C00">
            <w:tc>
              <w:tcPr>
                <w:tcW w:w="3510" w:type="dxa"/>
                <w:shd w:val="clear" w:color="auto" w:fill="D9D9D9" w:themeFill="background1" w:themeFillShade="D9"/>
              </w:tcPr>
              <w:p w:rsidR="002526C3" w:rsidRPr="006426E9" w:rsidRDefault="002526C3" w:rsidP="00BA1736">
                <w:pPr>
                  <w:ind w:leftChars="0" w:left="0"/>
                  <w:jc w:val="left"/>
                  <w:rPr>
                    <w:rFonts w:cs="Times New Roman"/>
                    <w:b/>
                    <w:bCs/>
                  </w:rPr>
                </w:pPr>
                <w:r w:rsidRPr="006426E9">
                  <w:rPr>
                    <w:rFonts w:hint="eastAsia"/>
                    <w:b/>
                    <w:bCs/>
                  </w:rPr>
                  <w:t>メソッド名／構文名</w:t>
                </w:r>
              </w:p>
            </w:tc>
            <w:tc>
              <w:tcPr>
                <w:tcW w:w="5245" w:type="dxa"/>
                <w:shd w:val="clear" w:color="auto" w:fill="D9D9D9" w:themeFill="background1" w:themeFillShade="D9"/>
              </w:tcPr>
              <w:p w:rsidR="002526C3" w:rsidRPr="006426E9" w:rsidRDefault="002526C3" w:rsidP="00BA1736">
                <w:pPr>
                  <w:ind w:leftChars="0" w:left="0"/>
                  <w:jc w:val="left"/>
                  <w:rPr>
                    <w:rFonts w:cs="Times New Roman"/>
                    <w:b/>
                    <w:bCs/>
                  </w:rPr>
                </w:pPr>
                <w:r w:rsidRPr="006426E9">
                  <w:rPr>
                    <w:rFonts w:hint="eastAsia"/>
                    <w:b/>
                    <w:bCs/>
                  </w:rPr>
                  <w:t>説明</w:t>
                </w:r>
              </w:p>
            </w:tc>
          </w:tr>
          <w:tr w:rsidR="002526C3" w:rsidTr="00EB39DD">
            <w:tc>
              <w:tcPr>
                <w:tcW w:w="3510" w:type="dxa"/>
              </w:tcPr>
              <w:p w:rsidR="002526C3" w:rsidRPr="008C3206" w:rsidRDefault="002526C3" w:rsidP="00BA1736">
                <w:pPr>
                  <w:ind w:leftChars="0" w:left="0"/>
                  <w:jc w:val="left"/>
                  <w:rPr>
                    <w:sz w:val="18"/>
                    <w:szCs w:val="18"/>
                  </w:rPr>
                </w:pPr>
                <w:r w:rsidRPr="008C3206">
                  <w:rPr>
                    <w:sz w:val="18"/>
                    <w:szCs w:val="18"/>
                  </w:rPr>
                  <w:t>charAt</w:t>
                </w:r>
                <w:r w:rsidR="008A3A37" w:rsidRPr="008C3206">
                  <w:rPr>
                    <w:sz w:val="18"/>
                    <w:szCs w:val="18"/>
                  </w:rPr>
                  <w:t>(</w:t>
                </w:r>
                <w:r w:rsidRPr="008C3206">
                  <w:rPr>
                    <w:sz w:val="18"/>
                    <w:szCs w:val="18"/>
                  </w:rPr>
                  <w:t>index</w:t>
                </w:r>
                <w:r w:rsidR="008A3A37" w:rsidRPr="008C3206">
                  <w:rPr>
                    <w:sz w:val="18"/>
                    <w:szCs w:val="18"/>
                  </w:rPr>
                  <w:t>)</w:t>
                </w:r>
              </w:p>
            </w:tc>
            <w:tc>
              <w:tcPr>
                <w:tcW w:w="5245" w:type="dxa"/>
              </w:tcPr>
              <w:p w:rsidR="002526C3" w:rsidRPr="008C3206" w:rsidRDefault="002526C3" w:rsidP="00BA1736">
                <w:pPr>
                  <w:ind w:leftChars="0" w:left="0"/>
                  <w:jc w:val="left"/>
                  <w:rPr>
                    <w:rFonts w:cs="Times New Roman"/>
                    <w:sz w:val="18"/>
                    <w:szCs w:val="18"/>
                  </w:rPr>
                </w:pPr>
                <w:r w:rsidRPr="008C3206">
                  <w:rPr>
                    <w:rFonts w:hint="eastAsia"/>
                    <w:sz w:val="18"/>
                    <w:szCs w:val="18"/>
                  </w:rPr>
                  <w:t>引数に指定した位置</w:t>
                </w:r>
                <w:r w:rsidR="008A3A37" w:rsidRPr="008C3206">
                  <w:rPr>
                    <w:sz w:val="18"/>
                    <w:szCs w:val="18"/>
                  </w:rPr>
                  <w:t>(</w:t>
                </w:r>
                <w:r w:rsidRPr="008C3206">
                  <w:rPr>
                    <w:sz w:val="18"/>
                    <w:szCs w:val="18"/>
                  </w:rPr>
                  <w:t>index</w:t>
                </w:r>
                <w:r w:rsidR="008A3A37" w:rsidRPr="008C3206">
                  <w:rPr>
                    <w:sz w:val="18"/>
                    <w:szCs w:val="18"/>
                  </w:rPr>
                  <w:t>)</w:t>
                </w:r>
                <w:r w:rsidRPr="008C3206">
                  <w:rPr>
                    <w:rFonts w:hint="eastAsia"/>
                    <w:sz w:val="18"/>
                    <w:szCs w:val="18"/>
                  </w:rPr>
                  <w:t>にある文字を返す</w:t>
                </w:r>
              </w:p>
            </w:tc>
          </w:tr>
          <w:tr w:rsidR="002526C3" w:rsidTr="00EB39DD">
            <w:tc>
              <w:tcPr>
                <w:tcW w:w="3510" w:type="dxa"/>
              </w:tcPr>
              <w:p w:rsidR="002526C3" w:rsidRPr="008C3206" w:rsidRDefault="002526C3" w:rsidP="00BA1736">
                <w:pPr>
                  <w:ind w:leftChars="0" w:left="0"/>
                  <w:jc w:val="left"/>
                  <w:rPr>
                    <w:rFonts w:cs="Times New Roman"/>
                    <w:sz w:val="18"/>
                    <w:szCs w:val="18"/>
                  </w:rPr>
                </w:pPr>
                <w:r w:rsidRPr="008C3206">
                  <w:rPr>
                    <w:sz w:val="18"/>
                    <w:szCs w:val="18"/>
                  </w:rPr>
                  <w:t>charCodeAt</w:t>
                </w:r>
                <w:r w:rsidR="008A3A37" w:rsidRPr="008C3206">
                  <w:rPr>
                    <w:sz w:val="18"/>
                    <w:szCs w:val="18"/>
                  </w:rPr>
                  <w:t>(</w:t>
                </w:r>
                <w:r w:rsidRPr="008C3206">
                  <w:rPr>
                    <w:sz w:val="18"/>
                    <w:szCs w:val="18"/>
                  </w:rPr>
                  <w:t>index</w:t>
                </w:r>
                <w:r w:rsidR="008A3A37" w:rsidRPr="008C3206">
                  <w:rPr>
                    <w:sz w:val="18"/>
                    <w:szCs w:val="18"/>
                  </w:rPr>
                  <w:t>)</w:t>
                </w:r>
              </w:p>
            </w:tc>
            <w:tc>
              <w:tcPr>
                <w:tcW w:w="5245" w:type="dxa"/>
              </w:tcPr>
              <w:p w:rsidR="002526C3" w:rsidRPr="008C3206" w:rsidRDefault="002526C3" w:rsidP="00BA1736">
                <w:pPr>
                  <w:ind w:leftChars="0" w:left="0"/>
                  <w:jc w:val="left"/>
                  <w:rPr>
                    <w:rFonts w:cs="Times New Roman"/>
                    <w:sz w:val="18"/>
                    <w:szCs w:val="18"/>
                  </w:rPr>
                </w:pPr>
                <w:r w:rsidRPr="008C3206">
                  <w:rPr>
                    <w:rFonts w:hint="eastAsia"/>
                    <w:sz w:val="18"/>
                    <w:szCs w:val="18"/>
                  </w:rPr>
                  <w:t>引数に指定した位置</w:t>
                </w:r>
                <w:r w:rsidR="008A3A37" w:rsidRPr="008C3206">
                  <w:rPr>
                    <w:sz w:val="18"/>
                    <w:szCs w:val="18"/>
                  </w:rPr>
                  <w:t>(</w:t>
                </w:r>
                <w:r w:rsidRPr="008C3206">
                  <w:rPr>
                    <w:sz w:val="18"/>
                    <w:szCs w:val="18"/>
                  </w:rPr>
                  <w:t>index</w:t>
                </w:r>
                <w:r w:rsidR="008A3A37" w:rsidRPr="008C3206">
                  <w:rPr>
                    <w:sz w:val="18"/>
                    <w:szCs w:val="18"/>
                  </w:rPr>
                  <w:t>)</w:t>
                </w:r>
                <w:r w:rsidRPr="008C3206">
                  <w:rPr>
                    <w:rFonts w:hint="eastAsia"/>
                    <w:sz w:val="18"/>
                    <w:szCs w:val="18"/>
                  </w:rPr>
                  <w:t>にある文字コードを返す</w:t>
                </w:r>
              </w:p>
            </w:tc>
          </w:tr>
          <w:tr w:rsidR="002526C3" w:rsidTr="00EB39DD">
            <w:tc>
              <w:tcPr>
                <w:tcW w:w="3510" w:type="dxa"/>
              </w:tcPr>
              <w:p w:rsidR="002526C3" w:rsidRPr="008C3206" w:rsidRDefault="002526C3" w:rsidP="00BA1736">
                <w:pPr>
                  <w:ind w:leftChars="0" w:left="0"/>
                  <w:jc w:val="left"/>
                  <w:rPr>
                    <w:rFonts w:cs="Times New Roman"/>
                    <w:sz w:val="18"/>
                    <w:szCs w:val="18"/>
                  </w:rPr>
                </w:pPr>
                <w:r w:rsidRPr="008C3206">
                  <w:rPr>
                    <w:sz w:val="18"/>
                    <w:szCs w:val="18"/>
                  </w:rPr>
                  <w:t>concat</w:t>
                </w:r>
                <w:r w:rsidR="008A3A37" w:rsidRPr="008C3206">
                  <w:rPr>
                    <w:sz w:val="18"/>
                    <w:szCs w:val="18"/>
                  </w:rPr>
                  <w:t>(</w:t>
                </w:r>
                <w:r w:rsidRPr="008C3206">
                  <w:rPr>
                    <w:sz w:val="18"/>
                    <w:szCs w:val="18"/>
                  </w:rPr>
                  <w:t>str1[,str2...]</w:t>
                </w:r>
                <w:r w:rsidR="008A3A37" w:rsidRPr="008C3206">
                  <w:rPr>
                    <w:sz w:val="18"/>
                    <w:szCs w:val="18"/>
                  </w:rPr>
                  <w:t>)</w:t>
                </w:r>
              </w:p>
            </w:tc>
            <w:tc>
              <w:tcPr>
                <w:tcW w:w="5245" w:type="dxa"/>
              </w:tcPr>
              <w:p w:rsidR="002526C3" w:rsidRPr="008C3206" w:rsidRDefault="002526C3" w:rsidP="00BA1736">
                <w:pPr>
                  <w:ind w:leftChars="0" w:left="0"/>
                  <w:jc w:val="left"/>
                  <w:rPr>
                    <w:rFonts w:cs="Times New Roman"/>
                    <w:sz w:val="18"/>
                    <w:szCs w:val="18"/>
                  </w:rPr>
                </w:pPr>
                <w:r w:rsidRPr="008C3206">
                  <w:rPr>
                    <w:sz w:val="18"/>
                    <w:szCs w:val="18"/>
                  </w:rPr>
                  <w:t>String</w:t>
                </w:r>
                <w:r w:rsidRPr="008C3206">
                  <w:rPr>
                    <w:rFonts w:hint="eastAsia"/>
                    <w:sz w:val="18"/>
                    <w:szCs w:val="18"/>
                  </w:rPr>
                  <w:t>オブジェクトが保持している文字列から、引数に指定した文字列</w:t>
                </w:r>
                <w:r w:rsidR="008A3A37" w:rsidRPr="008C3206">
                  <w:rPr>
                    <w:sz w:val="18"/>
                    <w:szCs w:val="18"/>
                  </w:rPr>
                  <w:t>(</w:t>
                </w:r>
                <w:r w:rsidRPr="008C3206">
                  <w:rPr>
                    <w:sz w:val="18"/>
                    <w:szCs w:val="18"/>
                  </w:rPr>
                  <w:t>str</w:t>
                </w:r>
                <w:r w:rsidR="008A3A37" w:rsidRPr="008C3206">
                  <w:rPr>
                    <w:sz w:val="18"/>
                    <w:szCs w:val="18"/>
                  </w:rPr>
                  <w:t>)</w:t>
                </w:r>
                <w:r w:rsidRPr="008C3206">
                  <w:rPr>
                    <w:rFonts w:hint="eastAsia"/>
                    <w:sz w:val="18"/>
                    <w:szCs w:val="18"/>
                  </w:rPr>
                  <w:t>を追加した内容を返す</w:t>
                </w:r>
              </w:p>
            </w:tc>
          </w:tr>
          <w:tr w:rsidR="002526C3" w:rsidRPr="006C442B" w:rsidTr="00EB39DD">
            <w:tc>
              <w:tcPr>
                <w:tcW w:w="3510" w:type="dxa"/>
              </w:tcPr>
              <w:p w:rsidR="002526C3" w:rsidRPr="008C3206" w:rsidRDefault="002526C3" w:rsidP="00BA1736">
                <w:pPr>
                  <w:ind w:leftChars="0" w:left="0"/>
                  <w:jc w:val="left"/>
                  <w:rPr>
                    <w:rFonts w:cs="Times New Roman"/>
                    <w:sz w:val="18"/>
                    <w:szCs w:val="18"/>
                  </w:rPr>
                </w:pPr>
                <w:r w:rsidRPr="008C3206">
                  <w:rPr>
                    <w:sz w:val="18"/>
                    <w:szCs w:val="18"/>
                  </w:rPr>
                  <w:t>indexOf</w:t>
                </w:r>
                <w:r w:rsidR="008A3A37" w:rsidRPr="008C3206">
                  <w:rPr>
                    <w:sz w:val="18"/>
                    <w:szCs w:val="18"/>
                  </w:rPr>
                  <w:t>(</w:t>
                </w:r>
                <w:r w:rsidRPr="008C3206">
                  <w:rPr>
                    <w:sz w:val="18"/>
                    <w:szCs w:val="18"/>
                  </w:rPr>
                  <w:t>searchStr[,start]</w:t>
                </w:r>
                <w:r w:rsidR="008A3A37" w:rsidRPr="008C3206">
                  <w:rPr>
                    <w:sz w:val="18"/>
                    <w:szCs w:val="18"/>
                  </w:rPr>
                  <w:t>)</w:t>
                </w:r>
              </w:p>
            </w:tc>
            <w:tc>
              <w:tcPr>
                <w:tcW w:w="5245" w:type="dxa"/>
              </w:tcPr>
              <w:p w:rsidR="002526C3" w:rsidRPr="008C3206" w:rsidRDefault="002526C3" w:rsidP="00BA1736">
                <w:pPr>
                  <w:ind w:leftChars="0" w:left="0"/>
                  <w:jc w:val="left"/>
                  <w:rPr>
                    <w:rFonts w:cs="Times New Roman"/>
                    <w:sz w:val="18"/>
                    <w:szCs w:val="18"/>
                  </w:rPr>
                </w:pPr>
                <w:r w:rsidRPr="008C3206">
                  <w:rPr>
                    <w:sz w:val="18"/>
                    <w:szCs w:val="18"/>
                  </w:rPr>
                  <w:t>String</w:t>
                </w:r>
                <w:r w:rsidRPr="008C3206">
                  <w:rPr>
                    <w:rFonts w:hint="eastAsia"/>
                    <w:sz w:val="18"/>
                    <w:szCs w:val="18"/>
                  </w:rPr>
                  <w:t>オブジェクトが保持している文字列から、引数に指定した文字列</w:t>
                </w:r>
                <w:r w:rsidR="008A3A37" w:rsidRPr="008C3206">
                  <w:rPr>
                    <w:sz w:val="18"/>
                    <w:szCs w:val="18"/>
                  </w:rPr>
                  <w:t>(</w:t>
                </w:r>
                <w:r w:rsidRPr="008C3206">
                  <w:rPr>
                    <w:sz w:val="18"/>
                    <w:szCs w:val="18"/>
                  </w:rPr>
                  <w:t>searchStr</w:t>
                </w:r>
                <w:r w:rsidR="008A3A37" w:rsidRPr="008C3206">
                  <w:rPr>
                    <w:sz w:val="18"/>
                    <w:szCs w:val="18"/>
                  </w:rPr>
                  <w:t>)</w:t>
                </w:r>
                <w:r w:rsidRPr="008C3206">
                  <w:rPr>
                    <w:rFonts w:hint="eastAsia"/>
                    <w:sz w:val="18"/>
                    <w:szCs w:val="18"/>
                  </w:rPr>
                  <w:t>を検索し、その位置を返す</w:t>
                </w:r>
                <w:r w:rsidR="008A3A37" w:rsidRPr="008C3206">
                  <w:rPr>
                    <w:rFonts w:hint="eastAsia"/>
                    <w:sz w:val="18"/>
                    <w:szCs w:val="18"/>
                  </w:rPr>
                  <w:t>(</w:t>
                </w:r>
                <w:r w:rsidRPr="008C3206">
                  <w:rPr>
                    <w:rFonts w:hint="eastAsia"/>
                    <w:sz w:val="18"/>
                    <w:szCs w:val="18"/>
                  </w:rPr>
                  <w:t>第</w:t>
                </w:r>
                <w:r w:rsidRPr="008C3206">
                  <w:rPr>
                    <w:sz w:val="18"/>
                    <w:szCs w:val="18"/>
                  </w:rPr>
                  <w:t>2</w:t>
                </w:r>
                <w:r w:rsidRPr="008C3206">
                  <w:rPr>
                    <w:rFonts w:hint="eastAsia"/>
                    <w:sz w:val="18"/>
                    <w:szCs w:val="18"/>
                  </w:rPr>
                  <w:t>引数に開始位置</w:t>
                </w:r>
                <w:r w:rsidR="008A3A37" w:rsidRPr="008C3206">
                  <w:rPr>
                    <w:sz w:val="18"/>
                    <w:szCs w:val="18"/>
                  </w:rPr>
                  <w:t>(</w:t>
                </w:r>
                <w:r w:rsidRPr="008C3206">
                  <w:rPr>
                    <w:sz w:val="18"/>
                    <w:szCs w:val="18"/>
                  </w:rPr>
                  <w:t>start</w:t>
                </w:r>
                <w:r w:rsidR="008A3A37" w:rsidRPr="008C3206">
                  <w:rPr>
                    <w:sz w:val="18"/>
                    <w:szCs w:val="18"/>
                  </w:rPr>
                  <w:t>)</w:t>
                </w:r>
                <w:r w:rsidRPr="008C3206">
                  <w:rPr>
                    <w:rFonts w:hint="eastAsia"/>
                    <w:sz w:val="18"/>
                    <w:szCs w:val="18"/>
                  </w:rPr>
                  <w:t>が指定されている場合はその位置から検索を開始する</w:t>
                </w:r>
                <w:r w:rsidR="008A3A37" w:rsidRPr="008C3206">
                  <w:rPr>
                    <w:rFonts w:hint="eastAsia"/>
                    <w:sz w:val="18"/>
                    <w:szCs w:val="18"/>
                  </w:rPr>
                  <w:t>)</w:t>
                </w:r>
              </w:p>
            </w:tc>
          </w:tr>
          <w:tr w:rsidR="002526C3" w:rsidTr="00EB39DD">
            <w:tc>
              <w:tcPr>
                <w:tcW w:w="3510" w:type="dxa"/>
              </w:tcPr>
              <w:p w:rsidR="002526C3" w:rsidRPr="008C3206" w:rsidRDefault="002526C3" w:rsidP="00BA1736">
                <w:pPr>
                  <w:ind w:leftChars="0" w:left="0"/>
                  <w:jc w:val="left"/>
                  <w:rPr>
                    <w:rFonts w:cs="Times New Roman"/>
                    <w:sz w:val="18"/>
                    <w:szCs w:val="18"/>
                  </w:rPr>
                </w:pPr>
                <w:r w:rsidRPr="008C3206">
                  <w:rPr>
                    <w:sz w:val="18"/>
                    <w:szCs w:val="18"/>
                  </w:rPr>
                  <w:t>lastIndexOf</w:t>
                </w:r>
                <w:r w:rsidR="008A3A37" w:rsidRPr="008C3206">
                  <w:rPr>
                    <w:sz w:val="18"/>
                    <w:szCs w:val="18"/>
                  </w:rPr>
                  <w:t>(</w:t>
                </w:r>
                <w:r w:rsidRPr="008C3206">
                  <w:rPr>
                    <w:sz w:val="18"/>
                    <w:szCs w:val="18"/>
                  </w:rPr>
                  <w:t>searchStr[,start]</w:t>
                </w:r>
                <w:r w:rsidR="008A3A37" w:rsidRPr="008C3206">
                  <w:rPr>
                    <w:sz w:val="18"/>
                    <w:szCs w:val="18"/>
                  </w:rPr>
                  <w:t>)</w:t>
                </w:r>
              </w:p>
            </w:tc>
            <w:tc>
              <w:tcPr>
                <w:tcW w:w="5245" w:type="dxa"/>
              </w:tcPr>
              <w:p w:rsidR="002526C3" w:rsidRPr="008C3206" w:rsidRDefault="002526C3" w:rsidP="00BA1736">
                <w:pPr>
                  <w:ind w:leftChars="0" w:left="0"/>
                  <w:jc w:val="left"/>
                  <w:rPr>
                    <w:rFonts w:cs="Times New Roman"/>
                    <w:sz w:val="18"/>
                    <w:szCs w:val="18"/>
                  </w:rPr>
                </w:pPr>
                <w:r w:rsidRPr="008C3206">
                  <w:rPr>
                    <w:sz w:val="18"/>
                    <w:szCs w:val="18"/>
                  </w:rPr>
                  <w:t>String</w:t>
                </w:r>
                <w:r w:rsidRPr="008C3206">
                  <w:rPr>
                    <w:rFonts w:hint="eastAsia"/>
                    <w:sz w:val="18"/>
                    <w:szCs w:val="18"/>
                  </w:rPr>
                  <w:t>オブジェクトが保持している文字列の後ろから前へ、引数に指定した文字列</w:t>
                </w:r>
                <w:r w:rsidR="008A3A37" w:rsidRPr="008C3206">
                  <w:rPr>
                    <w:sz w:val="18"/>
                    <w:szCs w:val="18"/>
                  </w:rPr>
                  <w:t>(</w:t>
                </w:r>
                <w:r w:rsidRPr="008C3206">
                  <w:rPr>
                    <w:sz w:val="18"/>
                    <w:szCs w:val="18"/>
                  </w:rPr>
                  <w:t>searchStr</w:t>
                </w:r>
                <w:r w:rsidR="008A3A37" w:rsidRPr="008C3206">
                  <w:rPr>
                    <w:sz w:val="18"/>
                    <w:szCs w:val="18"/>
                  </w:rPr>
                  <w:t>)</w:t>
                </w:r>
                <w:r w:rsidRPr="008C3206">
                  <w:rPr>
                    <w:rFonts w:hint="eastAsia"/>
                    <w:sz w:val="18"/>
                    <w:szCs w:val="18"/>
                  </w:rPr>
                  <w:t>を検索し、その位置を返す</w:t>
                </w:r>
                <w:r w:rsidR="008A3A37" w:rsidRPr="008C3206">
                  <w:rPr>
                    <w:rFonts w:hint="eastAsia"/>
                    <w:sz w:val="18"/>
                    <w:szCs w:val="18"/>
                  </w:rPr>
                  <w:t>(</w:t>
                </w:r>
                <w:r w:rsidRPr="008C3206">
                  <w:rPr>
                    <w:rFonts w:hint="eastAsia"/>
                    <w:sz w:val="18"/>
                    <w:szCs w:val="18"/>
                  </w:rPr>
                  <w:t>引数に開始位置</w:t>
                </w:r>
                <w:r w:rsidR="008A3A37" w:rsidRPr="008C3206">
                  <w:rPr>
                    <w:sz w:val="18"/>
                    <w:szCs w:val="18"/>
                  </w:rPr>
                  <w:t>(</w:t>
                </w:r>
                <w:r w:rsidRPr="008C3206">
                  <w:rPr>
                    <w:sz w:val="18"/>
                    <w:szCs w:val="18"/>
                  </w:rPr>
                  <w:t>start</w:t>
                </w:r>
                <w:r w:rsidR="008A3A37" w:rsidRPr="008C3206">
                  <w:rPr>
                    <w:sz w:val="18"/>
                    <w:szCs w:val="18"/>
                  </w:rPr>
                  <w:t>)</w:t>
                </w:r>
                <w:r w:rsidRPr="008C3206">
                  <w:rPr>
                    <w:rFonts w:hint="eastAsia"/>
                    <w:sz w:val="18"/>
                    <w:szCs w:val="18"/>
                  </w:rPr>
                  <w:t>が指定されている場合はその位置から前に向かって検索する</w:t>
                </w:r>
                <w:r w:rsidR="008A3A37" w:rsidRPr="008C3206">
                  <w:rPr>
                    <w:rFonts w:hint="eastAsia"/>
                    <w:sz w:val="18"/>
                    <w:szCs w:val="18"/>
                  </w:rPr>
                  <w:t>)</w:t>
                </w:r>
              </w:p>
            </w:tc>
          </w:tr>
          <w:tr w:rsidR="00FE55C8" w:rsidTr="00EB39DD">
            <w:tc>
              <w:tcPr>
                <w:tcW w:w="3510" w:type="dxa"/>
              </w:tcPr>
              <w:p w:rsidR="00FE55C8" w:rsidRPr="008C3206" w:rsidRDefault="00FE55C8" w:rsidP="00FE55C8">
                <w:pPr>
                  <w:ind w:leftChars="0" w:left="0"/>
                  <w:jc w:val="left"/>
                  <w:rPr>
                    <w:sz w:val="18"/>
                    <w:szCs w:val="18"/>
                  </w:rPr>
                </w:pPr>
                <w:r w:rsidRPr="008C3206">
                  <w:rPr>
                    <w:sz w:val="18"/>
                    <w:szCs w:val="18"/>
                  </w:rPr>
                  <w:t>search(regex)</w:t>
                </w:r>
              </w:p>
            </w:tc>
            <w:tc>
              <w:tcPr>
                <w:tcW w:w="5245" w:type="dxa"/>
              </w:tcPr>
              <w:p w:rsidR="00FE55C8" w:rsidRPr="008C3206" w:rsidRDefault="00FE55C8" w:rsidP="00FE55C8">
                <w:pPr>
                  <w:ind w:leftChars="0" w:left="0"/>
                  <w:jc w:val="left"/>
                  <w:rPr>
                    <w:rFonts w:cs="Times New Roman"/>
                    <w:sz w:val="18"/>
                    <w:szCs w:val="18"/>
                  </w:rPr>
                </w:pPr>
                <w:r w:rsidRPr="008C3206">
                  <w:rPr>
                    <w:rFonts w:hint="eastAsia"/>
                    <w:sz w:val="18"/>
                    <w:szCs w:val="18"/>
                  </w:rPr>
                  <w:t>引数に指定した正規表現のパターン</w:t>
                </w:r>
                <w:r w:rsidRPr="008C3206">
                  <w:rPr>
                    <w:sz w:val="18"/>
                    <w:szCs w:val="18"/>
                  </w:rPr>
                  <w:t>(regex)</w:t>
                </w:r>
                <w:r w:rsidRPr="008C3206">
                  <w:rPr>
                    <w:rFonts w:hint="eastAsia"/>
                    <w:sz w:val="18"/>
                    <w:szCs w:val="18"/>
                  </w:rPr>
                  <w:t>に一致</w:t>
                </w:r>
                <w:r>
                  <w:rPr>
                    <w:rFonts w:hint="eastAsia"/>
                    <w:sz w:val="18"/>
                    <w:szCs w:val="18"/>
                  </w:rPr>
                  <w:t>した場合、</w:t>
                </w:r>
                <w:r w:rsidRPr="00AC2AE7">
                  <w:rPr>
                    <w:rFonts w:hint="eastAsia"/>
                    <w:sz w:val="18"/>
                    <w:szCs w:val="18"/>
                  </w:rPr>
                  <w:t>文字列内で</w:t>
                </w:r>
                <w:r>
                  <w:rPr>
                    <w:rFonts w:hint="eastAsia"/>
                    <w:sz w:val="18"/>
                    <w:szCs w:val="18"/>
                  </w:rPr>
                  <w:t>一致した</w:t>
                </w:r>
                <w:r w:rsidRPr="00AC2AE7">
                  <w:rPr>
                    <w:rFonts w:hint="eastAsia"/>
                    <w:sz w:val="18"/>
                    <w:szCs w:val="18"/>
                  </w:rPr>
                  <w:t>箇所のインデックスを返</w:t>
                </w:r>
                <w:r>
                  <w:rPr>
                    <w:rFonts w:hint="eastAsia"/>
                    <w:sz w:val="18"/>
                    <w:szCs w:val="18"/>
                  </w:rPr>
                  <w:t>し、一致しなかった場合は</w:t>
                </w:r>
                <w:r>
                  <w:rPr>
                    <w:sz w:val="18"/>
                    <w:szCs w:val="18"/>
                  </w:rPr>
                  <w:t>-1を返</w:t>
                </w:r>
                <w:r w:rsidRPr="00AC2AE7">
                  <w:rPr>
                    <w:sz w:val="18"/>
                    <w:szCs w:val="18"/>
                  </w:rPr>
                  <w:t>す</w:t>
                </w:r>
              </w:p>
            </w:tc>
          </w:tr>
          <w:tr w:rsidR="002526C3" w:rsidTr="00EB39DD">
            <w:tc>
              <w:tcPr>
                <w:tcW w:w="3510" w:type="dxa"/>
              </w:tcPr>
              <w:p w:rsidR="002526C3" w:rsidRPr="008C3206" w:rsidRDefault="002526C3" w:rsidP="00BA1736">
                <w:pPr>
                  <w:ind w:leftChars="0" w:left="0"/>
                  <w:jc w:val="left"/>
                  <w:rPr>
                    <w:rFonts w:cs="Times New Roman"/>
                    <w:sz w:val="18"/>
                    <w:szCs w:val="18"/>
                  </w:rPr>
                </w:pPr>
                <w:r w:rsidRPr="008C3206">
                  <w:rPr>
                    <w:sz w:val="18"/>
                    <w:szCs w:val="18"/>
                  </w:rPr>
                  <w:t>match</w:t>
                </w:r>
                <w:r w:rsidR="008A3A37" w:rsidRPr="008C3206">
                  <w:rPr>
                    <w:sz w:val="18"/>
                    <w:szCs w:val="18"/>
                  </w:rPr>
                  <w:t>(</w:t>
                </w:r>
                <w:r w:rsidRPr="008C3206">
                  <w:rPr>
                    <w:sz w:val="18"/>
                    <w:szCs w:val="18"/>
                  </w:rPr>
                  <w:t>regex</w:t>
                </w:r>
                <w:r w:rsidR="008A3A37" w:rsidRPr="008C3206">
                  <w:rPr>
                    <w:sz w:val="18"/>
                    <w:szCs w:val="18"/>
                  </w:rPr>
                  <w:t>)</w:t>
                </w:r>
              </w:p>
            </w:tc>
            <w:tc>
              <w:tcPr>
                <w:tcW w:w="5245" w:type="dxa"/>
              </w:tcPr>
              <w:p w:rsidR="002526C3" w:rsidRPr="008C3206" w:rsidRDefault="002526C3" w:rsidP="00C561AE">
                <w:pPr>
                  <w:ind w:leftChars="0" w:left="0"/>
                  <w:jc w:val="left"/>
                  <w:rPr>
                    <w:rFonts w:cs="Times New Roman"/>
                    <w:sz w:val="18"/>
                    <w:szCs w:val="18"/>
                  </w:rPr>
                </w:pPr>
                <w:r w:rsidRPr="008C3206">
                  <w:rPr>
                    <w:rFonts w:hint="eastAsia"/>
                    <w:sz w:val="18"/>
                    <w:szCs w:val="18"/>
                  </w:rPr>
                  <w:t>引数に指定した正規表現のパターン</w:t>
                </w:r>
                <w:r w:rsidR="008A3A37" w:rsidRPr="008C3206">
                  <w:rPr>
                    <w:sz w:val="18"/>
                    <w:szCs w:val="18"/>
                  </w:rPr>
                  <w:t>(</w:t>
                </w:r>
                <w:r w:rsidRPr="008C3206">
                  <w:rPr>
                    <w:sz w:val="18"/>
                    <w:szCs w:val="18"/>
                  </w:rPr>
                  <w:t>regex</w:t>
                </w:r>
                <w:r w:rsidR="008A3A37" w:rsidRPr="008C3206">
                  <w:rPr>
                    <w:sz w:val="18"/>
                    <w:szCs w:val="18"/>
                  </w:rPr>
                  <w:t>)</w:t>
                </w:r>
                <w:r w:rsidRPr="008C3206">
                  <w:rPr>
                    <w:rFonts w:hint="eastAsia"/>
                    <w:sz w:val="18"/>
                    <w:szCs w:val="18"/>
                  </w:rPr>
                  <w:t>に一致</w:t>
                </w:r>
                <w:r w:rsidR="00C561AE">
                  <w:rPr>
                    <w:rFonts w:hint="eastAsia"/>
                    <w:sz w:val="18"/>
                    <w:szCs w:val="18"/>
                  </w:rPr>
                  <w:t>した場合、一致したパターンの全情報を配列</w:t>
                </w:r>
                <w:r w:rsidRPr="008C3206">
                  <w:rPr>
                    <w:rFonts w:hint="eastAsia"/>
                    <w:sz w:val="18"/>
                    <w:szCs w:val="18"/>
                  </w:rPr>
                  <w:t>で返</w:t>
                </w:r>
                <w:r w:rsidR="00C561AE">
                  <w:rPr>
                    <w:rFonts w:hint="eastAsia"/>
                    <w:sz w:val="18"/>
                    <w:szCs w:val="18"/>
                  </w:rPr>
                  <w:t>し、一致しなかった場合はnullを返す</w:t>
                </w:r>
              </w:p>
            </w:tc>
          </w:tr>
          <w:tr w:rsidR="002526C3" w:rsidTr="00EB39DD">
            <w:tc>
              <w:tcPr>
                <w:tcW w:w="3510" w:type="dxa"/>
              </w:tcPr>
              <w:p w:rsidR="002526C3" w:rsidRPr="008C3206" w:rsidRDefault="002526C3" w:rsidP="00BA1736">
                <w:pPr>
                  <w:ind w:leftChars="0" w:left="0"/>
                  <w:jc w:val="left"/>
                  <w:rPr>
                    <w:rFonts w:cs="Times New Roman"/>
                    <w:sz w:val="18"/>
                    <w:szCs w:val="18"/>
                  </w:rPr>
                </w:pPr>
                <w:r w:rsidRPr="008C3206">
                  <w:rPr>
                    <w:sz w:val="18"/>
                    <w:szCs w:val="18"/>
                  </w:rPr>
                  <w:t>replace</w:t>
                </w:r>
                <w:r w:rsidR="008A3A37" w:rsidRPr="008C3206">
                  <w:rPr>
                    <w:sz w:val="18"/>
                    <w:szCs w:val="18"/>
                  </w:rPr>
                  <w:t>(</w:t>
                </w:r>
                <w:r w:rsidRPr="008C3206">
                  <w:rPr>
                    <w:sz w:val="18"/>
                    <w:szCs w:val="18"/>
                  </w:rPr>
                  <w:t>condition,replacement</w:t>
                </w:r>
                <w:r w:rsidR="008A3A37" w:rsidRPr="008C3206">
                  <w:rPr>
                    <w:sz w:val="18"/>
                    <w:szCs w:val="18"/>
                  </w:rPr>
                  <w:t>)</w:t>
                </w:r>
              </w:p>
            </w:tc>
            <w:tc>
              <w:tcPr>
                <w:tcW w:w="5245" w:type="dxa"/>
              </w:tcPr>
              <w:p w:rsidR="002526C3" w:rsidRPr="008C3206" w:rsidRDefault="002526C3" w:rsidP="00BA1736">
                <w:pPr>
                  <w:ind w:leftChars="0" w:left="0"/>
                  <w:jc w:val="left"/>
                  <w:rPr>
                    <w:rFonts w:cs="Times New Roman"/>
                    <w:sz w:val="18"/>
                    <w:szCs w:val="18"/>
                  </w:rPr>
                </w:pPr>
                <w:r w:rsidRPr="008C3206">
                  <w:rPr>
                    <w:rFonts w:hint="eastAsia"/>
                    <w:sz w:val="18"/>
                    <w:szCs w:val="18"/>
                  </w:rPr>
                  <w:t>引数に指定した検索条件</w:t>
                </w:r>
                <w:r w:rsidR="008A3A37" w:rsidRPr="008C3206">
                  <w:rPr>
                    <w:sz w:val="18"/>
                    <w:szCs w:val="18"/>
                  </w:rPr>
                  <w:t>(</w:t>
                </w:r>
                <w:r w:rsidRPr="008C3206">
                  <w:rPr>
                    <w:sz w:val="18"/>
                    <w:szCs w:val="18"/>
                  </w:rPr>
                  <w:t>condition</w:t>
                </w:r>
                <w:r w:rsidR="008A3A37" w:rsidRPr="008C3206">
                  <w:rPr>
                    <w:sz w:val="18"/>
                    <w:szCs w:val="18"/>
                  </w:rPr>
                  <w:t>)</w:t>
                </w:r>
                <w:r w:rsidRPr="008C3206">
                  <w:rPr>
                    <w:rFonts w:hint="eastAsia"/>
                    <w:sz w:val="18"/>
                    <w:szCs w:val="18"/>
                  </w:rPr>
                  <w:t>に一致する文字列を、別の文字列</w:t>
                </w:r>
                <w:r w:rsidR="008A3A37" w:rsidRPr="008C3206">
                  <w:rPr>
                    <w:sz w:val="18"/>
                    <w:szCs w:val="18"/>
                  </w:rPr>
                  <w:t>(</w:t>
                </w:r>
                <w:r w:rsidRPr="008C3206">
                  <w:rPr>
                    <w:sz w:val="18"/>
                    <w:szCs w:val="18"/>
                  </w:rPr>
                  <w:t>replacement</w:t>
                </w:r>
                <w:r w:rsidR="008A3A37" w:rsidRPr="008C3206">
                  <w:rPr>
                    <w:sz w:val="18"/>
                    <w:szCs w:val="18"/>
                  </w:rPr>
                  <w:t>)</w:t>
                </w:r>
                <w:r w:rsidRPr="008C3206">
                  <w:rPr>
                    <w:rFonts w:hint="eastAsia"/>
                    <w:sz w:val="18"/>
                    <w:szCs w:val="18"/>
                  </w:rPr>
                  <w:t>に置換する</w:t>
                </w:r>
                <w:r w:rsidR="008A3A37" w:rsidRPr="008C3206">
                  <w:rPr>
                    <w:rFonts w:hint="eastAsia"/>
                    <w:sz w:val="18"/>
                    <w:szCs w:val="18"/>
                  </w:rPr>
                  <w:t>(</w:t>
                </w:r>
                <w:r w:rsidRPr="008C3206">
                  <w:rPr>
                    <w:rFonts w:hint="eastAsia"/>
                    <w:sz w:val="18"/>
                    <w:szCs w:val="18"/>
                  </w:rPr>
                  <w:t>検索条件には文字列または正規表現が指定できる</w:t>
                </w:r>
                <w:r w:rsidR="008A3A37" w:rsidRPr="008C3206">
                  <w:rPr>
                    <w:rFonts w:hint="eastAsia"/>
                    <w:sz w:val="18"/>
                    <w:szCs w:val="18"/>
                  </w:rPr>
                  <w:t>)</w:t>
                </w:r>
              </w:p>
            </w:tc>
          </w:tr>
          <w:tr w:rsidR="00914198" w:rsidTr="00EB39DD">
            <w:tc>
              <w:tcPr>
                <w:tcW w:w="3510" w:type="dxa"/>
              </w:tcPr>
              <w:p w:rsidR="00914198" w:rsidRPr="008C3206" w:rsidRDefault="00914198" w:rsidP="00BA1736">
                <w:pPr>
                  <w:ind w:leftChars="0" w:left="0"/>
                  <w:jc w:val="left"/>
                  <w:rPr>
                    <w:rFonts w:cs="Times New Roman"/>
                    <w:sz w:val="18"/>
                    <w:szCs w:val="18"/>
                  </w:rPr>
                </w:pPr>
                <w:r w:rsidRPr="008C3206">
                  <w:rPr>
                    <w:sz w:val="18"/>
                    <w:szCs w:val="18"/>
                  </w:rPr>
                  <w:t>toLowerCase</w:t>
                </w:r>
                <w:r w:rsidR="008A3A37" w:rsidRPr="008C3206">
                  <w:rPr>
                    <w:sz w:val="18"/>
                    <w:szCs w:val="18"/>
                  </w:rPr>
                  <w:t>()</w:t>
                </w:r>
              </w:p>
            </w:tc>
            <w:tc>
              <w:tcPr>
                <w:tcW w:w="5245" w:type="dxa"/>
              </w:tcPr>
              <w:p w:rsidR="00914198" w:rsidRPr="008C3206" w:rsidRDefault="00914198" w:rsidP="00BA1736">
                <w:pPr>
                  <w:ind w:leftChars="0" w:left="0"/>
                  <w:jc w:val="left"/>
                  <w:rPr>
                    <w:rFonts w:cs="Times New Roman"/>
                    <w:sz w:val="18"/>
                    <w:szCs w:val="18"/>
                  </w:rPr>
                </w:pPr>
                <w:r w:rsidRPr="008C3206">
                  <w:rPr>
                    <w:rFonts w:hint="eastAsia"/>
                    <w:sz w:val="18"/>
                    <w:szCs w:val="18"/>
                  </w:rPr>
                  <w:t>文字列をすべて小文字に変換した文字列を返す</w:t>
                </w:r>
              </w:p>
            </w:tc>
          </w:tr>
          <w:tr w:rsidR="00914198" w:rsidTr="00EB39DD">
            <w:tc>
              <w:tcPr>
                <w:tcW w:w="3510" w:type="dxa"/>
              </w:tcPr>
              <w:p w:rsidR="00914198" w:rsidRPr="008C3206" w:rsidRDefault="00914198" w:rsidP="00BA1736">
                <w:pPr>
                  <w:ind w:leftChars="0" w:left="0"/>
                  <w:jc w:val="left"/>
                  <w:rPr>
                    <w:rFonts w:cs="Times New Roman"/>
                    <w:sz w:val="18"/>
                    <w:szCs w:val="18"/>
                  </w:rPr>
                </w:pPr>
                <w:r w:rsidRPr="008C3206">
                  <w:rPr>
                    <w:sz w:val="18"/>
                    <w:szCs w:val="18"/>
                  </w:rPr>
                  <w:t>toUpperCase</w:t>
                </w:r>
                <w:r w:rsidR="008A3A37" w:rsidRPr="008C3206">
                  <w:rPr>
                    <w:sz w:val="18"/>
                    <w:szCs w:val="18"/>
                  </w:rPr>
                  <w:t>()</w:t>
                </w:r>
              </w:p>
            </w:tc>
            <w:tc>
              <w:tcPr>
                <w:tcW w:w="5245" w:type="dxa"/>
              </w:tcPr>
              <w:p w:rsidR="00914198" w:rsidRPr="008C3206" w:rsidRDefault="00914198" w:rsidP="00BA1736">
                <w:pPr>
                  <w:ind w:leftChars="0" w:left="0"/>
                  <w:jc w:val="left"/>
                  <w:rPr>
                    <w:rFonts w:cs="Times New Roman"/>
                    <w:sz w:val="18"/>
                    <w:szCs w:val="18"/>
                  </w:rPr>
                </w:pPr>
                <w:r w:rsidRPr="008C3206">
                  <w:rPr>
                    <w:rFonts w:hint="eastAsia"/>
                    <w:sz w:val="18"/>
                    <w:szCs w:val="18"/>
                  </w:rPr>
                  <w:t>文字列をすべて大文字に変換した文字列を返す</w:t>
                </w:r>
              </w:p>
            </w:tc>
          </w:tr>
          <w:tr w:rsidR="00FE55C8" w:rsidTr="00EB39DD">
            <w:tc>
              <w:tcPr>
                <w:tcW w:w="3510" w:type="dxa"/>
              </w:tcPr>
              <w:p w:rsidR="00FE55C8" w:rsidRPr="008C3206" w:rsidRDefault="00FE55C8" w:rsidP="00FE55C8">
                <w:pPr>
                  <w:ind w:leftChars="0" w:left="0"/>
                  <w:jc w:val="left"/>
                  <w:rPr>
                    <w:rFonts w:cs="Times New Roman"/>
                    <w:sz w:val="18"/>
                    <w:szCs w:val="18"/>
                  </w:rPr>
                </w:pPr>
                <w:r w:rsidRPr="008C3206">
                  <w:rPr>
                    <w:sz w:val="18"/>
                    <w:szCs w:val="18"/>
                  </w:rPr>
                  <w:t>toString()</w:t>
                </w:r>
              </w:p>
            </w:tc>
            <w:tc>
              <w:tcPr>
                <w:tcW w:w="5245" w:type="dxa"/>
              </w:tcPr>
              <w:p w:rsidR="00FE55C8" w:rsidRPr="008C3206" w:rsidRDefault="00FE55C8" w:rsidP="00FE55C8">
                <w:pPr>
                  <w:ind w:leftChars="0" w:left="0"/>
                  <w:jc w:val="left"/>
                  <w:rPr>
                    <w:rFonts w:cs="Times New Roman"/>
                    <w:sz w:val="18"/>
                    <w:szCs w:val="18"/>
                  </w:rPr>
                </w:pPr>
                <w:r w:rsidRPr="008C3206">
                  <w:rPr>
                    <w:sz w:val="18"/>
                    <w:szCs w:val="18"/>
                  </w:rPr>
                  <w:t>String</w:t>
                </w:r>
                <w:r w:rsidRPr="008C3206">
                  <w:rPr>
                    <w:rFonts w:hint="eastAsia"/>
                    <w:sz w:val="18"/>
                    <w:szCs w:val="18"/>
                  </w:rPr>
                  <w:t>オブジェクトが保持している文字列を返す</w:t>
                </w:r>
              </w:p>
            </w:tc>
          </w:tr>
          <w:tr w:rsidR="00FE55C8" w:rsidTr="00EB39DD">
            <w:tc>
              <w:tcPr>
                <w:tcW w:w="3510" w:type="dxa"/>
              </w:tcPr>
              <w:p w:rsidR="00FE55C8" w:rsidRPr="008C3206" w:rsidRDefault="00FE55C8" w:rsidP="00FE55C8">
                <w:pPr>
                  <w:ind w:leftChars="0" w:left="0"/>
                  <w:jc w:val="left"/>
                  <w:rPr>
                    <w:rFonts w:cs="Times New Roman"/>
                    <w:sz w:val="18"/>
                    <w:szCs w:val="18"/>
                  </w:rPr>
                </w:pPr>
                <w:r w:rsidRPr="008C3206">
                  <w:rPr>
                    <w:sz w:val="18"/>
                    <w:szCs w:val="18"/>
                  </w:rPr>
                  <w:t>trim()</w:t>
                </w:r>
              </w:p>
            </w:tc>
            <w:tc>
              <w:tcPr>
                <w:tcW w:w="5245" w:type="dxa"/>
              </w:tcPr>
              <w:p w:rsidR="00FE55C8" w:rsidRPr="008C3206" w:rsidRDefault="00FE55C8" w:rsidP="00FE55C8">
                <w:pPr>
                  <w:ind w:leftChars="0" w:left="0"/>
                  <w:jc w:val="left"/>
                  <w:rPr>
                    <w:rFonts w:cs="Times New Roman"/>
                    <w:sz w:val="18"/>
                    <w:szCs w:val="18"/>
                  </w:rPr>
                </w:pPr>
                <w:r w:rsidRPr="008C3206">
                  <w:rPr>
                    <w:rFonts w:hint="eastAsia"/>
                    <w:sz w:val="18"/>
                    <w:szCs w:val="18"/>
                  </w:rPr>
                  <w:t>文字の両端のスペース</w:t>
                </w:r>
                <w:r w:rsidRPr="008C3206">
                  <w:rPr>
                    <w:sz w:val="18"/>
                    <w:szCs w:val="18"/>
                  </w:rPr>
                  <w:t>(</w:t>
                </w:r>
                <w:r w:rsidRPr="008C3206">
                  <w:rPr>
                    <w:rFonts w:hint="eastAsia"/>
                    <w:sz w:val="18"/>
                    <w:szCs w:val="18"/>
                  </w:rPr>
                  <w:t>半角、全角、タブ</w:t>
                </w:r>
                <w:r w:rsidR="00195CD3">
                  <w:rPr>
                    <w:rFonts w:hint="eastAsia"/>
                    <w:sz w:val="18"/>
                    <w:szCs w:val="18"/>
                  </w:rPr>
                  <w:t>、改行</w:t>
                </w:r>
                <w:r w:rsidRPr="008C3206">
                  <w:rPr>
                    <w:sz w:val="18"/>
                    <w:szCs w:val="18"/>
                  </w:rPr>
                  <w:t>)</w:t>
                </w:r>
                <w:r w:rsidRPr="008C3206">
                  <w:rPr>
                    <w:rFonts w:hint="eastAsia"/>
                    <w:sz w:val="18"/>
                    <w:szCs w:val="18"/>
                  </w:rPr>
                  <w:t>を取り除く</w:t>
                </w:r>
              </w:p>
            </w:tc>
          </w:tr>
          <w:tr w:rsidR="00FE55C8" w:rsidTr="00EB39DD">
            <w:tc>
              <w:tcPr>
                <w:tcW w:w="3510" w:type="dxa"/>
              </w:tcPr>
              <w:p w:rsidR="00FE55C8" w:rsidRPr="008C3206" w:rsidRDefault="00FE55C8" w:rsidP="00FE55C8">
                <w:pPr>
                  <w:ind w:leftChars="0" w:left="0"/>
                  <w:jc w:val="left"/>
                  <w:rPr>
                    <w:rFonts w:cs="Times New Roman"/>
                    <w:sz w:val="18"/>
                    <w:szCs w:val="18"/>
                  </w:rPr>
                </w:pPr>
                <w:r w:rsidRPr="008C3206">
                  <w:rPr>
                    <w:sz w:val="18"/>
                    <w:szCs w:val="18"/>
                  </w:rPr>
                  <w:lastRenderedPageBreak/>
                  <w:t>valueOf()</w:t>
                </w:r>
              </w:p>
            </w:tc>
            <w:tc>
              <w:tcPr>
                <w:tcW w:w="5245" w:type="dxa"/>
              </w:tcPr>
              <w:p w:rsidR="00FE55C8" w:rsidRPr="008C3206" w:rsidRDefault="00FE55C8" w:rsidP="00FE55C8">
                <w:pPr>
                  <w:ind w:leftChars="0" w:left="0"/>
                  <w:jc w:val="left"/>
                  <w:rPr>
                    <w:rFonts w:cs="Times New Roman"/>
                    <w:sz w:val="18"/>
                    <w:szCs w:val="18"/>
                  </w:rPr>
                </w:pPr>
                <w:r w:rsidRPr="008C3206">
                  <w:rPr>
                    <w:sz w:val="18"/>
                    <w:szCs w:val="18"/>
                  </w:rPr>
                  <w:t>String</w:t>
                </w:r>
                <w:r w:rsidRPr="008C3206">
                  <w:rPr>
                    <w:rFonts w:hint="eastAsia"/>
                    <w:sz w:val="18"/>
                    <w:szCs w:val="18"/>
                  </w:rPr>
                  <w:t>オブジェクトが保持している文字列を返す</w:t>
                </w:r>
              </w:p>
            </w:tc>
          </w:tr>
          <w:tr w:rsidR="00914198" w:rsidTr="00EB39DD">
            <w:tc>
              <w:tcPr>
                <w:tcW w:w="3510" w:type="dxa"/>
              </w:tcPr>
              <w:p w:rsidR="00914198" w:rsidRPr="008C3206" w:rsidRDefault="00914198" w:rsidP="00BA1736">
                <w:pPr>
                  <w:ind w:leftChars="0" w:left="0"/>
                  <w:jc w:val="left"/>
                  <w:rPr>
                    <w:rFonts w:cs="Times New Roman"/>
                    <w:sz w:val="18"/>
                    <w:szCs w:val="18"/>
                  </w:rPr>
                </w:pPr>
                <w:r w:rsidRPr="008C3206">
                  <w:rPr>
                    <w:sz w:val="18"/>
                    <w:szCs w:val="18"/>
                  </w:rPr>
                  <w:t>slice</w:t>
                </w:r>
                <w:r w:rsidR="008A3A37" w:rsidRPr="008C3206">
                  <w:rPr>
                    <w:sz w:val="18"/>
                    <w:szCs w:val="18"/>
                  </w:rPr>
                  <w:t>(</w:t>
                </w:r>
                <w:r w:rsidRPr="008C3206">
                  <w:rPr>
                    <w:sz w:val="18"/>
                    <w:szCs w:val="18"/>
                  </w:rPr>
                  <w:t>start[,end]</w:t>
                </w:r>
                <w:r w:rsidR="008A3A37" w:rsidRPr="008C3206">
                  <w:rPr>
                    <w:sz w:val="18"/>
                    <w:szCs w:val="18"/>
                  </w:rPr>
                  <w:t>)</w:t>
                </w:r>
              </w:p>
            </w:tc>
            <w:tc>
              <w:tcPr>
                <w:tcW w:w="5245" w:type="dxa"/>
              </w:tcPr>
              <w:p w:rsidR="00914198" w:rsidRPr="008C3206" w:rsidRDefault="00914198" w:rsidP="00BA1736">
                <w:pPr>
                  <w:ind w:leftChars="0" w:left="0"/>
                  <w:jc w:val="left"/>
                  <w:rPr>
                    <w:rFonts w:cs="Times New Roman"/>
                    <w:sz w:val="18"/>
                    <w:szCs w:val="18"/>
                  </w:rPr>
                </w:pPr>
                <w:r w:rsidRPr="008C3206">
                  <w:rPr>
                    <w:rFonts w:hint="eastAsia"/>
                    <w:sz w:val="18"/>
                    <w:szCs w:val="18"/>
                  </w:rPr>
                  <w:t>引数に指定した開始位置</w:t>
                </w:r>
                <w:r w:rsidR="008A3A37" w:rsidRPr="008C3206">
                  <w:rPr>
                    <w:sz w:val="18"/>
                    <w:szCs w:val="18"/>
                  </w:rPr>
                  <w:t>(</w:t>
                </w:r>
                <w:r w:rsidRPr="008C3206">
                  <w:rPr>
                    <w:sz w:val="18"/>
                    <w:szCs w:val="18"/>
                  </w:rPr>
                  <w:t>start</w:t>
                </w:r>
                <w:r w:rsidR="008A3A37" w:rsidRPr="008C3206">
                  <w:rPr>
                    <w:sz w:val="18"/>
                    <w:szCs w:val="18"/>
                  </w:rPr>
                  <w:t>)</w:t>
                </w:r>
                <w:r w:rsidRPr="008C3206">
                  <w:rPr>
                    <w:rFonts w:hint="eastAsia"/>
                    <w:sz w:val="18"/>
                    <w:szCs w:val="18"/>
                  </w:rPr>
                  <w:t>と終了位置</w:t>
                </w:r>
                <w:r w:rsidR="008A3A37" w:rsidRPr="008C3206">
                  <w:rPr>
                    <w:sz w:val="18"/>
                    <w:szCs w:val="18"/>
                  </w:rPr>
                  <w:t>(</w:t>
                </w:r>
                <w:r w:rsidRPr="008C3206">
                  <w:rPr>
                    <w:sz w:val="18"/>
                    <w:szCs w:val="18"/>
                  </w:rPr>
                  <w:t>end</w:t>
                </w:r>
                <w:r w:rsidR="008A3A37" w:rsidRPr="008C3206">
                  <w:rPr>
                    <w:sz w:val="18"/>
                    <w:szCs w:val="18"/>
                  </w:rPr>
                  <w:t>)</w:t>
                </w:r>
                <w:r w:rsidRPr="008C3206">
                  <w:rPr>
                    <w:rFonts w:hint="eastAsia"/>
                    <w:sz w:val="18"/>
                    <w:szCs w:val="18"/>
                  </w:rPr>
                  <w:t>で、文字列を切り出して返す</w:t>
                </w:r>
                <w:r w:rsidR="008A3A37" w:rsidRPr="008C3206">
                  <w:rPr>
                    <w:rFonts w:hint="eastAsia"/>
                    <w:sz w:val="18"/>
                    <w:szCs w:val="18"/>
                  </w:rPr>
                  <w:t>(</w:t>
                </w:r>
                <w:r w:rsidRPr="008C3206">
                  <w:rPr>
                    <w:rFonts w:hint="eastAsia"/>
                    <w:sz w:val="18"/>
                    <w:szCs w:val="18"/>
                  </w:rPr>
                  <w:t>引数</w:t>
                </w:r>
                <w:r w:rsidRPr="008C3206">
                  <w:rPr>
                    <w:sz w:val="18"/>
                    <w:szCs w:val="18"/>
                  </w:rPr>
                  <w:t>end</w:t>
                </w:r>
                <w:r w:rsidRPr="008C3206">
                  <w:rPr>
                    <w:rFonts w:hint="eastAsia"/>
                    <w:sz w:val="18"/>
                    <w:szCs w:val="18"/>
                  </w:rPr>
                  <w:t>を省略した場合は文字列の最後まで切り出す</w:t>
                </w:r>
                <w:r w:rsidR="008A3A37" w:rsidRPr="008C3206">
                  <w:rPr>
                    <w:rFonts w:hint="eastAsia"/>
                    <w:sz w:val="18"/>
                    <w:szCs w:val="18"/>
                  </w:rPr>
                  <w:t>)</w:t>
                </w:r>
              </w:p>
            </w:tc>
          </w:tr>
          <w:tr w:rsidR="00914198" w:rsidTr="00EB39DD">
            <w:tc>
              <w:tcPr>
                <w:tcW w:w="3510" w:type="dxa"/>
              </w:tcPr>
              <w:p w:rsidR="00914198" w:rsidRPr="008C3206" w:rsidRDefault="00914198" w:rsidP="00BA1736">
                <w:pPr>
                  <w:ind w:leftChars="0" w:left="0"/>
                  <w:jc w:val="left"/>
                  <w:rPr>
                    <w:rFonts w:cs="Times New Roman"/>
                    <w:sz w:val="18"/>
                    <w:szCs w:val="18"/>
                  </w:rPr>
                </w:pPr>
                <w:r w:rsidRPr="008C3206">
                  <w:rPr>
                    <w:sz w:val="18"/>
                    <w:szCs w:val="18"/>
                  </w:rPr>
                  <w:t>split</w:t>
                </w:r>
                <w:r w:rsidR="008A3A37" w:rsidRPr="008C3206">
                  <w:rPr>
                    <w:sz w:val="18"/>
                    <w:szCs w:val="18"/>
                  </w:rPr>
                  <w:t>(</w:t>
                </w:r>
                <w:r w:rsidRPr="008C3206">
                  <w:rPr>
                    <w:sz w:val="18"/>
                    <w:szCs w:val="18"/>
                  </w:rPr>
                  <w:t>delimiter[,limit]</w:t>
                </w:r>
                <w:r w:rsidR="008A3A37" w:rsidRPr="008C3206">
                  <w:rPr>
                    <w:sz w:val="18"/>
                    <w:szCs w:val="18"/>
                  </w:rPr>
                  <w:t>)</w:t>
                </w:r>
              </w:p>
            </w:tc>
            <w:tc>
              <w:tcPr>
                <w:tcW w:w="5245" w:type="dxa"/>
              </w:tcPr>
              <w:p w:rsidR="00914198" w:rsidRPr="008C3206" w:rsidRDefault="00914198" w:rsidP="00BA1736">
                <w:pPr>
                  <w:ind w:leftChars="0" w:left="0"/>
                  <w:jc w:val="left"/>
                  <w:rPr>
                    <w:rFonts w:cs="Times New Roman"/>
                    <w:sz w:val="18"/>
                    <w:szCs w:val="18"/>
                  </w:rPr>
                </w:pPr>
                <w:r w:rsidRPr="008C3206">
                  <w:rPr>
                    <w:sz w:val="18"/>
                    <w:szCs w:val="18"/>
                  </w:rPr>
                  <w:t>String</w:t>
                </w:r>
                <w:r w:rsidRPr="008C3206">
                  <w:rPr>
                    <w:rFonts w:hint="eastAsia"/>
                    <w:sz w:val="18"/>
                    <w:szCs w:val="18"/>
                  </w:rPr>
                  <w:t>オブジェクトが保持する文字列を、引数に指定した区切り文字</w:t>
                </w:r>
                <w:r w:rsidR="008A3A37" w:rsidRPr="008C3206">
                  <w:rPr>
                    <w:sz w:val="18"/>
                    <w:szCs w:val="18"/>
                  </w:rPr>
                  <w:t>(</w:t>
                </w:r>
                <w:r w:rsidRPr="008C3206">
                  <w:rPr>
                    <w:sz w:val="18"/>
                    <w:szCs w:val="18"/>
                  </w:rPr>
                  <w:t>delimiter</w:t>
                </w:r>
                <w:r w:rsidR="008A3A37" w:rsidRPr="008C3206">
                  <w:rPr>
                    <w:sz w:val="18"/>
                    <w:szCs w:val="18"/>
                  </w:rPr>
                  <w:t>)</w:t>
                </w:r>
                <w:r w:rsidRPr="008C3206">
                  <w:rPr>
                    <w:rFonts w:hint="eastAsia"/>
                    <w:sz w:val="18"/>
                    <w:szCs w:val="18"/>
                  </w:rPr>
                  <w:t>で分割した配列を返す</w:t>
                </w:r>
                <w:r w:rsidR="008A3A37" w:rsidRPr="008C3206">
                  <w:rPr>
                    <w:rFonts w:hint="eastAsia"/>
                    <w:sz w:val="18"/>
                    <w:szCs w:val="18"/>
                  </w:rPr>
                  <w:t>(</w:t>
                </w:r>
                <w:r w:rsidRPr="008C3206">
                  <w:rPr>
                    <w:rFonts w:hint="eastAsia"/>
                    <w:sz w:val="18"/>
                    <w:szCs w:val="18"/>
                  </w:rPr>
                  <w:t>引数に上限要素数</w:t>
                </w:r>
                <w:r w:rsidR="008A3A37" w:rsidRPr="008C3206">
                  <w:rPr>
                    <w:sz w:val="18"/>
                    <w:szCs w:val="18"/>
                  </w:rPr>
                  <w:t>(</w:t>
                </w:r>
                <w:r w:rsidRPr="008C3206">
                  <w:rPr>
                    <w:sz w:val="18"/>
                    <w:szCs w:val="18"/>
                  </w:rPr>
                  <w:t>limit</w:t>
                </w:r>
                <w:r w:rsidR="008A3A37" w:rsidRPr="008C3206">
                  <w:rPr>
                    <w:sz w:val="18"/>
                    <w:szCs w:val="18"/>
                  </w:rPr>
                  <w:t>)</w:t>
                </w:r>
                <w:r w:rsidRPr="008C3206">
                  <w:rPr>
                    <w:rFonts w:hint="eastAsia"/>
                    <w:sz w:val="18"/>
                    <w:szCs w:val="18"/>
                  </w:rPr>
                  <w:t>が指定されている場合は、この数を超えた分は無視される</w:t>
                </w:r>
                <w:r w:rsidR="008A3A37" w:rsidRPr="008C3206">
                  <w:rPr>
                    <w:rFonts w:hint="eastAsia"/>
                    <w:sz w:val="18"/>
                    <w:szCs w:val="18"/>
                  </w:rPr>
                  <w:t>)</w:t>
                </w:r>
              </w:p>
            </w:tc>
          </w:tr>
          <w:tr w:rsidR="00914198" w:rsidTr="00EB39DD">
            <w:tc>
              <w:tcPr>
                <w:tcW w:w="3510" w:type="dxa"/>
              </w:tcPr>
              <w:p w:rsidR="00914198" w:rsidRPr="008C3206" w:rsidRDefault="00914198" w:rsidP="00BA1736">
                <w:pPr>
                  <w:ind w:leftChars="0" w:left="0"/>
                  <w:jc w:val="left"/>
                  <w:rPr>
                    <w:rFonts w:cs="Times New Roman"/>
                    <w:sz w:val="18"/>
                    <w:szCs w:val="18"/>
                  </w:rPr>
                </w:pPr>
                <w:r w:rsidRPr="008C3206">
                  <w:rPr>
                    <w:sz w:val="18"/>
                    <w:szCs w:val="18"/>
                  </w:rPr>
                  <w:t>substring</w:t>
                </w:r>
                <w:r w:rsidR="008A3A37" w:rsidRPr="008C3206">
                  <w:rPr>
                    <w:sz w:val="18"/>
                    <w:szCs w:val="18"/>
                  </w:rPr>
                  <w:t>(</w:t>
                </w:r>
                <w:r w:rsidRPr="008C3206">
                  <w:rPr>
                    <w:sz w:val="18"/>
                    <w:szCs w:val="18"/>
                  </w:rPr>
                  <w:t>start[,end]</w:t>
                </w:r>
                <w:r w:rsidR="008A3A37" w:rsidRPr="008C3206">
                  <w:rPr>
                    <w:sz w:val="18"/>
                    <w:szCs w:val="18"/>
                  </w:rPr>
                  <w:t>)</w:t>
                </w:r>
              </w:p>
            </w:tc>
            <w:tc>
              <w:tcPr>
                <w:tcW w:w="5245" w:type="dxa"/>
              </w:tcPr>
              <w:p w:rsidR="00914198" w:rsidRPr="008C3206" w:rsidRDefault="00914198" w:rsidP="00BA1736">
                <w:pPr>
                  <w:ind w:leftChars="0" w:left="0"/>
                  <w:jc w:val="left"/>
                  <w:rPr>
                    <w:rFonts w:cs="Times New Roman"/>
                    <w:sz w:val="18"/>
                    <w:szCs w:val="18"/>
                  </w:rPr>
                </w:pPr>
                <w:r w:rsidRPr="008C3206">
                  <w:rPr>
                    <w:rFonts w:hint="eastAsia"/>
                    <w:sz w:val="18"/>
                    <w:szCs w:val="18"/>
                  </w:rPr>
                  <w:t>引数に指定した開始位置</w:t>
                </w:r>
                <w:r w:rsidR="008A3A37" w:rsidRPr="008C3206">
                  <w:rPr>
                    <w:sz w:val="18"/>
                    <w:szCs w:val="18"/>
                  </w:rPr>
                  <w:t>(</w:t>
                </w:r>
                <w:r w:rsidRPr="008C3206">
                  <w:rPr>
                    <w:sz w:val="18"/>
                    <w:szCs w:val="18"/>
                  </w:rPr>
                  <w:t>start</w:t>
                </w:r>
                <w:r w:rsidR="008A3A37" w:rsidRPr="008C3206">
                  <w:rPr>
                    <w:sz w:val="18"/>
                    <w:szCs w:val="18"/>
                  </w:rPr>
                  <w:t>)</w:t>
                </w:r>
                <w:r w:rsidRPr="008C3206">
                  <w:rPr>
                    <w:rFonts w:hint="eastAsia"/>
                    <w:sz w:val="18"/>
                    <w:szCs w:val="18"/>
                  </w:rPr>
                  <w:t>と終了位置</w:t>
                </w:r>
                <w:r w:rsidR="008A3A37" w:rsidRPr="008C3206">
                  <w:rPr>
                    <w:sz w:val="18"/>
                    <w:szCs w:val="18"/>
                  </w:rPr>
                  <w:t>(</w:t>
                </w:r>
                <w:r w:rsidRPr="008C3206">
                  <w:rPr>
                    <w:sz w:val="18"/>
                    <w:szCs w:val="18"/>
                  </w:rPr>
                  <w:t>end</w:t>
                </w:r>
                <w:r w:rsidR="008A3A37" w:rsidRPr="008C3206">
                  <w:rPr>
                    <w:sz w:val="18"/>
                    <w:szCs w:val="18"/>
                  </w:rPr>
                  <w:t>)</w:t>
                </w:r>
                <w:r w:rsidRPr="008C3206">
                  <w:rPr>
                    <w:rFonts w:hint="eastAsia"/>
                    <w:sz w:val="18"/>
                    <w:szCs w:val="18"/>
                  </w:rPr>
                  <w:t>で文字列を切り出して返す</w:t>
                </w:r>
                <w:r w:rsidR="008A3A37" w:rsidRPr="008C3206">
                  <w:rPr>
                    <w:rFonts w:hint="eastAsia"/>
                    <w:sz w:val="18"/>
                    <w:szCs w:val="18"/>
                  </w:rPr>
                  <w:t>(</w:t>
                </w:r>
                <w:r w:rsidRPr="008C3206">
                  <w:rPr>
                    <w:rFonts w:hint="eastAsia"/>
                    <w:sz w:val="18"/>
                    <w:szCs w:val="18"/>
                  </w:rPr>
                  <w:t>引数</w:t>
                </w:r>
                <w:r w:rsidRPr="008C3206">
                  <w:rPr>
                    <w:sz w:val="18"/>
                    <w:szCs w:val="18"/>
                  </w:rPr>
                  <w:t>end</w:t>
                </w:r>
                <w:r w:rsidRPr="008C3206">
                  <w:rPr>
                    <w:rFonts w:hint="eastAsia"/>
                    <w:sz w:val="18"/>
                    <w:szCs w:val="18"/>
                  </w:rPr>
                  <w:t>を省略した場合は文字列の最後まで切り出す</w:t>
                </w:r>
                <w:r w:rsidR="008A3A37" w:rsidRPr="008C3206">
                  <w:rPr>
                    <w:rFonts w:hint="eastAsia"/>
                    <w:sz w:val="18"/>
                    <w:szCs w:val="18"/>
                  </w:rPr>
                  <w:t>)</w:t>
                </w:r>
              </w:p>
            </w:tc>
          </w:tr>
          <w:tr w:rsidR="00FE55C8" w:rsidTr="00EB39DD">
            <w:tc>
              <w:tcPr>
                <w:tcW w:w="3510" w:type="dxa"/>
              </w:tcPr>
              <w:p w:rsidR="00FE55C8" w:rsidRPr="008C3206" w:rsidRDefault="00FE55C8" w:rsidP="00FE55C8">
                <w:pPr>
                  <w:ind w:leftChars="0" w:left="0"/>
                  <w:jc w:val="left"/>
                  <w:rPr>
                    <w:rFonts w:cs="Times New Roman"/>
                    <w:sz w:val="18"/>
                    <w:szCs w:val="18"/>
                  </w:rPr>
                </w:pPr>
                <w:r w:rsidRPr="008C3206">
                  <w:rPr>
                    <w:sz w:val="18"/>
                    <w:szCs w:val="18"/>
                  </w:rPr>
                  <w:t>local</w:t>
                </w:r>
                <w:r w:rsidRPr="008C3206">
                  <w:rPr>
                    <w:rFonts w:hint="eastAsia"/>
                    <w:sz w:val="18"/>
                    <w:szCs w:val="18"/>
                  </w:rPr>
                  <w:t>e</w:t>
                </w:r>
                <w:r w:rsidRPr="008C3206">
                  <w:rPr>
                    <w:sz w:val="18"/>
                    <w:szCs w:val="18"/>
                  </w:rPr>
                  <w:t>Compare(target)</w:t>
                </w:r>
              </w:p>
            </w:tc>
            <w:tc>
              <w:tcPr>
                <w:tcW w:w="5245" w:type="dxa"/>
              </w:tcPr>
              <w:p w:rsidR="00FE55C8" w:rsidRPr="008C3206" w:rsidRDefault="00FE55C8" w:rsidP="00FE55C8">
                <w:pPr>
                  <w:ind w:leftChars="0" w:left="0"/>
                  <w:jc w:val="left"/>
                  <w:rPr>
                    <w:rFonts w:cs="Times New Roman"/>
                    <w:sz w:val="18"/>
                    <w:szCs w:val="18"/>
                  </w:rPr>
                </w:pPr>
                <w:r w:rsidRPr="008C3206">
                  <w:rPr>
                    <w:sz w:val="18"/>
                    <w:szCs w:val="18"/>
                  </w:rPr>
                  <w:t>String</w:t>
                </w:r>
                <w:r w:rsidRPr="008C3206">
                  <w:rPr>
                    <w:rFonts w:hint="eastAsia"/>
                    <w:sz w:val="18"/>
                    <w:szCs w:val="18"/>
                  </w:rPr>
                  <w:t>オブジェクトが保持している文字列と、引数に指定した文字列</w:t>
                </w:r>
                <w:r w:rsidRPr="008C3206">
                  <w:rPr>
                    <w:sz w:val="18"/>
                    <w:szCs w:val="18"/>
                  </w:rPr>
                  <w:t>(target)</w:t>
                </w:r>
                <w:r w:rsidRPr="008C3206">
                  <w:rPr>
                    <w:rFonts w:hint="eastAsia"/>
                    <w:sz w:val="18"/>
                    <w:szCs w:val="18"/>
                  </w:rPr>
                  <w:t>を、ロケール固有の順序付けに従って比較し、結果を数値で返す</w:t>
                </w:r>
              </w:p>
            </w:tc>
          </w:tr>
        </w:tbl>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rPr>
              <w:rFonts w:cs="Times New Roman"/>
            </w:rPr>
          </w:pPr>
        </w:p>
        <w:p w:rsidR="002526C3" w:rsidRDefault="002526C3" w:rsidP="00BA1736">
          <w:pPr>
            <w:ind w:left="840"/>
            <w:jc w:val="left"/>
          </w:pPr>
        </w:p>
        <w:p w:rsidR="002526C3" w:rsidRDefault="002526C3" w:rsidP="00BA1736">
          <w:pPr>
            <w:ind w:left="840"/>
            <w:jc w:val="left"/>
          </w:pPr>
        </w:p>
        <w:p w:rsidR="002526C3" w:rsidRDefault="002526C3" w:rsidP="00BA1736">
          <w:pPr>
            <w:ind w:left="840"/>
            <w:jc w:val="left"/>
          </w:pPr>
        </w:p>
        <w:p w:rsidR="002526C3" w:rsidRDefault="002526C3" w:rsidP="00BA1736">
          <w:pPr>
            <w:ind w:left="840"/>
            <w:jc w:val="left"/>
          </w:pPr>
        </w:p>
        <w:p w:rsidR="00102B6C" w:rsidRDefault="00102B6C" w:rsidP="00BA1736">
          <w:pPr>
            <w:ind w:left="840"/>
            <w:jc w:val="left"/>
          </w:pPr>
        </w:p>
        <w:p w:rsidR="00102B6C" w:rsidRPr="00E46E7F" w:rsidRDefault="00102B6C" w:rsidP="00102B6C">
          <w:pPr>
            <w:ind w:left="840"/>
            <w:jc w:val="left"/>
            <w:rPr>
              <w:rFonts w:cs="Times New Roman"/>
              <w:b/>
              <w:bCs/>
              <w:sz w:val="28"/>
              <w:szCs w:val="28"/>
            </w:rPr>
          </w:pPr>
          <w:r w:rsidRPr="00E46E7F">
            <w:rPr>
              <w:rFonts w:hint="eastAsia"/>
              <w:sz w:val="28"/>
              <w:szCs w:val="28"/>
            </w:rPr>
            <w:t>●</w:t>
          </w:r>
          <w:r w:rsidR="001009D6" w:rsidRPr="00E46E7F">
            <w:rPr>
              <w:rFonts w:hint="eastAsia"/>
              <w:b/>
              <w:bCs/>
              <w:sz w:val="28"/>
              <w:szCs w:val="28"/>
            </w:rPr>
            <w:t>文字列検索</w:t>
          </w:r>
        </w:p>
        <w:p w:rsidR="00102B6C" w:rsidRDefault="00102B6C" w:rsidP="00102B6C">
          <w:pPr>
            <w:ind w:left="840"/>
            <w:jc w:val="left"/>
            <w:rPr>
              <w:rFonts w:cs="Times New Roman"/>
            </w:rPr>
          </w:pPr>
          <w:r>
            <w:rPr>
              <w:rFonts w:hint="eastAsia"/>
            </w:rPr>
            <w:t xml:space="preserve">　</w:t>
          </w:r>
          <w:r w:rsidR="000D7F29">
            <w:rPr>
              <w:rFonts w:hint="eastAsia"/>
            </w:rPr>
            <w:t>match</w:t>
          </w:r>
          <w:r>
            <w:t>()</w:t>
          </w:r>
          <w:r>
            <w:rPr>
              <w:rFonts w:hint="eastAsia"/>
            </w:rPr>
            <w:t>メソッド</w:t>
          </w:r>
          <w:r w:rsidR="006348FC">
            <w:rPr>
              <w:rFonts w:hint="eastAsia"/>
            </w:rPr>
            <w:t>を用いると、</w:t>
          </w:r>
          <w:r>
            <w:rPr>
              <w:rFonts w:hint="eastAsia"/>
            </w:rPr>
            <w:t>指定した正規表現</w:t>
          </w:r>
          <w:r w:rsidR="006348FC">
            <w:rPr>
              <w:rFonts w:hint="eastAsia"/>
            </w:rPr>
            <w:t>のパターン</w:t>
          </w:r>
          <w:r>
            <w:rPr>
              <w:rFonts w:hint="eastAsia"/>
            </w:rPr>
            <w:t>に一致する文字</w:t>
          </w:r>
          <w:r w:rsidR="006348FC">
            <w:rPr>
              <w:rFonts w:hint="eastAsia"/>
            </w:rPr>
            <w:t>が、文字列中に存在するか否かを調べることができます。</w:t>
          </w:r>
          <w:r>
            <w:rPr>
              <w:rFonts w:hint="eastAsia"/>
            </w:rPr>
            <w:t>例を次に示します。</w:t>
          </w:r>
        </w:p>
        <w:p w:rsidR="00102B6C" w:rsidRDefault="00102B6C" w:rsidP="00102B6C">
          <w:pPr>
            <w:ind w:left="840"/>
            <w:jc w:val="left"/>
            <w:rPr>
              <w:rFonts w:cs="Times New Roman"/>
            </w:rPr>
          </w:pPr>
        </w:p>
        <w:p w:rsidR="007812EF" w:rsidRDefault="00307179" w:rsidP="007812EF">
          <w:pPr>
            <w:ind w:left="840"/>
            <w:jc w:val="left"/>
          </w:pPr>
          <w:r w:rsidRPr="00307179">
            <w:t>02 文字列の検索.html</w:t>
          </w:r>
        </w:p>
        <w:tbl>
          <w:tblPr>
            <w:tblStyle w:val="af"/>
            <w:tblW w:w="0" w:type="auto"/>
            <w:tblInd w:w="840" w:type="dxa"/>
            <w:tblLook w:val="04A0"/>
          </w:tblPr>
          <w:tblGrid>
            <w:gridCol w:w="9122"/>
          </w:tblGrid>
          <w:tr w:rsidR="007812EF" w:rsidTr="000E4B00">
            <w:trPr>
              <w:trHeight w:val="1572"/>
            </w:trPr>
            <w:tc>
              <w:tcPr>
                <w:tcW w:w="9122" w:type="dxa"/>
              </w:tcPr>
              <w:p w:rsidR="006568F6" w:rsidRPr="005B124A" w:rsidRDefault="006568F6" w:rsidP="006568F6">
                <w:pPr>
                  <w:ind w:leftChars="0" w:left="0"/>
                  <w:jc w:val="left"/>
                </w:pPr>
                <w:r w:rsidRPr="005B124A">
                  <w:t>var target1 = '123-4567';</w:t>
                </w:r>
              </w:p>
              <w:p w:rsidR="006568F6" w:rsidRPr="005B124A" w:rsidRDefault="006568F6" w:rsidP="006568F6">
                <w:pPr>
                  <w:ind w:leftChars="0" w:left="0"/>
                  <w:jc w:val="left"/>
                </w:pPr>
                <w:r w:rsidRPr="005B124A">
                  <w:t>// 正規表現を使用して任意の数字を検索する</w:t>
                </w:r>
              </w:p>
              <w:p w:rsidR="006568F6" w:rsidRPr="005B124A" w:rsidRDefault="006568F6" w:rsidP="006568F6">
                <w:pPr>
                  <w:ind w:leftChars="0" w:left="0"/>
                  <w:jc w:val="left"/>
                </w:pPr>
                <w:r w:rsidRPr="005B124A">
                  <w:t>var result1 = target1.match(/^[0-9]{3}-[0-9]{4}$/);</w:t>
                </w:r>
              </w:p>
              <w:p w:rsidR="006568F6" w:rsidRPr="005B124A" w:rsidRDefault="006568F6" w:rsidP="006568F6">
                <w:pPr>
                  <w:ind w:leftChars="0" w:left="0"/>
                  <w:jc w:val="left"/>
                </w:pPr>
              </w:p>
              <w:p w:rsidR="006568F6" w:rsidRPr="005B124A" w:rsidRDefault="006568F6" w:rsidP="006568F6">
                <w:pPr>
                  <w:ind w:leftChars="0" w:left="0"/>
                  <w:jc w:val="left"/>
                </w:pPr>
                <w:r w:rsidRPr="005B124A">
                  <w:t>document.write('検索1: ' + result1 + '&lt;br&gt;');</w:t>
                </w:r>
              </w:p>
              <w:p w:rsidR="006568F6" w:rsidRPr="005B124A" w:rsidRDefault="006568F6" w:rsidP="006568F6">
                <w:pPr>
                  <w:ind w:leftChars="0" w:left="0"/>
                  <w:jc w:val="left"/>
                </w:pPr>
              </w:p>
              <w:p w:rsidR="006568F6" w:rsidRPr="005B124A" w:rsidRDefault="006568F6" w:rsidP="006568F6">
                <w:pPr>
                  <w:ind w:leftChars="0" w:left="0"/>
                  <w:jc w:val="left"/>
                </w:pPr>
                <w:r w:rsidRPr="005B124A">
                  <w:t>var target2 = '1234567';</w:t>
                </w:r>
              </w:p>
              <w:p w:rsidR="006568F6" w:rsidRPr="005B124A" w:rsidRDefault="006568F6" w:rsidP="006568F6">
                <w:pPr>
                  <w:ind w:leftChars="0" w:left="0"/>
                  <w:jc w:val="left"/>
                </w:pPr>
                <w:r w:rsidRPr="005B124A">
                  <w:t>// 正規表現を使用して任意の数字を検索する</w:t>
                </w:r>
              </w:p>
              <w:p w:rsidR="006568F6" w:rsidRPr="005B124A" w:rsidRDefault="006568F6" w:rsidP="006568F6">
                <w:pPr>
                  <w:ind w:leftChars="0" w:left="0"/>
                  <w:jc w:val="left"/>
                </w:pPr>
                <w:r w:rsidRPr="005B124A">
                  <w:t>var result2 = target2.match(/^[0-9]{3}-[0-9]{4}$/);</w:t>
                </w:r>
              </w:p>
              <w:p w:rsidR="006568F6" w:rsidRPr="005B124A" w:rsidRDefault="006568F6" w:rsidP="006568F6">
                <w:pPr>
                  <w:ind w:leftChars="0" w:left="0"/>
                  <w:jc w:val="left"/>
                </w:pPr>
              </w:p>
              <w:p w:rsidR="007812EF" w:rsidRDefault="006568F6" w:rsidP="006568F6">
                <w:pPr>
                  <w:ind w:leftChars="0" w:left="0"/>
                  <w:jc w:val="left"/>
                </w:pPr>
                <w:r w:rsidRPr="005B124A">
                  <w:t>document.write('検索2: ' + result2 + '&lt;br&gt;');</w:t>
                </w:r>
              </w:p>
            </w:tc>
          </w:tr>
        </w:tbl>
        <w:p w:rsidR="00102B6C" w:rsidRDefault="00D239CE" w:rsidP="00102B6C">
          <w:pPr>
            <w:ind w:left="840"/>
            <w:jc w:val="left"/>
            <w:rPr>
              <w:rFonts w:cs="Times New Roman"/>
              <w:sz w:val="18"/>
              <w:szCs w:val="18"/>
            </w:rPr>
          </w:pPr>
          <w:r>
            <w:rPr>
              <w:rFonts w:cs="Times New Roman"/>
              <w:noProof/>
              <w:sz w:val="18"/>
              <w:szCs w:val="18"/>
            </w:rPr>
            <w:pict>
              <v:shape id="_x0000_s59873" type="#_x0000_t67" style="position:absolute;left:0;text-align:left;margin-left:187.9pt;margin-top:13.5pt;width:23.75pt;height:22.05pt;z-index:253489152;mso-position-horizontal-relative:margin;mso-position-vertical-relative:text" adj="10992,4365" fillcolor="black [3213]">
                <v:textbox style="layout-flow:vertical-ideographic" inset="5.85pt,.7pt,5.85pt,.7pt"/>
                <w10:wrap anchorx="margin"/>
              </v:shape>
            </w:pict>
          </w:r>
        </w:p>
        <w:p w:rsidR="00102B6C" w:rsidRDefault="00102B6C" w:rsidP="00102B6C">
          <w:pPr>
            <w:ind w:left="840"/>
            <w:jc w:val="left"/>
            <w:rPr>
              <w:rFonts w:cs="Times New Roman"/>
              <w:sz w:val="18"/>
              <w:szCs w:val="18"/>
            </w:rPr>
          </w:pPr>
        </w:p>
        <w:p w:rsidR="00102B6C" w:rsidRPr="005B124A" w:rsidRDefault="007812EF" w:rsidP="00102B6C">
          <w:pPr>
            <w:ind w:left="840"/>
            <w:jc w:val="left"/>
            <w:rPr>
              <w:rFonts w:cs="Times New Roman"/>
            </w:rPr>
          </w:pPr>
          <w:r w:rsidRPr="005B124A">
            <w:rPr>
              <w:rFonts w:cs="Times New Roman" w:hint="eastAsia"/>
            </w:rPr>
            <w:t>実行結果</w:t>
          </w:r>
        </w:p>
        <w:p w:rsidR="00102B6C" w:rsidRDefault="006568F6" w:rsidP="00102B6C">
          <w:pPr>
            <w:ind w:left="840"/>
            <w:jc w:val="left"/>
            <w:rPr>
              <w:rFonts w:cs="Times New Roman"/>
              <w:sz w:val="18"/>
              <w:szCs w:val="18"/>
            </w:rPr>
          </w:pPr>
          <w:r>
            <w:rPr>
              <w:rFonts w:cs="Times New Roman"/>
              <w:noProof/>
              <w:sz w:val="18"/>
              <w:szCs w:val="18"/>
            </w:rPr>
            <w:drawing>
              <wp:anchor distT="0" distB="0" distL="114300" distR="114300" simplePos="0" relativeHeight="253490176" behindDoc="0" locked="0" layoutInCell="1" allowOverlap="1">
                <wp:simplePos x="0" y="0"/>
                <wp:positionH relativeFrom="margin">
                  <wp:posOffset>584080</wp:posOffset>
                </wp:positionH>
                <wp:positionV relativeFrom="paragraph">
                  <wp:posOffset>40017</wp:posOffset>
                </wp:positionV>
                <wp:extent cx="3966354" cy="1940943"/>
                <wp:effectExtent l="19050" t="0" r="0" b="0"/>
                <wp:wrapNone/>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966354" cy="1940943"/>
                        </a:xfrm>
                        <a:prstGeom prst="rect">
                          <a:avLst/>
                        </a:prstGeom>
                        <a:noFill/>
                        <a:ln w="9525">
                          <a:noFill/>
                          <a:miter lim="800000"/>
                          <a:headEnd/>
                          <a:tailEnd/>
                        </a:ln>
                      </pic:spPr>
                    </pic:pic>
                  </a:graphicData>
                </a:graphic>
              </wp:anchor>
            </w:drawing>
          </w:r>
        </w:p>
        <w:p w:rsidR="007812EF" w:rsidRDefault="007812EF" w:rsidP="00102B6C">
          <w:pPr>
            <w:ind w:left="840"/>
            <w:jc w:val="left"/>
            <w:rPr>
              <w:rFonts w:cs="Times New Roman"/>
              <w:sz w:val="18"/>
              <w:szCs w:val="18"/>
            </w:rPr>
          </w:pPr>
        </w:p>
        <w:p w:rsidR="007812EF" w:rsidRDefault="007812EF" w:rsidP="00102B6C">
          <w:pPr>
            <w:ind w:left="840"/>
            <w:jc w:val="left"/>
            <w:rPr>
              <w:rFonts w:cs="Times New Roman"/>
              <w:sz w:val="18"/>
              <w:szCs w:val="18"/>
            </w:rPr>
          </w:pPr>
        </w:p>
        <w:p w:rsidR="007812EF" w:rsidRDefault="007812EF" w:rsidP="00102B6C">
          <w:pPr>
            <w:ind w:left="840"/>
            <w:jc w:val="left"/>
            <w:rPr>
              <w:rFonts w:cs="Times New Roman"/>
              <w:sz w:val="18"/>
              <w:szCs w:val="18"/>
            </w:rPr>
          </w:pPr>
        </w:p>
        <w:p w:rsidR="007812EF" w:rsidRDefault="007812EF" w:rsidP="00102B6C">
          <w:pPr>
            <w:ind w:left="840"/>
            <w:jc w:val="left"/>
            <w:rPr>
              <w:rFonts w:cs="Times New Roman"/>
              <w:sz w:val="18"/>
              <w:szCs w:val="18"/>
            </w:rPr>
          </w:pPr>
        </w:p>
        <w:p w:rsidR="00102B6C" w:rsidRDefault="00102B6C" w:rsidP="00102B6C">
          <w:pPr>
            <w:ind w:left="840"/>
            <w:jc w:val="left"/>
            <w:rPr>
              <w:rFonts w:cs="Times New Roman"/>
              <w:sz w:val="18"/>
              <w:szCs w:val="18"/>
            </w:rPr>
          </w:pPr>
        </w:p>
        <w:p w:rsidR="00102B6C" w:rsidRDefault="00102B6C" w:rsidP="00102B6C">
          <w:pPr>
            <w:ind w:left="840"/>
            <w:jc w:val="left"/>
            <w:rPr>
              <w:rFonts w:cs="Times New Roman"/>
              <w:sz w:val="18"/>
              <w:szCs w:val="18"/>
            </w:rPr>
          </w:pPr>
        </w:p>
        <w:p w:rsidR="00102B6C" w:rsidRDefault="00102B6C" w:rsidP="00102B6C">
          <w:pPr>
            <w:ind w:left="840"/>
            <w:jc w:val="left"/>
            <w:rPr>
              <w:rFonts w:cs="Times New Roman"/>
              <w:sz w:val="18"/>
              <w:szCs w:val="18"/>
            </w:rPr>
          </w:pPr>
        </w:p>
        <w:p w:rsidR="00102B6C" w:rsidRDefault="00102B6C" w:rsidP="00102B6C">
          <w:pPr>
            <w:ind w:left="840"/>
            <w:jc w:val="left"/>
            <w:rPr>
              <w:rFonts w:cs="Times New Roman"/>
              <w:sz w:val="18"/>
              <w:szCs w:val="18"/>
            </w:rPr>
          </w:pPr>
        </w:p>
        <w:p w:rsidR="00102B6C" w:rsidRPr="00DE7F4A" w:rsidRDefault="00102B6C" w:rsidP="00102B6C">
          <w:pPr>
            <w:ind w:left="840"/>
            <w:jc w:val="left"/>
            <w:rPr>
              <w:rFonts w:cs="Times New Roman"/>
            </w:rPr>
          </w:pPr>
          <w:r w:rsidRPr="00DE7F4A">
            <w:rPr>
              <w:rFonts w:hint="eastAsia"/>
            </w:rPr>
            <w:lastRenderedPageBreak/>
            <w:t xml:space="preserve">　</w:t>
          </w:r>
          <w:r w:rsidR="006568F6">
            <w:rPr>
              <w:rFonts w:hint="eastAsia"/>
            </w:rPr>
            <w:t>match</w:t>
          </w:r>
          <w:r w:rsidRPr="00DE7F4A">
            <w:t>()</w:t>
          </w:r>
          <w:r w:rsidRPr="00DE7F4A">
            <w:rPr>
              <w:rFonts w:hint="eastAsia"/>
            </w:rPr>
            <w:t>メソッド</w:t>
          </w:r>
          <w:r w:rsidR="006568F6">
            <w:rPr>
              <w:rFonts w:hint="eastAsia"/>
            </w:rPr>
            <w:t>は、</w:t>
          </w:r>
          <w:r w:rsidRPr="00DE7F4A">
            <w:rPr>
              <w:rFonts w:hint="eastAsia"/>
            </w:rPr>
            <w:t>引数に</w:t>
          </w:r>
          <w:r w:rsidR="006568F6">
            <w:rPr>
              <w:rFonts w:hint="eastAsia"/>
            </w:rPr>
            <w:t>指定した</w:t>
          </w:r>
          <w:r w:rsidRPr="00DE7F4A">
            <w:rPr>
              <w:rFonts w:hint="eastAsia"/>
            </w:rPr>
            <w:t>正規表現</w:t>
          </w:r>
          <w:r w:rsidR="006568F6">
            <w:rPr>
              <w:rFonts w:hint="eastAsia"/>
            </w:rPr>
            <w:t>のパターンのうち、どのパターンが一致したのかを配列で返します。</w:t>
          </w:r>
          <w:r w:rsidRPr="00DE7F4A">
            <w:rPr>
              <w:rFonts w:hint="eastAsia"/>
            </w:rPr>
            <w:t>ここでは、「</w:t>
          </w:r>
          <w:r w:rsidR="006568F6" w:rsidRPr="006568F6">
            <w:t>/^[0-9]{3}-[0-9]{4}$/</w:t>
          </w:r>
          <w:r w:rsidRPr="00DE7F4A">
            <w:rPr>
              <w:rFonts w:hint="eastAsia"/>
            </w:rPr>
            <w:t>」という正規表現を使用して、</w:t>
          </w:r>
          <w:r w:rsidR="006568F6">
            <w:rPr>
              <w:rFonts w:hint="eastAsia"/>
            </w:rPr>
            <w:t>指定した</w:t>
          </w:r>
          <w:r w:rsidRPr="00DE7F4A">
            <w:rPr>
              <w:rFonts w:hint="eastAsia"/>
            </w:rPr>
            <w:t>文字列</w:t>
          </w:r>
          <w:r w:rsidR="006568F6">
            <w:rPr>
              <w:rFonts w:hint="eastAsia"/>
            </w:rPr>
            <w:t>が郵便番号の形式であるか否かを</w:t>
          </w:r>
          <w:r w:rsidRPr="00DE7F4A">
            <w:rPr>
              <w:rFonts w:hint="eastAsia"/>
            </w:rPr>
            <w:t>調べています。</w:t>
          </w:r>
          <w:r w:rsidR="006568F6">
            <w:rPr>
              <w:rFonts w:hint="eastAsia"/>
            </w:rPr>
            <w:t>正規表現のパターンに一致しなかった場合はnullが返されます。</w:t>
          </w:r>
        </w:p>
        <w:p w:rsidR="00084773" w:rsidRDefault="00084773" w:rsidP="00BA1736">
          <w:pPr>
            <w:widowControl/>
            <w:spacing w:line="240" w:lineRule="auto"/>
            <w:ind w:leftChars="0" w:left="0"/>
            <w:jc w:val="left"/>
          </w:pPr>
          <w:r>
            <w:br w:type="page"/>
          </w:r>
        </w:p>
        <w:p w:rsidR="00084773" w:rsidRPr="00F27942" w:rsidRDefault="00084773" w:rsidP="00BA1736">
          <w:pPr>
            <w:pStyle w:val="1"/>
            <w:spacing w:after="180"/>
            <w:jc w:val="left"/>
          </w:pPr>
          <w:bookmarkStart w:id="56" w:name="_Toc372202807"/>
          <w:bookmarkStart w:id="57" w:name="_Toc476763199"/>
          <w:r w:rsidRPr="00F27942">
            <w:rPr>
              <w:rFonts w:hint="eastAsia"/>
            </w:rPr>
            <w:lastRenderedPageBreak/>
            <w:t>イベント駆動型プログラミング</w:t>
          </w:r>
          <w:bookmarkEnd w:id="56"/>
          <w:bookmarkEnd w:id="57"/>
        </w:p>
        <w:p w:rsidR="00084773" w:rsidRPr="00F27942" w:rsidRDefault="00084773" w:rsidP="00BA1736">
          <w:pPr>
            <w:ind w:leftChars="202" w:left="424" w:firstLineChars="100" w:firstLine="210"/>
            <w:jc w:val="left"/>
          </w:pPr>
          <w:r w:rsidRPr="00F27942">
            <w:rPr>
              <w:rFonts w:hint="eastAsia"/>
            </w:rPr>
            <w:t>イベントとは「ボタンがクリックされた」「入力項目からフォーカスが外れた」「マウスが特定の要素に重なった」など、ユーザの操作に応じて発生する信号のようなものです。このようなイベントに対して任意のJavaScriptを実行できます。これはJavaScriptに限らず、GUIを伴うアプリケーションでは一般的な手法で、「イベント駆動型」のプログラミングモデルと呼ばれています。</w:t>
          </w:r>
        </w:p>
        <w:p w:rsidR="00084773" w:rsidRPr="00F27942" w:rsidRDefault="00084773" w:rsidP="00BA1736">
          <w:pPr>
            <w:ind w:left="840"/>
            <w:jc w:val="left"/>
          </w:pPr>
        </w:p>
        <w:p w:rsidR="00084773" w:rsidRPr="00F27942" w:rsidRDefault="00D239CE" w:rsidP="00BA1736">
          <w:pPr>
            <w:ind w:left="840"/>
            <w:jc w:val="left"/>
          </w:pPr>
          <w:r>
            <w:rPr>
              <w:noProof/>
            </w:rPr>
            <w:pict>
              <v:group id="_x0000_s59868" style="position:absolute;left:0;text-align:left;margin-left:47.35pt;margin-top:7.15pt;width:424.3pt;height:172pt;z-index:253480960" coordorigin="2027,3903" coordsize="8486,3440">
                <v:rect id="_x0000_s59839" style="position:absolute;left:2027;top:3903;width:3649;height:3440" o:regroupid="67" fillcolor="#f2f2f2 [3052]">
                  <v:textbox inset="5.85pt,.7pt,5.85pt,.7pt"/>
                </v:rect>
                <v:rect id="_x0000_s59840" style="position:absolute;left:3943;top:5511;width:1607;height:1552" o:regroupid="67">
                  <v:textbox inset="5.85pt,.7pt,5.85pt,.7pt"/>
                </v:rect>
                <v:rect id="_x0000_s59841" style="position:absolute;left:4767;top:5372;width:1206;height:1020" o:regroupid="67" fillcolor="white [3212]" strokecolor="black [3200]" strokeweight="1pt">
                  <v:stroke dashstyle="dash"/>
                  <v:shadow color="#868686"/>
                  <v:textbox style="mso-next-textbox:#_x0000_s59841" inset="5.85pt,.7pt,5.85pt,.7pt">
                    <w:txbxContent>
                      <w:p w:rsidR="0032439F" w:rsidRDefault="0032439F" w:rsidP="00084773">
                        <w:pPr>
                          <w:ind w:leftChars="0" w:left="0"/>
                        </w:pPr>
                        <w:r>
                          <w:rPr>
                            <w:rFonts w:hint="eastAsia"/>
                          </w:rPr>
                          <w:t>ボタンが</w:t>
                        </w:r>
                      </w:p>
                      <w:p w:rsidR="0032439F" w:rsidRDefault="0032439F" w:rsidP="00084773">
                        <w:pPr>
                          <w:ind w:leftChars="0" w:left="0"/>
                        </w:pPr>
                        <w:r>
                          <w:rPr>
                            <w:rFonts w:hint="eastAsia"/>
                          </w:rPr>
                          <w:t>クリック</w:t>
                        </w:r>
                      </w:p>
                      <w:p w:rsidR="0032439F" w:rsidRDefault="0032439F" w:rsidP="00084773">
                        <w:pPr>
                          <w:ind w:leftChars="0" w:left="0"/>
                        </w:pPr>
                        <w:r>
                          <w:rPr>
                            <w:rFonts w:hint="eastAsia"/>
                          </w:rPr>
                          <w:t>された</w:t>
                        </w:r>
                      </w:p>
                    </w:txbxContent>
                  </v:textbox>
                </v:rect>
                <v:shape id="_x0000_s59842" type="#_x0000_t13" style="position:absolute;left:6654;top:5036;width:1385;height:336" o:regroupid="67" fillcolor="#666 [1936]" strokecolor="#666 [1936]" strokeweight="1pt">
                  <v:fill color2="#ccc [656]" angle="-45" focus="-50%" type="gradient"/>
                  <v:shadow on="t" type="perspective" color="#7f7f7f [1601]" opacity=".5" offset="1pt" offset2="-3pt"/>
                  <v:textbox inset="5.85pt,.7pt,5.85pt,.7pt"/>
                </v:shape>
                <v:rect id="_x0000_s59843" style="position:absolute;left:5788;top:4575;width:2601;height:461" o:regroupid="67" fillcolor="white [3212]" strokecolor="black [3200]" strokeweight="1pt">
                  <v:stroke dashstyle="dash"/>
                  <v:shadow color="#868686"/>
                  <v:textbox style="mso-next-textbox:#_x0000_s59843" inset="5.85pt,.7pt,5.85pt,.7pt">
                    <w:txbxContent>
                      <w:p w:rsidR="0032439F" w:rsidRDefault="0032439F" w:rsidP="002808DA">
                        <w:pPr>
                          <w:ind w:leftChars="0" w:left="0"/>
                          <w:jc w:val="center"/>
                        </w:pPr>
                        <w:r>
                          <w:rPr>
                            <w:rFonts w:hint="eastAsia"/>
                          </w:rPr>
                          <w:t>onclickイベントが発生</w:t>
                        </w:r>
                      </w:p>
                    </w:txbxContent>
                  </v:textbox>
                </v:rect>
                <v:rect id="_x0000_s59844" style="position:absolute;left:8906;top:4729;width:1607;height:1552" o:regroupid="67">
                  <v:textbox style="mso-next-textbox:#_x0000_s59844" inset="5.85pt,.7pt,5.85pt,.7pt">
                    <w:txbxContent>
                      <w:p w:rsidR="0032439F" w:rsidRDefault="0032439F" w:rsidP="00084773">
                        <w:pPr>
                          <w:ind w:leftChars="0" w:left="0"/>
                        </w:pPr>
                      </w:p>
                      <w:p w:rsidR="0032439F" w:rsidRDefault="0032439F" w:rsidP="00084773">
                        <w:pPr>
                          <w:ind w:leftChars="0" w:left="0"/>
                        </w:pPr>
                      </w:p>
                      <w:p w:rsidR="0032439F" w:rsidRDefault="0032439F" w:rsidP="00084773">
                        <w:pPr>
                          <w:ind w:leftChars="0" w:left="0"/>
                        </w:pPr>
                        <w:r>
                          <w:rPr>
                            <w:rFonts w:hint="eastAsia"/>
                          </w:rPr>
                          <w:t>JavaScript</w:t>
                        </w:r>
                      </w:p>
                    </w:txbxContent>
                  </v:textbox>
                </v:rect>
              </v:group>
            </w:pict>
          </w:r>
        </w:p>
        <w:p w:rsidR="00084773" w:rsidRPr="00F27942" w:rsidRDefault="00084773" w:rsidP="00BA1736">
          <w:pPr>
            <w:ind w:left="840"/>
            <w:jc w:val="left"/>
          </w:pPr>
        </w:p>
        <w:p w:rsidR="00084773" w:rsidRPr="00F27942" w:rsidRDefault="00084773" w:rsidP="00BA1736">
          <w:pPr>
            <w:ind w:left="840"/>
            <w:jc w:val="left"/>
          </w:pPr>
        </w:p>
        <w:p w:rsidR="00084773" w:rsidRPr="00F27942" w:rsidRDefault="00084773" w:rsidP="00BA1736">
          <w:pPr>
            <w:ind w:left="840"/>
            <w:jc w:val="left"/>
          </w:pPr>
        </w:p>
        <w:p w:rsidR="00084773" w:rsidRPr="00F27942" w:rsidRDefault="00084773" w:rsidP="00BA1736">
          <w:pPr>
            <w:ind w:left="840"/>
            <w:jc w:val="left"/>
          </w:pPr>
        </w:p>
        <w:p w:rsidR="00084773" w:rsidRPr="00F27942" w:rsidRDefault="00084773" w:rsidP="00BA1736">
          <w:pPr>
            <w:ind w:left="840"/>
            <w:jc w:val="left"/>
          </w:pPr>
        </w:p>
        <w:p w:rsidR="00084773" w:rsidRPr="00F27942" w:rsidRDefault="00084773" w:rsidP="00BA1736">
          <w:pPr>
            <w:ind w:left="840"/>
            <w:jc w:val="left"/>
          </w:pPr>
        </w:p>
        <w:p w:rsidR="00084773" w:rsidRPr="00F27942" w:rsidRDefault="00084773" w:rsidP="00BA1736">
          <w:pPr>
            <w:ind w:left="840"/>
            <w:jc w:val="left"/>
          </w:pPr>
        </w:p>
        <w:p w:rsidR="00084773" w:rsidRPr="00F27942" w:rsidRDefault="00084773" w:rsidP="00BA1736">
          <w:pPr>
            <w:ind w:leftChars="3200" w:left="6720" w:firstLineChars="300" w:firstLine="630"/>
            <w:jc w:val="left"/>
          </w:pPr>
          <w:r w:rsidRPr="00F27942">
            <w:rPr>
              <w:rFonts w:hint="eastAsia"/>
            </w:rPr>
            <w:t>JavaScriptが実行される</w:t>
          </w:r>
        </w:p>
        <w:p w:rsidR="00084773" w:rsidRPr="00F27942" w:rsidRDefault="00084773" w:rsidP="00BA1736">
          <w:pPr>
            <w:ind w:left="840"/>
            <w:jc w:val="left"/>
          </w:pPr>
        </w:p>
        <w:p w:rsidR="00084773" w:rsidRDefault="00084773" w:rsidP="00BA1736">
          <w:pPr>
            <w:ind w:left="840"/>
            <w:jc w:val="left"/>
          </w:pPr>
        </w:p>
        <w:p w:rsidR="00D848F2" w:rsidRDefault="00D848F2" w:rsidP="00BA1736">
          <w:pPr>
            <w:ind w:left="840"/>
            <w:jc w:val="left"/>
          </w:pPr>
        </w:p>
        <w:p w:rsidR="00084773" w:rsidRDefault="00084773" w:rsidP="00D848F2">
          <w:pPr>
            <w:ind w:left="840"/>
            <w:jc w:val="left"/>
          </w:pPr>
        </w:p>
        <w:p w:rsidR="00084773" w:rsidRPr="00F27942" w:rsidRDefault="00084773" w:rsidP="00730415">
          <w:pPr>
            <w:ind w:leftChars="190" w:left="399"/>
            <w:jc w:val="left"/>
          </w:pPr>
          <w:r w:rsidRPr="00F27942">
            <w:rPr>
              <w:rFonts w:hint="eastAsia"/>
            </w:rPr>
            <w:t>JavaScriptでイベント処理</w:t>
          </w:r>
          <w:r>
            <w:rPr>
              <w:rFonts w:hint="eastAsia"/>
            </w:rPr>
            <w:t>を記述する</w:t>
          </w:r>
          <w:r w:rsidRPr="00F27942">
            <w:rPr>
              <w:rFonts w:hint="eastAsia"/>
            </w:rPr>
            <w:t>には</w:t>
          </w:r>
          <w:r>
            <w:rPr>
              <w:rFonts w:hint="eastAsia"/>
            </w:rPr>
            <w:t>、</w:t>
          </w:r>
          <w:r w:rsidRPr="00F27942">
            <w:rPr>
              <w:rFonts w:hint="eastAsia"/>
            </w:rPr>
            <w:t>HTML</w:t>
          </w:r>
          <w:r w:rsidR="0084788A">
            <w:rPr>
              <w:rFonts w:hint="eastAsia"/>
            </w:rPr>
            <w:t>タグのイベントハンドラ属性を用います</w:t>
          </w:r>
          <w:r w:rsidRPr="00F27942">
            <w:rPr>
              <w:rFonts w:hint="eastAsia"/>
            </w:rPr>
            <w:t>。イベントハンドラとは、｢onイベント名｣という名称の属性で、イベントの種類に応じて</w:t>
          </w:r>
          <w:r w:rsidR="002808DA">
            <w:rPr>
              <w:rFonts w:hint="eastAsia"/>
            </w:rPr>
            <w:t>様々</w:t>
          </w:r>
          <w:r w:rsidRPr="00F27942">
            <w:rPr>
              <w:rFonts w:hint="eastAsia"/>
            </w:rPr>
            <w:t>なものが存在します。</w:t>
          </w:r>
        </w:p>
        <w:p w:rsidR="00084773" w:rsidRPr="00F27942" w:rsidRDefault="00084773" w:rsidP="00BA1736">
          <w:pPr>
            <w:ind w:leftChars="198" w:left="426" w:hangingChars="5" w:hanging="10"/>
            <w:jc w:val="left"/>
          </w:pPr>
        </w:p>
        <w:p w:rsidR="00084773" w:rsidRPr="00DA4620" w:rsidRDefault="00084773" w:rsidP="00BA1736">
          <w:pPr>
            <w:ind w:leftChars="198" w:left="426" w:hangingChars="5" w:hanging="10"/>
            <w:jc w:val="left"/>
          </w:pPr>
          <w:r w:rsidRPr="00F27942">
            <w:rPr>
              <w:rFonts w:hint="eastAsia"/>
            </w:rPr>
            <w:tab/>
          </w:r>
          <w:r w:rsidRPr="00DA4620">
            <w:rPr>
              <w:rFonts w:hint="eastAsia"/>
            </w:rPr>
            <w:t>&lt;input type=</w:t>
          </w:r>
          <w:r w:rsidRPr="00DA4620">
            <w:t>”</w:t>
          </w:r>
          <w:r w:rsidRPr="00DA4620">
            <w:rPr>
              <w:rFonts w:hint="eastAsia"/>
            </w:rPr>
            <w:t>button</w:t>
          </w:r>
          <w:r w:rsidRPr="00DA4620">
            <w:t>”</w:t>
          </w:r>
          <w:r w:rsidRPr="00DA4620">
            <w:rPr>
              <w:rFonts w:hint="eastAsia"/>
            </w:rPr>
            <w:t xml:space="preserve"> value=</w:t>
          </w:r>
          <w:r w:rsidRPr="00DA4620">
            <w:t>”</w:t>
          </w:r>
          <w:r w:rsidRPr="00DA4620">
            <w:rPr>
              <w:rFonts w:hint="eastAsia"/>
            </w:rPr>
            <w:t>クリック</w:t>
          </w:r>
          <w:r w:rsidRPr="00DA4620">
            <w:t>”</w:t>
          </w:r>
          <w:r w:rsidR="000F0F67">
            <w:rPr>
              <w:rFonts w:hint="eastAsia"/>
            </w:rPr>
            <w:t xml:space="preserve"> </w:t>
          </w:r>
          <w:r w:rsidRPr="00DA4620">
            <w:rPr>
              <w:rFonts w:hint="eastAsia"/>
            </w:rPr>
            <w:tab/>
            <w:t>onclick=</w:t>
          </w:r>
          <w:r w:rsidRPr="00DA4620">
            <w:t>”</w:t>
          </w:r>
          <w:r w:rsidRPr="00DA4620">
            <w:rPr>
              <w:rFonts w:hint="eastAsia"/>
            </w:rPr>
            <w:t>alert</w:t>
          </w:r>
          <w:r w:rsidR="008A3A37">
            <w:rPr>
              <w:rFonts w:hint="eastAsia"/>
            </w:rPr>
            <w:t>(</w:t>
          </w:r>
          <w:r w:rsidRPr="00DA4620">
            <w:t>‘</w:t>
          </w:r>
          <w:r w:rsidRPr="00DA4620">
            <w:rPr>
              <w:rFonts w:hint="eastAsia"/>
            </w:rPr>
            <w:t>ボタンが押されました</w:t>
          </w:r>
          <w:r w:rsidRPr="00DA4620">
            <w:t>’</w:t>
          </w:r>
          <w:r w:rsidR="008A3A37">
            <w:rPr>
              <w:rFonts w:hint="eastAsia"/>
            </w:rPr>
            <w:t>)</w:t>
          </w:r>
          <w:r w:rsidRPr="00DA4620">
            <w:t>”</w:t>
          </w:r>
          <w:r w:rsidRPr="00DA4620">
            <w:rPr>
              <w:rFonts w:hint="eastAsia"/>
            </w:rPr>
            <w:t>/&gt;</w:t>
          </w:r>
        </w:p>
        <w:p w:rsidR="00084773" w:rsidRPr="00F27942" w:rsidRDefault="00084773" w:rsidP="00BA1736">
          <w:pPr>
            <w:ind w:leftChars="198" w:left="426" w:hangingChars="5" w:hanging="10"/>
            <w:jc w:val="left"/>
          </w:pPr>
        </w:p>
        <w:p w:rsidR="00084773" w:rsidRPr="00F27942" w:rsidRDefault="00084773" w:rsidP="00BA1736">
          <w:pPr>
            <w:ind w:leftChars="198" w:left="426" w:hangingChars="5" w:hanging="10"/>
            <w:jc w:val="left"/>
          </w:pPr>
          <w:r w:rsidRPr="00F27942">
            <w:rPr>
              <w:rFonts w:hint="eastAsia"/>
            </w:rPr>
            <w:t xml:space="preserve">　イベントハンドラ属性にはセミコロン</w:t>
          </w:r>
          <w:r w:rsidR="008A3A37">
            <w:rPr>
              <w:rFonts w:hint="eastAsia"/>
            </w:rPr>
            <w:t>(</w:t>
          </w:r>
          <w:r w:rsidRPr="00F27942">
            <w:rPr>
              <w:rFonts w:hint="eastAsia"/>
            </w:rPr>
            <w:t>;</w:t>
          </w:r>
          <w:r w:rsidR="008A3A37">
            <w:rPr>
              <w:rFonts w:hint="eastAsia"/>
            </w:rPr>
            <w:t>)</w:t>
          </w:r>
          <w:r w:rsidRPr="00F27942">
            <w:rPr>
              <w:rFonts w:hint="eastAsia"/>
            </w:rPr>
            <w:t>で区切ることで、複数の文を記述することもできます。</w:t>
          </w:r>
        </w:p>
        <w:p w:rsidR="00084773" w:rsidRPr="00F27942" w:rsidRDefault="00084773" w:rsidP="00BA1736">
          <w:pPr>
            <w:ind w:leftChars="198" w:left="426" w:hangingChars="5" w:hanging="10"/>
            <w:jc w:val="left"/>
          </w:pPr>
        </w:p>
        <w:p w:rsidR="000F0F67" w:rsidRDefault="00084773" w:rsidP="00BA1736">
          <w:pPr>
            <w:ind w:leftChars="198" w:left="426" w:hangingChars="5" w:hanging="10"/>
            <w:jc w:val="left"/>
          </w:pPr>
          <w:r w:rsidRPr="00DA4620">
            <w:rPr>
              <w:rFonts w:hint="eastAsia"/>
            </w:rPr>
            <w:t>&lt;input type=</w:t>
          </w:r>
          <w:r w:rsidRPr="00DA4620">
            <w:t>”</w:t>
          </w:r>
          <w:r w:rsidRPr="00DA4620">
            <w:rPr>
              <w:rFonts w:hint="eastAsia"/>
            </w:rPr>
            <w:t>button</w:t>
          </w:r>
          <w:r w:rsidRPr="00DA4620">
            <w:t>”</w:t>
          </w:r>
          <w:r w:rsidRPr="00DA4620">
            <w:rPr>
              <w:rFonts w:hint="eastAsia"/>
            </w:rPr>
            <w:t xml:space="preserve"> value=</w:t>
          </w:r>
          <w:r w:rsidRPr="00DA4620">
            <w:t>”</w:t>
          </w:r>
          <w:r w:rsidRPr="00DA4620">
            <w:rPr>
              <w:rFonts w:hint="eastAsia"/>
            </w:rPr>
            <w:t>クリック</w:t>
          </w:r>
          <w:r w:rsidRPr="00DA4620">
            <w:t>”</w:t>
          </w:r>
          <w:r w:rsidR="000F0F67">
            <w:rPr>
              <w:rFonts w:hint="eastAsia"/>
            </w:rPr>
            <w:t xml:space="preserve"> </w:t>
          </w:r>
        </w:p>
        <w:p w:rsidR="00084773" w:rsidRPr="00DA4620" w:rsidRDefault="00084773" w:rsidP="00BA1736">
          <w:pPr>
            <w:ind w:leftChars="198" w:left="426" w:hangingChars="5" w:hanging="10"/>
            <w:jc w:val="left"/>
          </w:pPr>
          <w:r w:rsidRPr="00DA4620">
            <w:rPr>
              <w:rFonts w:hint="eastAsia"/>
            </w:rPr>
            <w:t>onclick=</w:t>
          </w:r>
          <w:r w:rsidRPr="00DA4620">
            <w:t>”</w:t>
          </w:r>
          <w:r w:rsidRPr="00DA4620">
            <w:rPr>
              <w:rFonts w:hint="eastAsia"/>
            </w:rPr>
            <w:t>alert</w:t>
          </w:r>
          <w:r w:rsidR="008A3A37">
            <w:rPr>
              <w:rFonts w:hint="eastAsia"/>
            </w:rPr>
            <w:t>(</w:t>
          </w:r>
          <w:r w:rsidRPr="00DA4620">
            <w:t>‘</w:t>
          </w:r>
          <w:r w:rsidRPr="00DA4620">
            <w:rPr>
              <w:rFonts w:hint="eastAsia"/>
            </w:rPr>
            <w:t>セミコロンで区切って</w:t>
          </w:r>
          <w:r w:rsidRPr="00DA4620">
            <w:t>’</w:t>
          </w:r>
          <w:r w:rsidR="008A3A37">
            <w:rPr>
              <w:rFonts w:hint="eastAsia"/>
            </w:rPr>
            <w:t>)</w:t>
          </w:r>
          <w:r w:rsidRPr="00DA4620">
            <w:rPr>
              <w:rFonts w:hint="eastAsia"/>
            </w:rPr>
            <w:t>; alert</w:t>
          </w:r>
          <w:r w:rsidR="008A3A37">
            <w:rPr>
              <w:rFonts w:hint="eastAsia"/>
            </w:rPr>
            <w:t>(</w:t>
          </w:r>
          <w:r w:rsidRPr="00DA4620">
            <w:t>‘</w:t>
          </w:r>
          <w:r w:rsidRPr="00DA4620">
            <w:rPr>
              <w:rFonts w:hint="eastAsia"/>
            </w:rPr>
            <w:t>複数の文を記述できます</w:t>
          </w:r>
          <w:r w:rsidRPr="00DA4620">
            <w:t>’</w:t>
          </w:r>
          <w:r w:rsidR="008A3A37">
            <w:rPr>
              <w:rFonts w:hint="eastAsia"/>
            </w:rPr>
            <w:t>)</w:t>
          </w:r>
          <w:r w:rsidRPr="00DA4620">
            <w:t>”</w:t>
          </w:r>
          <w:r w:rsidRPr="00DA4620">
            <w:rPr>
              <w:rFonts w:hint="eastAsia"/>
            </w:rPr>
            <w:t>/&gt;</w:t>
          </w:r>
        </w:p>
        <w:p w:rsidR="00084773" w:rsidRPr="00F27942" w:rsidRDefault="00084773" w:rsidP="00BA1736">
          <w:pPr>
            <w:ind w:leftChars="198" w:left="426" w:hangingChars="5" w:hanging="10"/>
            <w:jc w:val="left"/>
          </w:pPr>
        </w:p>
        <w:p w:rsidR="00084773" w:rsidRPr="00F27942" w:rsidRDefault="00084773" w:rsidP="00BA1736">
          <w:pPr>
            <w:ind w:leftChars="198" w:left="426" w:hangingChars="5" w:hanging="10"/>
            <w:jc w:val="left"/>
          </w:pPr>
          <w:r w:rsidRPr="00F27942">
            <w:rPr>
              <w:rFonts w:hint="eastAsia"/>
            </w:rPr>
            <w:t xml:space="preserve">　しかし、属性値に多くのJavaScriptを記述するとHTMLが見づらくなってしまいます。そのような場合には、イベント処理をscript要素や外部ファイルに関数として定義しておき、イベントハンドラ属性にはそれらの関数を呼び出すコードを記述します。</w:t>
          </w:r>
        </w:p>
        <w:p w:rsidR="005B5343" w:rsidRDefault="00084773" w:rsidP="004F0E85">
          <w:pPr>
            <w:widowControl/>
            <w:spacing w:line="240" w:lineRule="auto"/>
            <w:ind w:leftChars="0" w:left="0"/>
            <w:jc w:val="left"/>
          </w:pPr>
          <w:r>
            <w:br w:type="page"/>
          </w:r>
        </w:p>
        <w:p w:rsidR="005B5343" w:rsidRDefault="00697B72" w:rsidP="005B5343">
          <w:pPr>
            <w:ind w:left="840"/>
            <w:jc w:val="left"/>
          </w:pPr>
          <w:r w:rsidRPr="00697B72">
            <w:lastRenderedPageBreak/>
            <w:t>01_イベントハンドラ属性からの関数の呼び出し.html</w:t>
          </w:r>
        </w:p>
        <w:tbl>
          <w:tblPr>
            <w:tblStyle w:val="af"/>
            <w:tblW w:w="0" w:type="auto"/>
            <w:tblInd w:w="840" w:type="dxa"/>
            <w:tblLook w:val="04A0"/>
          </w:tblPr>
          <w:tblGrid>
            <w:gridCol w:w="9122"/>
          </w:tblGrid>
          <w:tr w:rsidR="005B5343" w:rsidTr="00343084">
            <w:trPr>
              <w:trHeight w:val="1572"/>
            </w:trPr>
            <w:tc>
              <w:tcPr>
                <w:tcW w:w="9122" w:type="dxa"/>
              </w:tcPr>
              <w:p w:rsidR="005B5343" w:rsidRPr="00F27942" w:rsidRDefault="005B5343" w:rsidP="005B5343">
                <w:pPr>
                  <w:ind w:leftChars="0" w:left="0"/>
                  <w:jc w:val="left"/>
                </w:pPr>
                <w:r w:rsidRPr="00F27942">
                  <w:rPr>
                    <w:rFonts w:hint="eastAsia"/>
                  </w:rPr>
                  <w:t>&lt;script&gt;</w:t>
                </w:r>
              </w:p>
              <w:p w:rsidR="005B5343" w:rsidRPr="00F27942" w:rsidRDefault="005B5343" w:rsidP="005B5343">
                <w:pPr>
                  <w:ind w:leftChars="0" w:left="0" w:firstLineChars="100" w:firstLine="210"/>
                  <w:jc w:val="left"/>
                </w:pPr>
                <w:r w:rsidRPr="00F27942">
                  <w:t xml:space="preserve">function showDialog </w:t>
                </w:r>
                <w:r>
                  <w:t>(</w:t>
                </w:r>
                <w:r>
                  <w:rPr>
                    <w:rFonts w:hint="eastAsia"/>
                  </w:rPr>
                  <w:t xml:space="preserve">) </w:t>
                </w:r>
                <w:r w:rsidRPr="00F27942">
                  <w:rPr>
                    <w:rFonts w:hint="eastAsia"/>
                  </w:rPr>
                  <w:t>{</w:t>
                </w:r>
              </w:p>
              <w:p w:rsidR="005B5343" w:rsidRPr="00F27942" w:rsidRDefault="005B5343" w:rsidP="005B5343">
                <w:pPr>
                  <w:ind w:leftChars="0" w:left="0" w:firstLineChars="200" w:firstLine="420"/>
                  <w:jc w:val="left"/>
                </w:pPr>
                <w:r w:rsidRPr="00F27942">
                  <w:rPr>
                    <w:rFonts w:hint="eastAsia"/>
                  </w:rPr>
                  <w:t>alert</w:t>
                </w:r>
                <w:r>
                  <w:rPr>
                    <w:rFonts w:hint="eastAsia"/>
                  </w:rPr>
                  <w:t>(document.</w:t>
                </w:r>
                <w:r w:rsidRPr="00F27942">
                  <w:rPr>
                    <w:rFonts w:hint="eastAsia"/>
                  </w:rPr>
                  <w:t>form.name.value</w:t>
                </w:r>
                <w:r>
                  <w:rPr>
                    <w:rFonts w:hint="eastAsia"/>
                  </w:rPr>
                  <w:t xml:space="preserve"> </w:t>
                </w:r>
                <w:r w:rsidRPr="00F27942">
                  <w:rPr>
                    <w:rFonts w:hint="eastAsia"/>
                  </w:rPr>
                  <w:t>+</w:t>
                </w:r>
                <w:r>
                  <w:rPr>
                    <w:rFonts w:hint="eastAsia"/>
                  </w:rPr>
                  <w:t xml:space="preserve"> '</w:t>
                </w:r>
                <w:r w:rsidRPr="00F27942">
                  <w:rPr>
                    <w:rFonts w:hint="eastAsia"/>
                  </w:rPr>
                  <w:t>さん、こんにちは！</w:t>
                </w:r>
                <w:r>
                  <w:rPr>
                    <w:rFonts w:hint="eastAsia"/>
                  </w:rPr>
                  <w:t>')</w:t>
                </w:r>
                <w:r w:rsidRPr="00F27942">
                  <w:rPr>
                    <w:rFonts w:hint="eastAsia"/>
                  </w:rPr>
                  <w:t>;</w:t>
                </w:r>
              </w:p>
              <w:p w:rsidR="005B5343" w:rsidRPr="00F27942" w:rsidRDefault="005B5343" w:rsidP="005B5343">
                <w:pPr>
                  <w:ind w:leftChars="0" w:left="0" w:firstLineChars="100" w:firstLine="210"/>
                  <w:jc w:val="left"/>
                </w:pPr>
                <w:r w:rsidRPr="00F27942">
                  <w:rPr>
                    <w:rFonts w:hint="eastAsia"/>
                  </w:rPr>
                  <w:t>}</w:t>
                </w:r>
              </w:p>
              <w:p w:rsidR="005B5343" w:rsidRPr="00F27942" w:rsidRDefault="005B5343" w:rsidP="005B5343">
                <w:pPr>
                  <w:ind w:leftChars="0" w:left="0"/>
                  <w:jc w:val="left"/>
                </w:pPr>
                <w:r w:rsidRPr="00F27942">
                  <w:rPr>
                    <w:rFonts w:hint="eastAsia"/>
                  </w:rPr>
                  <w:t>&lt;/script&gt;</w:t>
                </w:r>
              </w:p>
              <w:p w:rsidR="005B5343" w:rsidRPr="00F27942" w:rsidRDefault="005B5343" w:rsidP="005B5343">
                <w:pPr>
                  <w:ind w:leftChars="0" w:left="0" w:firstLineChars="200" w:firstLine="420"/>
                  <w:jc w:val="left"/>
                </w:pPr>
                <w:r w:rsidRPr="00F27942">
                  <w:rPr>
                    <w:rFonts w:hint="eastAsia"/>
                  </w:rPr>
                  <w:t>・</w:t>
                </w:r>
              </w:p>
              <w:p w:rsidR="005B5343" w:rsidRPr="00F27942" w:rsidRDefault="005B5343" w:rsidP="005B5343">
                <w:pPr>
                  <w:ind w:leftChars="0" w:left="0" w:firstLineChars="200" w:firstLine="420"/>
                  <w:jc w:val="left"/>
                </w:pPr>
                <w:r w:rsidRPr="00F27942">
                  <w:rPr>
                    <w:rFonts w:hint="eastAsia"/>
                  </w:rPr>
                  <w:t>・</w:t>
                </w:r>
              </w:p>
              <w:p w:rsidR="005B5343" w:rsidRDefault="005B5343" w:rsidP="005B5343">
                <w:pPr>
                  <w:ind w:leftChars="0" w:left="0" w:firstLineChars="200" w:firstLine="420"/>
                  <w:jc w:val="left"/>
                </w:pPr>
                <w:r w:rsidRPr="00F27942">
                  <w:rPr>
                    <w:rFonts w:hint="eastAsia"/>
                  </w:rPr>
                  <w:t>・</w:t>
                </w:r>
              </w:p>
              <w:p w:rsidR="005B5343" w:rsidRDefault="005B5343" w:rsidP="005B5343">
                <w:pPr>
                  <w:ind w:leftChars="0" w:left="0"/>
                  <w:jc w:val="left"/>
                </w:pPr>
                <w:r>
                  <w:rPr>
                    <w:rFonts w:hint="eastAsia"/>
                  </w:rPr>
                  <w:t>&lt;form name="form"&gt;</w:t>
                </w:r>
              </w:p>
              <w:p w:rsidR="005B5343" w:rsidRDefault="005B5343" w:rsidP="005B5343">
                <w:pPr>
                  <w:ind w:leftChars="0" w:left="0" w:firstLineChars="100" w:firstLine="210"/>
                  <w:jc w:val="left"/>
                </w:pPr>
                <w:r>
                  <w:rPr>
                    <w:rFonts w:hint="eastAsia"/>
                  </w:rPr>
                  <w:t>&lt;input type="text" name="name"&gt;</w:t>
                </w:r>
              </w:p>
              <w:p w:rsidR="005B5343" w:rsidRPr="00F27942" w:rsidRDefault="005B5343" w:rsidP="005B5343">
                <w:pPr>
                  <w:ind w:leftChars="0" w:left="0"/>
                  <w:jc w:val="left"/>
                </w:pPr>
                <w:r>
                  <w:rPr>
                    <w:rFonts w:hint="eastAsia"/>
                  </w:rPr>
                  <w:t>&lt;/form&gt;</w:t>
                </w:r>
              </w:p>
              <w:p w:rsidR="005B5343" w:rsidRDefault="005B5343" w:rsidP="005B5343">
                <w:pPr>
                  <w:ind w:leftChars="0" w:left="0"/>
                  <w:jc w:val="left"/>
                </w:pPr>
                <w:r w:rsidRPr="00F27942">
                  <w:rPr>
                    <w:rFonts w:hint="eastAsia"/>
                  </w:rPr>
                  <w:t>&lt;input type=</w:t>
                </w:r>
                <w:r>
                  <w:rPr>
                    <w:rFonts w:hint="eastAsia"/>
                  </w:rPr>
                  <w:t>"</w:t>
                </w:r>
                <w:r w:rsidRPr="00F27942">
                  <w:rPr>
                    <w:rFonts w:hint="eastAsia"/>
                  </w:rPr>
                  <w:t>button</w:t>
                </w:r>
                <w:r>
                  <w:rPr>
                    <w:rFonts w:hint="eastAsia"/>
                  </w:rPr>
                  <w:t xml:space="preserve">" </w:t>
                </w:r>
                <w:r w:rsidRPr="00F27942">
                  <w:rPr>
                    <w:rFonts w:hint="eastAsia"/>
                  </w:rPr>
                  <w:t>value=</w:t>
                </w:r>
                <w:r>
                  <w:rPr>
                    <w:rFonts w:hint="eastAsia"/>
                  </w:rPr>
                  <w:t>"</w:t>
                </w:r>
                <w:r w:rsidRPr="00F27942">
                  <w:rPr>
                    <w:rFonts w:hint="eastAsia"/>
                  </w:rPr>
                  <w:t>クリック</w:t>
                </w:r>
                <w:r>
                  <w:rPr>
                    <w:rFonts w:hint="eastAsia"/>
                  </w:rPr>
                  <w:t>" o</w:t>
                </w:r>
                <w:r w:rsidRPr="00F27942">
                  <w:rPr>
                    <w:rFonts w:hint="eastAsia"/>
                  </w:rPr>
                  <w:t>nclick=</w:t>
                </w:r>
                <w:r>
                  <w:rPr>
                    <w:rFonts w:hint="eastAsia"/>
                  </w:rPr>
                  <w:t>"</w:t>
                </w:r>
                <w:r w:rsidRPr="00F27942">
                  <w:t>showDialog</w:t>
                </w:r>
                <w:r>
                  <w:t>(</w:t>
                </w:r>
                <w:r>
                  <w:rPr>
                    <w:rFonts w:hint="eastAsia"/>
                  </w:rPr>
                  <w:t>)"</w:t>
                </w:r>
                <w:r w:rsidRPr="00F27942">
                  <w:rPr>
                    <w:rFonts w:hint="eastAsia"/>
                  </w:rPr>
                  <w:t>/&gt;</w:t>
                </w:r>
              </w:p>
            </w:tc>
          </w:tr>
        </w:tbl>
        <w:p w:rsidR="00EE05F8" w:rsidRPr="00F27942" w:rsidRDefault="00EE05F8" w:rsidP="00BA1736">
          <w:pPr>
            <w:ind w:leftChars="0" w:left="0"/>
            <w:jc w:val="left"/>
          </w:pPr>
        </w:p>
        <w:p w:rsidR="00084773" w:rsidRDefault="00084773" w:rsidP="00BA1736">
          <w:pPr>
            <w:ind w:leftChars="198" w:left="426" w:hangingChars="5" w:hanging="10"/>
            <w:jc w:val="left"/>
          </w:pPr>
          <w:r w:rsidRPr="00F27942">
            <w:rPr>
              <w:rFonts w:hint="eastAsia"/>
            </w:rPr>
            <w:t>HTMLタグのイベントハンドラ属性には</w:t>
          </w:r>
          <w:r w:rsidR="008B01CA">
            <w:rPr>
              <w:rFonts w:hint="eastAsia"/>
            </w:rPr>
            <w:t>次</w:t>
          </w:r>
          <w:r w:rsidRPr="00F27942">
            <w:rPr>
              <w:rFonts w:hint="eastAsia"/>
            </w:rPr>
            <w:t>のようなものがあります。</w:t>
          </w:r>
        </w:p>
        <w:p w:rsidR="00084773" w:rsidRPr="00F27942" w:rsidRDefault="00084773" w:rsidP="00BA1736">
          <w:pPr>
            <w:ind w:left="840"/>
            <w:jc w:val="left"/>
          </w:pPr>
        </w:p>
        <w:tbl>
          <w:tblPr>
            <w:tblStyle w:val="af"/>
            <w:tblW w:w="0" w:type="auto"/>
            <w:tblInd w:w="840" w:type="dxa"/>
            <w:tblLook w:val="04A0"/>
          </w:tblPr>
          <w:tblGrid>
            <w:gridCol w:w="2237"/>
            <w:gridCol w:w="6812"/>
          </w:tblGrid>
          <w:tr w:rsidR="00084773" w:rsidRPr="00F27942" w:rsidTr="00EB39DD">
            <w:tc>
              <w:tcPr>
                <w:tcW w:w="2237" w:type="dxa"/>
                <w:shd w:val="clear" w:color="auto" w:fill="D9D9D9" w:themeFill="background1" w:themeFillShade="D9"/>
              </w:tcPr>
              <w:p w:rsidR="00084773" w:rsidRPr="00F27942" w:rsidRDefault="00084773" w:rsidP="00BA1736">
                <w:pPr>
                  <w:ind w:leftChars="0" w:left="0"/>
                  <w:jc w:val="left"/>
                </w:pPr>
                <w:r w:rsidRPr="00F27942">
                  <w:rPr>
                    <w:rFonts w:hint="eastAsia"/>
                  </w:rPr>
                  <w:t>属性名</w:t>
                </w:r>
              </w:p>
            </w:tc>
            <w:tc>
              <w:tcPr>
                <w:tcW w:w="6812" w:type="dxa"/>
                <w:shd w:val="clear" w:color="auto" w:fill="D9D9D9" w:themeFill="background1" w:themeFillShade="D9"/>
              </w:tcPr>
              <w:p w:rsidR="00084773" w:rsidRPr="00F27942" w:rsidRDefault="00084773" w:rsidP="00BA1736">
                <w:pPr>
                  <w:ind w:leftChars="0" w:left="0"/>
                  <w:jc w:val="left"/>
                </w:pPr>
                <w:r w:rsidRPr="00F27942">
                  <w:rPr>
                    <w:rFonts w:hint="eastAsia"/>
                  </w:rPr>
                  <w:t>説明</w:t>
                </w:r>
                <w:r w:rsidR="008A3A37">
                  <w:rPr>
                    <w:rFonts w:hint="eastAsia"/>
                  </w:rPr>
                  <w:t>(</w:t>
                </w:r>
                <w:r w:rsidRPr="00F27942">
                  <w:rPr>
                    <w:rFonts w:hint="eastAsia"/>
                  </w:rPr>
                  <w:t>呼び出されるタイミング</w:t>
                </w:r>
                <w:r w:rsidR="008A3A37">
                  <w:rPr>
                    <w:rFonts w:hint="eastAsia"/>
                  </w:rPr>
                  <w:t>)</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onclick</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クリックされたとき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ondblclick</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ダブルクリックされたとき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onmousedown</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マウスのボタンが押下されたとき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onmouseup</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マウスのボタンを放したとき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onmouseover</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マウスが要素上に移動したとき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onmouseout</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マウスが要素上から外れたとき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onmousemove</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マウスが要素内で移動したとき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onchange</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フォーム内の要素について値が変更されたとき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onblur</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フォーム内の要素についてフォーカスが外れたとき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onfocus</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フォーム内の要素についてフォーカスが当たったとき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onkeydown</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キーを押したとき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onkeypress</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キーを押して放したとき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onkeyup</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キーを放したとき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onselect</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テキストフィールドやテキストエリアでテキストが選択されたとき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onsubmit</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フォームが送信される前。属性値に記述したJavaScriptがtrueを返す場合はフォームが送信され、falseを返す場合はフォームが送信されない。</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onreset</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フォームがリセットされる前。属性値に記述したJavaScriptがtrueを返す場合はフォームがリセットされ、falseを返す場合はフォームがリセットされない。</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onload</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Webページがロードされたとき</w:t>
                </w:r>
              </w:p>
            </w:tc>
          </w:tr>
          <w:tr w:rsidR="00084773" w:rsidRPr="00F27942" w:rsidTr="00EB39DD">
            <w:tc>
              <w:tcPr>
                <w:tcW w:w="2237" w:type="dxa"/>
              </w:tcPr>
              <w:p w:rsidR="00084773" w:rsidRPr="008C3206" w:rsidRDefault="00084773" w:rsidP="00BA1736">
                <w:pPr>
                  <w:ind w:leftChars="0" w:left="0"/>
                  <w:jc w:val="left"/>
                  <w:rPr>
                    <w:sz w:val="18"/>
                    <w:szCs w:val="18"/>
                  </w:rPr>
                </w:pPr>
                <w:r w:rsidRPr="008C3206">
                  <w:rPr>
                    <w:rFonts w:hint="eastAsia"/>
                    <w:sz w:val="18"/>
                    <w:szCs w:val="18"/>
                  </w:rPr>
                  <w:t>onunload</w:t>
                </w:r>
              </w:p>
            </w:tc>
            <w:tc>
              <w:tcPr>
                <w:tcW w:w="6812" w:type="dxa"/>
              </w:tcPr>
              <w:p w:rsidR="00084773" w:rsidRPr="008C3206" w:rsidRDefault="00084773" w:rsidP="00BA1736">
                <w:pPr>
                  <w:ind w:leftChars="0" w:left="0"/>
                  <w:jc w:val="left"/>
                  <w:rPr>
                    <w:sz w:val="18"/>
                    <w:szCs w:val="18"/>
                  </w:rPr>
                </w:pPr>
                <w:r w:rsidRPr="008C3206">
                  <w:rPr>
                    <w:rFonts w:hint="eastAsia"/>
                    <w:sz w:val="18"/>
                    <w:szCs w:val="18"/>
                  </w:rPr>
                  <w:t>Webページがアンロードされるとき</w:t>
                </w:r>
              </w:p>
            </w:tc>
          </w:tr>
        </w:tbl>
        <w:p w:rsidR="00320AAE" w:rsidRDefault="00320AAE" w:rsidP="00BA1736">
          <w:pPr>
            <w:widowControl/>
            <w:spacing w:line="240" w:lineRule="auto"/>
            <w:ind w:leftChars="0" w:left="0"/>
            <w:jc w:val="left"/>
          </w:pPr>
          <w:bookmarkStart w:id="58" w:name="_Toc372202808"/>
          <w:r>
            <w:br w:type="page"/>
          </w:r>
        </w:p>
        <w:p w:rsidR="00084773" w:rsidRPr="00F27942" w:rsidRDefault="00084773" w:rsidP="00BA1736">
          <w:pPr>
            <w:pStyle w:val="1"/>
            <w:spacing w:after="180"/>
            <w:jc w:val="left"/>
          </w:pPr>
          <w:bookmarkStart w:id="59" w:name="_Toc476763200"/>
          <w:r w:rsidRPr="00F27942">
            <w:rPr>
              <w:rFonts w:hint="eastAsia"/>
            </w:rPr>
            <w:lastRenderedPageBreak/>
            <w:t>Windowオブジェクト</w:t>
          </w:r>
          <w:bookmarkEnd w:id="58"/>
          <w:bookmarkEnd w:id="59"/>
        </w:p>
        <w:p w:rsidR="00084773" w:rsidRPr="00F27942" w:rsidRDefault="00084773" w:rsidP="00BA1736">
          <w:pPr>
            <w:ind w:leftChars="0" w:left="426" w:firstLineChars="100" w:firstLine="210"/>
            <w:jc w:val="left"/>
          </w:pPr>
          <w:r w:rsidRPr="00F27942">
            <w:rPr>
              <w:rFonts w:hint="eastAsia"/>
            </w:rPr>
            <w:t>WindowオブジェクトはWebブラウザ環境で動作するJavaScriptのグローバルオブジェクトです。Windowオブジェクトは「window」という変数で参照できます。WindowオブジェクトはWebブラウザを制御したり、Webページのコンテンツにアクセスしたりするための</w:t>
          </w:r>
          <w:r w:rsidR="002808DA">
            <w:rPr>
              <w:rFonts w:hint="eastAsia"/>
            </w:rPr>
            <w:t>様々</w:t>
          </w:r>
          <w:r w:rsidRPr="00F27942">
            <w:rPr>
              <w:rFonts w:hint="eastAsia"/>
            </w:rPr>
            <w:t>なプロパティやメソッドを提供しています。</w:t>
          </w:r>
          <w:r w:rsidR="00BA1736">
            <w:rPr>
              <w:rFonts w:hint="eastAsia"/>
            </w:rPr>
            <w:t>例えば</w:t>
          </w:r>
          <w:r w:rsidRPr="00F27942">
            <w:rPr>
              <w:rFonts w:hint="eastAsia"/>
            </w:rPr>
            <w:t>、アラートダイアログを表示するalert</w:t>
          </w:r>
          <w:r w:rsidR="008A3A37">
            <w:rPr>
              <w:rFonts w:hint="eastAsia"/>
            </w:rPr>
            <w:t>()</w:t>
          </w:r>
          <w:r w:rsidRPr="00F27942">
            <w:rPr>
              <w:rFonts w:hint="eastAsia"/>
            </w:rPr>
            <w:t>関数は、実はWindowオブジェクトのメソッドとして定義されています。つまり、以下の2つのコードは等価です。</w:t>
          </w:r>
        </w:p>
        <w:p w:rsidR="003D6981" w:rsidRDefault="003D6981" w:rsidP="003D6981">
          <w:pPr>
            <w:ind w:leftChars="0" w:left="0"/>
            <w:jc w:val="left"/>
          </w:pPr>
        </w:p>
        <w:tbl>
          <w:tblPr>
            <w:tblStyle w:val="af"/>
            <w:tblW w:w="0" w:type="auto"/>
            <w:tblInd w:w="840" w:type="dxa"/>
            <w:tblLook w:val="04A0"/>
          </w:tblPr>
          <w:tblGrid>
            <w:gridCol w:w="9122"/>
          </w:tblGrid>
          <w:tr w:rsidR="003D6981" w:rsidTr="00343084">
            <w:tc>
              <w:tcPr>
                <w:tcW w:w="9944" w:type="dxa"/>
              </w:tcPr>
              <w:p w:rsidR="003D6981" w:rsidRPr="00F27942" w:rsidRDefault="003D6981" w:rsidP="003D6981">
                <w:pPr>
                  <w:ind w:leftChars="0" w:left="0"/>
                  <w:jc w:val="left"/>
                </w:pPr>
                <w:r w:rsidRPr="00F27942">
                  <w:rPr>
                    <w:rFonts w:hint="eastAsia"/>
                  </w:rPr>
                  <w:t>alert</w:t>
                </w:r>
                <w:r>
                  <w:rPr>
                    <w:rFonts w:hint="eastAsia"/>
                  </w:rPr>
                  <w:t>('</w:t>
                </w:r>
                <w:r w:rsidRPr="00F27942">
                  <w:rPr>
                    <w:rFonts w:hint="eastAsia"/>
                  </w:rPr>
                  <w:t>Hello JavaScript！</w:t>
                </w:r>
                <w:r>
                  <w:rPr>
                    <w:rFonts w:hint="eastAsia"/>
                  </w:rPr>
                  <w:t>')</w:t>
                </w:r>
                <w:r w:rsidRPr="00F27942">
                  <w:rPr>
                    <w:rFonts w:hint="eastAsia"/>
                  </w:rPr>
                  <w:t>;</w:t>
                </w:r>
              </w:p>
              <w:p w:rsidR="003D6981" w:rsidRPr="003D6981" w:rsidRDefault="003D6981" w:rsidP="003D6981">
                <w:pPr>
                  <w:ind w:leftChars="0" w:left="0"/>
                  <w:jc w:val="left"/>
                </w:pPr>
                <w:r w:rsidRPr="00F27942">
                  <w:rPr>
                    <w:rFonts w:hint="eastAsia"/>
                  </w:rPr>
                  <w:t>window.alert</w:t>
                </w:r>
                <w:r>
                  <w:rPr>
                    <w:rFonts w:hint="eastAsia"/>
                  </w:rPr>
                  <w:t>('</w:t>
                </w:r>
                <w:r w:rsidRPr="00F27942">
                  <w:rPr>
                    <w:rFonts w:hint="eastAsia"/>
                  </w:rPr>
                  <w:t>Hello JavaScript！</w:t>
                </w:r>
                <w:r>
                  <w:rPr>
                    <w:rFonts w:hint="eastAsia"/>
                  </w:rPr>
                  <w:t>')</w:t>
                </w:r>
                <w:r w:rsidRPr="00F27942">
                  <w:rPr>
                    <w:rFonts w:hint="eastAsia"/>
                  </w:rPr>
                  <w:t>;</w:t>
                </w:r>
              </w:p>
            </w:tc>
          </w:tr>
        </w:tbl>
        <w:p w:rsidR="00084773" w:rsidRPr="00F27942" w:rsidRDefault="00084773" w:rsidP="003D6981">
          <w:pPr>
            <w:ind w:leftChars="0" w:left="0"/>
            <w:jc w:val="left"/>
          </w:pPr>
        </w:p>
        <w:p w:rsidR="00084773" w:rsidRPr="00F27942" w:rsidRDefault="00084773" w:rsidP="00BA1736">
          <w:pPr>
            <w:ind w:leftChars="0" w:left="426" w:firstLineChars="100" w:firstLine="210"/>
            <w:jc w:val="left"/>
          </w:pPr>
          <w:r w:rsidRPr="00F27942">
            <w:rPr>
              <w:rFonts w:hint="eastAsia"/>
            </w:rPr>
            <w:t>Windowオブジェクトのプロパティとメソッドを示します。</w:t>
          </w:r>
        </w:p>
        <w:p w:rsidR="00084773" w:rsidRPr="00F27942" w:rsidRDefault="00084773" w:rsidP="00BA1736">
          <w:pPr>
            <w:ind w:leftChars="0" w:left="426" w:firstLineChars="100" w:firstLine="210"/>
            <w:jc w:val="left"/>
          </w:pPr>
        </w:p>
        <w:tbl>
          <w:tblPr>
            <w:tblStyle w:val="af"/>
            <w:tblW w:w="0" w:type="auto"/>
            <w:tblInd w:w="851" w:type="dxa"/>
            <w:tblLook w:val="04A0"/>
          </w:tblPr>
          <w:tblGrid>
            <w:gridCol w:w="3368"/>
            <w:gridCol w:w="5743"/>
          </w:tblGrid>
          <w:tr w:rsidR="00084773" w:rsidRPr="00F27942" w:rsidTr="00AF72FB">
            <w:tc>
              <w:tcPr>
                <w:tcW w:w="3368" w:type="dxa"/>
                <w:shd w:val="clear" w:color="auto" w:fill="D9D9D9" w:themeFill="background1" w:themeFillShade="D9"/>
              </w:tcPr>
              <w:p w:rsidR="00084773" w:rsidRPr="00F27942" w:rsidRDefault="00084773" w:rsidP="00BA1736">
                <w:pPr>
                  <w:ind w:leftChars="0" w:left="0"/>
                  <w:jc w:val="left"/>
                </w:pPr>
                <w:r w:rsidRPr="00F27942">
                  <w:rPr>
                    <w:rFonts w:hint="eastAsia"/>
                  </w:rPr>
                  <w:t>プロパティ名</w:t>
                </w:r>
              </w:p>
            </w:tc>
            <w:tc>
              <w:tcPr>
                <w:tcW w:w="5743" w:type="dxa"/>
                <w:shd w:val="clear" w:color="auto" w:fill="D9D9D9" w:themeFill="background1" w:themeFillShade="D9"/>
              </w:tcPr>
              <w:p w:rsidR="00084773" w:rsidRPr="00F27942" w:rsidRDefault="00084773" w:rsidP="00BA1736">
                <w:pPr>
                  <w:ind w:leftChars="0" w:left="0"/>
                  <w:jc w:val="left"/>
                </w:pPr>
                <w:r w:rsidRPr="00F27942">
                  <w:rPr>
                    <w:rFonts w:hint="eastAsia"/>
                  </w:rPr>
                  <w:t>説明</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closed</w:t>
                </w:r>
              </w:p>
            </w:tc>
            <w:tc>
              <w:tcPr>
                <w:tcW w:w="5743" w:type="dxa"/>
              </w:tcPr>
              <w:p w:rsidR="00084773" w:rsidRPr="00F27942" w:rsidRDefault="00084773" w:rsidP="00BA1736">
                <w:pPr>
                  <w:ind w:leftChars="0" w:left="0"/>
                  <w:jc w:val="left"/>
                  <w:rPr>
                    <w:sz w:val="18"/>
                    <w:szCs w:val="18"/>
                  </w:rPr>
                </w:pPr>
                <w:r w:rsidRPr="00F27942">
                  <w:rPr>
                    <w:sz w:val="18"/>
                    <w:szCs w:val="18"/>
                  </w:rPr>
                  <w:t>W</w:t>
                </w:r>
                <w:r w:rsidRPr="00F27942">
                  <w:rPr>
                    <w:rFonts w:hint="eastAsia"/>
                    <w:sz w:val="18"/>
                    <w:szCs w:val="18"/>
                  </w:rPr>
                  <w:t>indowが閉じているかどうか</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document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Documentオブジェクト</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frames[]</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このウィンドウ内のフレーム</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history</w:t>
                </w:r>
              </w:p>
            </w:tc>
            <w:tc>
              <w:tcPr>
                <w:tcW w:w="5743" w:type="dxa"/>
              </w:tcPr>
              <w:p w:rsidR="00084773" w:rsidRPr="00F27942" w:rsidRDefault="00084773" w:rsidP="00BA1736">
                <w:pPr>
                  <w:ind w:leftChars="0" w:left="0"/>
                  <w:jc w:val="left"/>
                  <w:rPr>
                    <w:sz w:val="18"/>
                    <w:szCs w:val="18"/>
                  </w:rPr>
                </w:pPr>
                <w:r w:rsidRPr="00F27942">
                  <w:rPr>
                    <w:sz w:val="18"/>
                    <w:szCs w:val="18"/>
                  </w:rPr>
                  <w:t>H</w:t>
                </w:r>
                <w:r w:rsidRPr="00F27942">
                  <w:rPr>
                    <w:rFonts w:hint="eastAsia"/>
                    <w:sz w:val="18"/>
                    <w:szCs w:val="18"/>
                  </w:rPr>
                  <w:t>istoryオブジェクト</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innerHeight,innerWidth</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ウィンドウの表示領域の高さと幅</w:t>
                </w:r>
                <w:r w:rsidR="008A3A37">
                  <w:rPr>
                    <w:rFonts w:hint="eastAsia"/>
                    <w:sz w:val="18"/>
                    <w:szCs w:val="18"/>
                  </w:rPr>
                  <w:t>(</w:t>
                </w:r>
                <w:r w:rsidRPr="00F27942">
                  <w:rPr>
                    <w:rFonts w:hint="eastAsia"/>
                    <w:sz w:val="18"/>
                    <w:szCs w:val="18"/>
                  </w:rPr>
                  <w:t>ピクセル単位</w:t>
                </w:r>
                <w:r w:rsidR="008A3A37">
                  <w:rPr>
                    <w:rFonts w:hint="eastAsia"/>
                    <w:sz w:val="18"/>
                    <w:szCs w:val="18"/>
                  </w:rPr>
                  <w:t>)</w:t>
                </w:r>
                <w:r w:rsidRPr="00F27942">
                  <w:rPr>
                    <w:rFonts w:hint="eastAsia"/>
                    <w:sz w:val="18"/>
                    <w:szCs w:val="18"/>
                  </w:rPr>
                  <w:t>。Internet Explorer８以前はこれらのプロパティをサポートしていない。</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localStorage</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永続的なクライアントサイドストレージ</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location</w:t>
                </w:r>
              </w:p>
            </w:tc>
            <w:tc>
              <w:tcPr>
                <w:tcW w:w="5743" w:type="dxa"/>
              </w:tcPr>
              <w:p w:rsidR="00084773" w:rsidRPr="00F27942" w:rsidRDefault="00084773" w:rsidP="00BA1736">
                <w:pPr>
                  <w:ind w:leftChars="0" w:left="0"/>
                  <w:jc w:val="left"/>
                  <w:rPr>
                    <w:sz w:val="18"/>
                    <w:szCs w:val="18"/>
                  </w:rPr>
                </w:pPr>
                <w:r w:rsidRPr="00F27942">
                  <w:rPr>
                    <w:sz w:val="18"/>
                    <w:szCs w:val="18"/>
                  </w:rPr>
                  <w:t>L</w:t>
                </w:r>
                <w:r w:rsidRPr="00F27942">
                  <w:rPr>
                    <w:rFonts w:hint="eastAsia"/>
                    <w:sz w:val="18"/>
                    <w:szCs w:val="18"/>
                  </w:rPr>
                  <w:t>ocationオブジェクト</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name</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ウィンドウの名前。open</w:t>
                </w:r>
                <w:r w:rsidR="008A3A37">
                  <w:rPr>
                    <w:rFonts w:hint="eastAsia"/>
                    <w:sz w:val="18"/>
                    <w:szCs w:val="18"/>
                  </w:rPr>
                  <w:t>()</w:t>
                </w:r>
                <w:r w:rsidRPr="00F27942">
                  <w:rPr>
                    <w:rFonts w:hint="eastAsia"/>
                    <w:sz w:val="18"/>
                    <w:szCs w:val="18"/>
                  </w:rPr>
                  <w:t>メソッドの引数や、frame要素のname属性で指定された値。この名前はa要素やform要素のtarget属性の値として指定できる。</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navigator</w:t>
                </w:r>
              </w:p>
            </w:tc>
            <w:tc>
              <w:tcPr>
                <w:tcW w:w="5743" w:type="dxa"/>
              </w:tcPr>
              <w:p w:rsidR="00084773" w:rsidRPr="00F27942" w:rsidRDefault="00084773" w:rsidP="00BA1736">
                <w:pPr>
                  <w:ind w:leftChars="0" w:left="0"/>
                  <w:jc w:val="left"/>
                  <w:rPr>
                    <w:sz w:val="18"/>
                    <w:szCs w:val="18"/>
                  </w:rPr>
                </w:pPr>
                <w:r w:rsidRPr="00F27942">
                  <w:rPr>
                    <w:sz w:val="18"/>
                    <w:szCs w:val="18"/>
                  </w:rPr>
                  <w:t>N</w:t>
                </w:r>
                <w:r w:rsidRPr="00F27942">
                  <w:rPr>
                    <w:rFonts w:hint="eastAsia"/>
                    <w:sz w:val="18"/>
                    <w:szCs w:val="18"/>
                  </w:rPr>
                  <w:t>avigatorオブジェクト</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opener</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open</w:t>
                </w:r>
                <w:r w:rsidR="008A3A37">
                  <w:rPr>
                    <w:rFonts w:hint="eastAsia"/>
                    <w:sz w:val="18"/>
                    <w:szCs w:val="18"/>
                  </w:rPr>
                  <w:t>()</w:t>
                </w:r>
                <w:r w:rsidRPr="00F27942">
                  <w:rPr>
                    <w:rFonts w:hint="eastAsia"/>
                    <w:sz w:val="18"/>
                    <w:szCs w:val="18"/>
                  </w:rPr>
                  <w:t>メソッドでこのウィンドウを開いたウィンドウ</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outerHeight,outerWidth</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ウィンドウの高さと幅</w:t>
                </w:r>
                <w:r w:rsidR="008A3A37">
                  <w:rPr>
                    <w:rFonts w:hint="eastAsia"/>
                    <w:sz w:val="18"/>
                    <w:szCs w:val="18"/>
                  </w:rPr>
                  <w:t>(</w:t>
                </w:r>
                <w:r w:rsidRPr="00F27942">
                  <w:rPr>
                    <w:rFonts w:hint="eastAsia"/>
                    <w:sz w:val="18"/>
                    <w:szCs w:val="18"/>
                  </w:rPr>
                  <w:t>ピクセル単位</w:t>
                </w:r>
                <w:r w:rsidR="008A3A37">
                  <w:rPr>
                    <w:rFonts w:hint="eastAsia"/>
                    <w:sz w:val="18"/>
                    <w:szCs w:val="18"/>
                  </w:rPr>
                  <w:t>)</w:t>
                </w:r>
                <w:r w:rsidRPr="00F27942">
                  <w:rPr>
                    <w:rFonts w:hint="eastAsia"/>
                    <w:sz w:val="18"/>
                    <w:szCs w:val="18"/>
                  </w:rPr>
                  <w:t>。Internet Explorer８以前はこれらのプロパティをサポートしていない。</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pageXOffset,pageYOffset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水平方向、垂直方向へのスクロール量</w:t>
                </w:r>
                <w:r w:rsidR="008A3A37">
                  <w:rPr>
                    <w:rFonts w:hint="eastAsia"/>
                    <w:sz w:val="18"/>
                    <w:szCs w:val="18"/>
                  </w:rPr>
                  <w:t>(</w:t>
                </w:r>
                <w:r w:rsidRPr="00F27942">
                  <w:rPr>
                    <w:rFonts w:hint="eastAsia"/>
                    <w:sz w:val="18"/>
                    <w:szCs w:val="18"/>
                  </w:rPr>
                  <w:t>ピクセル単位</w:t>
                </w:r>
                <w:r w:rsidR="008A3A37">
                  <w:rPr>
                    <w:rFonts w:hint="eastAsia"/>
                    <w:sz w:val="18"/>
                    <w:szCs w:val="18"/>
                  </w:rPr>
                  <w:t>)</w:t>
                </w:r>
                <w:r w:rsidRPr="00F27942">
                  <w:rPr>
                    <w:rFonts w:hint="eastAsia"/>
                    <w:sz w:val="18"/>
                    <w:szCs w:val="18"/>
                  </w:rPr>
                  <w:t>。Internet Explorer８以前はこれらのプロパティをサポートしていない。</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parent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このウィンドウがフレーム内のウィンドウである場合、親ウィンドウへの参照。このウィンドウ自身がトップレベルウィンドウの場合、自分自身の参照</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screen</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Screenオブジェクト</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screenLeft,screenTop</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画面上でのウィンドウの左上の座標。</w:t>
                </w:r>
                <w:r w:rsidRPr="00F27942">
                  <w:rPr>
                    <w:sz w:val="18"/>
                    <w:szCs w:val="18"/>
                  </w:rPr>
                  <w:t>F</w:t>
                </w:r>
                <w:r w:rsidRPr="00F27942">
                  <w:rPr>
                    <w:rFonts w:hint="eastAsia"/>
                    <w:sz w:val="18"/>
                    <w:szCs w:val="18"/>
                  </w:rPr>
                  <w:t>irefoxはこのプロパティをサポートしていない。</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screenX,</w:t>
                </w:r>
                <w:r w:rsidRPr="00F27942">
                  <w:rPr>
                    <w:sz w:val="18"/>
                    <w:szCs w:val="18"/>
                  </w:rPr>
                  <w:t>screen</w:t>
                </w:r>
                <w:r w:rsidRPr="00F27942">
                  <w:rPr>
                    <w:rFonts w:hint="eastAsia"/>
                    <w:sz w:val="18"/>
                    <w:szCs w:val="18"/>
                  </w:rPr>
                  <w:t>Y</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画面上でのウィンドウの左上の座標。Internet Explorer８以前はこれらのプロパティをサポートしていない。</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self</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windowプロパティと同じくこのウィンドウ自身への参照</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sessionStorage</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ウィンドウやタブを閉じるまで有効なクライアントサイドストレージ</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lastRenderedPageBreak/>
                  <w:t>status</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Webブラウザのステータスバーに表示する文字列</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top</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このウィンドウがフレーム内のウィンドウである場合、トップレベルウィンドウへの参照。このウィンドウ自身がトップレベルウィンドウの場合、自分自身の参照</w:t>
                </w:r>
              </w:p>
            </w:tc>
          </w:tr>
          <w:tr w:rsidR="00084773" w:rsidRPr="00F27942" w:rsidTr="00AF72FB">
            <w:tc>
              <w:tcPr>
                <w:tcW w:w="3368" w:type="dxa"/>
              </w:tcPr>
              <w:p w:rsidR="00084773" w:rsidRPr="00F27942" w:rsidRDefault="00084773" w:rsidP="00BA1736">
                <w:pPr>
                  <w:ind w:leftChars="0" w:left="0"/>
                  <w:jc w:val="left"/>
                  <w:rPr>
                    <w:sz w:val="18"/>
                    <w:szCs w:val="18"/>
                  </w:rPr>
                </w:pPr>
                <w:r w:rsidRPr="00F27942">
                  <w:rPr>
                    <w:rFonts w:hint="eastAsia"/>
                    <w:sz w:val="18"/>
                    <w:szCs w:val="18"/>
                  </w:rPr>
                  <w:t>window</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selfプロパティと同じくこのウィンドウ自身への参照</w:t>
                </w:r>
              </w:p>
            </w:tc>
          </w:tr>
        </w:tbl>
        <w:p w:rsidR="00084773" w:rsidRPr="00F27942" w:rsidRDefault="00084773" w:rsidP="00BA1736">
          <w:pPr>
            <w:ind w:leftChars="0" w:left="851" w:firstLineChars="100" w:firstLine="210"/>
            <w:jc w:val="left"/>
          </w:pPr>
        </w:p>
        <w:tbl>
          <w:tblPr>
            <w:tblStyle w:val="af"/>
            <w:tblW w:w="0" w:type="auto"/>
            <w:tblInd w:w="851" w:type="dxa"/>
            <w:tblLayout w:type="fixed"/>
            <w:tblLook w:val="04A0"/>
          </w:tblPr>
          <w:tblGrid>
            <w:gridCol w:w="3368"/>
            <w:gridCol w:w="5743"/>
          </w:tblGrid>
          <w:tr w:rsidR="00084773" w:rsidRPr="00F27942" w:rsidTr="00EB39DD">
            <w:tc>
              <w:tcPr>
                <w:tcW w:w="3368" w:type="dxa"/>
                <w:shd w:val="clear" w:color="auto" w:fill="D9D9D9" w:themeFill="background1" w:themeFillShade="D9"/>
              </w:tcPr>
              <w:p w:rsidR="00084773" w:rsidRPr="00F27942" w:rsidRDefault="00084773" w:rsidP="00BA1736">
                <w:pPr>
                  <w:ind w:leftChars="0" w:left="0"/>
                  <w:jc w:val="left"/>
                </w:pPr>
                <w:r w:rsidRPr="00F27942">
                  <w:rPr>
                    <w:rFonts w:hint="eastAsia"/>
                  </w:rPr>
                  <w:t>メソッド名／構文</w:t>
                </w:r>
              </w:p>
            </w:tc>
            <w:tc>
              <w:tcPr>
                <w:tcW w:w="5743" w:type="dxa"/>
                <w:shd w:val="clear" w:color="auto" w:fill="D9D9D9" w:themeFill="background1" w:themeFillShade="D9"/>
              </w:tcPr>
              <w:p w:rsidR="00084773" w:rsidRPr="00F27942" w:rsidRDefault="00084773" w:rsidP="00BA1736">
                <w:pPr>
                  <w:ind w:leftChars="0" w:left="0"/>
                  <w:jc w:val="left"/>
                </w:pPr>
                <w:r w:rsidRPr="00F27942">
                  <w:rPr>
                    <w:rFonts w:hint="eastAsia"/>
                  </w:rPr>
                  <w:t>説明</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alert</w:t>
                </w:r>
                <w:r w:rsidR="008A3A37">
                  <w:rPr>
                    <w:rFonts w:hint="eastAsia"/>
                    <w:sz w:val="18"/>
                    <w:szCs w:val="18"/>
                  </w:rPr>
                  <w:t>(</w:t>
                </w:r>
                <w:r w:rsidRPr="00F27942">
                  <w:rPr>
                    <w:rFonts w:hint="eastAsia"/>
                    <w:sz w:val="18"/>
                    <w:szCs w:val="18"/>
                  </w:rPr>
                  <w:t>message</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引数に指定したメッセージ</w:t>
                </w:r>
                <w:r w:rsidR="008A3A37">
                  <w:rPr>
                    <w:rFonts w:hint="eastAsia"/>
                    <w:sz w:val="18"/>
                    <w:szCs w:val="18"/>
                  </w:rPr>
                  <w:t>(</w:t>
                </w:r>
                <w:r w:rsidRPr="00F27942">
                  <w:rPr>
                    <w:rFonts w:hint="eastAsia"/>
                    <w:sz w:val="18"/>
                    <w:szCs w:val="18"/>
                  </w:rPr>
                  <w:t>message</w:t>
                </w:r>
                <w:r w:rsidR="008A3A37">
                  <w:rPr>
                    <w:rFonts w:hint="eastAsia"/>
                    <w:sz w:val="18"/>
                    <w:szCs w:val="18"/>
                  </w:rPr>
                  <w:t>)</w:t>
                </w:r>
                <w:r w:rsidRPr="00F27942">
                  <w:rPr>
                    <w:rFonts w:hint="eastAsia"/>
                    <w:sz w:val="18"/>
                    <w:szCs w:val="18"/>
                  </w:rPr>
                  <w:t>で警告ダイアログを表示する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blur</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ウィンドウからフォーカスを外す</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clearInterval</w:t>
                </w:r>
                <w:r w:rsidR="008A3A37">
                  <w:rPr>
                    <w:rFonts w:hint="eastAsia"/>
                    <w:sz w:val="18"/>
                    <w:szCs w:val="18"/>
                  </w:rPr>
                  <w:t>(</w:t>
                </w:r>
                <w:r w:rsidRPr="00F27942">
                  <w:rPr>
                    <w:rFonts w:hint="eastAsia"/>
                    <w:sz w:val="18"/>
                    <w:szCs w:val="18"/>
                  </w:rPr>
                  <w:t>intervalID</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引数に指定したID</w:t>
                </w:r>
                <w:r w:rsidR="008A3A37">
                  <w:rPr>
                    <w:rFonts w:hint="eastAsia"/>
                    <w:sz w:val="18"/>
                    <w:szCs w:val="18"/>
                  </w:rPr>
                  <w:t>(</w:t>
                </w:r>
                <w:r w:rsidRPr="00F27942">
                  <w:rPr>
                    <w:rFonts w:hint="eastAsia"/>
                    <w:sz w:val="18"/>
                    <w:szCs w:val="18"/>
                  </w:rPr>
                  <w:t>intervalID</w:t>
                </w:r>
                <w:r w:rsidR="008A3A37">
                  <w:rPr>
                    <w:rFonts w:hint="eastAsia"/>
                    <w:sz w:val="18"/>
                    <w:szCs w:val="18"/>
                  </w:rPr>
                  <w:t>)</w:t>
                </w:r>
                <w:r w:rsidRPr="00F27942">
                  <w:rPr>
                    <w:rFonts w:hint="eastAsia"/>
                    <w:sz w:val="18"/>
                    <w:szCs w:val="18"/>
                  </w:rPr>
                  <w:t>の繰り返し処理をキャンセルする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clearTimeout</w:t>
                </w:r>
                <w:r w:rsidR="008A3A37">
                  <w:rPr>
                    <w:rFonts w:hint="eastAsia"/>
                    <w:sz w:val="18"/>
                    <w:szCs w:val="18"/>
                  </w:rPr>
                  <w:t>(</w:t>
                </w:r>
                <w:r w:rsidRPr="00F27942">
                  <w:rPr>
                    <w:rFonts w:hint="eastAsia"/>
                    <w:sz w:val="18"/>
                    <w:szCs w:val="18"/>
                  </w:rPr>
                  <w:t>timeoutID</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引数に指定したID</w:t>
                </w:r>
                <w:r w:rsidR="008A3A37">
                  <w:rPr>
                    <w:rFonts w:hint="eastAsia"/>
                    <w:sz w:val="18"/>
                    <w:szCs w:val="18"/>
                  </w:rPr>
                  <w:t>(</w:t>
                </w:r>
                <w:r w:rsidRPr="00F27942">
                  <w:rPr>
                    <w:rFonts w:hint="eastAsia"/>
                    <w:sz w:val="18"/>
                    <w:szCs w:val="18"/>
                  </w:rPr>
                  <w:t>timeoutID</w:t>
                </w:r>
                <w:r w:rsidR="008A3A37">
                  <w:rPr>
                    <w:rFonts w:hint="eastAsia"/>
                    <w:sz w:val="18"/>
                    <w:szCs w:val="18"/>
                  </w:rPr>
                  <w:t>)</w:t>
                </w:r>
                <w:r w:rsidRPr="00F27942">
                  <w:rPr>
                    <w:rFonts w:hint="eastAsia"/>
                    <w:sz w:val="18"/>
                    <w:szCs w:val="18"/>
                  </w:rPr>
                  <w:t>のタイマー処理をキャンセルする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close</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ウィンドウを閉じる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confirm</w:t>
                </w:r>
                <w:r w:rsidR="008A3A37">
                  <w:rPr>
                    <w:rFonts w:hint="eastAsia"/>
                    <w:sz w:val="18"/>
                    <w:szCs w:val="18"/>
                  </w:rPr>
                  <w:t>(</w:t>
                </w:r>
                <w:r w:rsidRPr="00F27942">
                  <w:rPr>
                    <w:rFonts w:hint="eastAsia"/>
                    <w:sz w:val="18"/>
                    <w:szCs w:val="18"/>
                  </w:rPr>
                  <w:t>question</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引数に指定したメッセージ</w:t>
                </w:r>
                <w:r w:rsidR="008A3A37">
                  <w:rPr>
                    <w:rFonts w:hint="eastAsia"/>
                    <w:sz w:val="18"/>
                    <w:szCs w:val="18"/>
                  </w:rPr>
                  <w:t>(</w:t>
                </w:r>
                <w:r w:rsidRPr="00F27942">
                  <w:rPr>
                    <w:rFonts w:hint="eastAsia"/>
                    <w:sz w:val="18"/>
                    <w:szCs w:val="18"/>
                  </w:rPr>
                  <w:t>question</w:t>
                </w:r>
                <w:r w:rsidR="008A3A37">
                  <w:rPr>
                    <w:rFonts w:hint="eastAsia"/>
                    <w:sz w:val="18"/>
                    <w:szCs w:val="18"/>
                  </w:rPr>
                  <w:t>)</w:t>
                </w:r>
                <w:r w:rsidRPr="00F27942">
                  <w:rPr>
                    <w:rFonts w:hint="eastAsia"/>
                    <w:sz w:val="18"/>
                    <w:szCs w:val="18"/>
                  </w:rPr>
                  <w:t>で確認したダイアログを表示する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focus</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ウィンドウにフォーカスを与える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moveBy</w:t>
                </w:r>
                <w:r w:rsidR="008A3A37">
                  <w:rPr>
                    <w:rFonts w:hint="eastAsia"/>
                    <w:sz w:val="18"/>
                    <w:szCs w:val="18"/>
                  </w:rPr>
                  <w:t>(</w:t>
                </w:r>
                <w:r w:rsidRPr="00F27942">
                  <w:rPr>
                    <w:rFonts w:hint="eastAsia"/>
                    <w:sz w:val="18"/>
                    <w:szCs w:val="18"/>
                  </w:rPr>
                  <w:t>x,y</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ウィンドウを、引数に指定したピクセル分</w:t>
                </w:r>
                <w:r w:rsidR="008A3A37">
                  <w:rPr>
                    <w:rFonts w:hint="eastAsia"/>
                    <w:sz w:val="18"/>
                    <w:szCs w:val="18"/>
                  </w:rPr>
                  <w:t>(</w:t>
                </w:r>
                <w:r w:rsidRPr="00F27942">
                  <w:rPr>
                    <w:rFonts w:hint="eastAsia"/>
                    <w:sz w:val="18"/>
                    <w:szCs w:val="18"/>
                  </w:rPr>
                  <w:t>x,y</w:t>
                </w:r>
                <w:r w:rsidR="008A3A37">
                  <w:rPr>
                    <w:rFonts w:hint="eastAsia"/>
                    <w:sz w:val="18"/>
                    <w:szCs w:val="18"/>
                  </w:rPr>
                  <w:t>)</w:t>
                </w:r>
                <w:r w:rsidRPr="00F27942">
                  <w:rPr>
                    <w:rFonts w:hint="eastAsia"/>
                    <w:sz w:val="18"/>
                    <w:szCs w:val="18"/>
                  </w:rPr>
                  <w:t>移動する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moveTo</w:t>
                </w:r>
                <w:r w:rsidR="008A3A37">
                  <w:rPr>
                    <w:rFonts w:hint="eastAsia"/>
                    <w:sz w:val="18"/>
                    <w:szCs w:val="18"/>
                  </w:rPr>
                  <w:t>(</w:t>
                </w:r>
                <w:r w:rsidRPr="00F27942">
                  <w:rPr>
                    <w:rFonts w:hint="eastAsia"/>
                    <w:sz w:val="18"/>
                    <w:szCs w:val="18"/>
                  </w:rPr>
                  <w:t>x,y</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ウィンドウを、引数に指定した座標</w:t>
                </w:r>
                <w:r w:rsidR="008A3A37">
                  <w:rPr>
                    <w:rFonts w:hint="eastAsia"/>
                    <w:sz w:val="18"/>
                    <w:szCs w:val="18"/>
                  </w:rPr>
                  <w:t>(</w:t>
                </w:r>
                <w:r w:rsidRPr="00F27942">
                  <w:rPr>
                    <w:rFonts w:hint="eastAsia"/>
                    <w:sz w:val="18"/>
                    <w:szCs w:val="18"/>
                  </w:rPr>
                  <w:t>x,y</w:t>
                </w:r>
                <w:r w:rsidR="008A3A37">
                  <w:rPr>
                    <w:rFonts w:hint="eastAsia"/>
                    <w:sz w:val="18"/>
                    <w:szCs w:val="18"/>
                  </w:rPr>
                  <w:t>)</w:t>
                </w:r>
                <w:r w:rsidRPr="00F27942">
                  <w:rPr>
                    <w:rFonts w:hint="eastAsia"/>
                    <w:sz w:val="18"/>
                    <w:szCs w:val="18"/>
                  </w:rPr>
                  <w:t>に移動する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open</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新しいウィンドウを開く</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print</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表示しているドキュメントを印刷する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prompt</w:t>
                </w:r>
                <w:r w:rsidR="008A3A37">
                  <w:rPr>
                    <w:rFonts w:hint="eastAsia"/>
                    <w:sz w:val="18"/>
                    <w:szCs w:val="18"/>
                  </w:rPr>
                  <w:t>(</w:t>
                </w:r>
                <w:r w:rsidRPr="00F27942">
                  <w:rPr>
                    <w:rFonts w:hint="eastAsia"/>
                    <w:sz w:val="18"/>
                    <w:szCs w:val="18"/>
                  </w:rPr>
                  <w:t>message,default</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ユーザからの入力値を取得するためのダイアログを表示する。第1引数にはダイアログに表示する文字列</w:t>
                </w:r>
                <w:r w:rsidR="008A3A37">
                  <w:rPr>
                    <w:rFonts w:hint="eastAsia"/>
                    <w:sz w:val="18"/>
                    <w:szCs w:val="18"/>
                  </w:rPr>
                  <w:t>(</w:t>
                </w:r>
                <w:r w:rsidRPr="00F27942">
                  <w:rPr>
                    <w:rFonts w:hint="eastAsia"/>
                    <w:sz w:val="18"/>
                    <w:szCs w:val="18"/>
                  </w:rPr>
                  <w:t>message</w:t>
                </w:r>
                <w:r w:rsidR="008A3A37">
                  <w:rPr>
                    <w:rFonts w:hint="eastAsia"/>
                    <w:sz w:val="18"/>
                    <w:szCs w:val="18"/>
                  </w:rPr>
                  <w:t>)</w:t>
                </w:r>
                <w:r w:rsidRPr="00F27942">
                  <w:rPr>
                    <w:rFonts w:hint="eastAsia"/>
                    <w:sz w:val="18"/>
                    <w:szCs w:val="18"/>
                  </w:rPr>
                  <w:t>、第2引数には入力エリアの初期値</w:t>
                </w:r>
                <w:r w:rsidR="008A3A37">
                  <w:rPr>
                    <w:rFonts w:hint="eastAsia"/>
                    <w:sz w:val="18"/>
                    <w:szCs w:val="18"/>
                  </w:rPr>
                  <w:t>(</w:t>
                </w:r>
                <w:r w:rsidRPr="00F27942">
                  <w:rPr>
                    <w:rFonts w:hint="eastAsia"/>
                    <w:sz w:val="18"/>
                    <w:szCs w:val="18"/>
                  </w:rPr>
                  <w:t>default</w:t>
                </w:r>
                <w:r w:rsidR="008A3A37">
                  <w:rPr>
                    <w:rFonts w:hint="eastAsia"/>
                    <w:sz w:val="18"/>
                    <w:szCs w:val="18"/>
                  </w:rPr>
                  <w:t>)</w:t>
                </w:r>
                <w:r w:rsidRPr="00F27942">
                  <w:rPr>
                    <w:rFonts w:hint="eastAsia"/>
                    <w:sz w:val="18"/>
                    <w:szCs w:val="18"/>
                  </w:rPr>
                  <w:t>を指定する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resizeBy</w:t>
                </w:r>
                <w:r w:rsidR="008A3A37">
                  <w:rPr>
                    <w:rFonts w:hint="eastAsia"/>
                    <w:sz w:val="18"/>
                    <w:szCs w:val="18"/>
                  </w:rPr>
                  <w:t>(</w:t>
                </w:r>
                <w:r w:rsidRPr="00F27942">
                  <w:rPr>
                    <w:rFonts w:hint="eastAsia"/>
                    <w:sz w:val="18"/>
                    <w:szCs w:val="18"/>
                  </w:rPr>
                  <w:t>width,height</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ウィンドウを、引数に指定したピクセル数</w:t>
                </w:r>
                <w:r w:rsidR="008A3A37">
                  <w:rPr>
                    <w:rFonts w:hint="eastAsia"/>
                    <w:sz w:val="18"/>
                    <w:szCs w:val="18"/>
                  </w:rPr>
                  <w:t>(</w:t>
                </w:r>
                <w:r w:rsidRPr="00F27942">
                  <w:rPr>
                    <w:rFonts w:hint="eastAsia"/>
                    <w:sz w:val="18"/>
                    <w:szCs w:val="18"/>
                  </w:rPr>
                  <w:t>width,height</w:t>
                </w:r>
                <w:r w:rsidR="008A3A37">
                  <w:rPr>
                    <w:rFonts w:hint="eastAsia"/>
                    <w:sz w:val="18"/>
                    <w:szCs w:val="18"/>
                  </w:rPr>
                  <w:t>)</w:t>
                </w:r>
                <w:r w:rsidRPr="00F27942">
                  <w:rPr>
                    <w:rFonts w:hint="eastAsia"/>
                    <w:sz w:val="18"/>
                    <w:szCs w:val="18"/>
                  </w:rPr>
                  <w:t>分広げる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resizeTo</w:t>
                </w:r>
                <w:r w:rsidR="008A3A37">
                  <w:rPr>
                    <w:rFonts w:hint="eastAsia"/>
                    <w:sz w:val="18"/>
                    <w:szCs w:val="18"/>
                  </w:rPr>
                  <w:t>(</w:t>
                </w:r>
                <w:r w:rsidRPr="00F27942">
                  <w:rPr>
                    <w:rFonts w:hint="eastAsia"/>
                    <w:sz w:val="18"/>
                    <w:szCs w:val="18"/>
                  </w:rPr>
                  <w:t>width,height</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ウィンドウを、引数に指定したサイズ</w:t>
                </w:r>
                <w:r w:rsidR="008A3A37">
                  <w:rPr>
                    <w:rFonts w:hint="eastAsia"/>
                    <w:sz w:val="18"/>
                    <w:szCs w:val="18"/>
                  </w:rPr>
                  <w:t>(</w:t>
                </w:r>
                <w:r w:rsidRPr="00F27942">
                  <w:rPr>
                    <w:rFonts w:hint="eastAsia"/>
                    <w:sz w:val="18"/>
                    <w:szCs w:val="18"/>
                  </w:rPr>
                  <w:t>width,height</w:t>
                </w:r>
                <w:r w:rsidR="008A3A37">
                  <w:rPr>
                    <w:rFonts w:hint="eastAsia"/>
                    <w:sz w:val="18"/>
                    <w:szCs w:val="18"/>
                  </w:rPr>
                  <w:t>)</w:t>
                </w:r>
                <w:r w:rsidRPr="00F27942">
                  <w:rPr>
                    <w:rFonts w:hint="eastAsia"/>
                    <w:sz w:val="18"/>
                    <w:szCs w:val="18"/>
                  </w:rPr>
                  <w:t>にリサイズする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scrollBy</w:t>
                </w:r>
                <w:r w:rsidR="008A3A37">
                  <w:rPr>
                    <w:rFonts w:hint="eastAsia"/>
                    <w:sz w:val="18"/>
                    <w:szCs w:val="18"/>
                  </w:rPr>
                  <w:t>(</w:t>
                </w:r>
                <w:r w:rsidRPr="00F27942">
                  <w:rPr>
                    <w:rFonts w:hint="eastAsia"/>
                    <w:sz w:val="18"/>
                    <w:szCs w:val="18"/>
                  </w:rPr>
                  <w:t>x,y</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ウィンドウを、引数に指定したピクセル数</w:t>
                </w:r>
                <w:r w:rsidR="008A3A37">
                  <w:rPr>
                    <w:rFonts w:hint="eastAsia"/>
                    <w:sz w:val="18"/>
                    <w:szCs w:val="18"/>
                  </w:rPr>
                  <w:t>(</w:t>
                </w:r>
                <w:r w:rsidRPr="00F27942">
                  <w:rPr>
                    <w:rFonts w:hint="eastAsia"/>
                    <w:sz w:val="18"/>
                    <w:szCs w:val="18"/>
                  </w:rPr>
                  <w:t>x,y</w:t>
                </w:r>
                <w:r w:rsidR="008A3A37">
                  <w:rPr>
                    <w:rFonts w:hint="eastAsia"/>
                    <w:sz w:val="18"/>
                    <w:szCs w:val="18"/>
                  </w:rPr>
                  <w:t>)</w:t>
                </w:r>
                <w:r w:rsidRPr="00F27942">
                  <w:rPr>
                    <w:rFonts w:hint="eastAsia"/>
                    <w:sz w:val="18"/>
                    <w:szCs w:val="18"/>
                  </w:rPr>
                  <w:t>分スクロールする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scrollTo</w:t>
                </w:r>
                <w:r w:rsidR="008A3A37">
                  <w:rPr>
                    <w:rFonts w:hint="eastAsia"/>
                    <w:sz w:val="18"/>
                    <w:szCs w:val="18"/>
                  </w:rPr>
                  <w:t>(</w:t>
                </w:r>
                <w:r w:rsidRPr="00F27942">
                  <w:rPr>
                    <w:rFonts w:hint="eastAsia"/>
                    <w:sz w:val="18"/>
                    <w:szCs w:val="18"/>
                  </w:rPr>
                  <w:t>x,y</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ウィンドウを、引数に指定した座標</w:t>
                </w:r>
                <w:r w:rsidR="008A3A37">
                  <w:rPr>
                    <w:rFonts w:hint="eastAsia"/>
                    <w:sz w:val="18"/>
                    <w:szCs w:val="18"/>
                  </w:rPr>
                  <w:t>(</w:t>
                </w:r>
                <w:r w:rsidRPr="00F27942">
                  <w:rPr>
                    <w:rFonts w:hint="eastAsia"/>
                    <w:sz w:val="18"/>
                    <w:szCs w:val="18"/>
                  </w:rPr>
                  <w:t>x,y</w:t>
                </w:r>
                <w:r w:rsidR="008A3A37">
                  <w:rPr>
                    <w:rFonts w:hint="eastAsia"/>
                    <w:sz w:val="18"/>
                    <w:szCs w:val="18"/>
                  </w:rPr>
                  <w:t>)</w:t>
                </w:r>
                <w:r w:rsidRPr="00F27942">
                  <w:rPr>
                    <w:rFonts w:hint="eastAsia"/>
                    <w:sz w:val="18"/>
                    <w:szCs w:val="18"/>
                  </w:rPr>
                  <w:t>にスクロールする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setInterval</w:t>
                </w:r>
                <w:r w:rsidR="008A3A37">
                  <w:rPr>
                    <w:rFonts w:hint="eastAsia"/>
                    <w:sz w:val="18"/>
                    <w:szCs w:val="18"/>
                  </w:rPr>
                  <w:t>(</w:t>
                </w:r>
                <w:r w:rsidRPr="00F27942">
                  <w:rPr>
                    <w:rFonts w:hint="eastAsia"/>
                    <w:sz w:val="18"/>
                    <w:szCs w:val="18"/>
                  </w:rPr>
                  <w:t>code,interval</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引数に指定したコード</w:t>
                </w:r>
                <w:r w:rsidR="008A3A37">
                  <w:rPr>
                    <w:rFonts w:hint="eastAsia"/>
                    <w:sz w:val="18"/>
                    <w:szCs w:val="18"/>
                  </w:rPr>
                  <w:t>(</w:t>
                </w:r>
                <w:r w:rsidRPr="00F27942">
                  <w:rPr>
                    <w:rFonts w:hint="eastAsia"/>
                    <w:sz w:val="18"/>
                    <w:szCs w:val="18"/>
                  </w:rPr>
                  <w:t>code</w:t>
                </w:r>
                <w:r w:rsidR="008A3A37">
                  <w:rPr>
                    <w:rFonts w:hint="eastAsia"/>
                    <w:sz w:val="18"/>
                    <w:szCs w:val="18"/>
                  </w:rPr>
                  <w:t>)</w:t>
                </w:r>
                <w:r w:rsidRPr="00F27942">
                  <w:rPr>
                    <w:rFonts w:hint="eastAsia"/>
                    <w:sz w:val="18"/>
                    <w:szCs w:val="18"/>
                  </w:rPr>
                  <w:t>を一定間隔</w:t>
                </w:r>
                <w:r w:rsidR="008A3A37">
                  <w:rPr>
                    <w:rFonts w:hint="eastAsia"/>
                    <w:sz w:val="18"/>
                    <w:szCs w:val="18"/>
                  </w:rPr>
                  <w:t>(</w:t>
                </w:r>
                <w:r w:rsidRPr="00F27942">
                  <w:rPr>
                    <w:rFonts w:hint="eastAsia"/>
                    <w:sz w:val="18"/>
                    <w:szCs w:val="18"/>
                  </w:rPr>
                  <w:t>interval</w:t>
                </w:r>
                <w:r w:rsidR="008A3A37">
                  <w:rPr>
                    <w:rFonts w:hint="eastAsia"/>
                    <w:sz w:val="18"/>
                    <w:szCs w:val="18"/>
                  </w:rPr>
                  <w:t>)</w:t>
                </w:r>
                <w:r w:rsidRPr="00F27942">
                  <w:rPr>
                    <w:rFonts w:hint="eastAsia"/>
                    <w:sz w:val="18"/>
                    <w:szCs w:val="18"/>
                  </w:rPr>
                  <w:t>で実行する</w:t>
                </w:r>
              </w:p>
            </w:tc>
          </w:tr>
          <w:tr w:rsidR="00084773" w:rsidRPr="00F27942" w:rsidTr="00EB39DD">
            <w:tc>
              <w:tcPr>
                <w:tcW w:w="3368" w:type="dxa"/>
              </w:tcPr>
              <w:p w:rsidR="00084773" w:rsidRPr="00F27942" w:rsidRDefault="00084773" w:rsidP="00BA1736">
                <w:pPr>
                  <w:ind w:leftChars="0" w:left="0"/>
                  <w:jc w:val="left"/>
                  <w:rPr>
                    <w:sz w:val="18"/>
                    <w:szCs w:val="18"/>
                  </w:rPr>
                </w:pPr>
                <w:r w:rsidRPr="00F27942">
                  <w:rPr>
                    <w:rFonts w:hint="eastAsia"/>
                    <w:sz w:val="18"/>
                    <w:szCs w:val="18"/>
                  </w:rPr>
                  <w:t>setTimeout</w:t>
                </w:r>
                <w:r w:rsidR="008A3A37">
                  <w:rPr>
                    <w:rFonts w:hint="eastAsia"/>
                    <w:sz w:val="18"/>
                    <w:szCs w:val="18"/>
                  </w:rPr>
                  <w:t>(</w:t>
                </w:r>
                <w:r w:rsidRPr="00F27942">
                  <w:rPr>
                    <w:rFonts w:hint="eastAsia"/>
                    <w:sz w:val="18"/>
                    <w:szCs w:val="18"/>
                  </w:rPr>
                  <w:t>code,delay</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引数に指定したコード</w:t>
                </w:r>
                <w:r w:rsidR="008A3A37">
                  <w:rPr>
                    <w:rFonts w:hint="eastAsia"/>
                    <w:sz w:val="18"/>
                    <w:szCs w:val="18"/>
                  </w:rPr>
                  <w:t>(</w:t>
                </w:r>
                <w:r w:rsidRPr="00F27942">
                  <w:rPr>
                    <w:rFonts w:hint="eastAsia"/>
                    <w:sz w:val="18"/>
                    <w:szCs w:val="18"/>
                  </w:rPr>
                  <w:t>code</w:t>
                </w:r>
                <w:r w:rsidR="008A3A37">
                  <w:rPr>
                    <w:rFonts w:hint="eastAsia"/>
                    <w:sz w:val="18"/>
                    <w:szCs w:val="18"/>
                  </w:rPr>
                  <w:t>)</w:t>
                </w:r>
                <w:r w:rsidRPr="00F27942">
                  <w:rPr>
                    <w:rFonts w:hint="eastAsia"/>
                    <w:sz w:val="18"/>
                    <w:szCs w:val="18"/>
                  </w:rPr>
                  <w:t>を指定時間</w:t>
                </w:r>
                <w:r w:rsidR="008A3A37">
                  <w:rPr>
                    <w:rFonts w:hint="eastAsia"/>
                    <w:sz w:val="18"/>
                    <w:szCs w:val="18"/>
                  </w:rPr>
                  <w:t>(</w:t>
                </w:r>
                <w:r w:rsidRPr="00F27942">
                  <w:rPr>
                    <w:rFonts w:hint="eastAsia"/>
                    <w:sz w:val="18"/>
                    <w:szCs w:val="18"/>
                  </w:rPr>
                  <w:t>delay</w:t>
                </w:r>
                <w:r w:rsidR="008A3A37">
                  <w:rPr>
                    <w:rFonts w:hint="eastAsia"/>
                    <w:sz w:val="18"/>
                    <w:szCs w:val="18"/>
                  </w:rPr>
                  <w:t>)</w:t>
                </w:r>
                <w:r w:rsidRPr="00F27942">
                  <w:rPr>
                    <w:rFonts w:hint="eastAsia"/>
                    <w:sz w:val="18"/>
                    <w:szCs w:val="18"/>
                  </w:rPr>
                  <w:t>経過後に実行する</w:t>
                </w:r>
              </w:p>
            </w:tc>
          </w:tr>
          <w:tr w:rsidR="00084773" w:rsidRPr="00F27942" w:rsidTr="00EB39DD">
            <w:tc>
              <w:tcPr>
                <w:tcW w:w="3368" w:type="dxa"/>
              </w:tcPr>
              <w:p w:rsidR="00084773" w:rsidRPr="00DA4620" w:rsidRDefault="00084773" w:rsidP="00BA1736">
                <w:pPr>
                  <w:ind w:leftChars="0" w:left="0"/>
                  <w:jc w:val="left"/>
                  <w:rPr>
                    <w:sz w:val="18"/>
                    <w:szCs w:val="18"/>
                  </w:rPr>
                </w:pPr>
                <w:r w:rsidRPr="00DA4620">
                  <w:rPr>
                    <w:rFonts w:hint="eastAsia"/>
                    <w:sz w:val="18"/>
                    <w:szCs w:val="18"/>
                  </w:rPr>
                  <w:t>postMessage</w:t>
                </w:r>
                <w:r w:rsidR="008A3A37">
                  <w:rPr>
                    <w:rFonts w:hint="eastAsia"/>
                    <w:sz w:val="18"/>
                    <w:szCs w:val="18"/>
                  </w:rPr>
                  <w:t>(</w:t>
                </w:r>
                <w:r w:rsidRPr="00DA4620">
                  <w:rPr>
                    <w:rFonts w:hint="eastAsia"/>
                    <w:sz w:val="18"/>
                    <w:szCs w:val="18"/>
                  </w:rPr>
                  <w:t>message,targetOrigin</w:t>
                </w:r>
                <w:r w:rsidR="008A3A37">
                  <w:rPr>
                    <w:rFonts w:hint="eastAsia"/>
                    <w:sz w:val="18"/>
                    <w:szCs w:val="18"/>
                  </w:rPr>
                  <w:t>)</w:t>
                </w:r>
              </w:p>
            </w:tc>
            <w:tc>
              <w:tcPr>
                <w:tcW w:w="5743" w:type="dxa"/>
              </w:tcPr>
              <w:p w:rsidR="00084773" w:rsidRPr="00F27942" w:rsidRDefault="00084773" w:rsidP="00BA1736">
                <w:pPr>
                  <w:ind w:leftChars="0" w:left="0"/>
                  <w:jc w:val="left"/>
                  <w:rPr>
                    <w:sz w:val="18"/>
                    <w:szCs w:val="18"/>
                  </w:rPr>
                </w:pPr>
                <w:r w:rsidRPr="00F27942">
                  <w:rPr>
                    <w:rFonts w:hint="eastAsia"/>
                    <w:sz w:val="18"/>
                    <w:szCs w:val="18"/>
                  </w:rPr>
                  <w:t>異なるサーバのコンテンツを表示しているウィンドウ間で通信を行なう</w:t>
                </w:r>
              </w:p>
            </w:tc>
          </w:tr>
        </w:tbl>
        <w:p w:rsidR="00AF72FB" w:rsidRDefault="00AF72FB" w:rsidP="00BA1736">
          <w:pPr>
            <w:widowControl/>
            <w:spacing w:line="240" w:lineRule="auto"/>
            <w:ind w:leftChars="0" w:left="0"/>
            <w:jc w:val="left"/>
          </w:pPr>
          <w:r>
            <w:br w:type="page"/>
          </w:r>
        </w:p>
        <w:p w:rsidR="00084773" w:rsidRDefault="00084773" w:rsidP="00BA1736">
          <w:pPr>
            <w:ind w:leftChars="0" w:left="426" w:firstLineChars="100" w:firstLine="210"/>
            <w:jc w:val="left"/>
          </w:pPr>
          <w:r w:rsidRPr="00F27942">
            <w:rPr>
              <w:rFonts w:hint="eastAsia"/>
            </w:rPr>
            <w:lastRenderedPageBreak/>
            <w:t>以降ではこれらのうち、</w:t>
          </w:r>
          <w:r>
            <w:rPr>
              <w:rFonts w:hint="eastAsia"/>
            </w:rPr>
            <w:t>alert</w:t>
          </w:r>
          <w:r w:rsidR="008A3A37">
            <w:rPr>
              <w:rFonts w:hint="eastAsia"/>
            </w:rPr>
            <w:t>()</w:t>
          </w:r>
          <w:r>
            <w:rPr>
              <w:rFonts w:hint="eastAsia"/>
            </w:rPr>
            <w:t>とconfirm</w:t>
          </w:r>
          <w:r w:rsidR="008A3A37">
            <w:rPr>
              <w:rFonts w:hint="eastAsia"/>
            </w:rPr>
            <w:t>()</w:t>
          </w:r>
          <w:r w:rsidRPr="00F27942">
            <w:rPr>
              <w:rFonts w:hint="eastAsia"/>
            </w:rPr>
            <w:t>の詳しい利用方法について説明していきます。</w:t>
          </w:r>
        </w:p>
        <w:p w:rsidR="00AF72FB" w:rsidRPr="00AF72FB" w:rsidRDefault="00AF72FB" w:rsidP="00BA1736">
          <w:pPr>
            <w:ind w:leftChars="0" w:left="426" w:firstLineChars="100" w:firstLine="210"/>
            <w:jc w:val="left"/>
          </w:pPr>
        </w:p>
        <w:p w:rsidR="00084773" w:rsidRPr="00DA4620" w:rsidRDefault="00084773" w:rsidP="00BA1736">
          <w:pPr>
            <w:ind w:leftChars="202" w:left="424"/>
            <w:jc w:val="left"/>
            <w:rPr>
              <w:sz w:val="28"/>
              <w:szCs w:val="28"/>
            </w:rPr>
          </w:pPr>
          <w:r w:rsidRPr="00DA4620">
            <w:rPr>
              <w:rFonts w:hint="eastAsia"/>
            </w:rPr>
            <w:t>●</w:t>
          </w:r>
          <w:r w:rsidRPr="00DA4620">
            <w:rPr>
              <w:rFonts w:hint="eastAsia"/>
              <w:sz w:val="28"/>
              <w:szCs w:val="28"/>
            </w:rPr>
            <w:t>警告ダイアログ</w:t>
          </w:r>
        </w:p>
        <w:p w:rsidR="00084773" w:rsidRPr="00F27942" w:rsidRDefault="00084773" w:rsidP="00BA1736">
          <w:pPr>
            <w:ind w:leftChars="202" w:left="424"/>
            <w:jc w:val="left"/>
          </w:pPr>
          <w:r w:rsidRPr="00F27942">
            <w:rPr>
              <w:rFonts w:hint="eastAsia"/>
              <w:sz w:val="28"/>
              <w:szCs w:val="28"/>
            </w:rPr>
            <w:t xml:space="preserve">　</w:t>
          </w:r>
          <w:r w:rsidRPr="00F27942">
            <w:rPr>
              <w:rFonts w:hint="eastAsia"/>
            </w:rPr>
            <w:t>alert</w:t>
          </w:r>
          <w:r w:rsidR="008A3A37">
            <w:rPr>
              <w:rFonts w:hint="eastAsia"/>
            </w:rPr>
            <w:t>()</w:t>
          </w:r>
          <w:r w:rsidRPr="00F27942">
            <w:rPr>
              <w:rFonts w:hint="eastAsia"/>
            </w:rPr>
            <w:t>メソッドは警告ダイアログを表示します。作成中のスクリプト内で変数の値を表示させるなど、簡単なデバッグ用途に利用することもあります。</w:t>
          </w:r>
        </w:p>
        <w:p w:rsidR="00084773" w:rsidRPr="00F27942" w:rsidRDefault="00084773" w:rsidP="00BA1736">
          <w:pPr>
            <w:ind w:leftChars="202" w:left="424"/>
            <w:jc w:val="left"/>
          </w:pPr>
          <w:r w:rsidRPr="00F27942">
            <w:rPr>
              <w:rFonts w:hint="eastAsia"/>
            </w:rPr>
            <w:t xml:space="preserve">　alert</w:t>
          </w:r>
          <w:r w:rsidR="008A3A37">
            <w:rPr>
              <w:rFonts w:hint="eastAsia"/>
            </w:rPr>
            <w:t>()</w:t>
          </w:r>
          <w:r w:rsidRPr="00F27942">
            <w:rPr>
              <w:rFonts w:hint="eastAsia"/>
            </w:rPr>
            <w:t>メソッドの利用例を次に示します。</w:t>
          </w:r>
        </w:p>
        <w:p w:rsidR="00F70336" w:rsidRDefault="00F70336" w:rsidP="00F70336">
          <w:pPr>
            <w:ind w:leftChars="0" w:left="0"/>
            <w:jc w:val="left"/>
          </w:pPr>
        </w:p>
        <w:p w:rsidR="00343084" w:rsidRPr="00343084" w:rsidRDefault="00697B72" w:rsidP="00343084">
          <w:pPr>
            <w:ind w:left="840"/>
            <w:jc w:val="left"/>
          </w:pPr>
          <w:r w:rsidRPr="00697B72">
            <w:t>01_alert()メソッドで警告ダイアログを表示.html</w:t>
          </w:r>
        </w:p>
        <w:tbl>
          <w:tblPr>
            <w:tblStyle w:val="af"/>
            <w:tblW w:w="0" w:type="auto"/>
            <w:tblInd w:w="840" w:type="dxa"/>
            <w:tblLook w:val="04A0"/>
          </w:tblPr>
          <w:tblGrid>
            <w:gridCol w:w="9122"/>
          </w:tblGrid>
          <w:tr w:rsidR="00F70336" w:rsidTr="00343084">
            <w:tc>
              <w:tcPr>
                <w:tcW w:w="9944" w:type="dxa"/>
              </w:tcPr>
              <w:p w:rsidR="00AE7635" w:rsidRDefault="00AE7635" w:rsidP="00F70336">
                <w:pPr>
                  <w:ind w:leftChars="0" w:left="0"/>
                  <w:jc w:val="left"/>
                </w:pPr>
                <w:r>
                  <w:rPr>
                    <w:rFonts w:hint="eastAsia"/>
                  </w:rPr>
                  <w:t>&lt;!DOCTYPE html&gt;</w:t>
                </w:r>
              </w:p>
              <w:p w:rsidR="00F70336" w:rsidRPr="00F27942" w:rsidRDefault="00F70336" w:rsidP="00F70336">
                <w:pPr>
                  <w:ind w:leftChars="0" w:left="0"/>
                  <w:jc w:val="left"/>
                </w:pPr>
                <w:r w:rsidRPr="00F27942">
                  <w:rPr>
                    <w:rFonts w:hint="eastAsia"/>
                  </w:rPr>
                  <w:t>&lt;html&gt;</w:t>
                </w:r>
              </w:p>
              <w:p w:rsidR="00F70336" w:rsidRPr="00F27942" w:rsidRDefault="00F70336" w:rsidP="00A74973">
                <w:pPr>
                  <w:ind w:leftChars="0" w:left="0" w:firstLineChars="100" w:firstLine="210"/>
                  <w:jc w:val="left"/>
                </w:pPr>
                <w:r w:rsidRPr="00F27942">
                  <w:rPr>
                    <w:rFonts w:hint="eastAsia"/>
                  </w:rPr>
                  <w:t>&lt;body&gt;</w:t>
                </w:r>
              </w:p>
              <w:p w:rsidR="00F70336" w:rsidRPr="00F27942" w:rsidRDefault="00F70336" w:rsidP="00A74973">
                <w:pPr>
                  <w:ind w:leftChars="0" w:left="0" w:firstLineChars="200" w:firstLine="420"/>
                  <w:jc w:val="left"/>
                </w:pPr>
                <w:r w:rsidRPr="00F27942">
                  <w:rPr>
                    <w:rFonts w:hint="eastAsia"/>
                  </w:rPr>
                  <w:t>&lt;form name =</w:t>
                </w:r>
                <w:r w:rsidRPr="00F27942">
                  <w:t xml:space="preserve"> "</w:t>
                </w:r>
                <w:r w:rsidRPr="00F27942">
                  <w:rPr>
                    <w:rFonts w:hint="eastAsia"/>
                  </w:rPr>
                  <w:t>form</w:t>
                </w:r>
                <w:r w:rsidRPr="00F27942">
                  <w:t>"</w:t>
                </w:r>
                <w:r w:rsidRPr="00F27942">
                  <w:rPr>
                    <w:rFonts w:hint="eastAsia"/>
                  </w:rPr>
                  <w:t>&gt;</w:t>
                </w:r>
              </w:p>
              <w:p w:rsidR="00F70336" w:rsidRPr="00F27942" w:rsidRDefault="00F70336" w:rsidP="00A74973">
                <w:pPr>
                  <w:ind w:leftChars="0" w:left="0" w:firstLineChars="300" w:firstLine="630"/>
                  <w:jc w:val="left"/>
                </w:pPr>
                <w:r w:rsidRPr="00F27942">
                  <w:rPr>
                    <w:rFonts w:hint="eastAsia"/>
                  </w:rPr>
                  <w:t>お名前をどうぞ&lt;input type=</w:t>
                </w:r>
                <w:r w:rsidRPr="00F27942">
                  <w:t xml:space="preserve"> "</w:t>
                </w:r>
                <w:r w:rsidRPr="00F27942">
                  <w:rPr>
                    <w:rFonts w:hint="eastAsia"/>
                  </w:rPr>
                  <w:t>text</w:t>
                </w:r>
                <w:r w:rsidRPr="00F27942">
                  <w:t>"</w:t>
                </w:r>
                <w:r w:rsidRPr="00F27942">
                  <w:rPr>
                    <w:rFonts w:hint="eastAsia"/>
                  </w:rPr>
                  <w:t xml:space="preserve"> name=</w:t>
                </w:r>
                <w:r w:rsidRPr="00F27942">
                  <w:t xml:space="preserve"> "</w:t>
                </w:r>
                <w:r w:rsidRPr="00F27942">
                  <w:rPr>
                    <w:rFonts w:hint="eastAsia"/>
                  </w:rPr>
                  <w:t>name</w:t>
                </w:r>
                <w:r w:rsidRPr="00F27942">
                  <w:t>"</w:t>
                </w:r>
                <w:r w:rsidRPr="00F27942">
                  <w:rPr>
                    <w:rFonts w:hint="eastAsia"/>
                  </w:rPr>
                  <w:t>/&gt;</w:t>
                </w:r>
              </w:p>
              <w:p w:rsidR="00F70336" w:rsidRPr="00F27942" w:rsidRDefault="00F70336" w:rsidP="00F70336">
                <w:pPr>
                  <w:ind w:leftChars="202" w:left="424"/>
                  <w:jc w:val="left"/>
                </w:pPr>
                <w:r w:rsidRPr="00F27942">
                  <w:rPr>
                    <w:rFonts w:hint="eastAsia"/>
                  </w:rPr>
                  <w:tab/>
                </w:r>
                <w:r w:rsidRPr="00F27942">
                  <w:rPr>
                    <w:rFonts w:hint="eastAsia"/>
                  </w:rPr>
                  <w:tab/>
                  <w:t>&lt;input type=</w:t>
                </w:r>
                <w:r w:rsidRPr="00F27942">
                  <w:t xml:space="preserve"> "</w:t>
                </w:r>
                <w:r w:rsidRPr="00F27942">
                  <w:rPr>
                    <w:rFonts w:hint="eastAsia"/>
                  </w:rPr>
                  <w:t>button</w:t>
                </w:r>
                <w:r w:rsidRPr="00F27942">
                  <w:t>"</w:t>
                </w:r>
                <w:r w:rsidRPr="00F27942">
                  <w:rPr>
                    <w:rFonts w:hint="eastAsia"/>
                  </w:rPr>
                  <w:t xml:space="preserve"> value=</w:t>
                </w:r>
                <w:r w:rsidRPr="00F27942">
                  <w:t xml:space="preserve"> "</w:t>
                </w:r>
                <w:r w:rsidRPr="00F27942">
                  <w:rPr>
                    <w:rFonts w:hint="eastAsia"/>
                  </w:rPr>
                  <w:t>クリック</w:t>
                </w:r>
                <w:r w:rsidRPr="00F27942">
                  <w:t>"</w:t>
                </w:r>
              </w:p>
              <w:p w:rsidR="00F70336" w:rsidRPr="00F27942" w:rsidRDefault="00F70336" w:rsidP="00A74973">
                <w:pPr>
                  <w:ind w:leftChars="0" w:left="0" w:firstLineChars="450" w:firstLine="945"/>
                  <w:jc w:val="left"/>
                </w:pPr>
                <w:r w:rsidRPr="00F27942">
                  <w:rPr>
                    <w:rFonts w:hint="eastAsia"/>
                  </w:rPr>
                  <w:t>onclick=</w:t>
                </w:r>
                <w:r w:rsidRPr="00F27942">
                  <w:t xml:space="preserve"> "</w:t>
                </w:r>
                <w:r w:rsidRPr="00F27942">
                  <w:rPr>
                    <w:rFonts w:hint="eastAsia"/>
                  </w:rPr>
                  <w:t>alert</w:t>
                </w:r>
                <w:r>
                  <w:rPr>
                    <w:rFonts w:hint="eastAsia"/>
                  </w:rPr>
                  <w:t>(</w:t>
                </w:r>
                <w:r w:rsidRPr="00F27942">
                  <w:t>'</w:t>
                </w:r>
                <w:r w:rsidRPr="00F27942">
                  <w:rPr>
                    <w:rFonts w:hint="eastAsia"/>
                  </w:rPr>
                  <w:t>こんにちは、</w:t>
                </w:r>
                <w:r w:rsidRPr="00F27942">
                  <w:t>'</w:t>
                </w:r>
                <w:r>
                  <w:rPr>
                    <w:rFonts w:hint="eastAsia"/>
                  </w:rPr>
                  <w:t xml:space="preserve"> </w:t>
                </w:r>
                <w:r w:rsidRPr="00F27942">
                  <w:rPr>
                    <w:rFonts w:hint="eastAsia"/>
                  </w:rPr>
                  <w:t>+</w:t>
                </w:r>
                <w:r>
                  <w:rPr>
                    <w:rFonts w:hint="eastAsia"/>
                  </w:rPr>
                  <w:t xml:space="preserve"> </w:t>
                </w:r>
                <w:r w:rsidRPr="00F27942">
                  <w:rPr>
                    <w:rFonts w:hint="eastAsia"/>
                  </w:rPr>
                  <w:t>document.form.name.value</w:t>
                </w:r>
                <w:r>
                  <w:rPr>
                    <w:rFonts w:hint="eastAsia"/>
                  </w:rPr>
                  <w:t xml:space="preserve"> </w:t>
                </w:r>
                <w:r w:rsidRPr="00F27942">
                  <w:rPr>
                    <w:rFonts w:hint="eastAsia"/>
                  </w:rPr>
                  <w:t>+</w:t>
                </w:r>
                <w:r w:rsidRPr="00F27942">
                  <w:t xml:space="preserve"> '</w:t>
                </w:r>
                <w:r w:rsidRPr="00F27942">
                  <w:rPr>
                    <w:rFonts w:hint="eastAsia"/>
                  </w:rPr>
                  <w:t>さん！</w:t>
                </w:r>
                <w:r w:rsidRPr="00F27942">
                  <w:t>'</w:t>
                </w:r>
                <w:r>
                  <w:rPr>
                    <w:rFonts w:hint="eastAsia"/>
                  </w:rPr>
                  <w:t>)</w:t>
                </w:r>
                <w:r w:rsidRPr="00F27942">
                  <w:t>"</w:t>
                </w:r>
                <w:r w:rsidRPr="00F27942">
                  <w:rPr>
                    <w:rFonts w:hint="eastAsia"/>
                  </w:rPr>
                  <w:t>/&gt;</w:t>
                </w:r>
              </w:p>
              <w:p w:rsidR="00F70336" w:rsidRPr="00F27942" w:rsidRDefault="00F70336" w:rsidP="00A74973">
                <w:pPr>
                  <w:ind w:leftChars="0" w:left="0" w:firstLineChars="200" w:firstLine="420"/>
                  <w:jc w:val="left"/>
                </w:pPr>
                <w:r w:rsidRPr="00F27942">
                  <w:rPr>
                    <w:rFonts w:hint="eastAsia"/>
                  </w:rPr>
                  <w:t>&lt;/form&gt;</w:t>
                </w:r>
              </w:p>
              <w:p w:rsidR="00F70336" w:rsidRPr="00F27942" w:rsidRDefault="00F70336" w:rsidP="00A74973">
                <w:pPr>
                  <w:ind w:leftChars="0" w:left="0" w:firstLineChars="100" w:firstLine="210"/>
                  <w:jc w:val="left"/>
                </w:pPr>
                <w:r w:rsidRPr="00F27942">
                  <w:rPr>
                    <w:rFonts w:hint="eastAsia"/>
                  </w:rPr>
                  <w:t>&lt;/body&gt;</w:t>
                </w:r>
              </w:p>
              <w:p w:rsidR="00F70336" w:rsidRPr="003D6981" w:rsidRDefault="00F70336" w:rsidP="00F70336">
                <w:pPr>
                  <w:ind w:leftChars="0" w:left="0"/>
                  <w:jc w:val="left"/>
                </w:pPr>
                <w:r w:rsidRPr="00F27942">
                  <w:rPr>
                    <w:rFonts w:hint="eastAsia"/>
                  </w:rPr>
                  <w:t>&lt;/html&gt;</w:t>
                </w:r>
              </w:p>
            </w:tc>
          </w:tr>
        </w:tbl>
        <w:p w:rsidR="00084773" w:rsidRPr="00F27942" w:rsidRDefault="00084773" w:rsidP="00374C58">
          <w:pPr>
            <w:ind w:leftChars="0" w:left="0"/>
            <w:jc w:val="left"/>
          </w:pPr>
        </w:p>
        <w:p w:rsidR="00084773" w:rsidRPr="00F27942" w:rsidRDefault="00084773" w:rsidP="00BA1736">
          <w:pPr>
            <w:ind w:leftChars="190" w:left="399"/>
            <w:jc w:val="left"/>
          </w:pPr>
          <w:r w:rsidRPr="00F27942">
            <w:rPr>
              <w:rFonts w:hint="eastAsia"/>
            </w:rPr>
            <w:t>実行画面</w:t>
          </w:r>
        </w:p>
        <w:p w:rsidR="00084773" w:rsidRPr="00F27942" w:rsidRDefault="00084773" w:rsidP="00BA1736">
          <w:pPr>
            <w:ind w:leftChars="190" w:left="399"/>
            <w:jc w:val="left"/>
          </w:pPr>
          <w:r w:rsidRPr="00F27942">
            <w:rPr>
              <w:rFonts w:hint="eastAsia"/>
              <w:noProof/>
            </w:rPr>
            <w:drawing>
              <wp:anchor distT="0" distB="0" distL="114300" distR="114300" simplePos="0" relativeHeight="253435904" behindDoc="0" locked="0" layoutInCell="1" allowOverlap="1">
                <wp:simplePos x="0" y="0"/>
                <wp:positionH relativeFrom="column">
                  <wp:posOffset>460375</wp:posOffset>
                </wp:positionH>
                <wp:positionV relativeFrom="paragraph">
                  <wp:posOffset>157480</wp:posOffset>
                </wp:positionV>
                <wp:extent cx="4650105" cy="3470910"/>
                <wp:effectExtent l="19050" t="0" r="0" b="0"/>
                <wp:wrapNone/>
                <wp:docPr id="110"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650105" cy="3470910"/>
                        </a:xfrm>
                        <a:prstGeom prst="rect">
                          <a:avLst/>
                        </a:prstGeom>
                        <a:noFill/>
                        <a:ln w="9525">
                          <a:noFill/>
                          <a:miter lim="800000"/>
                          <a:headEnd/>
                          <a:tailEnd/>
                        </a:ln>
                      </pic:spPr>
                    </pic:pic>
                  </a:graphicData>
                </a:graphic>
              </wp:anchor>
            </w:drawing>
          </w: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Default="00084773" w:rsidP="00BA1736">
          <w:pPr>
            <w:ind w:leftChars="190" w:left="399"/>
            <w:jc w:val="left"/>
          </w:pPr>
        </w:p>
        <w:p w:rsidR="00084773" w:rsidRDefault="00084773" w:rsidP="00BA1736">
          <w:pPr>
            <w:ind w:leftChars="190" w:left="399"/>
            <w:jc w:val="left"/>
          </w:pPr>
        </w:p>
        <w:p w:rsidR="00084773" w:rsidRDefault="00084773" w:rsidP="00BA1736">
          <w:pPr>
            <w:ind w:leftChars="190" w:left="399"/>
            <w:jc w:val="left"/>
          </w:pPr>
        </w:p>
        <w:p w:rsidR="00084773" w:rsidRDefault="00084773" w:rsidP="00BA1736">
          <w:pPr>
            <w:ind w:leftChars="190" w:left="399"/>
            <w:jc w:val="left"/>
          </w:pPr>
        </w:p>
        <w:p w:rsidR="00084773" w:rsidRDefault="00084773" w:rsidP="00BA1736">
          <w:pPr>
            <w:ind w:leftChars="190" w:left="399"/>
            <w:jc w:val="left"/>
          </w:pPr>
        </w:p>
        <w:p w:rsidR="00084773" w:rsidRPr="00F27942" w:rsidRDefault="00084773" w:rsidP="00BA1736">
          <w:pPr>
            <w:ind w:leftChars="190" w:left="399"/>
            <w:jc w:val="left"/>
          </w:pPr>
        </w:p>
        <w:p w:rsidR="00084773" w:rsidRDefault="00084773" w:rsidP="00BA1736">
          <w:pPr>
            <w:widowControl/>
            <w:spacing w:line="240" w:lineRule="auto"/>
            <w:ind w:leftChars="0" w:left="0"/>
            <w:jc w:val="left"/>
          </w:pPr>
          <w:r>
            <w:br w:type="page"/>
          </w:r>
        </w:p>
        <w:p w:rsidR="00084773" w:rsidRPr="00DA4620" w:rsidRDefault="00084773" w:rsidP="00BA1736">
          <w:pPr>
            <w:ind w:leftChars="190" w:left="399"/>
            <w:jc w:val="left"/>
          </w:pPr>
          <w:r w:rsidRPr="00DA4620">
            <w:rPr>
              <w:rFonts w:hint="eastAsia"/>
            </w:rPr>
            <w:lastRenderedPageBreak/>
            <w:t>●</w:t>
          </w:r>
          <w:r w:rsidRPr="00DA4620">
            <w:rPr>
              <w:rFonts w:hint="eastAsia"/>
              <w:sz w:val="28"/>
              <w:szCs w:val="28"/>
            </w:rPr>
            <w:t>確認ダイアログ</w:t>
          </w:r>
        </w:p>
        <w:p w:rsidR="00084773" w:rsidRPr="00F27942" w:rsidRDefault="00084773" w:rsidP="00BA1736">
          <w:pPr>
            <w:ind w:leftChars="190" w:left="399" w:firstLineChars="100" w:firstLine="210"/>
            <w:jc w:val="left"/>
          </w:pPr>
          <w:r w:rsidRPr="00F27942">
            <w:rPr>
              <w:rFonts w:hint="eastAsia"/>
            </w:rPr>
            <w:t>confirm</w:t>
          </w:r>
          <w:r w:rsidR="008A3A37">
            <w:rPr>
              <w:rFonts w:hint="eastAsia"/>
            </w:rPr>
            <w:t>()</w:t>
          </w:r>
          <w:r w:rsidRPr="00F27942">
            <w:rPr>
              <w:rFonts w:hint="eastAsia"/>
            </w:rPr>
            <w:t>メソッドは確認用のダイアログを表示します。[OK]が選択された場合は戻り値がtrue、[キャンセル]が選択された場合は戻り値がfalseになります。</w:t>
          </w:r>
        </w:p>
        <w:p w:rsidR="00084773" w:rsidRPr="00F27942" w:rsidRDefault="00084773" w:rsidP="00BA1736">
          <w:pPr>
            <w:ind w:leftChars="190" w:left="399"/>
            <w:jc w:val="left"/>
          </w:pPr>
          <w:r w:rsidRPr="00F27942">
            <w:rPr>
              <w:rFonts w:hint="eastAsia"/>
            </w:rPr>
            <w:t xml:space="preserve">　confirm</w:t>
          </w:r>
          <w:r w:rsidR="008A3A37">
            <w:rPr>
              <w:rFonts w:hint="eastAsia"/>
            </w:rPr>
            <w:t>()</w:t>
          </w:r>
          <w:r w:rsidRPr="00F27942">
            <w:rPr>
              <w:rFonts w:hint="eastAsia"/>
            </w:rPr>
            <w:t>メソッドの利用例を次に示します。form要素のonsubmit属性はスクリプトがtrueを返す場合のみフォームを送信します。したがって、この例では確認ダイアログで[OK]ボタンが押された場合のみフォームが送信されます。</w:t>
          </w:r>
        </w:p>
        <w:p w:rsidR="009135B0" w:rsidRDefault="009135B0" w:rsidP="009135B0">
          <w:pPr>
            <w:ind w:leftChars="0" w:left="0"/>
            <w:jc w:val="left"/>
          </w:pPr>
        </w:p>
        <w:p w:rsidR="0029626B" w:rsidRDefault="00697B72" w:rsidP="0029626B">
          <w:pPr>
            <w:ind w:left="840"/>
            <w:jc w:val="left"/>
          </w:pPr>
          <w:r w:rsidRPr="00697B72">
            <w:t>02_confirm()メソッドで確認ダイアログを表示.html</w:t>
          </w:r>
        </w:p>
        <w:tbl>
          <w:tblPr>
            <w:tblStyle w:val="af"/>
            <w:tblW w:w="0" w:type="auto"/>
            <w:tblInd w:w="840" w:type="dxa"/>
            <w:tblLook w:val="04A0"/>
          </w:tblPr>
          <w:tblGrid>
            <w:gridCol w:w="9122"/>
          </w:tblGrid>
          <w:tr w:rsidR="009135B0" w:rsidTr="00343084">
            <w:tc>
              <w:tcPr>
                <w:tcW w:w="9944" w:type="dxa"/>
              </w:tcPr>
              <w:p w:rsidR="00AE7635" w:rsidRDefault="00AE7635" w:rsidP="009135B0">
                <w:pPr>
                  <w:ind w:leftChars="0" w:left="0"/>
                  <w:jc w:val="left"/>
                </w:pPr>
                <w:r>
                  <w:rPr>
                    <w:rFonts w:hint="eastAsia"/>
                  </w:rPr>
                  <w:t>&lt;!DOCTYPE html&gt;</w:t>
                </w:r>
              </w:p>
              <w:p w:rsidR="009135B0" w:rsidRPr="00F27942" w:rsidRDefault="009135B0" w:rsidP="009135B0">
                <w:pPr>
                  <w:ind w:leftChars="0" w:left="0"/>
                  <w:jc w:val="left"/>
                </w:pPr>
                <w:r w:rsidRPr="00F27942">
                  <w:rPr>
                    <w:rFonts w:hint="eastAsia"/>
                  </w:rPr>
                  <w:t>&lt;html&gt;</w:t>
                </w:r>
              </w:p>
              <w:p w:rsidR="009135B0" w:rsidRPr="00F27942" w:rsidRDefault="009135B0" w:rsidP="005E59D8">
                <w:pPr>
                  <w:ind w:leftChars="0" w:left="0" w:firstLineChars="100" w:firstLine="210"/>
                  <w:jc w:val="left"/>
                </w:pPr>
                <w:r w:rsidRPr="00F27942">
                  <w:rPr>
                    <w:rFonts w:hint="eastAsia"/>
                  </w:rPr>
                  <w:t>&lt;body&gt;</w:t>
                </w:r>
              </w:p>
              <w:p w:rsidR="009135B0" w:rsidRPr="00F27942" w:rsidRDefault="009135B0" w:rsidP="005E59D8">
                <w:pPr>
                  <w:ind w:leftChars="0" w:left="0" w:firstLineChars="200" w:firstLine="420"/>
                  <w:jc w:val="left"/>
                </w:pPr>
                <w:r w:rsidRPr="00F27942">
                  <w:rPr>
                    <w:rFonts w:hint="eastAsia"/>
                  </w:rPr>
                  <w:t>&lt;form name="form" onsubmit="return confirm</w:t>
                </w:r>
                <w:r>
                  <w:rPr>
                    <w:rFonts w:hint="eastAsia"/>
                  </w:rPr>
                  <w:t>(</w:t>
                </w:r>
                <w:r w:rsidRPr="00F27942">
                  <w:rPr>
                    <w:rFonts w:hint="eastAsia"/>
                  </w:rPr>
                  <w:t>'送信してもよろしいですか'</w:t>
                </w:r>
                <w:r>
                  <w:rPr>
                    <w:rFonts w:hint="eastAsia"/>
                  </w:rPr>
                  <w:t>)</w:t>
                </w:r>
                <w:r w:rsidRPr="00F27942">
                  <w:rPr>
                    <w:rFonts w:hint="eastAsia"/>
                  </w:rPr>
                  <w:t>"&gt;</w:t>
                </w:r>
              </w:p>
              <w:p w:rsidR="009135B0" w:rsidRPr="00F27942" w:rsidRDefault="009135B0" w:rsidP="005E59D8">
                <w:pPr>
                  <w:ind w:leftChars="0" w:left="0" w:firstLineChars="300" w:firstLine="630"/>
                  <w:jc w:val="left"/>
                </w:pPr>
                <w:r w:rsidRPr="00F27942">
                  <w:rPr>
                    <w:rFonts w:hint="eastAsia"/>
                  </w:rPr>
                  <w:t>お名前をどうぞ：&lt;input type="text" name="name"/&gt;</w:t>
                </w:r>
              </w:p>
              <w:p w:rsidR="009135B0" w:rsidRPr="00F27942" w:rsidRDefault="009135B0" w:rsidP="005E59D8">
                <w:pPr>
                  <w:ind w:leftChars="0" w:left="0" w:firstLineChars="300" w:firstLine="630"/>
                  <w:jc w:val="left"/>
                </w:pPr>
                <w:r w:rsidRPr="00F27942">
                  <w:rPr>
                    <w:rFonts w:hint="eastAsia"/>
                  </w:rPr>
                  <w:t>&lt;input type="submit" value="送信"/&gt;</w:t>
                </w:r>
              </w:p>
              <w:p w:rsidR="009135B0" w:rsidRPr="00F27942" w:rsidRDefault="009135B0" w:rsidP="009135B0">
                <w:pPr>
                  <w:ind w:leftChars="0" w:left="0" w:firstLineChars="200" w:firstLine="420"/>
                  <w:jc w:val="left"/>
                </w:pPr>
                <w:r w:rsidRPr="00F27942">
                  <w:rPr>
                    <w:rFonts w:hint="eastAsia"/>
                  </w:rPr>
                  <w:t>&lt;/form&gt;</w:t>
                </w:r>
              </w:p>
              <w:p w:rsidR="009135B0" w:rsidRPr="00F27942" w:rsidRDefault="009135B0" w:rsidP="005E59D8">
                <w:pPr>
                  <w:ind w:leftChars="0" w:left="0" w:firstLineChars="100" w:firstLine="210"/>
                  <w:jc w:val="left"/>
                </w:pPr>
                <w:r w:rsidRPr="00F27942">
                  <w:rPr>
                    <w:rFonts w:hint="eastAsia"/>
                  </w:rPr>
                  <w:t>&lt;/body&gt;</w:t>
                </w:r>
              </w:p>
              <w:p w:rsidR="009135B0" w:rsidRPr="003D6981" w:rsidRDefault="009135B0" w:rsidP="009135B0">
                <w:pPr>
                  <w:ind w:leftChars="0" w:left="0"/>
                  <w:jc w:val="left"/>
                </w:pPr>
                <w:r w:rsidRPr="00F27942">
                  <w:rPr>
                    <w:rFonts w:hint="eastAsia"/>
                  </w:rPr>
                  <w:t>&lt;/html&gt;</w:t>
                </w:r>
              </w:p>
            </w:tc>
          </w:tr>
        </w:tbl>
        <w:p w:rsidR="00084773" w:rsidRPr="00F27942" w:rsidRDefault="00084773" w:rsidP="00BA1736">
          <w:pPr>
            <w:ind w:leftChars="0" w:left="0"/>
            <w:jc w:val="left"/>
          </w:pPr>
        </w:p>
        <w:p w:rsidR="00084773" w:rsidRPr="00F27942" w:rsidRDefault="00084773" w:rsidP="00BA1736">
          <w:pPr>
            <w:ind w:leftChars="190" w:left="399"/>
            <w:jc w:val="left"/>
          </w:pPr>
          <w:r w:rsidRPr="00F27942">
            <w:rPr>
              <w:rFonts w:hint="eastAsia"/>
            </w:rPr>
            <w:t>実行画面</w:t>
          </w: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r w:rsidRPr="00F27942">
            <w:rPr>
              <w:noProof/>
            </w:rPr>
            <w:drawing>
              <wp:anchor distT="0" distB="0" distL="114300" distR="114300" simplePos="0" relativeHeight="253438976" behindDoc="1" locked="0" layoutInCell="1" allowOverlap="1">
                <wp:simplePos x="0" y="0"/>
                <wp:positionH relativeFrom="column">
                  <wp:posOffset>627380</wp:posOffset>
                </wp:positionH>
                <wp:positionV relativeFrom="paragraph">
                  <wp:posOffset>-4445</wp:posOffset>
                </wp:positionV>
                <wp:extent cx="3804285" cy="2849880"/>
                <wp:effectExtent l="19050" t="0" r="5715" b="0"/>
                <wp:wrapNone/>
                <wp:docPr id="111"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804285" cy="2849880"/>
                        </a:xfrm>
                        <a:prstGeom prst="rect">
                          <a:avLst/>
                        </a:prstGeom>
                        <a:noFill/>
                        <a:ln w="9525">
                          <a:noFill/>
                          <a:miter lim="800000"/>
                          <a:headEnd/>
                          <a:tailEnd/>
                        </a:ln>
                      </pic:spPr>
                    </pic:pic>
                  </a:graphicData>
                </a:graphic>
              </wp:anchor>
            </w:drawing>
          </w: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Pr="00F27942" w:rsidRDefault="00084773" w:rsidP="00BA1736">
          <w:pPr>
            <w:ind w:leftChars="190" w:left="399"/>
            <w:jc w:val="left"/>
          </w:pPr>
        </w:p>
        <w:p w:rsidR="00084773" w:rsidRDefault="00084773" w:rsidP="00BA1736">
          <w:pPr>
            <w:ind w:leftChars="190" w:left="399"/>
            <w:jc w:val="left"/>
          </w:pPr>
        </w:p>
        <w:p w:rsidR="00084773" w:rsidRDefault="00084773" w:rsidP="00BA1736">
          <w:pPr>
            <w:ind w:leftChars="190" w:left="399"/>
            <w:jc w:val="left"/>
          </w:pPr>
        </w:p>
        <w:p w:rsidR="00084773" w:rsidRDefault="00084773" w:rsidP="00BA1736">
          <w:pPr>
            <w:widowControl/>
            <w:spacing w:line="240" w:lineRule="auto"/>
            <w:ind w:leftChars="0" w:left="0"/>
            <w:jc w:val="left"/>
          </w:pPr>
          <w:r>
            <w:br w:type="page"/>
          </w:r>
        </w:p>
        <w:p w:rsidR="00084773" w:rsidRDefault="00084773" w:rsidP="00BA1736">
          <w:pPr>
            <w:pStyle w:val="1"/>
            <w:spacing w:after="180"/>
            <w:jc w:val="left"/>
          </w:pPr>
          <w:bookmarkStart w:id="60" w:name="_Toc398813687"/>
          <w:bookmarkStart w:id="61" w:name="_Toc476763201"/>
          <w:r>
            <w:rPr>
              <w:rFonts w:hint="eastAsia"/>
            </w:rPr>
            <w:lastRenderedPageBreak/>
            <w:t>フォーム</w:t>
          </w:r>
          <w:bookmarkEnd w:id="60"/>
          <w:bookmarkEnd w:id="61"/>
        </w:p>
        <w:p w:rsidR="00084773" w:rsidRDefault="00084773" w:rsidP="00BA1736">
          <w:pPr>
            <w:ind w:leftChars="270" w:left="567"/>
            <w:jc w:val="left"/>
          </w:pPr>
          <w:r>
            <w:rPr>
              <w:rFonts w:hint="eastAsia"/>
            </w:rPr>
            <w:t xml:space="preserve">　HTMLではform要素によって入力フォームを作成できます。入力フォームはWebアプリケーションにおいてユーザからの入力値を取得するために欠かせません。JavaScriptを利用するとHTMLの入力フォームに以下のような機能を付け加え、Webアプリケーションの使い勝手を向上させることができます。</w:t>
          </w:r>
        </w:p>
        <w:p w:rsidR="00084773" w:rsidRDefault="00084773" w:rsidP="00BA1736">
          <w:pPr>
            <w:ind w:leftChars="270" w:left="567"/>
            <w:jc w:val="left"/>
          </w:pPr>
        </w:p>
        <w:p w:rsidR="00084773" w:rsidRPr="00DA4620" w:rsidRDefault="00084773" w:rsidP="00BA1736">
          <w:pPr>
            <w:ind w:leftChars="270" w:left="567"/>
            <w:jc w:val="left"/>
            <w:rPr>
              <w:sz w:val="28"/>
              <w:szCs w:val="28"/>
            </w:rPr>
          </w:pPr>
          <w:r w:rsidRPr="00DA4620">
            <w:rPr>
              <w:rFonts w:hint="eastAsia"/>
            </w:rPr>
            <w:t>●</w:t>
          </w:r>
          <w:r w:rsidRPr="00DA4620">
            <w:rPr>
              <w:rFonts w:hint="eastAsia"/>
              <w:sz w:val="28"/>
              <w:szCs w:val="28"/>
            </w:rPr>
            <w:t>入力チェック</w:t>
          </w:r>
        </w:p>
        <w:p w:rsidR="00084773" w:rsidRDefault="00084773" w:rsidP="00BA1736">
          <w:pPr>
            <w:ind w:leftChars="270" w:left="567"/>
            <w:jc w:val="left"/>
          </w:pPr>
          <w:r>
            <w:rPr>
              <w:rFonts w:hint="eastAsia"/>
            </w:rPr>
            <w:t xml:space="preserve">　Webアプリケーションでは通常サーバサイドで入力チェックを行いますが、JavaScriptを利用することで、クライアントサイドでも入力チェックを行うことが可能です。</w:t>
          </w:r>
        </w:p>
        <w:p w:rsidR="00084773" w:rsidRDefault="00084773" w:rsidP="00BA1736">
          <w:pPr>
            <w:ind w:leftChars="270" w:left="567"/>
            <w:jc w:val="left"/>
          </w:pPr>
          <w:r>
            <w:rPr>
              <w:rFonts w:hint="eastAsia"/>
            </w:rPr>
            <w:t xml:space="preserve">　ただし、JavaScriptはWebブラウザの設定で無効にすることもできるため、JavaScriptで入力チェックする場合でもサーバサイドでの入力チェックはあわせて実施する必要があります。</w:t>
          </w:r>
        </w:p>
        <w:p w:rsidR="00084773" w:rsidRDefault="00084773" w:rsidP="00BA1736">
          <w:pPr>
            <w:ind w:leftChars="270" w:left="567"/>
            <w:jc w:val="left"/>
          </w:pPr>
        </w:p>
        <w:p w:rsidR="00084773" w:rsidRPr="00DA4620" w:rsidRDefault="00084773" w:rsidP="00BA1736">
          <w:pPr>
            <w:ind w:leftChars="270" w:left="567"/>
            <w:jc w:val="left"/>
          </w:pPr>
          <w:r w:rsidRPr="00DA4620">
            <w:rPr>
              <w:rFonts w:hint="eastAsia"/>
            </w:rPr>
            <w:t>●</w:t>
          </w:r>
          <w:r w:rsidRPr="00DA4620">
            <w:rPr>
              <w:rFonts w:hint="eastAsia"/>
              <w:sz w:val="28"/>
              <w:szCs w:val="28"/>
            </w:rPr>
            <w:t>入力補助</w:t>
          </w:r>
        </w:p>
        <w:p w:rsidR="00084773" w:rsidRDefault="00084773" w:rsidP="00BA1736">
          <w:pPr>
            <w:ind w:leftChars="270" w:left="567"/>
            <w:jc w:val="left"/>
          </w:pPr>
          <w:r>
            <w:rPr>
              <w:rFonts w:hint="eastAsia"/>
            </w:rPr>
            <w:t xml:space="preserve">　フォーカスが外れたタイミングで入力値をフォーマットしたり、ある項目の入力内容によって別の項目の値を自動的に設定するなど、JavaScriptによってユーザの入力を補助します。</w:t>
          </w:r>
        </w:p>
        <w:p w:rsidR="00084773" w:rsidRDefault="00084773" w:rsidP="00BA1736">
          <w:pPr>
            <w:ind w:leftChars="270" w:left="567"/>
            <w:jc w:val="left"/>
          </w:pPr>
        </w:p>
        <w:p w:rsidR="00084773" w:rsidRDefault="00084773" w:rsidP="00BA1736">
          <w:pPr>
            <w:ind w:leftChars="270" w:left="567"/>
            <w:jc w:val="left"/>
          </w:pPr>
          <w:r>
            <w:rPr>
              <w:rFonts w:hint="eastAsia"/>
            </w:rPr>
            <w:t xml:space="preserve">　もちろん工夫次第で他にも</w:t>
          </w:r>
          <w:r w:rsidR="002808DA">
            <w:rPr>
              <w:rFonts w:hint="eastAsia"/>
            </w:rPr>
            <w:t>様々</w:t>
          </w:r>
          <w:r>
            <w:rPr>
              <w:rFonts w:hint="eastAsia"/>
            </w:rPr>
            <w:t>な活用方法が考えられます。</w:t>
          </w:r>
        </w:p>
        <w:p w:rsidR="00084773" w:rsidRDefault="00084773" w:rsidP="00BA1736">
          <w:pPr>
            <w:ind w:leftChars="270" w:left="567"/>
            <w:jc w:val="left"/>
          </w:pPr>
        </w:p>
        <w:p w:rsidR="00084773" w:rsidRDefault="00084773" w:rsidP="00BA1736">
          <w:pPr>
            <w:pStyle w:val="2"/>
            <w:spacing w:after="180"/>
            <w:jc w:val="left"/>
          </w:pPr>
          <w:bookmarkStart w:id="62" w:name="_Toc476763202"/>
          <w:r>
            <w:rPr>
              <w:rFonts w:hint="eastAsia"/>
            </w:rPr>
            <w:t>JavaScriptから入力フォームへのアクセス</w:t>
          </w:r>
          <w:bookmarkEnd w:id="62"/>
        </w:p>
        <w:p w:rsidR="00084773" w:rsidRPr="00240C0D" w:rsidRDefault="00084773" w:rsidP="00BA1736">
          <w:pPr>
            <w:ind w:leftChars="270" w:left="567"/>
            <w:jc w:val="left"/>
          </w:pPr>
          <w:r>
            <w:rPr>
              <w:rFonts w:hint="eastAsia"/>
            </w:rPr>
            <w:t xml:space="preserve">　JavaScriptから入力フォームへアクセスするにはDocumentオブジェクトを使用します。例として以下のような入力フォームの場合を考えてみましょう。</w:t>
          </w:r>
        </w:p>
        <w:p w:rsidR="00951265" w:rsidRDefault="00951265" w:rsidP="00951265">
          <w:pPr>
            <w:ind w:leftChars="0" w:left="0"/>
            <w:jc w:val="left"/>
          </w:pPr>
        </w:p>
        <w:tbl>
          <w:tblPr>
            <w:tblStyle w:val="af"/>
            <w:tblW w:w="0" w:type="auto"/>
            <w:tblInd w:w="840" w:type="dxa"/>
            <w:tblLook w:val="04A0"/>
          </w:tblPr>
          <w:tblGrid>
            <w:gridCol w:w="9122"/>
          </w:tblGrid>
          <w:tr w:rsidR="00951265" w:rsidTr="00343084">
            <w:tc>
              <w:tcPr>
                <w:tcW w:w="9944" w:type="dxa"/>
              </w:tcPr>
              <w:p w:rsidR="00951265" w:rsidRDefault="00951265" w:rsidP="00951265">
                <w:pPr>
                  <w:ind w:leftChars="0" w:left="0"/>
                  <w:jc w:val="left"/>
                </w:pPr>
                <w:r>
                  <w:rPr>
                    <w:rFonts w:hint="eastAsia"/>
                  </w:rPr>
                  <w:t>&lt;form name="loginForm"&gt;</w:t>
                </w:r>
              </w:p>
              <w:p w:rsidR="00951265" w:rsidRDefault="00951265" w:rsidP="001F402B">
                <w:pPr>
                  <w:ind w:leftChars="0" w:left="0" w:firstLineChars="100" w:firstLine="210"/>
                  <w:jc w:val="left"/>
                </w:pPr>
                <w:r>
                  <w:rPr>
                    <w:rFonts w:hint="eastAsia"/>
                  </w:rPr>
                  <w:t>ユーザID：&lt;input type="text" name="userId"/&gt;&lt;br&gt;</w:t>
                </w:r>
              </w:p>
              <w:p w:rsidR="00951265" w:rsidRDefault="00951265" w:rsidP="001F402B">
                <w:pPr>
                  <w:ind w:leftChars="0" w:left="0" w:firstLineChars="100" w:firstLine="210"/>
                  <w:jc w:val="left"/>
                </w:pPr>
                <w:r>
                  <w:rPr>
                    <w:rFonts w:hint="eastAsia"/>
                  </w:rPr>
                  <w:t>パスワード：&lt;input type="password" name="password"/&gt;</w:t>
                </w:r>
              </w:p>
              <w:p w:rsidR="00951265" w:rsidRDefault="00951265" w:rsidP="001F402B">
                <w:pPr>
                  <w:ind w:leftChars="0" w:left="0" w:firstLineChars="100" w:firstLine="210"/>
                  <w:jc w:val="left"/>
                </w:pPr>
                <w:r>
                  <w:rPr>
                    <w:rFonts w:hint="eastAsia"/>
                  </w:rPr>
                  <w:t>&lt;input type="submit" value="ログイン"/&gt;</w:t>
                </w:r>
              </w:p>
              <w:p w:rsidR="00951265" w:rsidRPr="003D6981" w:rsidRDefault="00951265" w:rsidP="00951265">
                <w:pPr>
                  <w:ind w:leftChars="0" w:left="0"/>
                  <w:jc w:val="left"/>
                </w:pPr>
                <w:r>
                  <w:rPr>
                    <w:rFonts w:hint="eastAsia"/>
                  </w:rPr>
                  <w:t>&lt;/form&gt;</w:t>
                </w:r>
              </w:p>
            </w:tc>
          </w:tr>
        </w:tbl>
        <w:p w:rsidR="00084773" w:rsidRDefault="00084773" w:rsidP="00951265">
          <w:pPr>
            <w:ind w:leftChars="0" w:left="0"/>
            <w:jc w:val="left"/>
          </w:pPr>
        </w:p>
        <w:p w:rsidR="00084773" w:rsidRDefault="00084773" w:rsidP="00BA1736">
          <w:pPr>
            <w:ind w:leftChars="270" w:left="567"/>
            <w:jc w:val="left"/>
          </w:pPr>
          <w:r>
            <w:rPr>
              <w:rFonts w:hint="eastAsia"/>
            </w:rPr>
            <w:t xml:space="preserve">　フォームにはDocumentオブジェクトのformsプロパティ、フォームの入力項目にはFormオブジェクトのelementsプロパティを利用してアクセスできます。</w:t>
          </w:r>
          <w:r w:rsidR="00BA1736">
            <w:rPr>
              <w:rFonts w:hint="eastAsia"/>
            </w:rPr>
            <w:t>例えば</w:t>
          </w:r>
          <w:r>
            <w:rPr>
              <w:rFonts w:hint="eastAsia"/>
            </w:rPr>
            <w:t>、ユーザIDのテキストフィールドに値を取得/設定するには次のようにします。</w:t>
          </w:r>
        </w:p>
        <w:p w:rsidR="00951265" w:rsidRDefault="00951265" w:rsidP="00951265">
          <w:pPr>
            <w:ind w:leftChars="0" w:left="0"/>
            <w:jc w:val="left"/>
          </w:pPr>
        </w:p>
        <w:tbl>
          <w:tblPr>
            <w:tblStyle w:val="af"/>
            <w:tblW w:w="0" w:type="auto"/>
            <w:tblInd w:w="840" w:type="dxa"/>
            <w:tblLook w:val="04A0"/>
          </w:tblPr>
          <w:tblGrid>
            <w:gridCol w:w="9122"/>
          </w:tblGrid>
          <w:tr w:rsidR="00951265" w:rsidTr="00343084">
            <w:tc>
              <w:tcPr>
                <w:tcW w:w="9944" w:type="dxa"/>
              </w:tcPr>
              <w:p w:rsidR="00951265" w:rsidRDefault="00951265" w:rsidP="00951265">
                <w:pPr>
                  <w:ind w:leftChars="0" w:left="0"/>
                  <w:jc w:val="left"/>
                </w:pPr>
                <w:r>
                  <w:t>// テキストフィールドの値を取得</w:t>
                </w:r>
              </w:p>
              <w:p w:rsidR="00951265" w:rsidRDefault="00951265" w:rsidP="00951265">
                <w:pPr>
                  <w:ind w:leftChars="0" w:left="0"/>
                  <w:jc w:val="left"/>
                </w:pPr>
                <w:r>
                  <w:t xml:space="preserve">var </w:t>
                </w:r>
                <w:r>
                  <w:rPr>
                    <w:rFonts w:hint="eastAsia"/>
                  </w:rPr>
                  <w:t>userID</w:t>
                </w:r>
                <w:r>
                  <w:t xml:space="preserve"> = document.</w:t>
                </w:r>
                <w:r>
                  <w:rPr>
                    <w:rFonts w:hint="eastAsia"/>
                  </w:rPr>
                  <w:t>loginForm</w:t>
                </w:r>
                <w:r>
                  <w:t>.</w:t>
                </w:r>
                <w:r>
                  <w:rPr>
                    <w:rFonts w:hint="eastAsia"/>
                  </w:rPr>
                  <w:t>userId</w:t>
                </w:r>
                <w:r>
                  <w:t>.value;</w:t>
                </w:r>
              </w:p>
              <w:p w:rsidR="00951265" w:rsidRDefault="00951265" w:rsidP="00951265">
                <w:pPr>
                  <w:ind w:leftChars="0" w:left="0"/>
                  <w:jc w:val="left"/>
                </w:pPr>
                <w:r>
                  <w:t>// テキストフィールドに値を設定</w:t>
                </w:r>
              </w:p>
              <w:p w:rsidR="00951265" w:rsidRPr="003D6981" w:rsidRDefault="00951265" w:rsidP="00951265">
                <w:pPr>
                  <w:ind w:leftChars="0" w:left="0"/>
                  <w:jc w:val="left"/>
                </w:pPr>
                <w:r>
                  <w:t>document.</w:t>
                </w:r>
                <w:r>
                  <w:rPr>
                    <w:rFonts w:hint="eastAsia"/>
                  </w:rPr>
                  <w:t>loginForm</w:t>
                </w:r>
                <w:r>
                  <w:t>.</w:t>
                </w:r>
                <w:r>
                  <w:rPr>
                    <w:rFonts w:hint="eastAsia"/>
                  </w:rPr>
                  <w:t>userId</w:t>
                </w:r>
                <w:r>
                  <w:t>.value = 'た</w:t>
                </w:r>
                <w:r w:rsidR="00697B72">
                  <w:rPr>
                    <w:rFonts w:hint="eastAsia"/>
                  </w:rPr>
                  <w:t>ろ</w:t>
                </w:r>
                <w:r>
                  <w:t>う';</w:t>
                </w:r>
              </w:p>
            </w:tc>
          </w:tr>
        </w:tbl>
        <w:p w:rsidR="00084773" w:rsidRDefault="00084773" w:rsidP="00951265">
          <w:pPr>
            <w:ind w:leftChars="0" w:left="0"/>
            <w:jc w:val="left"/>
          </w:pPr>
        </w:p>
        <w:p w:rsidR="00D731E9" w:rsidRDefault="00D731E9">
          <w:pPr>
            <w:widowControl/>
            <w:spacing w:line="240" w:lineRule="auto"/>
            <w:ind w:leftChars="0" w:left="0"/>
            <w:jc w:val="left"/>
          </w:pPr>
          <w:r>
            <w:br w:type="page"/>
          </w:r>
        </w:p>
        <w:p w:rsidR="00084773" w:rsidRDefault="00084773" w:rsidP="00BA1736">
          <w:pPr>
            <w:pStyle w:val="2"/>
            <w:spacing w:after="180"/>
            <w:jc w:val="left"/>
          </w:pPr>
          <w:bookmarkStart w:id="63" w:name="_Toc476763203"/>
          <w:r>
            <w:rPr>
              <w:rFonts w:hint="eastAsia"/>
            </w:rPr>
            <w:lastRenderedPageBreak/>
            <w:t>フォームの入力項目</w:t>
          </w:r>
          <w:bookmarkEnd w:id="63"/>
        </w:p>
        <w:p w:rsidR="00084773" w:rsidRDefault="00084773" w:rsidP="00BA1736">
          <w:pPr>
            <w:ind w:leftChars="270" w:left="567"/>
            <w:jc w:val="left"/>
          </w:pPr>
          <w:r>
            <w:rPr>
              <w:rFonts w:hint="eastAsia"/>
            </w:rPr>
            <w:t xml:space="preserve">　フォーム内にはテキストフィールドやラジオボタン、チェックボックスなど、</w:t>
          </w:r>
          <w:r w:rsidR="002808DA">
            <w:rPr>
              <w:rFonts w:hint="eastAsia"/>
            </w:rPr>
            <w:t>様々</w:t>
          </w:r>
          <w:r>
            <w:rPr>
              <w:rFonts w:hint="eastAsia"/>
            </w:rPr>
            <w:t>な入力項目を配置できます。HTMLで利用可能なフォームの入力項目には</w:t>
          </w:r>
          <w:r w:rsidR="00AF72FB">
            <w:rPr>
              <w:rFonts w:hint="eastAsia"/>
            </w:rPr>
            <w:t>次</w:t>
          </w:r>
          <w:r>
            <w:rPr>
              <w:rFonts w:hint="eastAsia"/>
            </w:rPr>
            <w:t>のようなものがあります。</w:t>
          </w:r>
        </w:p>
        <w:p w:rsidR="00084773" w:rsidRDefault="00084773" w:rsidP="00D731E9">
          <w:pPr>
            <w:ind w:leftChars="270" w:left="567" w:firstLineChars="100" w:firstLine="210"/>
            <w:jc w:val="left"/>
          </w:pPr>
          <w:r>
            <w:rPr>
              <w:rFonts w:hint="eastAsia"/>
            </w:rPr>
            <w:t>それぞれの入力項目によってサポートされているプロパティは異なります。入力項目ごとにサポートされているプロパティを示します。</w:t>
          </w:r>
        </w:p>
        <w:p w:rsidR="00084773" w:rsidRDefault="00084773" w:rsidP="00BA1736">
          <w:pPr>
            <w:ind w:leftChars="270" w:left="567"/>
            <w:jc w:val="left"/>
          </w:pPr>
        </w:p>
        <w:tbl>
          <w:tblPr>
            <w:tblStyle w:val="af"/>
            <w:tblW w:w="9464" w:type="dxa"/>
            <w:tblInd w:w="567" w:type="dxa"/>
            <w:tblLook w:val="04A0"/>
          </w:tblPr>
          <w:tblGrid>
            <w:gridCol w:w="1784"/>
            <w:gridCol w:w="1189"/>
            <w:gridCol w:w="1198"/>
            <w:gridCol w:w="1051"/>
            <w:gridCol w:w="1067"/>
            <w:gridCol w:w="1077"/>
            <w:gridCol w:w="1009"/>
            <w:gridCol w:w="1089"/>
          </w:tblGrid>
          <w:tr w:rsidR="00084773" w:rsidTr="00AF72FB">
            <w:tc>
              <w:tcPr>
                <w:tcW w:w="1784" w:type="dxa"/>
                <w:vMerge w:val="restart"/>
                <w:shd w:val="clear" w:color="auto" w:fill="D9D9D9" w:themeFill="background1" w:themeFillShade="D9"/>
              </w:tcPr>
              <w:p w:rsidR="00084773" w:rsidRDefault="00084773" w:rsidP="00BA1736">
                <w:pPr>
                  <w:ind w:leftChars="0" w:left="0" w:firstLineChars="100" w:firstLine="210"/>
                  <w:jc w:val="left"/>
                </w:pPr>
                <w:r>
                  <w:rPr>
                    <w:rFonts w:hint="eastAsia"/>
                  </w:rPr>
                  <w:t>プロパティ</w:t>
                </w:r>
              </w:p>
              <w:p w:rsidR="00084773" w:rsidRDefault="00084773" w:rsidP="00BA1736">
                <w:pPr>
                  <w:ind w:leftChars="0" w:left="0"/>
                  <w:jc w:val="left"/>
                </w:pPr>
              </w:p>
              <w:p w:rsidR="00084773" w:rsidRDefault="00084773" w:rsidP="00BA1736">
                <w:pPr>
                  <w:ind w:leftChars="0" w:left="0"/>
                  <w:jc w:val="left"/>
                </w:pPr>
              </w:p>
            </w:tc>
            <w:tc>
              <w:tcPr>
                <w:tcW w:w="7680" w:type="dxa"/>
                <w:gridSpan w:val="7"/>
                <w:shd w:val="clear" w:color="auto" w:fill="D9D9D9" w:themeFill="background1" w:themeFillShade="D9"/>
              </w:tcPr>
              <w:p w:rsidR="00084773" w:rsidRDefault="00084773" w:rsidP="00BA1736">
                <w:pPr>
                  <w:ind w:leftChars="0" w:left="0"/>
                  <w:jc w:val="left"/>
                </w:pPr>
                <w:r>
                  <w:rPr>
                    <w:rFonts w:hint="eastAsia"/>
                  </w:rPr>
                  <w:t>入力項目</w:t>
                </w:r>
              </w:p>
            </w:tc>
          </w:tr>
          <w:tr w:rsidR="00084773" w:rsidTr="00AF72FB">
            <w:trPr>
              <w:trHeight w:val="651"/>
            </w:trPr>
            <w:tc>
              <w:tcPr>
                <w:tcW w:w="1784" w:type="dxa"/>
                <w:vMerge/>
                <w:shd w:val="clear" w:color="auto" w:fill="D9D9D9" w:themeFill="background1" w:themeFillShade="D9"/>
              </w:tcPr>
              <w:p w:rsidR="00084773" w:rsidRDefault="00084773" w:rsidP="00BA1736">
                <w:pPr>
                  <w:ind w:leftChars="0" w:left="0"/>
                  <w:jc w:val="left"/>
                </w:pPr>
              </w:p>
            </w:tc>
            <w:tc>
              <w:tcPr>
                <w:tcW w:w="1189" w:type="dxa"/>
                <w:shd w:val="clear" w:color="auto" w:fill="D9D9D9" w:themeFill="background1" w:themeFillShade="D9"/>
              </w:tcPr>
              <w:p w:rsidR="00084773" w:rsidRDefault="00084773" w:rsidP="00BA1736">
                <w:pPr>
                  <w:ind w:leftChars="0" w:left="0"/>
                  <w:jc w:val="left"/>
                </w:pPr>
                <w:r>
                  <w:rPr>
                    <w:rFonts w:hint="eastAsia"/>
                  </w:rPr>
                  <w:t>text</w:t>
                </w:r>
              </w:p>
              <w:p w:rsidR="00084773" w:rsidRDefault="00084773" w:rsidP="00BA1736">
                <w:pPr>
                  <w:ind w:leftChars="0" w:left="0"/>
                  <w:jc w:val="left"/>
                </w:pPr>
                <w:r>
                  <w:rPr>
                    <w:rFonts w:hint="eastAsia"/>
                  </w:rPr>
                  <w:t>password</w:t>
                </w:r>
              </w:p>
              <w:p w:rsidR="00084773" w:rsidRDefault="00084773" w:rsidP="00BA1736">
                <w:pPr>
                  <w:ind w:leftChars="0" w:left="0"/>
                  <w:jc w:val="left"/>
                </w:pPr>
                <w:r>
                  <w:rPr>
                    <w:rFonts w:hint="eastAsia"/>
                  </w:rPr>
                  <w:t>textarea</w:t>
                </w:r>
              </w:p>
            </w:tc>
            <w:tc>
              <w:tcPr>
                <w:tcW w:w="1198" w:type="dxa"/>
                <w:shd w:val="clear" w:color="auto" w:fill="D9D9D9" w:themeFill="background1" w:themeFillShade="D9"/>
              </w:tcPr>
              <w:p w:rsidR="00084773" w:rsidRDefault="00084773" w:rsidP="00BA1736">
                <w:pPr>
                  <w:ind w:leftChars="0" w:left="0"/>
                  <w:jc w:val="left"/>
                </w:pPr>
              </w:p>
              <w:p w:rsidR="00084773" w:rsidRDefault="0029153D" w:rsidP="00BA1736">
                <w:pPr>
                  <w:ind w:leftChars="0" w:left="0"/>
                  <w:jc w:val="left"/>
                </w:pPr>
                <w:r>
                  <w:rPr>
                    <w:rFonts w:hint="eastAsia"/>
                  </w:rPr>
                  <w:t>c</w:t>
                </w:r>
                <w:r w:rsidR="00084773">
                  <w:rPr>
                    <w:rFonts w:hint="eastAsia"/>
                  </w:rPr>
                  <w:t>heckbox</w:t>
                </w:r>
              </w:p>
              <w:p w:rsidR="00084773" w:rsidRDefault="00084773" w:rsidP="00BA1736">
                <w:pPr>
                  <w:ind w:leftChars="0" w:left="0"/>
                  <w:jc w:val="left"/>
                </w:pPr>
              </w:p>
            </w:tc>
            <w:tc>
              <w:tcPr>
                <w:tcW w:w="1051" w:type="dxa"/>
                <w:shd w:val="clear" w:color="auto" w:fill="D9D9D9" w:themeFill="background1" w:themeFillShade="D9"/>
              </w:tcPr>
              <w:p w:rsidR="00084773" w:rsidRDefault="00084773" w:rsidP="00BA1736">
                <w:pPr>
                  <w:ind w:leftChars="0" w:left="0"/>
                  <w:jc w:val="left"/>
                </w:pPr>
              </w:p>
              <w:p w:rsidR="00084773" w:rsidRDefault="00084773" w:rsidP="00BA1736">
                <w:pPr>
                  <w:ind w:leftChars="0" w:left="0"/>
                  <w:jc w:val="left"/>
                </w:pPr>
                <w:r>
                  <w:rPr>
                    <w:rFonts w:hint="eastAsia"/>
                  </w:rPr>
                  <w:t>radio</w:t>
                </w:r>
              </w:p>
              <w:p w:rsidR="00084773" w:rsidRDefault="00084773" w:rsidP="00BA1736">
                <w:pPr>
                  <w:ind w:leftChars="0" w:left="0"/>
                  <w:jc w:val="left"/>
                </w:pPr>
              </w:p>
            </w:tc>
            <w:tc>
              <w:tcPr>
                <w:tcW w:w="1067" w:type="dxa"/>
                <w:shd w:val="clear" w:color="auto" w:fill="D9D9D9" w:themeFill="background1" w:themeFillShade="D9"/>
              </w:tcPr>
              <w:p w:rsidR="00084773" w:rsidRDefault="00084773" w:rsidP="00BA1736">
                <w:pPr>
                  <w:ind w:leftChars="0" w:left="0"/>
                  <w:jc w:val="left"/>
                </w:pPr>
              </w:p>
              <w:p w:rsidR="00084773" w:rsidRDefault="00084773" w:rsidP="00BA1736">
                <w:pPr>
                  <w:ind w:leftChars="0" w:left="0"/>
                  <w:jc w:val="left"/>
                </w:pPr>
                <w:r>
                  <w:rPr>
                    <w:rFonts w:hint="eastAsia"/>
                  </w:rPr>
                  <w:t>select</w:t>
                </w:r>
              </w:p>
              <w:p w:rsidR="00084773" w:rsidRDefault="00084773" w:rsidP="00BA1736">
                <w:pPr>
                  <w:ind w:leftChars="0" w:left="0"/>
                  <w:jc w:val="left"/>
                </w:pPr>
              </w:p>
            </w:tc>
            <w:tc>
              <w:tcPr>
                <w:tcW w:w="1077" w:type="dxa"/>
                <w:shd w:val="clear" w:color="auto" w:fill="D9D9D9" w:themeFill="background1" w:themeFillShade="D9"/>
              </w:tcPr>
              <w:p w:rsidR="00084773" w:rsidRDefault="00084773" w:rsidP="00BA1736">
                <w:pPr>
                  <w:ind w:leftChars="0" w:left="0"/>
                  <w:jc w:val="left"/>
                </w:pPr>
              </w:p>
              <w:p w:rsidR="00084773" w:rsidRDefault="00084773" w:rsidP="00BA1736">
                <w:pPr>
                  <w:ind w:leftChars="0" w:left="0"/>
                  <w:jc w:val="left"/>
                </w:pPr>
                <w:r>
                  <w:rPr>
                    <w:rFonts w:hint="eastAsia"/>
                  </w:rPr>
                  <w:t>option</w:t>
                </w:r>
              </w:p>
              <w:p w:rsidR="00084773" w:rsidRDefault="00084773" w:rsidP="00BA1736">
                <w:pPr>
                  <w:ind w:leftChars="0" w:left="0"/>
                  <w:jc w:val="left"/>
                </w:pPr>
              </w:p>
            </w:tc>
            <w:tc>
              <w:tcPr>
                <w:tcW w:w="1009" w:type="dxa"/>
                <w:shd w:val="clear" w:color="auto" w:fill="D9D9D9" w:themeFill="background1" w:themeFillShade="D9"/>
              </w:tcPr>
              <w:p w:rsidR="00084773" w:rsidRDefault="00084773" w:rsidP="00BA1736">
                <w:pPr>
                  <w:ind w:leftChars="0" w:left="0"/>
                  <w:jc w:val="left"/>
                </w:pPr>
              </w:p>
              <w:p w:rsidR="00084773" w:rsidRDefault="00084773" w:rsidP="00BA1736">
                <w:pPr>
                  <w:ind w:leftChars="0" w:left="0"/>
                  <w:jc w:val="left"/>
                </w:pPr>
                <w:r>
                  <w:rPr>
                    <w:rFonts w:hint="eastAsia"/>
                  </w:rPr>
                  <w:t>file</w:t>
                </w:r>
              </w:p>
              <w:p w:rsidR="00084773" w:rsidRDefault="00084773" w:rsidP="00BA1736">
                <w:pPr>
                  <w:ind w:leftChars="0" w:left="0"/>
                  <w:jc w:val="left"/>
                </w:pPr>
              </w:p>
            </w:tc>
            <w:tc>
              <w:tcPr>
                <w:tcW w:w="1089" w:type="dxa"/>
                <w:shd w:val="clear" w:color="auto" w:fill="D9D9D9" w:themeFill="background1" w:themeFillShade="D9"/>
              </w:tcPr>
              <w:p w:rsidR="00084773" w:rsidRDefault="00084773" w:rsidP="00BA1736">
                <w:pPr>
                  <w:ind w:leftChars="0" w:left="0"/>
                  <w:jc w:val="left"/>
                </w:pPr>
                <w:r>
                  <w:rPr>
                    <w:rFonts w:hint="eastAsia"/>
                  </w:rPr>
                  <w:t>submit</w:t>
                </w:r>
              </w:p>
              <w:p w:rsidR="00084773" w:rsidRDefault="00084773" w:rsidP="00BA1736">
                <w:pPr>
                  <w:ind w:leftChars="0" w:left="0"/>
                  <w:jc w:val="left"/>
                </w:pPr>
                <w:r>
                  <w:rPr>
                    <w:rFonts w:hint="eastAsia"/>
                  </w:rPr>
                  <w:t>reset</w:t>
                </w:r>
              </w:p>
              <w:p w:rsidR="00084773" w:rsidRDefault="00084773" w:rsidP="00BA1736">
                <w:pPr>
                  <w:ind w:leftChars="0" w:left="0"/>
                  <w:jc w:val="left"/>
                </w:pPr>
                <w:r>
                  <w:rPr>
                    <w:rFonts w:hint="eastAsia"/>
                  </w:rPr>
                  <w:t>button</w:t>
                </w: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checked</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51"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defaultChecked</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51"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defaultSelected</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defaultValue</w:t>
                </w:r>
              </w:p>
            </w:tc>
            <w:tc>
              <w:tcPr>
                <w:tcW w:w="1189"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index</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length</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6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7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name</w:t>
                </w:r>
              </w:p>
            </w:tc>
            <w:tc>
              <w:tcPr>
                <w:tcW w:w="1189"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198"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51"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6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77" w:type="dxa"/>
              </w:tcPr>
              <w:p w:rsidR="00084773" w:rsidRPr="00D731E9" w:rsidRDefault="00084773" w:rsidP="00D731E9">
                <w:pPr>
                  <w:ind w:leftChars="0" w:left="0"/>
                  <w:jc w:val="center"/>
                  <w:rPr>
                    <w:sz w:val="18"/>
                    <w:szCs w:val="18"/>
                  </w:rPr>
                </w:pPr>
              </w:p>
            </w:tc>
            <w:tc>
              <w:tcPr>
                <w:tcW w:w="1009"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89" w:type="dxa"/>
              </w:tcPr>
              <w:p w:rsidR="00084773" w:rsidRPr="00D731E9" w:rsidRDefault="00084773" w:rsidP="00D731E9">
                <w:pPr>
                  <w:ind w:leftChars="0" w:left="0"/>
                  <w:jc w:val="center"/>
                  <w:rPr>
                    <w:sz w:val="18"/>
                    <w:szCs w:val="18"/>
                  </w:rPr>
                </w:pPr>
                <w:r w:rsidRPr="00D731E9">
                  <w:rPr>
                    <w:rFonts w:hint="eastAsia"/>
                    <w:sz w:val="18"/>
                    <w:szCs w:val="18"/>
                  </w:rPr>
                  <w:t>○</w:t>
                </w: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options</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p>
            </w:tc>
            <w:tc>
              <w:tcPr>
                <w:tcW w:w="106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77" w:type="dxa"/>
              </w:tcPr>
              <w:p w:rsidR="00084773" w:rsidRPr="00D731E9" w:rsidRDefault="00084773" w:rsidP="00D731E9">
                <w:pPr>
                  <w:ind w:leftChars="0" w:left="0"/>
                  <w:jc w:val="center"/>
                  <w:rPr>
                    <w:sz w:val="18"/>
                    <w:szCs w:val="18"/>
                  </w:rPr>
                </w:pP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selected</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selectedIndex</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p>
            </w:tc>
            <w:tc>
              <w:tcPr>
                <w:tcW w:w="106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77" w:type="dxa"/>
              </w:tcPr>
              <w:p w:rsidR="00084773" w:rsidRPr="00D731E9" w:rsidRDefault="00084773" w:rsidP="00D731E9">
                <w:pPr>
                  <w:ind w:leftChars="0" w:left="0"/>
                  <w:jc w:val="center"/>
                  <w:rPr>
                    <w:sz w:val="18"/>
                    <w:szCs w:val="18"/>
                  </w:rPr>
                </w:pP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text</w:t>
                </w:r>
              </w:p>
            </w:tc>
            <w:tc>
              <w:tcPr>
                <w:tcW w:w="1189" w:type="dxa"/>
              </w:tcPr>
              <w:p w:rsidR="00084773" w:rsidRPr="00D731E9" w:rsidRDefault="00084773" w:rsidP="00D731E9">
                <w:pPr>
                  <w:ind w:leftChars="0" w:left="0"/>
                  <w:jc w:val="center"/>
                  <w:rPr>
                    <w:sz w:val="18"/>
                    <w:szCs w:val="18"/>
                  </w:rPr>
                </w:pPr>
              </w:p>
            </w:tc>
            <w:tc>
              <w:tcPr>
                <w:tcW w:w="1198" w:type="dxa"/>
              </w:tcPr>
              <w:p w:rsidR="00084773" w:rsidRPr="00D731E9" w:rsidRDefault="00084773" w:rsidP="00D731E9">
                <w:pPr>
                  <w:ind w:leftChars="0" w:left="0"/>
                  <w:jc w:val="center"/>
                  <w:rPr>
                    <w:sz w:val="18"/>
                    <w:szCs w:val="18"/>
                  </w:rPr>
                </w:pPr>
              </w:p>
            </w:tc>
            <w:tc>
              <w:tcPr>
                <w:tcW w:w="1051" w:type="dxa"/>
              </w:tcPr>
              <w:p w:rsidR="00084773" w:rsidRPr="00D731E9" w:rsidRDefault="00084773" w:rsidP="00D731E9">
                <w:pPr>
                  <w:ind w:leftChars="0" w:left="0"/>
                  <w:jc w:val="center"/>
                  <w:rPr>
                    <w:sz w:val="18"/>
                    <w:szCs w:val="18"/>
                  </w:rPr>
                </w:pP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09" w:type="dxa"/>
              </w:tcPr>
              <w:p w:rsidR="00084773" w:rsidRPr="00D731E9" w:rsidRDefault="00084773" w:rsidP="00D731E9">
                <w:pPr>
                  <w:ind w:leftChars="0" w:left="0"/>
                  <w:jc w:val="center"/>
                  <w:rPr>
                    <w:sz w:val="18"/>
                    <w:szCs w:val="18"/>
                  </w:rPr>
                </w:pPr>
              </w:p>
            </w:tc>
            <w:tc>
              <w:tcPr>
                <w:tcW w:w="1089" w:type="dxa"/>
              </w:tcPr>
              <w:p w:rsidR="00084773" w:rsidRPr="00D731E9" w:rsidRDefault="00084773" w:rsidP="00D731E9">
                <w:pPr>
                  <w:ind w:leftChars="0" w:left="0"/>
                  <w:jc w:val="center"/>
                  <w:rPr>
                    <w:sz w:val="18"/>
                    <w:szCs w:val="18"/>
                  </w:rPr>
                </w:pP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type</w:t>
                </w:r>
              </w:p>
            </w:tc>
            <w:tc>
              <w:tcPr>
                <w:tcW w:w="1189"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198"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51"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6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77" w:type="dxa"/>
              </w:tcPr>
              <w:p w:rsidR="00084773" w:rsidRPr="00D731E9" w:rsidRDefault="00084773" w:rsidP="00D731E9">
                <w:pPr>
                  <w:ind w:leftChars="0" w:left="0"/>
                  <w:jc w:val="center"/>
                  <w:rPr>
                    <w:sz w:val="18"/>
                    <w:szCs w:val="18"/>
                  </w:rPr>
                </w:pPr>
              </w:p>
            </w:tc>
            <w:tc>
              <w:tcPr>
                <w:tcW w:w="1009"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89" w:type="dxa"/>
              </w:tcPr>
              <w:p w:rsidR="00084773" w:rsidRPr="00D731E9" w:rsidRDefault="00084773" w:rsidP="00D731E9">
                <w:pPr>
                  <w:ind w:leftChars="0" w:left="0"/>
                  <w:jc w:val="center"/>
                  <w:rPr>
                    <w:sz w:val="18"/>
                    <w:szCs w:val="18"/>
                  </w:rPr>
                </w:pPr>
                <w:r w:rsidRPr="00D731E9">
                  <w:rPr>
                    <w:rFonts w:hint="eastAsia"/>
                    <w:sz w:val="18"/>
                    <w:szCs w:val="18"/>
                  </w:rPr>
                  <w:t>○</w:t>
                </w:r>
              </w:p>
            </w:tc>
          </w:tr>
          <w:tr w:rsidR="00084773" w:rsidTr="00AF72FB">
            <w:tc>
              <w:tcPr>
                <w:tcW w:w="1784" w:type="dxa"/>
              </w:tcPr>
              <w:p w:rsidR="00084773" w:rsidRPr="00D731E9" w:rsidRDefault="00084773" w:rsidP="00BA1736">
                <w:pPr>
                  <w:ind w:leftChars="0" w:left="0"/>
                  <w:jc w:val="left"/>
                  <w:rPr>
                    <w:sz w:val="18"/>
                    <w:szCs w:val="18"/>
                  </w:rPr>
                </w:pPr>
                <w:r w:rsidRPr="00D731E9">
                  <w:rPr>
                    <w:rFonts w:hint="eastAsia"/>
                    <w:sz w:val="18"/>
                    <w:szCs w:val="18"/>
                  </w:rPr>
                  <w:t>value</w:t>
                </w:r>
              </w:p>
            </w:tc>
            <w:tc>
              <w:tcPr>
                <w:tcW w:w="1189"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198"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51"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67" w:type="dxa"/>
              </w:tcPr>
              <w:p w:rsidR="00084773" w:rsidRPr="00D731E9" w:rsidRDefault="00084773" w:rsidP="00D731E9">
                <w:pPr>
                  <w:ind w:leftChars="0" w:left="0"/>
                  <w:jc w:val="center"/>
                  <w:rPr>
                    <w:sz w:val="18"/>
                    <w:szCs w:val="18"/>
                  </w:rPr>
                </w:pPr>
              </w:p>
            </w:tc>
            <w:tc>
              <w:tcPr>
                <w:tcW w:w="1077"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09" w:type="dxa"/>
              </w:tcPr>
              <w:p w:rsidR="00084773" w:rsidRPr="00D731E9" w:rsidRDefault="00084773" w:rsidP="00D731E9">
                <w:pPr>
                  <w:ind w:leftChars="0" w:left="0"/>
                  <w:jc w:val="center"/>
                  <w:rPr>
                    <w:sz w:val="18"/>
                    <w:szCs w:val="18"/>
                  </w:rPr>
                </w:pPr>
                <w:r w:rsidRPr="00D731E9">
                  <w:rPr>
                    <w:rFonts w:hint="eastAsia"/>
                    <w:sz w:val="18"/>
                    <w:szCs w:val="18"/>
                  </w:rPr>
                  <w:t>○</w:t>
                </w:r>
              </w:p>
            </w:tc>
            <w:tc>
              <w:tcPr>
                <w:tcW w:w="1089" w:type="dxa"/>
              </w:tcPr>
              <w:p w:rsidR="00084773" w:rsidRPr="00D731E9" w:rsidRDefault="00084773" w:rsidP="00D731E9">
                <w:pPr>
                  <w:ind w:leftChars="0" w:left="0"/>
                  <w:jc w:val="center"/>
                  <w:rPr>
                    <w:sz w:val="18"/>
                    <w:szCs w:val="18"/>
                  </w:rPr>
                </w:pPr>
                <w:r w:rsidRPr="00D731E9">
                  <w:rPr>
                    <w:rFonts w:hint="eastAsia"/>
                    <w:sz w:val="18"/>
                    <w:szCs w:val="18"/>
                  </w:rPr>
                  <w:t>○</w:t>
                </w:r>
              </w:p>
            </w:tc>
          </w:tr>
        </w:tbl>
        <w:p w:rsidR="00084773" w:rsidRDefault="00084773" w:rsidP="00BA1736">
          <w:pPr>
            <w:ind w:leftChars="270" w:left="567"/>
            <w:jc w:val="left"/>
          </w:pPr>
        </w:p>
        <w:p w:rsidR="00084773" w:rsidRDefault="00084773" w:rsidP="00BA1736">
          <w:pPr>
            <w:pStyle w:val="2"/>
            <w:spacing w:after="180"/>
            <w:jc w:val="left"/>
          </w:pPr>
          <w:bookmarkStart w:id="64" w:name="_Toc476763204"/>
          <w:r>
            <w:rPr>
              <w:rFonts w:hint="eastAsia"/>
            </w:rPr>
            <w:t>入力値の取得と設定</w:t>
          </w:r>
          <w:bookmarkEnd w:id="64"/>
        </w:p>
        <w:p w:rsidR="00084773" w:rsidRDefault="00084773" w:rsidP="00BA1736">
          <w:pPr>
            <w:ind w:leftChars="270" w:left="567" w:firstLineChars="100" w:firstLine="210"/>
            <w:jc w:val="left"/>
          </w:pPr>
          <w:r>
            <w:rPr>
              <w:rFonts w:hint="eastAsia"/>
            </w:rPr>
            <w:t>これまでの例でも見てきたように、JavaScriptでは入力項目のvalueプロパティで入力値の取得/設定ができます。</w:t>
          </w:r>
        </w:p>
        <w:p w:rsidR="00084773" w:rsidRDefault="00084773" w:rsidP="00BA1736">
          <w:pPr>
            <w:ind w:leftChars="270" w:left="567"/>
            <w:jc w:val="left"/>
          </w:pPr>
          <w:r>
            <w:rPr>
              <w:rFonts w:hint="eastAsia"/>
            </w:rPr>
            <w:t xml:space="preserve">　テキストフィールドの値を取得/設定するJavaScriptコードの例を次に示します。</w:t>
          </w:r>
        </w:p>
        <w:p w:rsidR="007B5603" w:rsidRDefault="007B5603" w:rsidP="007B5603">
          <w:pPr>
            <w:ind w:leftChars="0" w:left="0"/>
            <w:jc w:val="left"/>
          </w:pPr>
        </w:p>
        <w:p w:rsidR="00623281" w:rsidRPr="00343084" w:rsidRDefault="00623281" w:rsidP="00623281">
          <w:pPr>
            <w:ind w:left="840"/>
            <w:jc w:val="left"/>
          </w:pPr>
          <w:r>
            <w:rPr>
              <w:rFonts w:hint="eastAsia"/>
            </w:rPr>
            <w:t>テキストフィールド値の取得と設定</w:t>
          </w:r>
        </w:p>
        <w:tbl>
          <w:tblPr>
            <w:tblStyle w:val="af"/>
            <w:tblW w:w="0" w:type="auto"/>
            <w:tblInd w:w="840" w:type="dxa"/>
            <w:tblLook w:val="04A0"/>
          </w:tblPr>
          <w:tblGrid>
            <w:gridCol w:w="9122"/>
          </w:tblGrid>
          <w:tr w:rsidR="00623281" w:rsidTr="0032439F">
            <w:tc>
              <w:tcPr>
                <w:tcW w:w="9944" w:type="dxa"/>
              </w:tcPr>
              <w:p w:rsidR="00623281" w:rsidRDefault="00623281" w:rsidP="00623281">
                <w:pPr>
                  <w:ind w:leftChars="0" w:left="0"/>
                  <w:jc w:val="left"/>
                </w:pPr>
                <w:r>
                  <w:t>&lt;form name="form"&gt;</w:t>
                </w:r>
              </w:p>
              <w:p w:rsidR="00623281" w:rsidRDefault="00623281" w:rsidP="00623281">
                <w:pPr>
                  <w:ind w:leftChars="0" w:left="0" w:firstLineChars="100" w:firstLine="210"/>
                  <w:jc w:val="left"/>
                </w:pPr>
                <w:r>
                  <w:t>&lt;input type="text" name="name" value=""&gt;</w:t>
                </w:r>
              </w:p>
              <w:p w:rsidR="00623281" w:rsidRDefault="00623281" w:rsidP="00623281">
                <w:pPr>
                  <w:ind w:leftChars="0" w:left="0"/>
                  <w:jc w:val="left"/>
                </w:pPr>
                <w:r>
                  <w:t>&lt;/form&gt;</w:t>
                </w:r>
              </w:p>
              <w:p w:rsidR="00623281" w:rsidRDefault="00623281" w:rsidP="00623281">
                <w:pPr>
                  <w:ind w:leftChars="0" w:left="0"/>
                  <w:jc w:val="left"/>
                </w:pPr>
                <w:r>
                  <w:t>&lt;script&gt;</w:t>
                </w:r>
              </w:p>
              <w:p w:rsidR="00623281" w:rsidRDefault="00623281" w:rsidP="00623281">
                <w:pPr>
                  <w:ind w:leftChars="0" w:left="0" w:firstLineChars="100" w:firstLine="210"/>
                  <w:jc w:val="left"/>
                </w:pPr>
                <w:r>
                  <w:t>// テキストフィールドの値を取得</w:t>
                </w:r>
              </w:p>
              <w:p w:rsidR="00623281" w:rsidRDefault="00623281" w:rsidP="00623281">
                <w:pPr>
                  <w:ind w:leftChars="0" w:left="0" w:firstLineChars="100" w:firstLine="210"/>
                  <w:jc w:val="left"/>
                </w:pPr>
                <w:r>
                  <w:t>var name = document.form.name.value;</w:t>
                </w:r>
              </w:p>
              <w:p w:rsidR="00623281" w:rsidRDefault="00623281" w:rsidP="00623281">
                <w:pPr>
                  <w:ind w:leftChars="0" w:left="0" w:firstLineChars="100" w:firstLine="210"/>
                  <w:jc w:val="left"/>
                </w:pPr>
                <w:r>
                  <w:t>// テキストフィールドに値を設定</w:t>
                </w:r>
              </w:p>
              <w:p w:rsidR="00623281" w:rsidRDefault="00623281" w:rsidP="00623281">
                <w:pPr>
                  <w:ind w:leftChars="0" w:left="0" w:firstLineChars="100" w:firstLine="210"/>
                  <w:jc w:val="left"/>
                </w:pPr>
                <w:r>
                  <w:t>document.form.name.value = 'た</w:t>
                </w:r>
                <w:r w:rsidR="005078A7">
                  <w:rPr>
                    <w:rFonts w:hint="eastAsia"/>
                  </w:rPr>
                  <w:t>ろ</w:t>
                </w:r>
                <w:r>
                  <w:t>う';</w:t>
                </w:r>
              </w:p>
              <w:p w:rsidR="00623281" w:rsidRPr="003D6981" w:rsidRDefault="00623281" w:rsidP="00623281">
                <w:pPr>
                  <w:ind w:leftChars="0" w:left="0"/>
                  <w:jc w:val="left"/>
                </w:pPr>
                <w:r>
                  <w:t>&lt;/script</w:t>
                </w:r>
                <w:r>
                  <w:rPr>
                    <w:rFonts w:hint="eastAsia"/>
                  </w:rPr>
                  <w:t>&gt;</w:t>
                </w:r>
              </w:p>
            </w:tc>
          </w:tr>
        </w:tbl>
        <w:p w:rsidR="007B5603" w:rsidRDefault="007B5603" w:rsidP="00623281">
          <w:pPr>
            <w:ind w:leftChars="0" w:left="0"/>
            <w:jc w:val="left"/>
          </w:pPr>
        </w:p>
        <w:p w:rsidR="00D731E9" w:rsidRDefault="00D731E9">
          <w:pPr>
            <w:widowControl/>
            <w:spacing w:line="240" w:lineRule="auto"/>
            <w:ind w:leftChars="0" w:left="0"/>
            <w:jc w:val="left"/>
          </w:pPr>
          <w:r>
            <w:br w:type="page"/>
          </w:r>
        </w:p>
        <w:p w:rsidR="00084773" w:rsidRDefault="00084773" w:rsidP="00BA1736">
          <w:pPr>
            <w:pStyle w:val="2"/>
            <w:spacing w:after="180"/>
            <w:jc w:val="left"/>
          </w:pPr>
          <w:bookmarkStart w:id="65" w:name="_Toc476763205"/>
          <w:r>
            <w:rPr>
              <w:rFonts w:hint="eastAsia"/>
            </w:rPr>
            <w:lastRenderedPageBreak/>
            <w:t>入力項目の状態を変更する</w:t>
          </w:r>
          <w:bookmarkEnd w:id="65"/>
        </w:p>
        <w:p w:rsidR="00084773" w:rsidRDefault="00084773" w:rsidP="00BA1736">
          <w:pPr>
            <w:ind w:leftChars="270" w:left="567" w:firstLineChars="100" w:firstLine="210"/>
            <w:jc w:val="left"/>
            <w:rPr>
              <w:sz w:val="20"/>
              <w:szCs w:val="20"/>
            </w:rPr>
          </w:pPr>
          <w:r>
            <w:rPr>
              <w:rFonts w:hint="eastAsia"/>
            </w:rPr>
            <w:t>フォームの入力項目には状態を変更するためのプロパティが用意されています。</w:t>
          </w:r>
          <w:r>
            <w:rPr>
              <w:rFonts w:hint="eastAsia"/>
              <w:sz w:val="20"/>
              <w:szCs w:val="20"/>
            </w:rPr>
            <w:t>disabledプロパティにtrueを設定すると、</w:t>
          </w:r>
        </w:p>
        <w:p w:rsidR="00C24B0D" w:rsidRDefault="00C24B0D" w:rsidP="00C24B0D">
          <w:pPr>
            <w:ind w:leftChars="0" w:left="0"/>
            <w:jc w:val="left"/>
          </w:pPr>
        </w:p>
        <w:tbl>
          <w:tblPr>
            <w:tblStyle w:val="af"/>
            <w:tblW w:w="0" w:type="auto"/>
            <w:tblInd w:w="840" w:type="dxa"/>
            <w:tblLook w:val="04A0"/>
          </w:tblPr>
          <w:tblGrid>
            <w:gridCol w:w="9122"/>
          </w:tblGrid>
          <w:tr w:rsidR="00C24B0D" w:rsidTr="00343084">
            <w:tc>
              <w:tcPr>
                <w:tcW w:w="9944" w:type="dxa"/>
              </w:tcPr>
              <w:p w:rsidR="00C24B0D" w:rsidRPr="003D6981" w:rsidRDefault="00C24B0D" w:rsidP="00343084">
                <w:pPr>
                  <w:ind w:leftChars="0" w:left="0"/>
                  <w:jc w:val="left"/>
                </w:pPr>
                <w:r>
                  <w:rPr>
                    <w:rFonts w:hint="eastAsia"/>
                    <w:sz w:val="20"/>
                    <w:szCs w:val="20"/>
                  </w:rPr>
                  <w:t>&lt;input type="text" name="userId" disabled&gt;</w:t>
                </w:r>
              </w:p>
            </w:tc>
          </w:tr>
        </w:tbl>
        <w:p w:rsidR="00084773" w:rsidRPr="00C24B0D" w:rsidRDefault="00084773" w:rsidP="00C24B0D">
          <w:pPr>
            <w:ind w:leftChars="0" w:left="0"/>
            <w:jc w:val="left"/>
            <w:rPr>
              <w:sz w:val="20"/>
              <w:szCs w:val="20"/>
            </w:rPr>
          </w:pPr>
        </w:p>
        <w:p w:rsidR="00084773" w:rsidRDefault="00084773" w:rsidP="00BA1736">
          <w:pPr>
            <w:ind w:leftChars="270" w:left="567"/>
            <w:jc w:val="left"/>
            <w:rPr>
              <w:sz w:val="20"/>
              <w:szCs w:val="20"/>
            </w:rPr>
          </w:pPr>
          <w:r>
            <w:rPr>
              <w:rFonts w:hint="eastAsia"/>
              <w:sz w:val="20"/>
              <w:szCs w:val="20"/>
            </w:rPr>
            <w:t>HTMLのinput要素にdisable属性を指定した場合と同様、その項目は無効となり、入力はもちろんフォーカスを当てることもできなくなります。フォームの送信時にも値は送信されなくなります。</w:t>
          </w:r>
        </w:p>
        <w:p w:rsidR="00DD4337" w:rsidRDefault="00DD4337" w:rsidP="00DD4337">
          <w:pPr>
            <w:ind w:leftChars="0" w:left="0"/>
            <w:jc w:val="left"/>
          </w:pPr>
        </w:p>
        <w:p w:rsidR="00567507" w:rsidRPr="00343084" w:rsidRDefault="00567507" w:rsidP="00567507">
          <w:pPr>
            <w:ind w:left="840"/>
            <w:jc w:val="left"/>
          </w:pPr>
          <w:r>
            <w:rPr>
              <w:rFonts w:hint="eastAsia"/>
            </w:rPr>
            <w:t>入力項目の状態を変更</w:t>
          </w:r>
        </w:p>
        <w:tbl>
          <w:tblPr>
            <w:tblStyle w:val="af"/>
            <w:tblW w:w="0" w:type="auto"/>
            <w:tblInd w:w="840" w:type="dxa"/>
            <w:tblLook w:val="04A0"/>
          </w:tblPr>
          <w:tblGrid>
            <w:gridCol w:w="9122"/>
          </w:tblGrid>
          <w:tr w:rsidR="00567507" w:rsidTr="0032439F">
            <w:tc>
              <w:tcPr>
                <w:tcW w:w="9944" w:type="dxa"/>
              </w:tcPr>
              <w:p w:rsidR="00567507" w:rsidRDefault="00567507" w:rsidP="00567507">
                <w:pPr>
                  <w:ind w:leftChars="0" w:left="0"/>
                  <w:jc w:val="left"/>
                </w:pPr>
                <w:r>
                  <w:t>// userIdフィールドを無効にする</w:t>
                </w:r>
              </w:p>
              <w:p w:rsidR="00567507" w:rsidRDefault="00567507" w:rsidP="00567507">
                <w:pPr>
                  <w:ind w:leftChars="0" w:left="0"/>
                  <w:jc w:val="left"/>
                </w:pPr>
                <w:r>
                  <w:t>document.form.userId.disabled = true;</w:t>
                </w:r>
              </w:p>
              <w:p w:rsidR="00567507" w:rsidRDefault="00567507" w:rsidP="00567507">
                <w:pPr>
                  <w:ind w:leftChars="0" w:left="0"/>
                  <w:jc w:val="left"/>
                </w:pPr>
                <w:r>
                  <w:t>// userIdフィールドを有効にする</w:t>
                </w:r>
              </w:p>
              <w:p w:rsidR="00567507" w:rsidRDefault="00567507" w:rsidP="00567507">
                <w:pPr>
                  <w:ind w:leftChars="0" w:left="0"/>
                  <w:jc w:val="left"/>
                </w:pPr>
                <w:r>
                  <w:t>document.form.userId.disabled = false;</w:t>
                </w:r>
              </w:p>
              <w:p w:rsidR="00567507" w:rsidRDefault="00567507" w:rsidP="00567507">
                <w:pPr>
                  <w:ind w:leftChars="0" w:left="0"/>
                  <w:jc w:val="left"/>
                </w:pPr>
                <w:r>
                  <w:rPr>
                    <w:rFonts w:hint="eastAsia"/>
                  </w:rPr>
                  <w:t>&lt;中略&gt;</w:t>
                </w:r>
              </w:p>
              <w:p w:rsidR="00567507" w:rsidRDefault="00567507" w:rsidP="00567507">
                <w:pPr>
                  <w:ind w:leftChars="0" w:left="0"/>
                  <w:jc w:val="left"/>
                </w:pPr>
                <w:r>
                  <w:t>&lt;form name="form"&gt;</w:t>
                </w:r>
              </w:p>
              <w:p w:rsidR="00567507" w:rsidRDefault="00567507" w:rsidP="00567507">
                <w:pPr>
                  <w:ind w:leftChars="0" w:left="0" w:firstLineChars="100" w:firstLine="210"/>
                  <w:jc w:val="left"/>
                </w:pPr>
                <w:r>
                  <w:t>&lt;input type="text" name="userId"&gt;</w:t>
                </w:r>
              </w:p>
              <w:p w:rsidR="00567507" w:rsidRPr="003D6981" w:rsidRDefault="00567507" w:rsidP="00567507">
                <w:pPr>
                  <w:ind w:leftChars="0" w:left="0"/>
                  <w:jc w:val="left"/>
                </w:pPr>
                <w:r>
                  <w:t>&lt;/form&gt;</w:t>
                </w:r>
              </w:p>
            </w:tc>
          </w:tr>
        </w:tbl>
        <w:p w:rsidR="003A2111" w:rsidRDefault="00F0543D" w:rsidP="00BA1736">
          <w:pPr>
            <w:widowControl/>
            <w:spacing w:line="240" w:lineRule="auto"/>
            <w:ind w:leftChars="0" w:left="0"/>
            <w:jc w:val="left"/>
            <w:rPr>
              <w:rFonts w:asciiTheme="majorHAnsi" w:eastAsiaTheme="majorEastAsia" w:hAnsiTheme="majorHAnsi" w:cstheme="majorBidi"/>
              <w:color w:val="70ADC9"/>
              <w:sz w:val="28"/>
              <w:szCs w:val="24"/>
            </w:rPr>
          </w:pPr>
          <w:r>
            <w:br w:type="page"/>
          </w:r>
        </w:p>
      </w:sdtContent>
    </w:sdt>
    <w:bookmarkEnd w:id="10" w:displacedByCustomXml="prev"/>
    <w:p w:rsidR="003A2111" w:rsidRDefault="003A2111" w:rsidP="00BA1736">
      <w:pPr>
        <w:pStyle w:val="1"/>
        <w:spacing w:after="180"/>
        <w:jc w:val="left"/>
      </w:pPr>
      <w:bookmarkStart w:id="66" w:name="_Toc370297934"/>
      <w:bookmarkStart w:id="67" w:name="_Toc476763206"/>
      <w:r>
        <w:rPr>
          <w:rFonts w:hint="eastAsia"/>
        </w:rPr>
        <w:lastRenderedPageBreak/>
        <w:t>DOM</w:t>
      </w:r>
      <w:bookmarkEnd w:id="66"/>
      <w:bookmarkEnd w:id="67"/>
    </w:p>
    <w:p w:rsidR="003A2111" w:rsidRDefault="003A2111" w:rsidP="00BA1736">
      <w:pPr>
        <w:ind w:leftChars="202" w:left="424" w:firstLineChars="100" w:firstLine="210"/>
        <w:jc w:val="left"/>
      </w:pPr>
      <w:r>
        <w:rPr>
          <w:rFonts w:hint="eastAsia"/>
        </w:rPr>
        <w:t>DOM</w:t>
      </w:r>
      <w:r w:rsidR="008A3A37">
        <w:rPr>
          <w:rFonts w:hint="eastAsia"/>
        </w:rPr>
        <w:t>(</w:t>
      </w:r>
      <w:r>
        <w:rPr>
          <w:rFonts w:hint="eastAsia"/>
        </w:rPr>
        <w:t>ドキュメントオブジェクトモデル</w:t>
      </w:r>
      <w:r w:rsidR="008A3A37">
        <w:rPr>
          <w:rFonts w:hint="eastAsia"/>
        </w:rPr>
        <w:t>)</w:t>
      </w:r>
      <w:r>
        <w:rPr>
          <w:rFonts w:hint="eastAsia"/>
        </w:rPr>
        <w:t>とは、XMLやHTMLなどのツリー構造を操作するための機能です。Webブラウザ上で動作するJavaScriptは、DOMを使用することでWebブラウザ上のHTML</w:t>
      </w:r>
      <w:r w:rsidR="00E53AC3">
        <w:rPr>
          <w:rFonts w:hint="eastAsia"/>
        </w:rPr>
        <w:t>のすべての要素にアクセスし</w:t>
      </w:r>
      <w:r>
        <w:rPr>
          <w:rFonts w:hint="eastAsia"/>
        </w:rPr>
        <w:t>、変更を加えることができます。</w:t>
      </w:r>
    </w:p>
    <w:p w:rsidR="003A2111" w:rsidRDefault="003A2111" w:rsidP="00BA1736">
      <w:pPr>
        <w:ind w:leftChars="202" w:left="424" w:firstLineChars="100" w:firstLine="210"/>
        <w:jc w:val="left"/>
      </w:pPr>
      <w:r>
        <w:rPr>
          <w:rFonts w:hint="eastAsia"/>
        </w:rPr>
        <w:t>ここではW3Cによって標準化されているDOM</w:t>
      </w:r>
      <w:r w:rsidR="008A3A37">
        <w:rPr>
          <w:rFonts w:hint="eastAsia"/>
        </w:rPr>
        <w:t>(</w:t>
      </w:r>
      <w:r>
        <w:rPr>
          <w:rFonts w:hint="eastAsia"/>
        </w:rPr>
        <w:t>W3C DOM</w:t>
      </w:r>
      <w:r w:rsidR="008A3A37">
        <w:rPr>
          <w:rFonts w:hint="eastAsia"/>
        </w:rPr>
        <w:t>)</w:t>
      </w:r>
      <w:r>
        <w:rPr>
          <w:rFonts w:hint="eastAsia"/>
        </w:rPr>
        <w:t>の利用方法を中心に、DOMを使用したCSSの操作や、W3C DOMが提供するイベントモデルなどについても合わせて説明します。</w:t>
      </w:r>
    </w:p>
    <w:p w:rsidR="003A2111" w:rsidRPr="00AA76F5" w:rsidRDefault="003A2111" w:rsidP="00BA1736">
      <w:pPr>
        <w:ind w:left="840"/>
        <w:jc w:val="left"/>
      </w:pPr>
    </w:p>
    <w:p w:rsidR="003A2111" w:rsidRPr="00493635" w:rsidRDefault="003A2111" w:rsidP="00BA1736">
      <w:pPr>
        <w:pStyle w:val="2"/>
        <w:spacing w:after="180"/>
        <w:jc w:val="left"/>
      </w:pPr>
      <w:bookmarkStart w:id="68" w:name="_Toc476763207"/>
      <w:r w:rsidRPr="00493635">
        <w:rPr>
          <w:rFonts w:hint="eastAsia"/>
        </w:rPr>
        <w:t>DOMとDOM API</w:t>
      </w:r>
      <w:bookmarkEnd w:id="68"/>
    </w:p>
    <w:p w:rsidR="003A2111" w:rsidRDefault="003A2111" w:rsidP="00BA1736">
      <w:pPr>
        <w:ind w:leftChars="190" w:left="399" w:firstLineChars="100" w:firstLine="210"/>
        <w:jc w:val="left"/>
      </w:pPr>
      <w:r>
        <w:rPr>
          <w:rFonts w:hint="eastAsia"/>
        </w:rPr>
        <w:t>JavaScriptからWebページのコンテンツにアクセスするにはDocumentオブジェクトを使用するということについては前章で説明しました。DocumentオブジェクトからはDOMというAPI</w:t>
      </w:r>
      <w:r w:rsidR="00EA7D9D">
        <w:rPr>
          <w:rFonts w:hint="eastAsia"/>
        </w:rPr>
        <w:t>を利用してドキュメントにアクセスし</w:t>
      </w:r>
      <w:r>
        <w:rPr>
          <w:rFonts w:hint="eastAsia"/>
        </w:rPr>
        <w:t>、変更を加えることができます。</w:t>
      </w:r>
    </w:p>
    <w:p w:rsidR="003A2111" w:rsidRDefault="003A2111" w:rsidP="00BA1736">
      <w:pPr>
        <w:ind w:leftChars="190" w:left="399" w:firstLineChars="100" w:firstLine="210"/>
        <w:jc w:val="left"/>
      </w:pPr>
      <w:r>
        <w:rPr>
          <w:rFonts w:hint="eastAsia"/>
        </w:rPr>
        <w:t>DOMはXMLやHTMLなどの階層構造を持ったドキュメントをツリー状に表現します。XMLやHTMLの要素間の親子関係をそのままツリーにしたものと考えると分かりやすいでしょう。</w:t>
      </w:r>
    </w:p>
    <w:p w:rsidR="003A2111" w:rsidRDefault="003A2111" w:rsidP="00BA1736">
      <w:pPr>
        <w:ind w:leftChars="190" w:left="399"/>
        <w:jc w:val="left"/>
      </w:pPr>
      <w:r>
        <w:rPr>
          <w:rFonts w:hint="eastAsia"/>
        </w:rPr>
        <w:t xml:space="preserve">　DOM APIとは、このツリーにアクセスするためのAPIです。なお、DOMはJavaScript専用のAPIというわけではなく、JavaScript以外の言語でもXMLなどを扱うための機能としてDOM APIが提供されています。</w:t>
      </w:r>
    </w:p>
    <w:p w:rsidR="003A2111" w:rsidRDefault="003A2111" w:rsidP="00BA1736">
      <w:pPr>
        <w:ind w:leftChars="190" w:left="399"/>
        <w:jc w:val="left"/>
      </w:pPr>
    </w:p>
    <w:p w:rsidR="003A2111" w:rsidRDefault="003A2111" w:rsidP="00BA1736">
      <w:pPr>
        <w:pStyle w:val="2"/>
        <w:spacing w:after="180"/>
        <w:jc w:val="left"/>
      </w:pPr>
      <w:bookmarkStart w:id="69" w:name="_Toc476763208"/>
      <w:r>
        <w:rPr>
          <w:rFonts w:hint="eastAsia"/>
        </w:rPr>
        <w:t>W3C DOM</w:t>
      </w:r>
      <w:bookmarkEnd w:id="69"/>
    </w:p>
    <w:p w:rsidR="003A2111" w:rsidRDefault="003A2111" w:rsidP="00BA1736">
      <w:pPr>
        <w:ind w:leftChars="190" w:left="399"/>
        <w:jc w:val="left"/>
      </w:pPr>
      <w:r>
        <w:rPr>
          <w:rFonts w:hint="eastAsia"/>
        </w:rPr>
        <w:t>W3C DOMはHTMLのすべての要素にアクセスすることが可能となっています。</w:t>
      </w:r>
    </w:p>
    <w:p w:rsidR="003A2111" w:rsidRDefault="00BA1736" w:rsidP="00BA1736">
      <w:pPr>
        <w:ind w:leftChars="190" w:left="399"/>
        <w:jc w:val="left"/>
      </w:pPr>
      <w:r>
        <w:rPr>
          <w:rFonts w:hint="eastAsia"/>
        </w:rPr>
        <w:t>例えば</w:t>
      </w:r>
      <w:r w:rsidR="003A2111">
        <w:rPr>
          <w:rFonts w:hint="eastAsia"/>
        </w:rPr>
        <w:t>、次のようなHTMLがあったとします。</w:t>
      </w:r>
    </w:p>
    <w:p w:rsidR="00A3124D" w:rsidRDefault="00A3124D" w:rsidP="00A3124D">
      <w:pPr>
        <w:ind w:leftChars="0" w:left="0"/>
        <w:jc w:val="left"/>
      </w:pPr>
    </w:p>
    <w:p w:rsidR="00AA43E4" w:rsidRPr="00343084" w:rsidRDefault="00D40D96" w:rsidP="00AA43E4">
      <w:pPr>
        <w:ind w:left="840"/>
        <w:jc w:val="left"/>
      </w:pPr>
      <w:r>
        <w:rPr>
          <w:rFonts w:hint="eastAsia"/>
        </w:rPr>
        <w:t>階層構造</w:t>
      </w:r>
      <w:r w:rsidR="00316EEA">
        <w:rPr>
          <w:rFonts w:hint="eastAsia"/>
        </w:rPr>
        <w:t>の</w:t>
      </w:r>
      <w:r>
        <w:rPr>
          <w:rFonts w:hint="eastAsia"/>
        </w:rPr>
        <w:t>サンプル</w:t>
      </w:r>
      <w:r w:rsidR="001D438F">
        <w:rPr>
          <w:rFonts w:hint="eastAsia"/>
        </w:rPr>
        <w:t>コード</w:t>
      </w:r>
    </w:p>
    <w:tbl>
      <w:tblPr>
        <w:tblStyle w:val="af"/>
        <w:tblW w:w="0" w:type="auto"/>
        <w:tblInd w:w="840" w:type="dxa"/>
        <w:tblLook w:val="04A0"/>
      </w:tblPr>
      <w:tblGrid>
        <w:gridCol w:w="9122"/>
      </w:tblGrid>
      <w:tr w:rsidR="00AA43E4" w:rsidTr="0032439F">
        <w:tc>
          <w:tcPr>
            <w:tcW w:w="9944" w:type="dxa"/>
          </w:tcPr>
          <w:p w:rsidR="00AA43E4" w:rsidRDefault="00AA43E4" w:rsidP="00AA43E4">
            <w:pPr>
              <w:ind w:leftChars="0" w:left="0"/>
              <w:jc w:val="left"/>
            </w:pPr>
            <w:r>
              <w:rPr>
                <w:rFonts w:hint="eastAsia"/>
              </w:rPr>
              <w:t>&lt;!DOCTYPE html&gt;</w:t>
            </w:r>
          </w:p>
          <w:p w:rsidR="00AA43E4" w:rsidRDefault="00AA43E4" w:rsidP="00AA43E4">
            <w:pPr>
              <w:ind w:leftChars="0" w:left="0"/>
              <w:jc w:val="left"/>
            </w:pPr>
            <w:r>
              <w:rPr>
                <w:rFonts w:hint="eastAsia"/>
              </w:rPr>
              <w:t>&lt;html&gt;</w:t>
            </w:r>
          </w:p>
          <w:p w:rsidR="00AA43E4" w:rsidRDefault="00AA43E4" w:rsidP="00AA43E4">
            <w:pPr>
              <w:ind w:leftChars="0" w:left="0" w:firstLineChars="100" w:firstLine="210"/>
              <w:jc w:val="left"/>
            </w:pPr>
            <w:r>
              <w:rPr>
                <w:rFonts w:hint="eastAsia"/>
              </w:rPr>
              <w:t>&lt;head&gt;</w:t>
            </w:r>
          </w:p>
          <w:p w:rsidR="00AA43E4" w:rsidRDefault="00AA43E4" w:rsidP="00AA43E4">
            <w:pPr>
              <w:ind w:leftChars="0" w:left="0" w:firstLineChars="200" w:firstLine="420"/>
              <w:jc w:val="left"/>
            </w:pPr>
            <w:r>
              <w:rPr>
                <w:rFonts w:hint="eastAsia"/>
              </w:rPr>
              <w:t>&lt;title&gt;サンプル&lt;/title&gt;</w:t>
            </w:r>
          </w:p>
          <w:p w:rsidR="00AA43E4" w:rsidRDefault="00AA43E4" w:rsidP="00AA43E4">
            <w:pPr>
              <w:ind w:leftChars="0" w:left="0" w:firstLineChars="100" w:firstLine="210"/>
              <w:jc w:val="left"/>
            </w:pPr>
            <w:r>
              <w:rPr>
                <w:rFonts w:hint="eastAsia"/>
              </w:rPr>
              <w:t>&lt;/head&gt;</w:t>
            </w:r>
          </w:p>
          <w:p w:rsidR="00AA43E4" w:rsidRDefault="00AA43E4" w:rsidP="00AA43E4">
            <w:pPr>
              <w:ind w:leftChars="0" w:left="0" w:firstLineChars="100" w:firstLine="210"/>
              <w:jc w:val="left"/>
            </w:pPr>
            <w:r>
              <w:rPr>
                <w:rFonts w:hint="eastAsia"/>
              </w:rPr>
              <w:t>&lt;body&gt;</w:t>
            </w:r>
          </w:p>
          <w:p w:rsidR="00AA43E4" w:rsidRDefault="00AA43E4" w:rsidP="00AA43E4">
            <w:pPr>
              <w:ind w:leftChars="0" w:left="0" w:firstLineChars="200" w:firstLine="420"/>
              <w:jc w:val="left"/>
            </w:pPr>
            <w:r>
              <w:rPr>
                <w:rFonts w:hint="eastAsia"/>
              </w:rPr>
              <w:t>&lt;h1&gt;サンプル&lt;/h1&gt;</w:t>
            </w:r>
          </w:p>
          <w:p w:rsidR="00AA43E4" w:rsidRDefault="00AA43E4" w:rsidP="00AA43E4">
            <w:pPr>
              <w:ind w:leftChars="0" w:left="0" w:firstLineChars="200" w:firstLine="420"/>
              <w:jc w:val="left"/>
            </w:pPr>
            <w:r>
              <w:rPr>
                <w:rFonts w:hint="eastAsia"/>
              </w:rPr>
              <w:t>&lt;p id="paragraph1"&gt;</w:t>
            </w:r>
          </w:p>
          <w:p w:rsidR="00AA43E4" w:rsidRDefault="00AA43E4" w:rsidP="00AA43E4">
            <w:pPr>
              <w:ind w:leftChars="0" w:left="0" w:firstLineChars="300" w:firstLine="630"/>
              <w:jc w:val="left"/>
            </w:pPr>
            <w:r>
              <w:rPr>
                <w:rFonts w:hint="eastAsia"/>
              </w:rPr>
              <w:t>&lt;a href="http://mozilla.jp/firefox/"&gt;Firefox&lt;/a&gt;</w:t>
            </w:r>
          </w:p>
          <w:p w:rsidR="00AA43E4" w:rsidRDefault="00AA43E4" w:rsidP="00AA43E4">
            <w:pPr>
              <w:ind w:leftChars="0" w:firstLineChars="250" w:firstLine="525"/>
              <w:jc w:val="left"/>
            </w:pPr>
            <w:r>
              <w:rPr>
                <w:rFonts w:hint="eastAsia"/>
              </w:rPr>
              <w:t>はオープンソースのWebブラウザです。</w:t>
            </w:r>
          </w:p>
          <w:p w:rsidR="00AA43E4" w:rsidRDefault="00AA43E4" w:rsidP="00AA43E4">
            <w:pPr>
              <w:ind w:leftChars="0" w:left="0" w:firstLineChars="200" w:firstLine="420"/>
              <w:jc w:val="left"/>
            </w:pPr>
            <w:r>
              <w:rPr>
                <w:rFonts w:hint="eastAsia"/>
              </w:rPr>
              <w:t>&lt;/p&gt;</w:t>
            </w:r>
          </w:p>
          <w:p w:rsidR="00AA43E4" w:rsidRDefault="00AA43E4" w:rsidP="00AA43E4">
            <w:pPr>
              <w:ind w:leftChars="0" w:left="0" w:firstLineChars="100" w:firstLine="210"/>
              <w:jc w:val="left"/>
            </w:pPr>
            <w:r>
              <w:rPr>
                <w:rFonts w:hint="eastAsia"/>
              </w:rPr>
              <w:t>&lt;/body&gt;</w:t>
            </w:r>
          </w:p>
          <w:p w:rsidR="00AA43E4" w:rsidRPr="003D6981" w:rsidRDefault="00AA43E4" w:rsidP="00AA43E4">
            <w:pPr>
              <w:ind w:leftChars="0" w:left="0"/>
              <w:jc w:val="left"/>
            </w:pPr>
            <w:r>
              <w:rPr>
                <w:rFonts w:hint="eastAsia"/>
              </w:rPr>
              <w:t>&lt;/html&gt;</w:t>
            </w:r>
          </w:p>
        </w:tc>
      </w:tr>
    </w:tbl>
    <w:p w:rsidR="00AA43E4" w:rsidRDefault="00AA43E4" w:rsidP="00A3124D">
      <w:pPr>
        <w:ind w:leftChars="0" w:left="0"/>
        <w:jc w:val="left"/>
      </w:pPr>
    </w:p>
    <w:p w:rsidR="00667FA3" w:rsidRDefault="00667FA3" w:rsidP="00BA1736">
      <w:pPr>
        <w:widowControl/>
        <w:spacing w:line="240" w:lineRule="auto"/>
        <w:ind w:leftChars="0" w:left="0"/>
        <w:jc w:val="left"/>
      </w:pPr>
      <w:r>
        <w:br w:type="page"/>
      </w:r>
    </w:p>
    <w:p w:rsidR="003A2111" w:rsidRDefault="003A2111" w:rsidP="00BA1736">
      <w:pPr>
        <w:ind w:leftChars="190" w:left="399"/>
        <w:jc w:val="left"/>
      </w:pPr>
      <w:r>
        <w:rPr>
          <w:rFonts w:hint="eastAsia"/>
        </w:rPr>
        <w:lastRenderedPageBreak/>
        <w:t>W3C DOMではこのHTMLを</w:t>
      </w:r>
      <w:r w:rsidR="00D26F95">
        <w:rPr>
          <w:rFonts w:hint="eastAsia"/>
        </w:rPr>
        <w:t>次</w:t>
      </w:r>
      <w:r>
        <w:rPr>
          <w:rFonts w:hint="eastAsia"/>
        </w:rPr>
        <w:t>のような階層構造を持ったツリーで表します。</w:t>
      </w:r>
    </w:p>
    <w:p w:rsidR="003A2111" w:rsidRDefault="003A2111" w:rsidP="00BA1736">
      <w:pPr>
        <w:ind w:leftChars="190" w:left="399"/>
        <w:jc w:val="left"/>
      </w:pPr>
    </w:p>
    <w:p w:rsidR="003A2111" w:rsidRDefault="003A2111" w:rsidP="00BA1736">
      <w:pPr>
        <w:ind w:leftChars="190" w:left="399"/>
        <w:jc w:val="left"/>
      </w:pPr>
      <w:r>
        <w:rPr>
          <w:rFonts w:hint="eastAsia"/>
          <w:noProof/>
        </w:rPr>
        <w:drawing>
          <wp:anchor distT="0" distB="0" distL="114300" distR="114300" simplePos="0" relativeHeight="253446144" behindDoc="1" locked="0" layoutInCell="1" allowOverlap="1">
            <wp:simplePos x="0" y="0"/>
            <wp:positionH relativeFrom="column">
              <wp:posOffset>273685</wp:posOffset>
            </wp:positionH>
            <wp:positionV relativeFrom="paragraph">
              <wp:posOffset>68580</wp:posOffset>
            </wp:positionV>
            <wp:extent cx="4643120" cy="2035810"/>
            <wp:effectExtent l="19050" t="0" r="5080" b="0"/>
            <wp:wrapNone/>
            <wp:docPr id="1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643120" cy="2035810"/>
                    </a:xfrm>
                    <a:prstGeom prst="rect">
                      <a:avLst/>
                    </a:prstGeom>
                    <a:noFill/>
                    <a:ln w="9525">
                      <a:noFill/>
                      <a:miter lim="800000"/>
                      <a:headEnd/>
                      <a:tailEnd/>
                    </a:ln>
                  </pic:spPr>
                </pic:pic>
              </a:graphicData>
            </a:graphic>
          </wp:anchor>
        </w:drawing>
      </w: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p>
    <w:p w:rsidR="003A2111" w:rsidRDefault="003A2111" w:rsidP="00BA1736">
      <w:pPr>
        <w:ind w:leftChars="190" w:left="399"/>
        <w:jc w:val="left"/>
      </w:pPr>
      <w:r>
        <w:rPr>
          <w:rFonts w:hint="eastAsia"/>
        </w:rPr>
        <w:t>ツリーの各要素を「ノード」と呼びます。ノードはDocumentオブジェクトから階層構造をたどってアクセスできます</w:t>
      </w:r>
    </w:p>
    <w:p w:rsidR="003A2111" w:rsidRDefault="003A2111" w:rsidP="00BA1736">
      <w:pPr>
        <w:ind w:leftChars="190" w:left="399"/>
        <w:jc w:val="left"/>
      </w:pPr>
    </w:p>
    <w:p w:rsidR="003A2111" w:rsidRPr="00010104" w:rsidRDefault="003A2111" w:rsidP="00BA1736">
      <w:pPr>
        <w:pStyle w:val="2"/>
        <w:spacing w:after="180"/>
        <w:jc w:val="left"/>
      </w:pPr>
      <w:bookmarkStart w:id="70" w:name="_Toc476763209"/>
      <w:r>
        <w:rPr>
          <w:rFonts w:hint="eastAsia"/>
        </w:rPr>
        <w:t>Documentオブジェクト</w:t>
      </w:r>
      <w:bookmarkEnd w:id="70"/>
    </w:p>
    <w:p w:rsidR="003A2111" w:rsidRDefault="003A2111" w:rsidP="00BA1736">
      <w:pPr>
        <w:ind w:leftChars="190" w:left="399" w:firstLineChars="100" w:firstLine="210"/>
        <w:jc w:val="left"/>
      </w:pPr>
      <w:r>
        <w:rPr>
          <w:rFonts w:hint="eastAsia"/>
        </w:rPr>
        <w:t>ドキュメントのDOMツリーにはDocumentオブジェクトからアクセスできます。DocumentオブジェクトはWindowオブジェクトのdocumentプロパティとして定義されており、</w:t>
      </w:r>
    </w:p>
    <w:p w:rsidR="00F97545" w:rsidRDefault="00F97545" w:rsidP="00F97545">
      <w:pPr>
        <w:ind w:leftChars="0" w:left="0"/>
        <w:jc w:val="left"/>
      </w:pPr>
    </w:p>
    <w:tbl>
      <w:tblPr>
        <w:tblStyle w:val="af"/>
        <w:tblW w:w="0" w:type="auto"/>
        <w:tblInd w:w="840" w:type="dxa"/>
        <w:tblLook w:val="04A0"/>
      </w:tblPr>
      <w:tblGrid>
        <w:gridCol w:w="9122"/>
      </w:tblGrid>
      <w:tr w:rsidR="00F97545" w:rsidTr="00343084">
        <w:tc>
          <w:tcPr>
            <w:tcW w:w="9944" w:type="dxa"/>
          </w:tcPr>
          <w:p w:rsidR="00F97545" w:rsidRPr="003D6981" w:rsidRDefault="00F97545" w:rsidP="00343084">
            <w:pPr>
              <w:ind w:leftChars="0" w:left="0"/>
              <w:jc w:val="left"/>
            </w:pPr>
            <w:r w:rsidRPr="00493635">
              <w:rPr>
                <w:rFonts w:hint="eastAsia"/>
              </w:rPr>
              <w:t>window.document</w:t>
            </w:r>
          </w:p>
        </w:tc>
      </w:tr>
    </w:tbl>
    <w:p w:rsidR="003A2111" w:rsidRPr="00493635" w:rsidRDefault="003A2111" w:rsidP="00F97545">
      <w:pPr>
        <w:ind w:leftChars="0" w:left="0"/>
        <w:jc w:val="left"/>
      </w:pPr>
    </w:p>
    <w:p w:rsidR="003A2111" w:rsidRDefault="003A2111" w:rsidP="00BA1736">
      <w:pPr>
        <w:ind w:leftChars="190" w:left="399"/>
        <w:jc w:val="left"/>
      </w:pPr>
      <w:r>
        <w:rPr>
          <w:rFonts w:hint="eastAsia"/>
        </w:rPr>
        <w:t>もしくは単純に、</w:t>
      </w:r>
    </w:p>
    <w:p w:rsidR="00F97545" w:rsidRDefault="00F97545" w:rsidP="00F97545">
      <w:pPr>
        <w:ind w:leftChars="0" w:left="0"/>
        <w:jc w:val="left"/>
      </w:pPr>
    </w:p>
    <w:tbl>
      <w:tblPr>
        <w:tblStyle w:val="af"/>
        <w:tblW w:w="0" w:type="auto"/>
        <w:tblInd w:w="840" w:type="dxa"/>
        <w:tblLook w:val="04A0"/>
      </w:tblPr>
      <w:tblGrid>
        <w:gridCol w:w="9122"/>
      </w:tblGrid>
      <w:tr w:rsidR="00F97545" w:rsidTr="00343084">
        <w:tc>
          <w:tcPr>
            <w:tcW w:w="9944" w:type="dxa"/>
          </w:tcPr>
          <w:p w:rsidR="00F97545" w:rsidRPr="003D6981" w:rsidRDefault="00F97545" w:rsidP="00343084">
            <w:pPr>
              <w:ind w:leftChars="0" w:left="0"/>
              <w:jc w:val="left"/>
            </w:pPr>
            <w:r w:rsidRPr="00493635">
              <w:rPr>
                <w:rFonts w:hint="eastAsia"/>
              </w:rPr>
              <w:t>document</w:t>
            </w:r>
          </w:p>
        </w:tc>
      </w:tr>
    </w:tbl>
    <w:p w:rsidR="003A2111" w:rsidRDefault="003A2111" w:rsidP="00F97545">
      <w:pPr>
        <w:ind w:leftChars="0" w:left="0"/>
        <w:jc w:val="left"/>
      </w:pPr>
    </w:p>
    <w:p w:rsidR="003A2111" w:rsidRDefault="003A2111" w:rsidP="00BA1736">
      <w:pPr>
        <w:ind w:leftChars="190" w:left="399"/>
        <w:jc w:val="left"/>
      </w:pPr>
      <w:r>
        <w:rPr>
          <w:rFonts w:hint="eastAsia"/>
        </w:rPr>
        <w:t>と記述することで参照できます。</w:t>
      </w:r>
    </w:p>
    <w:p w:rsidR="003A2111" w:rsidRPr="005C47EC" w:rsidRDefault="003A2111" w:rsidP="00BA1736">
      <w:pPr>
        <w:ind w:leftChars="190" w:left="399"/>
        <w:jc w:val="left"/>
      </w:pPr>
    </w:p>
    <w:p w:rsidR="003A2111" w:rsidRDefault="003A2111" w:rsidP="00BA1736">
      <w:pPr>
        <w:ind w:leftChars="190" w:left="399" w:firstLineChars="100" w:firstLine="210"/>
        <w:jc w:val="left"/>
      </w:pPr>
      <w:r>
        <w:rPr>
          <w:rFonts w:hint="eastAsia"/>
        </w:rPr>
        <w:t>Documentオブジェクトには「要素名」を指定して要素を検索するgetElementsByTagName</w:t>
      </w:r>
      <w:r w:rsidR="008A3A37">
        <w:rPr>
          <w:rFonts w:hint="eastAsia"/>
        </w:rPr>
        <w:t>()</w:t>
      </w:r>
      <w:r>
        <w:rPr>
          <w:rFonts w:hint="eastAsia"/>
        </w:rPr>
        <w:t>メソッド、要素の「id属性」を指定して要素を取得するgetElementById</w:t>
      </w:r>
      <w:r w:rsidR="008A3A37">
        <w:rPr>
          <w:rFonts w:hint="eastAsia"/>
        </w:rPr>
        <w:t>()</w:t>
      </w:r>
      <w:r>
        <w:rPr>
          <w:rFonts w:hint="eastAsia"/>
        </w:rPr>
        <w:t>メソッド、要素の「name属性」を指定して要素を取得するgetElementsByName</w:t>
      </w:r>
      <w:r w:rsidR="008A3A37">
        <w:rPr>
          <w:rFonts w:hint="eastAsia"/>
        </w:rPr>
        <w:t>()</w:t>
      </w:r>
      <w:r>
        <w:rPr>
          <w:rFonts w:hint="eastAsia"/>
        </w:rPr>
        <w:t>メソッドが用意されています。</w:t>
      </w:r>
    </w:p>
    <w:p w:rsidR="00951AC7" w:rsidRDefault="00951AC7" w:rsidP="00951AC7">
      <w:pPr>
        <w:ind w:leftChars="0" w:left="0"/>
        <w:jc w:val="left"/>
      </w:pPr>
    </w:p>
    <w:tbl>
      <w:tblPr>
        <w:tblStyle w:val="af"/>
        <w:tblW w:w="0" w:type="auto"/>
        <w:tblInd w:w="840" w:type="dxa"/>
        <w:tblLook w:val="04A0"/>
      </w:tblPr>
      <w:tblGrid>
        <w:gridCol w:w="9122"/>
      </w:tblGrid>
      <w:tr w:rsidR="00951AC7" w:rsidTr="00343084">
        <w:tc>
          <w:tcPr>
            <w:tcW w:w="9944" w:type="dxa"/>
          </w:tcPr>
          <w:p w:rsidR="00951AC7" w:rsidRPr="00D25A0F" w:rsidRDefault="00951AC7" w:rsidP="00951AC7">
            <w:pPr>
              <w:ind w:leftChars="0" w:left="0"/>
              <w:jc w:val="left"/>
              <w:rPr>
                <w:sz w:val="20"/>
                <w:szCs w:val="20"/>
              </w:rPr>
            </w:pPr>
            <w:r w:rsidRPr="00D25A0F">
              <w:rPr>
                <w:rFonts w:hint="eastAsia"/>
                <w:sz w:val="20"/>
                <w:szCs w:val="20"/>
              </w:rPr>
              <w:t>// 要素名を指定し、配列として取得</w:t>
            </w:r>
          </w:p>
          <w:p w:rsidR="00951AC7" w:rsidRPr="00D25A0F" w:rsidRDefault="00951AC7" w:rsidP="00951AC7">
            <w:pPr>
              <w:ind w:leftChars="0" w:left="0"/>
              <w:jc w:val="left"/>
              <w:rPr>
                <w:sz w:val="20"/>
                <w:szCs w:val="20"/>
              </w:rPr>
            </w:pPr>
            <w:r w:rsidRPr="00D25A0F">
              <w:rPr>
                <w:rFonts w:hint="eastAsia"/>
                <w:sz w:val="20"/>
                <w:szCs w:val="20"/>
              </w:rPr>
              <w:t>var h1 = document.</w:t>
            </w:r>
            <w:r w:rsidRPr="00D25A0F">
              <w:rPr>
                <w:rFonts w:hint="eastAsia"/>
              </w:rPr>
              <w:t>getElementsByTagName</w:t>
            </w:r>
            <w:r>
              <w:rPr>
                <w:rFonts w:hint="eastAsia"/>
              </w:rPr>
              <w:t>(</w:t>
            </w:r>
            <w:r w:rsidRPr="00D25A0F">
              <w:t>‘</w:t>
            </w:r>
            <w:r w:rsidRPr="00D25A0F">
              <w:rPr>
                <w:rFonts w:hint="eastAsia"/>
              </w:rPr>
              <w:t>h1</w:t>
            </w:r>
            <w:r w:rsidRPr="00D25A0F">
              <w:t>’</w:t>
            </w:r>
            <w:r>
              <w:rPr>
                <w:rFonts w:hint="eastAsia"/>
              </w:rPr>
              <w:t>)</w:t>
            </w:r>
            <w:r w:rsidRPr="00D25A0F">
              <w:rPr>
                <w:rFonts w:hint="eastAsia"/>
              </w:rPr>
              <w:t>[0];</w:t>
            </w:r>
          </w:p>
          <w:p w:rsidR="00951AC7" w:rsidRPr="00D25A0F" w:rsidRDefault="00951AC7" w:rsidP="00951AC7">
            <w:pPr>
              <w:ind w:leftChars="0" w:left="0"/>
              <w:jc w:val="left"/>
              <w:rPr>
                <w:sz w:val="20"/>
                <w:szCs w:val="20"/>
              </w:rPr>
            </w:pPr>
            <w:r w:rsidRPr="00D25A0F">
              <w:rPr>
                <w:rFonts w:hint="eastAsia"/>
                <w:sz w:val="20"/>
                <w:szCs w:val="20"/>
              </w:rPr>
              <w:t>// id属性の値を指定して要素を取得</w:t>
            </w:r>
          </w:p>
          <w:p w:rsidR="00951AC7" w:rsidRDefault="00951AC7" w:rsidP="00951AC7">
            <w:pPr>
              <w:ind w:leftChars="0" w:left="0"/>
              <w:jc w:val="left"/>
            </w:pPr>
            <w:r w:rsidRPr="00D25A0F">
              <w:rPr>
                <w:rFonts w:hint="eastAsia"/>
                <w:sz w:val="20"/>
                <w:szCs w:val="20"/>
              </w:rPr>
              <w:t>var p = document.get</w:t>
            </w:r>
            <w:r w:rsidRPr="00D25A0F">
              <w:rPr>
                <w:rFonts w:hint="eastAsia"/>
              </w:rPr>
              <w:t>ElementById</w:t>
            </w:r>
            <w:r>
              <w:rPr>
                <w:rFonts w:hint="eastAsia"/>
              </w:rPr>
              <w:t>(</w:t>
            </w:r>
            <w:r w:rsidRPr="00D25A0F">
              <w:t>‘</w:t>
            </w:r>
            <w:r w:rsidRPr="00D25A0F">
              <w:rPr>
                <w:rFonts w:hint="eastAsia"/>
              </w:rPr>
              <w:t>paragraph1</w:t>
            </w:r>
            <w:r w:rsidRPr="00D25A0F">
              <w:t>’</w:t>
            </w:r>
            <w:r>
              <w:rPr>
                <w:rFonts w:hint="eastAsia"/>
              </w:rPr>
              <w:t>)</w:t>
            </w:r>
            <w:r w:rsidRPr="00D25A0F">
              <w:rPr>
                <w:rFonts w:hint="eastAsia"/>
              </w:rPr>
              <w:t>;</w:t>
            </w:r>
          </w:p>
          <w:p w:rsidR="00951AC7" w:rsidRDefault="00951AC7" w:rsidP="00951AC7">
            <w:pPr>
              <w:ind w:leftChars="0" w:left="0"/>
              <w:jc w:val="left"/>
              <w:rPr>
                <w:sz w:val="20"/>
                <w:szCs w:val="20"/>
              </w:rPr>
            </w:pPr>
            <w:r w:rsidRPr="00D25A0F">
              <w:rPr>
                <w:rFonts w:hint="eastAsia"/>
                <w:sz w:val="20"/>
                <w:szCs w:val="20"/>
              </w:rPr>
              <w:t>// name属性の値を指定し、配列として取得</w:t>
            </w:r>
          </w:p>
          <w:p w:rsidR="00951AC7" w:rsidRPr="003D6981" w:rsidRDefault="00951AC7" w:rsidP="00951AC7">
            <w:pPr>
              <w:ind w:leftChars="0" w:left="0"/>
              <w:jc w:val="left"/>
            </w:pPr>
            <w:r w:rsidRPr="00D25A0F">
              <w:rPr>
                <w:rFonts w:hint="eastAsia"/>
                <w:sz w:val="20"/>
                <w:szCs w:val="20"/>
              </w:rPr>
              <w:t>var empIdField = document.get</w:t>
            </w:r>
            <w:r w:rsidRPr="00D25A0F">
              <w:rPr>
                <w:rFonts w:hint="eastAsia"/>
              </w:rPr>
              <w:t>ElementsByName</w:t>
            </w:r>
            <w:r>
              <w:rPr>
                <w:rFonts w:hint="eastAsia"/>
              </w:rPr>
              <w:t>(</w:t>
            </w:r>
            <w:r w:rsidRPr="00D25A0F">
              <w:t>‘</w:t>
            </w:r>
            <w:r w:rsidRPr="00D25A0F">
              <w:rPr>
                <w:rFonts w:hint="eastAsia"/>
              </w:rPr>
              <w:t>empId</w:t>
            </w:r>
            <w:r w:rsidRPr="00D25A0F">
              <w:t>’</w:t>
            </w:r>
            <w:r>
              <w:rPr>
                <w:rFonts w:hint="eastAsia"/>
              </w:rPr>
              <w:t>)</w:t>
            </w:r>
            <w:r w:rsidRPr="00D25A0F">
              <w:rPr>
                <w:rFonts w:hint="eastAsia"/>
              </w:rPr>
              <w:t>[0];</w:t>
            </w:r>
          </w:p>
        </w:tc>
      </w:tr>
    </w:tbl>
    <w:p w:rsidR="003A2111" w:rsidRDefault="003A2111" w:rsidP="00BA1736">
      <w:pPr>
        <w:ind w:leftChars="0" w:left="0"/>
        <w:jc w:val="left"/>
        <w:rPr>
          <w:sz w:val="20"/>
        </w:rPr>
      </w:pPr>
    </w:p>
    <w:p w:rsidR="003A2111" w:rsidRDefault="003A2111" w:rsidP="00BA1736">
      <w:pPr>
        <w:ind w:leftChars="190" w:left="399"/>
        <w:jc w:val="left"/>
      </w:pPr>
      <w:r w:rsidRPr="002F60B7">
        <w:rPr>
          <w:rFonts w:hint="eastAsia"/>
        </w:rPr>
        <w:t>特に</w:t>
      </w:r>
      <w:r>
        <w:rPr>
          <w:rFonts w:hint="eastAsia"/>
        </w:rPr>
        <w:t>「id属性」はドキュメント内で一意になることが保証されているため、要素を特定するのに便利です。</w:t>
      </w:r>
    </w:p>
    <w:p w:rsidR="00C023B5" w:rsidRDefault="00C023B5" w:rsidP="00BA1736">
      <w:pPr>
        <w:ind w:leftChars="190" w:left="399"/>
        <w:jc w:val="left"/>
      </w:pPr>
    </w:p>
    <w:p w:rsidR="003A2111" w:rsidRDefault="003A2111" w:rsidP="00BA1736">
      <w:pPr>
        <w:ind w:leftChars="190" w:left="399"/>
        <w:jc w:val="left"/>
      </w:pPr>
      <w:r w:rsidRPr="00B3670B">
        <w:rPr>
          <w:rFonts w:hint="eastAsia"/>
        </w:rPr>
        <w:t>取得した要素の</w:t>
      </w:r>
      <w:r>
        <w:rPr>
          <w:rFonts w:hint="eastAsia"/>
        </w:rPr>
        <w:t>属性を取得するにはgetAttribute</w:t>
      </w:r>
      <w:r w:rsidR="008A3A37">
        <w:rPr>
          <w:rFonts w:hint="eastAsia"/>
        </w:rPr>
        <w:t>()</w:t>
      </w:r>
      <w:r>
        <w:rPr>
          <w:rFonts w:hint="eastAsia"/>
        </w:rPr>
        <w:t>メソッドを使います。</w:t>
      </w:r>
    </w:p>
    <w:p w:rsidR="003A2111" w:rsidRDefault="00BA1736" w:rsidP="00BA1736">
      <w:pPr>
        <w:ind w:leftChars="190" w:left="399"/>
        <w:jc w:val="left"/>
      </w:pPr>
      <w:r>
        <w:rPr>
          <w:rFonts w:hint="eastAsia"/>
        </w:rPr>
        <w:t>例えば、「&lt;a href="http://www.google.co.jp/" id="link"&gt;Google&lt;/a&gt;」というリンクがある場合、href属性の値を取得するには次のようになります</w:t>
      </w:r>
    </w:p>
    <w:p w:rsidR="00D410E4" w:rsidRDefault="00D410E4" w:rsidP="00D410E4">
      <w:pPr>
        <w:ind w:leftChars="0" w:left="0"/>
        <w:jc w:val="left"/>
      </w:pPr>
    </w:p>
    <w:tbl>
      <w:tblPr>
        <w:tblStyle w:val="af"/>
        <w:tblW w:w="0" w:type="auto"/>
        <w:tblInd w:w="840" w:type="dxa"/>
        <w:tblLook w:val="04A0"/>
      </w:tblPr>
      <w:tblGrid>
        <w:gridCol w:w="9122"/>
      </w:tblGrid>
      <w:tr w:rsidR="00D410E4" w:rsidTr="00343084">
        <w:tc>
          <w:tcPr>
            <w:tcW w:w="9944" w:type="dxa"/>
          </w:tcPr>
          <w:p w:rsidR="00D410E4" w:rsidRPr="00493635" w:rsidRDefault="00D410E4" w:rsidP="00D410E4">
            <w:pPr>
              <w:ind w:leftChars="0" w:left="0"/>
              <w:jc w:val="left"/>
              <w:rPr>
                <w:sz w:val="20"/>
              </w:rPr>
            </w:pPr>
            <w:r w:rsidRPr="00493635">
              <w:rPr>
                <w:rFonts w:hint="eastAsia"/>
                <w:sz w:val="20"/>
              </w:rPr>
              <w:t>// id属性がlinkの要素を取得</w:t>
            </w:r>
          </w:p>
          <w:p w:rsidR="00D410E4" w:rsidRPr="00493635" w:rsidRDefault="00D410E4" w:rsidP="00D410E4">
            <w:pPr>
              <w:ind w:leftChars="0" w:left="0"/>
              <w:jc w:val="left"/>
              <w:rPr>
                <w:sz w:val="20"/>
              </w:rPr>
            </w:pPr>
            <w:r w:rsidRPr="00493635">
              <w:rPr>
                <w:rFonts w:hint="eastAsia"/>
                <w:sz w:val="20"/>
              </w:rPr>
              <w:t xml:space="preserve">var link = </w:t>
            </w:r>
            <w:r w:rsidRPr="00493635">
              <w:rPr>
                <w:rFonts w:hint="eastAsia"/>
                <w:sz w:val="18"/>
                <w:szCs w:val="20"/>
              </w:rPr>
              <w:t>document.get</w:t>
            </w:r>
            <w:r w:rsidRPr="00493635">
              <w:rPr>
                <w:rFonts w:hint="eastAsia"/>
                <w:sz w:val="18"/>
              </w:rPr>
              <w:t>ElementById</w:t>
            </w:r>
            <w:r>
              <w:rPr>
                <w:rFonts w:hint="eastAsia"/>
                <w:sz w:val="18"/>
              </w:rPr>
              <w:t>(</w:t>
            </w:r>
            <w:r w:rsidRPr="00493635">
              <w:rPr>
                <w:sz w:val="18"/>
              </w:rPr>
              <w:t>‘</w:t>
            </w:r>
            <w:r w:rsidRPr="00493635">
              <w:rPr>
                <w:rFonts w:hint="eastAsia"/>
                <w:sz w:val="18"/>
              </w:rPr>
              <w:t>link</w:t>
            </w:r>
            <w:r w:rsidRPr="00493635">
              <w:rPr>
                <w:sz w:val="18"/>
              </w:rPr>
              <w:t>’</w:t>
            </w:r>
            <w:r>
              <w:rPr>
                <w:rFonts w:hint="eastAsia"/>
                <w:sz w:val="18"/>
              </w:rPr>
              <w:t>)</w:t>
            </w:r>
            <w:r w:rsidRPr="00493635">
              <w:rPr>
                <w:rFonts w:hint="eastAsia"/>
                <w:sz w:val="18"/>
              </w:rPr>
              <w:t>;</w:t>
            </w:r>
          </w:p>
          <w:p w:rsidR="00D410E4" w:rsidRPr="00493635" w:rsidRDefault="00D410E4" w:rsidP="00D410E4">
            <w:pPr>
              <w:ind w:leftChars="0" w:left="0"/>
              <w:jc w:val="left"/>
              <w:rPr>
                <w:sz w:val="20"/>
              </w:rPr>
            </w:pPr>
            <w:r w:rsidRPr="00493635">
              <w:rPr>
                <w:rFonts w:hint="eastAsia"/>
              </w:rPr>
              <w:t>//</w:t>
            </w:r>
            <w:r w:rsidRPr="00493635">
              <w:rPr>
                <w:rFonts w:hint="eastAsia"/>
                <w:sz w:val="20"/>
              </w:rPr>
              <w:t xml:space="preserve"> href属性の値を取得</w:t>
            </w:r>
          </w:p>
          <w:p w:rsidR="00D410E4" w:rsidRPr="003D6981" w:rsidRDefault="00D410E4" w:rsidP="00D410E4">
            <w:pPr>
              <w:ind w:leftChars="0" w:left="0"/>
              <w:jc w:val="left"/>
            </w:pPr>
            <w:r w:rsidRPr="00493635">
              <w:rPr>
                <w:rFonts w:hint="eastAsia"/>
                <w:sz w:val="20"/>
              </w:rPr>
              <w:t>var href = link.getAttribute</w:t>
            </w:r>
            <w:r>
              <w:rPr>
                <w:rFonts w:hint="eastAsia"/>
                <w:sz w:val="20"/>
              </w:rPr>
              <w:t>(</w:t>
            </w:r>
            <w:r w:rsidRPr="00493635">
              <w:rPr>
                <w:sz w:val="20"/>
              </w:rPr>
              <w:t>‘</w:t>
            </w:r>
            <w:r w:rsidRPr="00493635">
              <w:rPr>
                <w:rFonts w:hint="eastAsia"/>
                <w:sz w:val="20"/>
              </w:rPr>
              <w:t>href</w:t>
            </w:r>
            <w:r w:rsidRPr="00493635">
              <w:rPr>
                <w:sz w:val="20"/>
              </w:rPr>
              <w:t>’</w:t>
            </w:r>
            <w:r>
              <w:rPr>
                <w:rFonts w:hint="eastAsia"/>
                <w:sz w:val="20"/>
              </w:rPr>
              <w:t>)</w:t>
            </w:r>
            <w:r w:rsidRPr="00493635">
              <w:rPr>
                <w:rFonts w:hint="eastAsia"/>
                <w:sz w:val="20"/>
              </w:rPr>
              <w:t>;</w:t>
            </w:r>
          </w:p>
        </w:tc>
      </w:tr>
    </w:tbl>
    <w:p w:rsidR="00667FA3" w:rsidRDefault="00667FA3" w:rsidP="00D410E4">
      <w:pPr>
        <w:ind w:leftChars="0" w:left="0"/>
        <w:jc w:val="left"/>
      </w:pPr>
    </w:p>
    <w:p w:rsidR="003A2111" w:rsidRDefault="003A2111" w:rsidP="00BA1736">
      <w:pPr>
        <w:ind w:leftChars="190" w:left="399"/>
        <w:jc w:val="left"/>
      </w:pPr>
      <w:r>
        <w:rPr>
          <w:rFonts w:hint="eastAsia"/>
        </w:rPr>
        <w:t>なお、属性は属性名と同名のプロパティでアクセスすることもできます。次のコードはどちらも同じ意味になります。</w:t>
      </w:r>
    </w:p>
    <w:p w:rsidR="00697468" w:rsidRDefault="00697468" w:rsidP="00697468">
      <w:pPr>
        <w:ind w:leftChars="0" w:left="0"/>
        <w:jc w:val="left"/>
      </w:pPr>
    </w:p>
    <w:tbl>
      <w:tblPr>
        <w:tblStyle w:val="af"/>
        <w:tblW w:w="0" w:type="auto"/>
        <w:tblInd w:w="840" w:type="dxa"/>
        <w:tblLook w:val="04A0"/>
      </w:tblPr>
      <w:tblGrid>
        <w:gridCol w:w="9122"/>
      </w:tblGrid>
      <w:tr w:rsidR="00697468" w:rsidTr="00343084">
        <w:tc>
          <w:tcPr>
            <w:tcW w:w="9944" w:type="dxa"/>
          </w:tcPr>
          <w:p w:rsidR="00697468" w:rsidRPr="00493635" w:rsidRDefault="00697468" w:rsidP="00697468">
            <w:pPr>
              <w:ind w:leftChars="0" w:left="0"/>
              <w:jc w:val="left"/>
              <w:rPr>
                <w:sz w:val="20"/>
              </w:rPr>
            </w:pPr>
            <w:r w:rsidRPr="00493635">
              <w:rPr>
                <w:rFonts w:hint="eastAsia"/>
                <w:sz w:val="20"/>
              </w:rPr>
              <w:t>// getAttribute</w:t>
            </w:r>
            <w:r>
              <w:rPr>
                <w:rFonts w:hint="eastAsia"/>
                <w:sz w:val="20"/>
              </w:rPr>
              <w:t>()</w:t>
            </w:r>
            <w:r w:rsidRPr="00493635">
              <w:rPr>
                <w:rFonts w:hint="eastAsia"/>
                <w:sz w:val="20"/>
              </w:rPr>
              <w:t>メソッドで属性値を取得</w:t>
            </w:r>
          </w:p>
          <w:p w:rsidR="00697468" w:rsidRPr="00493635" w:rsidRDefault="00697468" w:rsidP="00697468">
            <w:pPr>
              <w:ind w:leftChars="0" w:left="0"/>
              <w:jc w:val="left"/>
              <w:rPr>
                <w:sz w:val="20"/>
              </w:rPr>
            </w:pPr>
            <w:r w:rsidRPr="00493635">
              <w:rPr>
                <w:rFonts w:hint="eastAsia"/>
                <w:sz w:val="20"/>
              </w:rPr>
              <w:t>var href = link.getAttribute</w:t>
            </w:r>
            <w:r>
              <w:rPr>
                <w:rFonts w:hint="eastAsia"/>
                <w:sz w:val="20"/>
              </w:rPr>
              <w:t>(</w:t>
            </w:r>
            <w:r w:rsidRPr="00493635">
              <w:rPr>
                <w:sz w:val="20"/>
              </w:rPr>
              <w:t>‘</w:t>
            </w:r>
            <w:r w:rsidRPr="00493635">
              <w:rPr>
                <w:rFonts w:hint="eastAsia"/>
                <w:sz w:val="20"/>
              </w:rPr>
              <w:t>href</w:t>
            </w:r>
            <w:r w:rsidRPr="00493635">
              <w:rPr>
                <w:sz w:val="20"/>
              </w:rPr>
              <w:t>’</w:t>
            </w:r>
            <w:r>
              <w:rPr>
                <w:rFonts w:hint="eastAsia"/>
                <w:sz w:val="20"/>
              </w:rPr>
              <w:t>)</w:t>
            </w:r>
            <w:r w:rsidRPr="00493635">
              <w:rPr>
                <w:rFonts w:hint="eastAsia"/>
                <w:sz w:val="20"/>
              </w:rPr>
              <w:t>;</w:t>
            </w:r>
          </w:p>
          <w:p w:rsidR="00697468" w:rsidRPr="00493635" w:rsidRDefault="00697468" w:rsidP="00697468">
            <w:pPr>
              <w:ind w:leftChars="0" w:left="0"/>
              <w:jc w:val="left"/>
              <w:rPr>
                <w:sz w:val="20"/>
              </w:rPr>
            </w:pPr>
            <w:r w:rsidRPr="00493635">
              <w:rPr>
                <w:rFonts w:hint="eastAsia"/>
                <w:sz w:val="20"/>
              </w:rPr>
              <w:t>// プロパティで属性値を取得</w:t>
            </w:r>
          </w:p>
          <w:p w:rsidR="00697468" w:rsidRPr="00697468" w:rsidRDefault="00697468" w:rsidP="00697468">
            <w:pPr>
              <w:ind w:leftChars="0" w:left="0"/>
              <w:jc w:val="left"/>
              <w:rPr>
                <w:sz w:val="20"/>
              </w:rPr>
            </w:pPr>
            <w:r w:rsidRPr="00493635">
              <w:rPr>
                <w:rFonts w:hint="eastAsia"/>
                <w:sz w:val="20"/>
              </w:rPr>
              <w:t>var href = link.href;</w:t>
            </w:r>
          </w:p>
        </w:tc>
      </w:tr>
    </w:tbl>
    <w:p w:rsidR="00667FA3" w:rsidRDefault="00667FA3" w:rsidP="00BA1736">
      <w:pPr>
        <w:ind w:leftChars="190" w:left="399"/>
        <w:jc w:val="left"/>
        <w:rPr>
          <w:b/>
          <w:sz w:val="20"/>
        </w:rPr>
      </w:pPr>
    </w:p>
    <w:p w:rsidR="003A2111" w:rsidRDefault="00CE3303" w:rsidP="00CE3303">
      <w:pPr>
        <w:ind w:leftChars="190" w:left="399"/>
        <w:jc w:val="left"/>
        <w:rPr>
          <w:b/>
        </w:rPr>
      </w:pPr>
      <w:r w:rsidRPr="00DA4620">
        <w:rPr>
          <w:rFonts w:hint="eastAsia"/>
        </w:rPr>
        <w:t>●</w:t>
      </w:r>
      <w:r w:rsidR="003A2111" w:rsidRPr="00CE3303">
        <w:rPr>
          <w:rFonts w:hint="eastAsia"/>
          <w:sz w:val="28"/>
          <w:szCs w:val="28"/>
        </w:rPr>
        <w:t>要素の内容を変更する</w:t>
      </w:r>
    </w:p>
    <w:p w:rsidR="003A2111" w:rsidRDefault="003A2111" w:rsidP="00BA1736">
      <w:pPr>
        <w:ind w:leftChars="190" w:left="399"/>
        <w:jc w:val="left"/>
      </w:pPr>
      <w:r>
        <w:rPr>
          <w:rFonts w:hint="eastAsia"/>
        </w:rPr>
        <w:t xml:space="preserve">　DOMツリーを操作することで、Webページのコンテンツを動的に操作できます。</w:t>
      </w:r>
    </w:p>
    <w:p w:rsidR="003A2111" w:rsidRDefault="003A2111" w:rsidP="00BA1736">
      <w:pPr>
        <w:ind w:leftChars="190" w:left="399"/>
        <w:jc w:val="left"/>
      </w:pPr>
      <w:r>
        <w:rPr>
          <w:rFonts w:hint="eastAsia"/>
        </w:rPr>
        <w:t xml:space="preserve">　DOMツリーを変更する最も簡単な例として、ドキュメント内の特定の&lt;span&gt;タグの内容を変えるサンプルを次に示します。このサンプルでは、p要素上でマウスをクリックするとthis.textContentプロパティに「置換後のテキスト」という文字列が代入されます。イベントハンドラ属性のthisはその要素自身への参照を表します。</w:t>
      </w:r>
    </w:p>
    <w:p w:rsidR="001628DC" w:rsidRDefault="001628DC" w:rsidP="001628DC">
      <w:pPr>
        <w:ind w:leftChars="0" w:left="0"/>
        <w:jc w:val="left"/>
      </w:pPr>
    </w:p>
    <w:p w:rsidR="002D2D19" w:rsidRPr="00343084" w:rsidRDefault="00F914BE" w:rsidP="002D2D19">
      <w:pPr>
        <w:ind w:left="840"/>
        <w:jc w:val="left"/>
      </w:pPr>
      <w:r>
        <w:rPr>
          <w:rFonts w:hint="eastAsia"/>
        </w:rPr>
        <w:t>要素の内容を</w:t>
      </w:r>
      <w:r w:rsidR="002D2D19">
        <w:rPr>
          <w:rFonts w:hint="eastAsia"/>
        </w:rPr>
        <w:t>変更</w:t>
      </w:r>
    </w:p>
    <w:tbl>
      <w:tblPr>
        <w:tblStyle w:val="af"/>
        <w:tblW w:w="0" w:type="auto"/>
        <w:tblInd w:w="840" w:type="dxa"/>
        <w:tblLook w:val="04A0"/>
      </w:tblPr>
      <w:tblGrid>
        <w:gridCol w:w="9122"/>
      </w:tblGrid>
      <w:tr w:rsidR="002D2D19" w:rsidTr="0032439F">
        <w:tc>
          <w:tcPr>
            <w:tcW w:w="9944" w:type="dxa"/>
          </w:tcPr>
          <w:p w:rsidR="002D2D19" w:rsidRPr="00493635" w:rsidRDefault="002D2D19" w:rsidP="002D2D19">
            <w:pPr>
              <w:ind w:leftChars="0" w:left="0"/>
              <w:jc w:val="left"/>
              <w:rPr>
                <w:sz w:val="20"/>
              </w:rPr>
            </w:pPr>
            <w:r w:rsidRPr="00493635">
              <w:rPr>
                <w:sz w:val="20"/>
              </w:rPr>
              <w:t>&lt;p onclick="replaceText</w:t>
            </w:r>
            <w:r>
              <w:rPr>
                <w:sz w:val="20"/>
              </w:rPr>
              <w:t>(</w:t>
            </w:r>
            <w:r w:rsidRPr="00493635">
              <w:rPr>
                <w:sz w:val="20"/>
              </w:rPr>
              <w:t>this, '置換後のテキスト'</w:t>
            </w:r>
            <w:r>
              <w:rPr>
                <w:sz w:val="20"/>
              </w:rPr>
              <w:t>)</w:t>
            </w:r>
            <w:r w:rsidRPr="00493635">
              <w:rPr>
                <w:sz w:val="20"/>
              </w:rPr>
              <w:t>"&gt;</w:t>
            </w:r>
          </w:p>
          <w:p w:rsidR="002D2D19" w:rsidRPr="00493635" w:rsidRDefault="002D2D19" w:rsidP="002D2D19">
            <w:pPr>
              <w:ind w:leftChars="0" w:left="0" w:firstLineChars="100" w:firstLine="200"/>
              <w:jc w:val="left"/>
              <w:rPr>
                <w:sz w:val="20"/>
              </w:rPr>
            </w:pPr>
            <w:r w:rsidRPr="00493635">
              <w:rPr>
                <w:sz w:val="20"/>
              </w:rPr>
              <w:t>元のテキスト</w:t>
            </w:r>
          </w:p>
          <w:p w:rsidR="002D2D19" w:rsidRPr="00493635" w:rsidRDefault="002D2D19" w:rsidP="002D2D19">
            <w:pPr>
              <w:ind w:leftChars="0" w:left="0"/>
              <w:jc w:val="left"/>
              <w:rPr>
                <w:sz w:val="20"/>
              </w:rPr>
            </w:pPr>
            <w:r w:rsidRPr="00493635">
              <w:rPr>
                <w:sz w:val="20"/>
              </w:rPr>
              <w:t>&lt;/p&gt;</w:t>
            </w:r>
          </w:p>
          <w:p w:rsidR="002D2D19" w:rsidRPr="00493635" w:rsidRDefault="002D2D19" w:rsidP="002D2D19">
            <w:pPr>
              <w:ind w:leftChars="0" w:left="0"/>
              <w:jc w:val="left"/>
              <w:rPr>
                <w:sz w:val="20"/>
              </w:rPr>
            </w:pPr>
            <w:r w:rsidRPr="00493635">
              <w:rPr>
                <w:sz w:val="20"/>
              </w:rPr>
              <w:t>&lt;script&gt;</w:t>
            </w:r>
          </w:p>
          <w:p w:rsidR="002D2D19" w:rsidRPr="00493635" w:rsidRDefault="002D2D19" w:rsidP="002D2D19">
            <w:pPr>
              <w:ind w:leftChars="0" w:left="0" w:firstLineChars="100" w:firstLine="200"/>
              <w:jc w:val="left"/>
              <w:rPr>
                <w:sz w:val="20"/>
              </w:rPr>
            </w:pPr>
            <w:r w:rsidRPr="00493635">
              <w:rPr>
                <w:sz w:val="20"/>
              </w:rPr>
              <w:t>function replaceText</w:t>
            </w:r>
            <w:r>
              <w:rPr>
                <w:sz w:val="20"/>
              </w:rPr>
              <w:t>(</w:t>
            </w:r>
            <w:r w:rsidRPr="00493635">
              <w:rPr>
                <w:sz w:val="20"/>
              </w:rPr>
              <w:t>element, text</w:t>
            </w:r>
            <w:r>
              <w:rPr>
                <w:sz w:val="20"/>
              </w:rPr>
              <w:t>)</w:t>
            </w:r>
            <w:r>
              <w:rPr>
                <w:rFonts w:hint="eastAsia"/>
                <w:sz w:val="20"/>
              </w:rPr>
              <w:t xml:space="preserve"> </w:t>
            </w:r>
            <w:r w:rsidRPr="00493635">
              <w:rPr>
                <w:sz w:val="20"/>
              </w:rPr>
              <w:t>{</w:t>
            </w:r>
          </w:p>
          <w:p w:rsidR="002D2D19" w:rsidRPr="00493635" w:rsidRDefault="002D2D19" w:rsidP="002D2D19">
            <w:pPr>
              <w:ind w:leftChars="0" w:left="0" w:firstLineChars="200" w:firstLine="400"/>
              <w:jc w:val="left"/>
              <w:rPr>
                <w:sz w:val="20"/>
              </w:rPr>
            </w:pPr>
            <w:r w:rsidRPr="00493635">
              <w:rPr>
                <w:sz w:val="20"/>
              </w:rPr>
              <w:t>element.textContent = text;</w:t>
            </w:r>
          </w:p>
          <w:p w:rsidR="002D2D19" w:rsidRPr="00493635" w:rsidRDefault="002D2D19" w:rsidP="002D2D19">
            <w:pPr>
              <w:ind w:leftChars="0" w:left="0" w:firstLineChars="100" w:firstLine="200"/>
              <w:jc w:val="left"/>
              <w:rPr>
                <w:sz w:val="20"/>
              </w:rPr>
            </w:pPr>
            <w:r w:rsidRPr="00493635">
              <w:rPr>
                <w:sz w:val="20"/>
              </w:rPr>
              <w:t>}</w:t>
            </w:r>
          </w:p>
          <w:p w:rsidR="002D2D19" w:rsidRPr="003D6981" w:rsidRDefault="002D2D19" w:rsidP="002D2D19">
            <w:pPr>
              <w:ind w:leftChars="0" w:left="0"/>
              <w:jc w:val="left"/>
            </w:pPr>
            <w:r w:rsidRPr="00493635">
              <w:rPr>
                <w:sz w:val="20"/>
              </w:rPr>
              <w:t>&lt;/script&gt;</w:t>
            </w:r>
          </w:p>
        </w:tc>
      </w:tr>
    </w:tbl>
    <w:p w:rsidR="001628DC" w:rsidRPr="001628DC" w:rsidRDefault="001628DC" w:rsidP="00343C51">
      <w:pPr>
        <w:ind w:leftChars="0" w:left="0"/>
        <w:jc w:val="left"/>
      </w:pPr>
    </w:p>
    <w:p w:rsidR="00F92AF8" w:rsidRDefault="00F92AF8">
      <w:pPr>
        <w:widowControl/>
        <w:spacing w:line="240" w:lineRule="auto"/>
        <w:ind w:leftChars="0" w:left="0"/>
        <w:jc w:val="left"/>
        <w:rPr>
          <w:sz w:val="20"/>
        </w:rPr>
      </w:pPr>
      <w:r>
        <w:rPr>
          <w:sz w:val="20"/>
        </w:rPr>
        <w:br w:type="page"/>
      </w:r>
    </w:p>
    <w:p w:rsidR="003A2111" w:rsidRDefault="003A2111" w:rsidP="00BA1736">
      <w:pPr>
        <w:ind w:leftChars="190" w:left="399"/>
        <w:jc w:val="left"/>
        <w:rPr>
          <w:sz w:val="20"/>
        </w:rPr>
      </w:pPr>
      <w:r>
        <w:rPr>
          <w:rFonts w:hint="eastAsia"/>
          <w:noProof/>
          <w:sz w:val="20"/>
        </w:rPr>
        <w:lastRenderedPageBreak/>
        <w:drawing>
          <wp:anchor distT="0" distB="0" distL="114300" distR="114300" simplePos="0" relativeHeight="253448192" behindDoc="0" locked="0" layoutInCell="1" allowOverlap="1">
            <wp:simplePos x="0" y="0"/>
            <wp:positionH relativeFrom="column">
              <wp:posOffset>167640</wp:posOffset>
            </wp:positionH>
            <wp:positionV relativeFrom="paragraph">
              <wp:posOffset>206375</wp:posOffset>
            </wp:positionV>
            <wp:extent cx="4457700" cy="1897380"/>
            <wp:effectExtent l="19050" t="0" r="0" b="0"/>
            <wp:wrapTopAndBottom/>
            <wp:docPr id="1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457700" cy="1897380"/>
                    </a:xfrm>
                    <a:prstGeom prst="rect">
                      <a:avLst/>
                    </a:prstGeom>
                    <a:noFill/>
                    <a:ln w="9525">
                      <a:noFill/>
                      <a:miter lim="800000"/>
                      <a:headEnd/>
                      <a:tailEnd/>
                    </a:ln>
                  </pic:spPr>
                </pic:pic>
              </a:graphicData>
            </a:graphic>
          </wp:anchor>
        </w:drawing>
      </w:r>
      <w:r w:rsidRPr="00601590">
        <w:rPr>
          <w:rFonts w:hint="eastAsia"/>
          <w:sz w:val="20"/>
        </w:rPr>
        <w:t>実行結果</w:t>
      </w:r>
    </w:p>
    <w:p w:rsidR="003B3A59" w:rsidRDefault="00D239CE" w:rsidP="00BA1736">
      <w:pPr>
        <w:ind w:leftChars="190" w:left="399"/>
        <w:jc w:val="left"/>
      </w:pPr>
      <w:r>
        <w:rPr>
          <w:noProof/>
        </w:rPr>
        <w:pict>
          <v:shape id="_x0000_s59866" type="#_x0000_t67" style="position:absolute;left:0;text-align:left;margin-left:167pt;margin-top:162.25pt;width:23.75pt;height:22.05pt;z-index:253473792;mso-position-horizontal-relative:margin" adj="10992,4365" fillcolor="black [3213]">
            <v:textbox style="layout-flow:vertical-ideographic" inset="5.85pt,.7pt,5.85pt,.7pt"/>
            <w10:wrap anchorx="margin"/>
          </v:shape>
        </w:pict>
      </w:r>
    </w:p>
    <w:p w:rsidR="003B3A59" w:rsidRDefault="003B3A59" w:rsidP="00BA1736">
      <w:pPr>
        <w:ind w:leftChars="190" w:left="399"/>
        <w:jc w:val="left"/>
      </w:pPr>
    </w:p>
    <w:p w:rsidR="00D81E2B" w:rsidRDefault="003B3A59" w:rsidP="00BA1736">
      <w:pPr>
        <w:ind w:leftChars="190" w:left="399"/>
        <w:jc w:val="left"/>
      </w:pPr>
      <w:r>
        <w:rPr>
          <w:noProof/>
        </w:rPr>
        <w:drawing>
          <wp:anchor distT="0" distB="0" distL="114300" distR="114300" simplePos="0" relativeHeight="253449216" behindDoc="0" locked="0" layoutInCell="1" allowOverlap="1">
            <wp:simplePos x="0" y="0"/>
            <wp:positionH relativeFrom="column">
              <wp:posOffset>167640</wp:posOffset>
            </wp:positionH>
            <wp:positionV relativeFrom="paragraph">
              <wp:posOffset>211455</wp:posOffset>
            </wp:positionV>
            <wp:extent cx="4457700" cy="1897380"/>
            <wp:effectExtent l="19050" t="0" r="0" b="0"/>
            <wp:wrapTopAndBottom/>
            <wp:docPr id="158"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457700" cy="1897380"/>
                    </a:xfrm>
                    <a:prstGeom prst="rect">
                      <a:avLst/>
                    </a:prstGeom>
                    <a:noFill/>
                    <a:ln w="9525">
                      <a:noFill/>
                      <a:miter lim="800000"/>
                      <a:headEnd/>
                      <a:tailEnd/>
                    </a:ln>
                  </pic:spPr>
                </pic:pic>
              </a:graphicData>
            </a:graphic>
          </wp:anchor>
        </w:drawing>
      </w:r>
    </w:p>
    <w:p w:rsidR="00D81E2B" w:rsidRDefault="00D81E2B" w:rsidP="00BA1736">
      <w:pPr>
        <w:ind w:leftChars="190" w:left="399"/>
        <w:jc w:val="left"/>
      </w:pPr>
    </w:p>
    <w:p w:rsidR="003A2111" w:rsidRPr="00132A5F" w:rsidRDefault="003A2111" w:rsidP="00BA1736">
      <w:pPr>
        <w:ind w:leftChars="190" w:left="399"/>
        <w:jc w:val="left"/>
      </w:pPr>
      <w:r w:rsidRPr="00132A5F">
        <w:rPr>
          <w:rFonts w:hint="eastAsia"/>
        </w:rPr>
        <w:t xml:space="preserve">innerHTMLプロパティを使用することで、任意のHTMLを挿入することも可能です。　</w:t>
      </w:r>
    </w:p>
    <w:p w:rsidR="00C60772" w:rsidRDefault="00C60772" w:rsidP="00C60772">
      <w:pPr>
        <w:ind w:leftChars="0" w:left="0"/>
        <w:jc w:val="left"/>
      </w:pPr>
    </w:p>
    <w:p w:rsidR="00B01A1B" w:rsidRPr="00343084" w:rsidRDefault="00B01A1B" w:rsidP="00B01A1B">
      <w:pPr>
        <w:ind w:left="840"/>
        <w:jc w:val="left"/>
      </w:pPr>
      <w:r>
        <w:rPr>
          <w:rFonts w:hint="eastAsia"/>
        </w:rPr>
        <w:t>innerHTMLの利用例</w:t>
      </w:r>
    </w:p>
    <w:tbl>
      <w:tblPr>
        <w:tblStyle w:val="af"/>
        <w:tblW w:w="0" w:type="auto"/>
        <w:tblInd w:w="840" w:type="dxa"/>
        <w:tblLook w:val="04A0"/>
      </w:tblPr>
      <w:tblGrid>
        <w:gridCol w:w="9122"/>
      </w:tblGrid>
      <w:tr w:rsidR="00B01A1B" w:rsidTr="0032439F">
        <w:tc>
          <w:tcPr>
            <w:tcW w:w="9944" w:type="dxa"/>
          </w:tcPr>
          <w:p w:rsidR="00B01A1B" w:rsidRPr="00493635" w:rsidRDefault="00B01A1B" w:rsidP="00B01A1B">
            <w:pPr>
              <w:ind w:leftChars="0" w:left="0"/>
              <w:jc w:val="left"/>
              <w:rPr>
                <w:sz w:val="20"/>
              </w:rPr>
            </w:pPr>
            <w:r w:rsidRPr="00493635">
              <w:rPr>
                <w:sz w:val="20"/>
              </w:rPr>
              <w:t>&lt;p onclick="this.innerHTML = '&lt;ins&gt;置換後のテキスト&lt;/ins&gt;'"&gt;</w:t>
            </w:r>
          </w:p>
          <w:p w:rsidR="00B01A1B" w:rsidRPr="00493635" w:rsidRDefault="00B01A1B" w:rsidP="00B01A1B">
            <w:pPr>
              <w:ind w:leftChars="0" w:left="0" w:firstLineChars="100" w:firstLine="200"/>
              <w:jc w:val="left"/>
              <w:rPr>
                <w:sz w:val="20"/>
              </w:rPr>
            </w:pPr>
            <w:r w:rsidRPr="00493635">
              <w:rPr>
                <w:rFonts w:hint="eastAsia"/>
                <w:sz w:val="20"/>
              </w:rPr>
              <w:t>元のテキスト</w:t>
            </w:r>
          </w:p>
          <w:p w:rsidR="00B01A1B" w:rsidRPr="003D6981" w:rsidRDefault="00B01A1B" w:rsidP="00B01A1B">
            <w:pPr>
              <w:ind w:leftChars="0" w:left="0"/>
              <w:jc w:val="left"/>
            </w:pPr>
            <w:r w:rsidRPr="00493635">
              <w:rPr>
                <w:sz w:val="20"/>
              </w:rPr>
              <w:t>&lt;/p&gt;</w:t>
            </w:r>
          </w:p>
        </w:tc>
      </w:tr>
    </w:tbl>
    <w:p w:rsidR="003A2111" w:rsidRDefault="003A2111" w:rsidP="00C60772">
      <w:pPr>
        <w:ind w:leftChars="0" w:left="0"/>
        <w:jc w:val="left"/>
        <w:rPr>
          <w:sz w:val="20"/>
        </w:rPr>
      </w:pPr>
    </w:p>
    <w:p w:rsidR="00D81E2B" w:rsidRDefault="003A2111" w:rsidP="00BA1736">
      <w:pPr>
        <w:ind w:leftChars="190" w:left="399"/>
        <w:jc w:val="left"/>
        <w:rPr>
          <w:sz w:val="20"/>
        </w:rPr>
      </w:pPr>
      <w:r>
        <w:rPr>
          <w:rFonts w:hint="eastAsia"/>
          <w:noProof/>
          <w:sz w:val="20"/>
        </w:rPr>
        <w:drawing>
          <wp:anchor distT="0" distB="0" distL="114300" distR="114300" simplePos="0" relativeHeight="253451264" behindDoc="0" locked="0" layoutInCell="1" allowOverlap="1">
            <wp:simplePos x="0" y="0"/>
            <wp:positionH relativeFrom="column">
              <wp:posOffset>263525</wp:posOffset>
            </wp:positionH>
            <wp:positionV relativeFrom="paragraph">
              <wp:posOffset>208280</wp:posOffset>
            </wp:positionV>
            <wp:extent cx="4457700" cy="1897380"/>
            <wp:effectExtent l="19050" t="0" r="0" b="0"/>
            <wp:wrapTopAndBottom/>
            <wp:docPr id="160"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457700" cy="1897380"/>
                    </a:xfrm>
                    <a:prstGeom prst="rect">
                      <a:avLst/>
                    </a:prstGeom>
                    <a:noFill/>
                    <a:ln w="9525">
                      <a:noFill/>
                      <a:miter lim="800000"/>
                      <a:headEnd/>
                      <a:tailEnd/>
                    </a:ln>
                  </pic:spPr>
                </pic:pic>
              </a:graphicData>
            </a:graphic>
          </wp:anchor>
        </w:drawing>
      </w:r>
      <w:r w:rsidRPr="00132A5F">
        <w:rPr>
          <w:rFonts w:hint="eastAsia"/>
          <w:sz w:val="20"/>
        </w:rPr>
        <w:t>実行結果</w:t>
      </w:r>
    </w:p>
    <w:p w:rsidR="007E39EE" w:rsidRDefault="007E39EE">
      <w:pPr>
        <w:widowControl/>
        <w:spacing w:line="240" w:lineRule="auto"/>
        <w:ind w:leftChars="0" w:left="0"/>
        <w:jc w:val="left"/>
        <w:rPr>
          <w:sz w:val="20"/>
        </w:rPr>
      </w:pPr>
      <w:r>
        <w:rPr>
          <w:sz w:val="20"/>
        </w:rPr>
        <w:br w:type="page"/>
      </w:r>
    </w:p>
    <w:p w:rsidR="003A2111" w:rsidRPr="00D81E2B" w:rsidRDefault="003A2111" w:rsidP="00BA1736">
      <w:pPr>
        <w:ind w:leftChars="200" w:left="420" w:firstLineChars="100" w:firstLine="210"/>
        <w:jc w:val="left"/>
        <w:rPr>
          <w:sz w:val="20"/>
        </w:rPr>
      </w:pPr>
      <w:r w:rsidRPr="001374B8">
        <w:rPr>
          <w:rFonts w:hint="eastAsia"/>
        </w:rPr>
        <w:lastRenderedPageBreak/>
        <w:t>属性値の</w:t>
      </w:r>
      <w:r>
        <w:rPr>
          <w:rFonts w:hint="eastAsia"/>
        </w:rPr>
        <w:t>変更にはsetAttribute</w:t>
      </w:r>
      <w:r w:rsidR="008A3A37">
        <w:rPr>
          <w:rFonts w:hint="eastAsia"/>
        </w:rPr>
        <w:t>()</w:t>
      </w:r>
      <w:r>
        <w:rPr>
          <w:rFonts w:hint="eastAsia"/>
        </w:rPr>
        <w:t>メソッドを使用します。以下のコードはボタンをクリックすることで、a要素のhref属性の値を「http://www.google.co.jp/」から「http://www.yahoo.co.jp/」に切り替えます。</w:t>
      </w:r>
    </w:p>
    <w:p w:rsidR="00CE3201" w:rsidRDefault="00CE3201" w:rsidP="00CE3201">
      <w:pPr>
        <w:ind w:leftChars="0" w:left="0"/>
        <w:jc w:val="left"/>
      </w:pPr>
    </w:p>
    <w:p w:rsidR="007F77A0" w:rsidRPr="00343084" w:rsidRDefault="00AA55C7" w:rsidP="007F77A0">
      <w:pPr>
        <w:ind w:left="840"/>
        <w:jc w:val="left"/>
      </w:pPr>
      <w:r w:rsidRPr="00AA55C7">
        <w:t>04_setAttribute.html</w:t>
      </w:r>
    </w:p>
    <w:tbl>
      <w:tblPr>
        <w:tblStyle w:val="af"/>
        <w:tblW w:w="0" w:type="auto"/>
        <w:tblInd w:w="840" w:type="dxa"/>
        <w:tblLook w:val="04A0"/>
      </w:tblPr>
      <w:tblGrid>
        <w:gridCol w:w="9122"/>
      </w:tblGrid>
      <w:tr w:rsidR="007F77A0" w:rsidTr="0032439F">
        <w:tc>
          <w:tcPr>
            <w:tcW w:w="9944" w:type="dxa"/>
          </w:tcPr>
          <w:p w:rsidR="007F77A0" w:rsidRPr="0063764D" w:rsidRDefault="007F77A0" w:rsidP="007F77A0">
            <w:pPr>
              <w:ind w:leftChars="0" w:left="0"/>
              <w:jc w:val="left"/>
              <w:rPr>
                <w:sz w:val="20"/>
              </w:rPr>
            </w:pPr>
            <w:r w:rsidRPr="0063764D">
              <w:rPr>
                <w:sz w:val="20"/>
              </w:rPr>
              <w:t>&lt;a id="link" href="http://www.google.co.jp/"&gt;Google&lt;/a&gt;</w:t>
            </w:r>
          </w:p>
          <w:p w:rsidR="007F77A0" w:rsidRPr="0063764D" w:rsidRDefault="007F77A0" w:rsidP="007F77A0">
            <w:pPr>
              <w:ind w:leftChars="0" w:left="0"/>
              <w:jc w:val="left"/>
              <w:rPr>
                <w:sz w:val="20"/>
              </w:rPr>
            </w:pPr>
            <w:r w:rsidRPr="0063764D">
              <w:rPr>
                <w:sz w:val="20"/>
              </w:rPr>
              <w:t>&lt;input type="button" value="クリック" onclick="changeLinkTarget</w:t>
            </w:r>
            <w:r>
              <w:rPr>
                <w:sz w:val="20"/>
              </w:rPr>
              <w:t>()</w:t>
            </w:r>
            <w:r w:rsidRPr="0063764D">
              <w:rPr>
                <w:sz w:val="20"/>
              </w:rPr>
              <w:t>"/&gt;</w:t>
            </w:r>
          </w:p>
          <w:p w:rsidR="007F77A0" w:rsidRPr="0063764D" w:rsidRDefault="007F77A0" w:rsidP="007F77A0">
            <w:pPr>
              <w:ind w:leftChars="0" w:left="0"/>
              <w:jc w:val="left"/>
              <w:rPr>
                <w:sz w:val="20"/>
              </w:rPr>
            </w:pPr>
            <w:r w:rsidRPr="0063764D">
              <w:rPr>
                <w:sz w:val="20"/>
              </w:rPr>
              <w:t>&lt;script&gt;</w:t>
            </w:r>
          </w:p>
          <w:p w:rsidR="007F77A0" w:rsidRPr="0063764D" w:rsidRDefault="007F77A0" w:rsidP="007F77A0">
            <w:pPr>
              <w:ind w:leftChars="0" w:left="0" w:firstLineChars="100" w:firstLine="200"/>
              <w:jc w:val="left"/>
              <w:rPr>
                <w:sz w:val="20"/>
              </w:rPr>
            </w:pPr>
            <w:r w:rsidRPr="0063764D">
              <w:rPr>
                <w:sz w:val="20"/>
              </w:rPr>
              <w:t>function changeLinkTarget</w:t>
            </w:r>
            <w:r>
              <w:rPr>
                <w:sz w:val="20"/>
              </w:rPr>
              <w:t>()</w:t>
            </w:r>
            <w:r w:rsidRPr="0063764D">
              <w:rPr>
                <w:sz w:val="20"/>
              </w:rPr>
              <w:t>{</w:t>
            </w:r>
          </w:p>
          <w:p w:rsidR="007F77A0" w:rsidRPr="0063764D" w:rsidRDefault="007F77A0" w:rsidP="007F77A0">
            <w:pPr>
              <w:ind w:leftChars="0" w:left="0" w:firstLineChars="200" w:firstLine="400"/>
              <w:jc w:val="left"/>
              <w:rPr>
                <w:sz w:val="20"/>
              </w:rPr>
            </w:pPr>
            <w:r w:rsidRPr="0063764D">
              <w:rPr>
                <w:sz w:val="20"/>
              </w:rPr>
              <w:t>var link = document.getElementById</w:t>
            </w:r>
            <w:r>
              <w:rPr>
                <w:sz w:val="20"/>
              </w:rPr>
              <w:t>(</w:t>
            </w:r>
            <w:r w:rsidRPr="0063764D">
              <w:rPr>
                <w:sz w:val="20"/>
              </w:rPr>
              <w:t>'link'</w:t>
            </w:r>
            <w:r>
              <w:rPr>
                <w:sz w:val="20"/>
              </w:rPr>
              <w:t>)</w:t>
            </w:r>
            <w:r w:rsidRPr="0063764D">
              <w:rPr>
                <w:sz w:val="20"/>
              </w:rPr>
              <w:t>;</w:t>
            </w:r>
          </w:p>
          <w:p w:rsidR="007F77A0" w:rsidRPr="0063764D" w:rsidRDefault="007F77A0" w:rsidP="007F77A0">
            <w:pPr>
              <w:ind w:leftChars="0" w:left="0" w:firstLineChars="200" w:firstLine="400"/>
              <w:jc w:val="left"/>
              <w:rPr>
                <w:sz w:val="20"/>
              </w:rPr>
            </w:pPr>
            <w:r w:rsidRPr="0063764D">
              <w:rPr>
                <w:sz w:val="20"/>
              </w:rPr>
              <w:t>link.setAttribute</w:t>
            </w:r>
            <w:r>
              <w:rPr>
                <w:sz w:val="20"/>
              </w:rPr>
              <w:t>(</w:t>
            </w:r>
            <w:r w:rsidRPr="0063764D">
              <w:rPr>
                <w:sz w:val="20"/>
              </w:rPr>
              <w:t>'href', 'http://www.yahoo.co.jp/'</w:t>
            </w:r>
            <w:r>
              <w:rPr>
                <w:sz w:val="20"/>
              </w:rPr>
              <w:t>)</w:t>
            </w:r>
            <w:r w:rsidRPr="0063764D">
              <w:rPr>
                <w:sz w:val="20"/>
              </w:rPr>
              <w:t>;</w:t>
            </w:r>
          </w:p>
          <w:p w:rsidR="007F77A0" w:rsidRPr="0063764D" w:rsidRDefault="007F77A0" w:rsidP="007F77A0">
            <w:pPr>
              <w:ind w:leftChars="0" w:left="0" w:firstLineChars="100" w:firstLine="200"/>
              <w:jc w:val="left"/>
              <w:rPr>
                <w:sz w:val="20"/>
              </w:rPr>
            </w:pPr>
            <w:r w:rsidRPr="0063764D">
              <w:rPr>
                <w:sz w:val="20"/>
              </w:rPr>
              <w:t>}</w:t>
            </w:r>
          </w:p>
          <w:p w:rsidR="007F77A0" w:rsidRPr="003D6981" w:rsidRDefault="007F77A0" w:rsidP="007F77A0">
            <w:pPr>
              <w:ind w:leftChars="0" w:left="0"/>
              <w:jc w:val="left"/>
            </w:pPr>
            <w:r w:rsidRPr="0063764D">
              <w:rPr>
                <w:sz w:val="20"/>
              </w:rPr>
              <w:t>&lt;/script&gt;</w:t>
            </w:r>
          </w:p>
        </w:tc>
      </w:tr>
    </w:tbl>
    <w:p w:rsidR="003A2111" w:rsidRDefault="003A2111" w:rsidP="00CE3201">
      <w:pPr>
        <w:ind w:leftChars="0" w:left="0"/>
        <w:jc w:val="left"/>
      </w:pPr>
    </w:p>
    <w:p w:rsidR="003A2111" w:rsidRDefault="003A2111" w:rsidP="00BA1736">
      <w:pPr>
        <w:ind w:leftChars="190" w:left="399"/>
        <w:jc w:val="left"/>
      </w:pPr>
      <w:r>
        <w:rPr>
          <w:rFonts w:hint="eastAsia"/>
        </w:rPr>
        <w:t>属性名と同じプロパティに値を代入することで属性値を変更することもできます。</w:t>
      </w:r>
    </w:p>
    <w:p w:rsidR="00854628" w:rsidRDefault="00854628" w:rsidP="00854628">
      <w:pPr>
        <w:ind w:leftChars="0" w:left="0"/>
        <w:jc w:val="left"/>
      </w:pPr>
    </w:p>
    <w:p w:rsidR="00D46B86" w:rsidRPr="00343084" w:rsidRDefault="00D46B86" w:rsidP="00D46B86">
      <w:pPr>
        <w:ind w:left="840"/>
        <w:jc w:val="left"/>
      </w:pPr>
      <w:r>
        <w:rPr>
          <w:rFonts w:hint="eastAsia"/>
        </w:rPr>
        <w:t>属性値の変更</w:t>
      </w:r>
    </w:p>
    <w:tbl>
      <w:tblPr>
        <w:tblStyle w:val="af"/>
        <w:tblW w:w="0" w:type="auto"/>
        <w:tblInd w:w="840" w:type="dxa"/>
        <w:tblLook w:val="04A0"/>
      </w:tblPr>
      <w:tblGrid>
        <w:gridCol w:w="9122"/>
      </w:tblGrid>
      <w:tr w:rsidR="00D46B86" w:rsidTr="0032439F">
        <w:tc>
          <w:tcPr>
            <w:tcW w:w="9944" w:type="dxa"/>
          </w:tcPr>
          <w:p w:rsidR="00D46B86" w:rsidRPr="0063764D" w:rsidRDefault="00D46B86" w:rsidP="00D46B86">
            <w:pPr>
              <w:ind w:leftChars="0" w:left="0"/>
              <w:jc w:val="left"/>
              <w:rPr>
                <w:sz w:val="20"/>
              </w:rPr>
            </w:pPr>
            <w:r w:rsidRPr="0063764D">
              <w:rPr>
                <w:sz w:val="20"/>
              </w:rPr>
              <w:t>link.setAttribute</w:t>
            </w:r>
            <w:r>
              <w:rPr>
                <w:sz w:val="20"/>
              </w:rPr>
              <w:t>(</w:t>
            </w:r>
            <w:r w:rsidRPr="0063764D">
              <w:rPr>
                <w:sz w:val="20"/>
              </w:rPr>
              <w:t>'href', 'http://www.yahoo.co.jp/'</w:t>
            </w:r>
            <w:r>
              <w:rPr>
                <w:sz w:val="20"/>
              </w:rPr>
              <w:t>)</w:t>
            </w:r>
            <w:r w:rsidRPr="0063764D">
              <w:rPr>
                <w:sz w:val="20"/>
              </w:rPr>
              <w:t>;</w:t>
            </w:r>
          </w:p>
          <w:p w:rsidR="00D46B86" w:rsidRPr="0063764D" w:rsidRDefault="00D46B86" w:rsidP="00D46B86">
            <w:pPr>
              <w:ind w:leftChars="0" w:left="0"/>
              <w:jc w:val="left"/>
              <w:rPr>
                <w:sz w:val="20"/>
              </w:rPr>
            </w:pPr>
            <w:r w:rsidRPr="0063764D">
              <w:rPr>
                <w:rFonts w:hint="eastAsia"/>
                <w:sz w:val="20"/>
              </w:rPr>
              <w:t>// 前述のコードと同じ意味</w:t>
            </w:r>
          </w:p>
          <w:p w:rsidR="00D46B86" w:rsidRPr="003D6981" w:rsidRDefault="00D46B86" w:rsidP="00D46B86">
            <w:pPr>
              <w:ind w:leftChars="0" w:left="0"/>
              <w:jc w:val="left"/>
            </w:pPr>
            <w:r w:rsidRPr="0063764D">
              <w:rPr>
                <w:rFonts w:hint="eastAsia"/>
                <w:sz w:val="20"/>
              </w:rPr>
              <w:t xml:space="preserve">link.href = </w:t>
            </w:r>
            <w:r w:rsidRPr="0063764D">
              <w:rPr>
                <w:sz w:val="20"/>
              </w:rPr>
              <w:t>‘http://www.yahoo.co.jp/’</w:t>
            </w:r>
            <w:r w:rsidRPr="0063764D">
              <w:rPr>
                <w:rFonts w:hint="eastAsia"/>
                <w:sz w:val="20"/>
              </w:rPr>
              <w:t>;</w:t>
            </w:r>
          </w:p>
        </w:tc>
      </w:tr>
    </w:tbl>
    <w:p w:rsidR="00D46B86" w:rsidRDefault="00D46B86" w:rsidP="00854628">
      <w:pPr>
        <w:ind w:leftChars="0" w:left="0"/>
        <w:jc w:val="left"/>
      </w:pPr>
    </w:p>
    <w:p w:rsidR="00942788" w:rsidRDefault="00942788" w:rsidP="00BA1736">
      <w:pPr>
        <w:widowControl/>
        <w:spacing w:line="240" w:lineRule="auto"/>
        <w:ind w:leftChars="0" w:left="0"/>
        <w:jc w:val="left"/>
      </w:pPr>
      <w:r>
        <w:br w:type="page"/>
      </w:r>
    </w:p>
    <w:p w:rsidR="00942788" w:rsidRDefault="00942788" w:rsidP="00BA1736">
      <w:pPr>
        <w:pStyle w:val="1"/>
        <w:spacing w:after="180"/>
        <w:jc w:val="left"/>
      </w:pPr>
      <w:bookmarkStart w:id="71" w:name="_Toc372284243"/>
      <w:bookmarkStart w:id="72" w:name="_Toc476763210"/>
      <w:r>
        <w:rPr>
          <w:rFonts w:hint="eastAsia"/>
        </w:rPr>
        <w:lastRenderedPageBreak/>
        <w:t>jQueryとは</w:t>
      </w:r>
      <w:bookmarkEnd w:id="71"/>
      <w:bookmarkEnd w:id="72"/>
    </w:p>
    <w:p w:rsidR="00942788" w:rsidRDefault="008559BB" w:rsidP="00BA1736">
      <w:pPr>
        <w:ind w:left="840" w:firstLineChars="100" w:firstLine="210"/>
        <w:jc w:val="left"/>
      </w:pPr>
      <w:r>
        <w:rPr>
          <w:rFonts w:hint="eastAsia"/>
        </w:rPr>
        <w:t>ここまで</w:t>
      </w:r>
      <w:r w:rsidR="00942788">
        <w:rPr>
          <w:rFonts w:hint="eastAsia"/>
        </w:rPr>
        <w:t>JavaScript</w:t>
      </w:r>
      <w:r>
        <w:rPr>
          <w:rFonts w:hint="eastAsia"/>
        </w:rPr>
        <w:t>について説明してきましたが、じつはJavaScriptは</w:t>
      </w:r>
      <w:r w:rsidR="00942788">
        <w:rPr>
          <w:rFonts w:hint="eastAsia"/>
        </w:rPr>
        <w:t>Internet ExplorerやChrome、FirefoxなどのWebブラウザによって微妙に仕様が異なり、多くのブラウザをサポートしようとすると</w:t>
      </w:r>
      <w:r>
        <w:rPr>
          <w:rFonts w:hint="eastAsia"/>
        </w:rPr>
        <w:t>、</w:t>
      </w:r>
      <w:r w:rsidR="00942788">
        <w:rPr>
          <w:rFonts w:hint="eastAsia"/>
        </w:rPr>
        <w:t>ブラウザの種類によって処理を分けるといったテクニックが必要となります。また、JavaScriptからのDOMやCSSの操作は</w:t>
      </w:r>
      <w:r w:rsidR="00872F20">
        <w:rPr>
          <w:rFonts w:hint="eastAsia"/>
        </w:rPr>
        <w:t>、少々</w:t>
      </w:r>
      <w:r w:rsidR="00942788">
        <w:rPr>
          <w:rFonts w:hint="eastAsia"/>
        </w:rPr>
        <w:t>煩雑な処理になりがちです。</w:t>
      </w:r>
    </w:p>
    <w:p w:rsidR="00942788" w:rsidRDefault="00872F20" w:rsidP="00BA1736">
      <w:pPr>
        <w:ind w:left="840"/>
        <w:jc w:val="left"/>
      </w:pPr>
      <w:r>
        <w:rPr>
          <w:rFonts w:hint="eastAsia"/>
        </w:rPr>
        <w:t xml:space="preserve">　</w:t>
      </w:r>
      <w:r w:rsidR="00942788">
        <w:rPr>
          <w:rFonts w:hint="eastAsia"/>
        </w:rPr>
        <w:t>このような問題を解決するため</w:t>
      </w:r>
      <w:r>
        <w:rPr>
          <w:rFonts w:hint="eastAsia"/>
        </w:rPr>
        <w:t>に広く利用されているが、</w:t>
      </w:r>
      <w:r w:rsidR="00942788">
        <w:rPr>
          <w:rFonts w:hint="eastAsia"/>
        </w:rPr>
        <w:t>JavaScriptライブラリ</w:t>
      </w:r>
      <w:r>
        <w:rPr>
          <w:rFonts w:hint="eastAsia"/>
        </w:rPr>
        <w:t>と呼ばれるものです</w:t>
      </w:r>
      <w:r w:rsidR="00942788">
        <w:rPr>
          <w:rFonts w:hint="eastAsia"/>
        </w:rPr>
        <w:t>。</w:t>
      </w:r>
    </w:p>
    <w:p w:rsidR="00942788" w:rsidRDefault="00942788" w:rsidP="00BA1736">
      <w:pPr>
        <w:ind w:left="840" w:firstLineChars="100" w:firstLine="210"/>
        <w:jc w:val="left"/>
      </w:pPr>
      <w:r>
        <w:rPr>
          <w:rFonts w:hint="eastAsia"/>
        </w:rPr>
        <w:t>jQueryは最も広く利用されているJavaScriptライブラリの1つで、MITライセンスで公開されています。CSSセレクタを使用したDOMの検索や更新、Ajaxを簡単に実現するための機能を提供しているほか、</w:t>
      </w:r>
      <w:r w:rsidR="00E31EC6">
        <w:rPr>
          <w:rFonts w:hint="eastAsia"/>
        </w:rPr>
        <w:t>様々</w:t>
      </w:r>
      <w:r>
        <w:rPr>
          <w:rFonts w:hint="eastAsia"/>
        </w:rPr>
        <w:t>なプラグインで機能を拡張することもできます。</w:t>
      </w:r>
    </w:p>
    <w:p w:rsidR="00942788" w:rsidRDefault="00942788" w:rsidP="00BA1736">
      <w:pPr>
        <w:ind w:left="840" w:firstLineChars="100" w:firstLine="210"/>
        <w:jc w:val="left"/>
      </w:pPr>
      <w:r>
        <w:rPr>
          <w:rFonts w:hint="eastAsia"/>
        </w:rPr>
        <w:t>jQueryのようなJavaScriptライブラリを利用することで、Webブラウザ間の差異を吸収しつつ、煩雑な処理を簡単に記述できるようになります。これまでに紹介したサンプルでは</w:t>
      </w:r>
      <w:r w:rsidR="00603599">
        <w:rPr>
          <w:rFonts w:hint="eastAsia"/>
        </w:rPr>
        <w:t>、</w:t>
      </w:r>
      <w:r>
        <w:rPr>
          <w:rFonts w:hint="eastAsia"/>
        </w:rPr>
        <w:t>JavaScriptの基礎を学ぶことを目的としているためライブラリ</w:t>
      </w:r>
      <w:r w:rsidR="00603599">
        <w:rPr>
          <w:rFonts w:hint="eastAsia"/>
        </w:rPr>
        <w:t>の</w:t>
      </w:r>
      <w:r>
        <w:rPr>
          <w:rFonts w:hint="eastAsia"/>
        </w:rPr>
        <w:t>使用</w:t>
      </w:r>
      <w:r w:rsidR="00603599">
        <w:rPr>
          <w:rFonts w:hint="eastAsia"/>
        </w:rPr>
        <w:t>は</w:t>
      </w:r>
      <w:r>
        <w:rPr>
          <w:rFonts w:hint="eastAsia"/>
        </w:rPr>
        <w:t>していませんが、実際にJavaScript</w:t>
      </w:r>
      <w:r w:rsidR="00603599">
        <w:rPr>
          <w:rFonts w:hint="eastAsia"/>
        </w:rPr>
        <w:t>を</w:t>
      </w:r>
      <w:r>
        <w:rPr>
          <w:rFonts w:hint="eastAsia"/>
        </w:rPr>
        <w:t>用</w:t>
      </w:r>
      <w:r w:rsidR="00603599">
        <w:rPr>
          <w:rFonts w:hint="eastAsia"/>
        </w:rPr>
        <w:t>い</w:t>
      </w:r>
      <w:r>
        <w:rPr>
          <w:rFonts w:hint="eastAsia"/>
        </w:rPr>
        <w:t>たWebサイトやWebアプリケーションを開発する際</w:t>
      </w:r>
      <w:r w:rsidR="00603599">
        <w:rPr>
          <w:rFonts w:hint="eastAsia"/>
        </w:rPr>
        <w:t>に</w:t>
      </w:r>
      <w:r>
        <w:rPr>
          <w:rFonts w:hint="eastAsia"/>
        </w:rPr>
        <w:t>は</w:t>
      </w:r>
      <w:r w:rsidR="00603599">
        <w:rPr>
          <w:rFonts w:hint="eastAsia"/>
        </w:rPr>
        <w:t>、これら</w:t>
      </w:r>
      <w:r>
        <w:rPr>
          <w:rFonts w:hint="eastAsia"/>
        </w:rPr>
        <w:t>JavaScriptライブラリを積極的に活用すべきで</w:t>
      </w:r>
      <w:r w:rsidR="00603599">
        <w:rPr>
          <w:rFonts w:hint="eastAsia"/>
        </w:rPr>
        <w:t>しょう</w:t>
      </w:r>
      <w:r>
        <w:rPr>
          <w:rFonts w:hint="eastAsia"/>
        </w:rPr>
        <w:t>。</w:t>
      </w:r>
    </w:p>
    <w:p w:rsidR="00D25A0F" w:rsidRDefault="0041513B" w:rsidP="00BA1736">
      <w:pPr>
        <w:ind w:leftChars="0" w:left="0"/>
        <w:jc w:val="left"/>
      </w:pPr>
      <w:r w:rsidRPr="0041513B">
        <w:rPr>
          <w:rFonts w:hint="eastAsia"/>
          <w:noProof/>
        </w:rPr>
        <w:drawing>
          <wp:anchor distT="0" distB="0" distL="114300" distR="114300" simplePos="0" relativeHeight="253491200" behindDoc="0" locked="0" layoutInCell="1" allowOverlap="1">
            <wp:simplePos x="0" y="0"/>
            <wp:positionH relativeFrom="margin">
              <wp:align>center</wp:align>
            </wp:positionH>
            <wp:positionV relativeFrom="paragraph">
              <wp:posOffset>303841</wp:posOffset>
            </wp:positionV>
            <wp:extent cx="5130920" cy="3623095"/>
            <wp:effectExtent l="19050" t="0" r="0" b="0"/>
            <wp:wrapNone/>
            <wp:docPr id="2" name="図 1" descr="C:\Documents and Settings\PC243\デスクトップ\fspicture\jQuery\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C243\デスクトップ\fspicture\jQuery\10-1.jpg"/>
                    <pic:cNvPicPr>
                      <a:picLocks noChangeAspect="1" noChangeArrowheads="1"/>
                    </pic:cNvPicPr>
                  </pic:nvPicPr>
                  <pic:blipFill>
                    <a:blip r:embed="rId37" cstate="print"/>
                    <a:srcRect/>
                    <a:stretch>
                      <a:fillRect/>
                    </a:stretch>
                  </pic:blipFill>
                  <pic:spPr bwMode="auto">
                    <a:xfrm>
                      <a:off x="0" y="0"/>
                      <a:ext cx="5130920" cy="3623095"/>
                    </a:xfrm>
                    <a:prstGeom prst="rect">
                      <a:avLst/>
                    </a:prstGeom>
                    <a:noFill/>
                    <a:ln w="9525">
                      <a:noFill/>
                      <a:miter lim="800000"/>
                      <a:headEnd/>
                      <a:tailEnd/>
                    </a:ln>
                  </pic:spPr>
                </pic:pic>
              </a:graphicData>
            </a:graphic>
          </wp:anchor>
        </w:drawing>
      </w:r>
    </w:p>
    <w:sectPr w:rsidR="00D25A0F" w:rsidSect="00910E50">
      <w:headerReference w:type="even" r:id="rId38"/>
      <w:headerReference w:type="default" r:id="rId39"/>
      <w:footerReference w:type="even" r:id="rId40"/>
      <w:footerReference w:type="default" r:id="rId41"/>
      <w:headerReference w:type="first" r:id="rId42"/>
      <w:footerReference w:type="first" r:id="rId43"/>
      <w:pgSz w:w="11906" w:h="16838"/>
      <w:pgMar w:top="1440" w:right="1080" w:bottom="1440" w:left="1080" w:header="851" w:footer="567" w:gutter="0"/>
      <w:pgNumType w:start="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70A3" w:rsidRDefault="00E170A3" w:rsidP="00A11582">
      <w:pPr>
        <w:ind w:left="840"/>
      </w:pPr>
      <w:r>
        <w:separator/>
      </w:r>
    </w:p>
    <w:p w:rsidR="00E170A3" w:rsidRDefault="00E170A3" w:rsidP="00941914">
      <w:pPr>
        <w:ind w:left="840"/>
      </w:pPr>
    </w:p>
  </w:endnote>
  <w:endnote w:type="continuationSeparator" w:id="0">
    <w:p w:rsidR="00E170A3" w:rsidRDefault="00E170A3" w:rsidP="00A11582">
      <w:pPr>
        <w:ind w:left="840"/>
      </w:pPr>
      <w:r>
        <w:continuationSeparator/>
      </w:r>
    </w:p>
    <w:p w:rsidR="00E170A3" w:rsidRDefault="00E170A3" w:rsidP="00941914">
      <w:pPr>
        <w:ind w:left="840"/>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メイリオ">
    <w:altName w:val="ＭＳ ゴシック"/>
    <w:panose1 w:val="020B0604030504040204"/>
    <w:charset w:val="80"/>
    <w:family w:val="modern"/>
    <w:pitch w:val="variable"/>
    <w:sig w:usb0="E10102FF" w:usb1="EAC7FFFF" w:usb2="0001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modern"/>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39F" w:rsidRDefault="0032439F" w:rsidP="00A11582">
    <w:pPr>
      <w:pStyle w:val="a6"/>
      <w:ind w:left="840"/>
    </w:pPr>
  </w:p>
  <w:p w:rsidR="0032439F" w:rsidRDefault="0032439F" w:rsidP="00A11582">
    <w:pPr>
      <w:ind w:left="84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35284"/>
      <w:docPartObj>
        <w:docPartGallery w:val="Page Numbers (Bottom of Page)"/>
        <w:docPartUnique/>
      </w:docPartObj>
    </w:sdtPr>
    <w:sdtContent>
      <w:sdt>
        <w:sdtPr>
          <w:id w:val="46958467"/>
          <w:docPartObj>
            <w:docPartGallery w:val="Page Numbers (Top of Page)"/>
            <w:docPartUnique/>
          </w:docPartObj>
        </w:sdtPr>
        <w:sdtContent>
          <w:p w:rsidR="0032439F" w:rsidRDefault="0032439F" w:rsidP="00B915B5">
            <w:pPr>
              <w:pStyle w:val="a6"/>
              <w:ind w:left="840"/>
              <w:jc w:val="center"/>
            </w:pPr>
            <w:r>
              <w:rPr>
                <w:lang w:val="ja-JP"/>
              </w:rPr>
              <w:t xml:space="preserve"> </w:t>
            </w:r>
            <w:r w:rsidR="00D239CE">
              <w:rPr>
                <w:b/>
                <w:sz w:val="24"/>
                <w:szCs w:val="24"/>
              </w:rPr>
              <w:fldChar w:fldCharType="begin"/>
            </w:r>
            <w:r>
              <w:rPr>
                <w:b/>
              </w:rPr>
              <w:instrText>PAGE</w:instrText>
            </w:r>
            <w:r w:rsidR="00D239CE">
              <w:rPr>
                <w:b/>
                <w:sz w:val="24"/>
                <w:szCs w:val="24"/>
              </w:rPr>
              <w:fldChar w:fldCharType="separate"/>
            </w:r>
            <w:r w:rsidR="00DA6552">
              <w:rPr>
                <w:b/>
                <w:noProof/>
              </w:rPr>
              <w:t>29</w:t>
            </w:r>
            <w:r w:rsidR="00D239CE">
              <w:rPr>
                <w:b/>
                <w:sz w:val="24"/>
                <w:szCs w:val="24"/>
              </w:rPr>
              <w:fldChar w:fldCharType="end"/>
            </w:r>
            <w:r>
              <w:rPr>
                <w:lang w:val="ja-JP"/>
              </w:rPr>
              <w:t xml:space="preserve"> / </w:t>
            </w:r>
            <w:r w:rsidR="00D239CE" w:rsidRPr="00935300">
              <w:rPr>
                <w:b/>
                <w:lang w:val="ja-JP"/>
              </w:rPr>
              <w:fldChar w:fldCharType="begin"/>
            </w:r>
            <w:r w:rsidRPr="00935300">
              <w:rPr>
                <w:rFonts w:hint="eastAsia"/>
                <w:b/>
                <w:lang w:val="ja-JP"/>
              </w:rPr>
              <w:instrText>=</w:instrText>
            </w:r>
            <w:r w:rsidR="00D239CE" w:rsidRPr="00935300">
              <w:rPr>
                <w:b/>
                <w:sz w:val="24"/>
                <w:szCs w:val="24"/>
              </w:rPr>
              <w:fldChar w:fldCharType="begin"/>
            </w:r>
            <w:r w:rsidRPr="00935300">
              <w:rPr>
                <w:b/>
              </w:rPr>
              <w:instrText>NUMPAGES</w:instrText>
            </w:r>
            <w:r w:rsidR="00D239CE" w:rsidRPr="00935300">
              <w:rPr>
                <w:b/>
                <w:sz w:val="24"/>
                <w:szCs w:val="24"/>
              </w:rPr>
              <w:fldChar w:fldCharType="separate"/>
            </w:r>
            <w:r w:rsidR="00DA6552">
              <w:rPr>
                <w:b/>
                <w:noProof/>
              </w:rPr>
              <w:instrText>54</w:instrText>
            </w:r>
            <w:r w:rsidR="00D239CE" w:rsidRPr="00935300">
              <w:rPr>
                <w:b/>
                <w:sz w:val="24"/>
                <w:szCs w:val="24"/>
              </w:rPr>
              <w:fldChar w:fldCharType="end"/>
            </w:r>
            <w:r w:rsidRPr="00935300">
              <w:rPr>
                <w:rFonts w:hint="eastAsia"/>
                <w:b/>
                <w:lang w:val="ja-JP"/>
              </w:rPr>
              <w:instrText>-1</w:instrText>
            </w:r>
            <w:r w:rsidR="00D239CE" w:rsidRPr="00935300">
              <w:rPr>
                <w:b/>
                <w:lang w:val="ja-JP"/>
              </w:rPr>
              <w:fldChar w:fldCharType="separate"/>
            </w:r>
            <w:r w:rsidR="00DA6552">
              <w:rPr>
                <w:b/>
                <w:noProof/>
                <w:lang w:val="ja-JP"/>
              </w:rPr>
              <w:t>53</w:t>
            </w:r>
            <w:r w:rsidR="00D239CE" w:rsidRPr="00935300">
              <w:rPr>
                <w:b/>
                <w:lang w:val="ja-JP"/>
              </w:rPr>
              <w:fldChar w:fldCharType="end"/>
            </w:r>
          </w:p>
        </w:sdtContent>
      </w:sdt>
    </w:sdtContent>
  </w:sdt>
  <w:p w:rsidR="0032439F" w:rsidRPr="00910E50" w:rsidRDefault="0032439F" w:rsidP="00910E50">
    <w:pPr>
      <w:pStyle w:val="a6"/>
      <w:ind w:leftChars="0" w:left="0"/>
      <w:jc w:val="center"/>
      <w:rPr>
        <w: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39F" w:rsidRDefault="00D239CE" w:rsidP="00B05228">
    <w:pPr>
      <w:pStyle w:val="a6"/>
      <w:ind w:left="840"/>
    </w:pPr>
    <w:r>
      <w:fldChar w:fldCharType="begin"/>
    </w:r>
    <w:r w:rsidR="0032439F">
      <w:instrText xml:space="preserve"> </w:instrText>
    </w:r>
    <w:r>
      <w:fldChar w:fldCharType="begin"/>
    </w:r>
    <w:r w:rsidR="0032439F">
      <w:instrText xml:space="preserve">  </w:instrText>
    </w:r>
    <w:r>
      <w:fldChar w:fldCharType="end"/>
    </w:r>
    <w:r w:rsidR="0032439F">
      <w:instrText xml:space="preserve"> </w:instrTex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70A3" w:rsidRDefault="00E170A3" w:rsidP="00CB4599">
      <w:pPr>
        <w:ind w:left="840"/>
      </w:pPr>
      <w:r>
        <w:separator/>
      </w:r>
    </w:p>
    <w:p w:rsidR="00E170A3" w:rsidRDefault="00E170A3" w:rsidP="00941914">
      <w:pPr>
        <w:ind w:left="840"/>
      </w:pPr>
    </w:p>
  </w:footnote>
  <w:footnote w:type="continuationSeparator" w:id="0">
    <w:p w:rsidR="00E170A3" w:rsidRDefault="00E170A3" w:rsidP="00A11582">
      <w:pPr>
        <w:ind w:left="840"/>
      </w:pPr>
      <w:r>
        <w:continuationSeparator/>
      </w:r>
    </w:p>
    <w:p w:rsidR="00E170A3" w:rsidRDefault="00E170A3" w:rsidP="00941914">
      <w:pPr>
        <w:ind w:left="840"/>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39F" w:rsidRDefault="0032439F" w:rsidP="00A11582">
    <w:pPr>
      <w:pStyle w:val="a4"/>
      <w:ind w:left="840"/>
    </w:pPr>
  </w:p>
  <w:p w:rsidR="0032439F" w:rsidRDefault="0032439F" w:rsidP="00A11582">
    <w:pPr>
      <w:ind w:left="84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39F" w:rsidRDefault="0032439F" w:rsidP="00B52F5F">
    <w:pPr>
      <w:pStyle w:val="a4"/>
      <w:ind w:leftChars="0" w:left="0"/>
    </w:pPr>
    <w:r>
      <w:rPr>
        <w:noProof/>
      </w:rPr>
      <w:drawing>
        <wp:anchor distT="0" distB="0" distL="114300" distR="114300" simplePos="0" relativeHeight="251675648" behindDoc="1" locked="0" layoutInCell="1" allowOverlap="1">
          <wp:simplePos x="0" y="0"/>
          <wp:positionH relativeFrom="column">
            <wp:posOffset>-409574</wp:posOffset>
          </wp:positionH>
          <wp:positionV relativeFrom="paragraph">
            <wp:posOffset>-297497</wp:posOffset>
          </wp:positionV>
          <wp:extent cx="2409825" cy="442912"/>
          <wp:effectExtent l="19050" t="0" r="9525" b="0"/>
          <wp:wrapNone/>
          <wp:docPr id="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0" locked="1" layoutInCell="1" allowOverlap="1">
          <wp:simplePos x="0" y="0"/>
          <wp:positionH relativeFrom="column">
            <wp:posOffset>4255861</wp:posOffset>
          </wp:positionH>
          <wp:positionV relativeFrom="paragraph">
            <wp:posOffset>-605790</wp:posOffset>
          </wp:positionV>
          <wp:extent cx="1120680" cy="1120680"/>
          <wp:effectExtent l="0" t="0" r="3810" b="3810"/>
          <wp:wrapNone/>
          <wp:docPr id="14" name="図 14"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0" locked="1" layoutInCell="1" allowOverlap="1">
          <wp:simplePos x="0" y="0"/>
          <wp:positionH relativeFrom="column">
            <wp:posOffset>5112566</wp:posOffset>
          </wp:positionH>
          <wp:positionV relativeFrom="paragraph">
            <wp:posOffset>-911044</wp:posOffset>
          </wp:positionV>
          <wp:extent cx="2242080" cy="2242080"/>
          <wp:effectExtent l="0" t="0" r="6350" b="6350"/>
          <wp:wrapNone/>
          <wp:docPr id="13" name="図 13"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39F" w:rsidRDefault="0032439F" w:rsidP="00BC0F47">
    <w:pPr>
      <w:pStyle w:val="a4"/>
      <w:ind w:leftChars="0" w:left="0"/>
    </w:pPr>
    <w:r>
      <w:rPr>
        <w:noProof/>
      </w:rPr>
      <w:drawing>
        <wp:anchor distT="0" distB="0" distL="114300" distR="114300" simplePos="0" relativeHeight="251669504" behindDoc="0" locked="1" layoutInCell="1" allowOverlap="1">
          <wp:simplePos x="0" y="0"/>
          <wp:positionH relativeFrom="column">
            <wp:posOffset>-727075</wp:posOffset>
          </wp:positionH>
          <wp:positionV relativeFrom="paragraph">
            <wp:posOffset>4446905</wp:posOffset>
          </wp:positionV>
          <wp:extent cx="7608600" cy="5706720"/>
          <wp:effectExtent l="19050" t="0" r="0" b="0"/>
          <wp:wrapNone/>
          <wp:docPr id="12" name="図 12"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4D0AA10"/>
    <w:lvl w:ilvl="0">
      <w:start w:val="1"/>
      <w:numFmt w:val="bullet"/>
      <w:pStyle w:val="a"/>
      <w:lvlText w:val=""/>
      <w:lvlJc w:val="left"/>
      <w:pPr>
        <w:tabs>
          <w:tab w:val="num" w:pos="360"/>
        </w:tabs>
        <w:ind w:left="360" w:hanging="360"/>
      </w:pPr>
      <w:rPr>
        <w:rFonts w:ascii="Wingdings" w:hAnsi="Wingdings" w:cs="Wingdings" w:hint="default"/>
      </w:rPr>
    </w:lvl>
  </w:abstractNum>
  <w:abstractNum w:abstractNumId="1">
    <w:nsid w:val="03B721F4"/>
    <w:multiLevelType w:val="multilevel"/>
    <w:tmpl w:val="7BB8A874"/>
    <w:lvl w:ilvl="0">
      <w:start w:val="1"/>
      <w:numFmt w:val="decimal"/>
      <w:lvlText w:val="%1."/>
      <w:lvlJc w:val="left"/>
      <w:pPr>
        <w:ind w:left="420" w:hanging="420"/>
      </w:pPr>
      <w:rPr>
        <w:rFonts w:hint="eastAsia"/>
      </w:rPr>
    </w:lvl>
    <w:lvl w:ilvl="1">
      <w:start w:val="1"/>
      <w:numFmt w:val="decimal"/>
      <w:lvlText w:val="%2"/>
      <w:lvlJc w:val="left"/>
      <w:pPr>
        <w:ind w:left="992" w:hanging="567"/>
      </w:pPr>
      <w:rPr>
        <w:rFonts w:hint="eastAsia"/>
      </w:rPr>
    </w:lvl>
    <w:lvl w:ilvl="2">
      <w:start w:val="1"/>
      <w:numFmt w:val="decimal"/>
      <w:lvlText w:val="(%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995589F"/>
    <w:multiLevelType w:val="hybridMultilevel"/>
    <w:tmpl w:val="18140D54"/>
    <w:lvl w:ilvl="0" w:tplc="3A1466E6">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nsid w:val="0C170220"/>
    <w:multiLevelType w:val="multilevel"/>
    <w:tmpl w:val="5D46BBD4"/>
    <w:lvl w:ilvl="0">
      <w:start w:val="1"/>
      <w:numFmt w:val="decimal"/>
      <w:pStyle w:val="1"/>
      <w:lvlText w:val="%1."/>
      <w:lvlJc w:val="left"/>
      <w:pPr>
        <w:ind w:left="420" w:hanging="420"/>
      </w:pPr>
      <w:rPr>
        <w:rFonts w:hint="eastAsia"/>
      </w:rPr>
    </w:lvl>
    <w:lvl w:ilvl="1">
      <w:start w:val="1"/>
      <w:numFmt w:val="decimal"/>
      <w:pStyle w:val="2"/>
      <w:lvlText w:val="%2"/>
      <w:lvlJc w:val="left"/>
      <w:pPr>
        <w:ind w:left="420" w:hanging="420"/>
      </w:pPr>
      <w:rPr>
        <w:rFonts w:hint="eastAsia"/>
      </w:rPr>
    </w:lvl>
    <w:lvl w:ilvl="2">
      <w:start w:val="1"/>
      <w:numFmt w:val="decimal"/>
      <w:pStyle w:val="3"/>
      <w:lvlText w:val="(%1)"/>
      <w:lvlJc w:val="left"/>
      <w:pPr>
        <w:ind w:left="987" w:hanging="70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ED822E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8EE0993"/>
    <w:multiLevelType w:val="hybridMultilevel"/>
    <w:tmpl w:val="BCBE6B2A"/>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nsid w:val="1FDB5838"/>
    <w:multiLevelType w:val="hybridMultilevel"/>
    <w:tmpl w:val="353EEE2A"/>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7">
    <w:nsid w:val="205932C5"/>
    <w:multiLevelType w:val="multilevel"/>
    <w:tmpl w:val="B6CADE9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B230624"/>
    <w:multiLevelType w:val="hybridMultilevel"/>
    <w:tmpl w:val="1D04A9B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9">
    <w:nsid w:val="2B465F42"/>
    <w:multiLevelType w:val="hybridMultilevel"/>
    <w:tmpl w:val="383497B2"/>
    <w:lvl w:ilvl="0" w:tplc="67DCC326">
      <w:start w:val="1"/>
      <w:numFmt w:val="decimalEnclosedCircle"/>
      <w:lvlText w:val="%1"/>
      <w:lvlJc w:val="left"/>
      <w:pPr>
        <w:ind w:left="1200" w:hanging="36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nsid w:val="30975223"/>
    <w:multiLevelType w:val="hybridMultilevel"/>
    <w:tmpl w:val="8188C098"/>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1">
    <w:nsid w:val="3285614D"/>
    <w:multiLevelType w:val="hybridMultilevel"/>
    <w:tmpl w:val="1A14DCF4"/>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2">
    <w:nsid w:val="35442150"/>
    <w:multiLevelType w:val="hybridMultilevel"/>
    <w:tmpl w:val="0A3C1882"/>
    <w:lvl w:ilvl="0" w:tplc="F572BA78">
      <w:numFmt w:val="bullet"/>
      <w:lvlText w:val="-"/>
      <w:lvlJc w:val="left"/>
      <w:pPr>
        <w:ind w:left="360" w:hanging="360"/>
      </w:pPr>
      <w:rPr>
        <w:rFonts w:ascii="メイリオ" w:eastAsia="メイリオ" w:hAnsi="メイリオ" w:cs="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CF11B64"/>
    <w:multiLevelType w:val="hybridMultilevel"/>
    <w:tmpl w:val="6BC4CB6C"/>
    <w:lvl w:ilvl="0" w:tplc="3810422E">
      <w:start w:val="1"/>
      <w:numFmt w:val="decimalEnclosedCircle"/>
      <w:lvlText w:val="%1"/>
      <w:lvlJc w:val="left"/>
      <w:pPr>
        <w:tabs>
          <w:tab w:val="num" w:pos="1620"/>
        </w:tabs>
        <w:ind w:left="1620" w:hanging="360"/>
      </w:pPr>
      <w:rPr>
        <w:rFonts w:hint="default"/>
      </w:rPr>
    </w:lvl>
    <w:lvl w:ilvl="1" w:tplc="04090017">
      <w:start w:val="1"/>
      <w:numFmt w:val="aiueoFullWidth"/>
      <w:lvlText w:val="(%2)"/>
      <w:lvlJc w:val="left"/>
      <w:pPr>
        <w:tabs>
          <w:tab w:val="num" w:pos="2100"/>
        </w:tabs>
        <w:ind w:left="2100" w:hanging="420"/>
      </w:pPr>
    </w:lvl>
    <w:lvl w:ilvl="2" w:tplc="04090011">
      <w:start w:val="1"/>
      <w:numFmt w:val="decimalEnclosedCircle"/>
      <w:lvlText w:val="%3"/>
      <w:lvlJc w:val="left"/>
      <w:pPr>
        <w:tabs>
          <w:tab w:val="num" w:pos="2520"/>
        </w:tabs>
        <w:ind w:left="2520" w:hanging="420"/>
      </w:pPr>
    </w:lvl>
    <w:lvl w:ilvl="3" w:tplc="0409000F">
      <w:start w:val="1"/>
      <w:numFmt w:val="decimal"/>
      <w:lvlText w:val="%4."/>
      <w:lvlJc w:val="left"/>
      <w:pPr>
        <w:tabs>
          <w:tab w:val="num" w:pos="2940"/>
        </w:tabs>
        <w:ind w:left="2940" w:hanging="420"/>
      </w:pPr>
    </w:lvl>
    <w:lvl w:ilvl="4" w:tplc="04090017">
      <w:start w:val="1"/>
      <w:numFmt w:val="aiueoFullWidth"/>
      <w:lvlText w:val="(%5)"/>
      <w:lvlJc w:val="left"/>
      <w:pPr>
        <w:tabs>
          <w:tab w:val="num" w:pos="3360"/>
        </w:tabs>
        <w:ind w:left="3360" w:hanging="420"/>
      </w:pPr>
    </w:lvl>
    <w:lvl w:ilvl="5" w:tplc="04090011">
      <w:start w:val="1"/>
      <w:numFmt w:val="decimalEnclosedCircle"/>
      <w:lvlText w:val="%6"/>
      <w:lvlJc w:val="left"/>
      <w:pPr>
        <w:tabs>
          <w:tab w:val="num" w:pos="3780"/>
        </w:tabs>
        <w:ind w:left="3780" w:hanging="420"/>
      </w:pPr>
    </w:lvl>
    <w:lvl w:ilvl="6" w:tplc="0409000F">
      <w:start w:val="1"/>
      <w:numFmt w:val="decimal"/>
      <w:lvlText w:val="%7."/>
      <w:lvlJc w:val="left"/>
      <w:pPr>
        <w:tabs>
          <w:tab w:val="num" w:pos="4200"/>
        </w:tabs>
        <w:ind w:left="4200" w:hanging="420"/>
      </w:pPr>
    </w:lvl>
    <w:lvl w:ilvl="7" w:tplc="04090017">
      <w:start w:val="1"/>
      <w:numFmt w:val="aiueoFullWidth"/>
      <w:lvlText w:val="(%8)"/>
      <w:lvlJc w:val="left"/>
      <w:pPr>
        <w:tabs>
          <w:tab w:val="num" w:pos="4620"/>
        </w:tabs>
        <w:ind w:left="4620" w:hanging="420"/>
      </w:pPr>
    </w:lvl>
    <w:lvl w:ilvl="8" w:tplc="04090011">
      <w:start w:val="1"/>
      <w:numFmt w:val="decimalEnclosedCircle"/>
      <w:lvlText w:val="%9"/>
      <w:lvlJc w:val="left"/>
      <w:pPr>
        <w:tabs>
          <w:tab w:val="num" w:pos="5040"/>
        </w:tabs>
        <w:ind w:left="5040" w:hanging="420"/>
      </w:pPr>
    </w:lvl>
  </w:abstractNum>
  <w:abstractNum w:abstractNumId="14">
    <w:nsid w:val="5A9D7BEA"/>
    <w:multiLevelType w:val="hybridMultilevel"/>
    <w:tmpl w:val="10C84A86"/>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5">
    <w:nsid w:val="5CD17728"/>
    <w:multiLevelType w:val="hybridMultilevel"/>
    <w:tmpl w:val="0904348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6">
    <w:nsid w:val="5EAC3396"/>
    <w:multiLevelType w:val="hybridMultilevel"/>
    <w:tmpl w:val="FCF04DAA"/>
    <w:lvl w:ilvl="0" w:tplc="68D64172">
      <w:numFmt w:val="bullet"/>
      <w:lvlText w:val="※"/>
      <w:lvlJc w:val="left"/>
      <w:pPr>
        <w:ind w:left="1200" w:hanging="360"/>
      </w:pPr>
      <w:rPr>
        <w:rFonts w:ascii="メイリオ" w:eastAsia="メイリオ" w:hAnsi="メイリオ" w:cs="メイリオ"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7">
    <w:nsid w:val="62B05449"/>
    <w:multiLevelType w:val="hybridMultilevel"/>
    <w:tmpl w:val="71CAD35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6AE77251"/>
    <w:multiLevelType w:val="multilevel"/>
    <w:tmpl w:val="A19A169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6BA453EC"/>
    <w:multiLevelType w:val="multilevel"/>
    <w:tmpl w:val="937EADB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FB074A8"/>
    <w:multiLevelType w:val="hybridMultilevel"/>
    <w:tmpl w:val="159E8D98"/>
    <w:lvl w:ilvl="0" w:tplc="09EE31A6">
      <w:start w:val="1"/>
      <w:numFmt w:val="decimalEnclosedCircle"/>
      <w:lvlText w:val="%1"/>
      <w:lvlJc w:val="left"/>
      <w:pPr>
        <w:ind w:left="1200" w:hanging="36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nsid w:val="7AFA1C78"/>
    <w:multiLevelType w:val="hybridMultilevel"/>
    <w:tmpl w:val="BC42D3CE"/>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2">
    <w:nsid w:val="7C9D5897"/>
    <w:multiLevelType w:val="hybridMultilevel"/>
    <w:tmpl w:val="A68E23A8"/>
    <w:lvl w:ilvl="0" w:tplc="04090001">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23">
    <w:nsid w:val="7F46661C"/>
    <w:multiLevelType w:val="hybridMultilevel"/>
    <w:tmpl w:val="C2F025DA"/>
    <w:lvl w:ilvl="0" w:tplc="90D607FC">
      <w:numFmt w:val="bullet"/>
      <w:lvlText w:val="※"/>
      <w:lvlJc w:val="left"/>
      <w:pPr>
        <w:ind w:left="1200" w:hanging="360"/>
      </w:pPr>
      <w:rPr>
        <w:rFonts w:ascii="メイリオ" w:eastAsia="メイリオ" w:hAnsi="メイリオ" w:cs="メイリオ"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abstractNumId w:val="19"/>
  </w:num>
  <w:num w:numId="2">
    <w:abstractNumId w:val="18"/>
  </w:num>
  <w:num w:numId="3">
    <w:abstractNumId w:val="1"/>
  </w:num>
  <w:num w:numId="4">
    <w:abstractNumId w:val="4"/>
  </w:num>
  <w:num w:numId="5">
    <w:abstractNumId w:val="4"/>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3"/>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6"/>
  </w:num>
  <w:num w:numId="14">
    <w:abstractNumId w:val="10"/>
  </w:num>
  <w:num w:numId="15">
    <w:abstractNumId w:val="5"/>
  </w:num>
  <w:num w:numId="16">
    <w:abstractNumId w:val="8"/>
  </w:num>
  <w:num w:numId="17">
    <w:abstractNumId w:val="16"/>
  </w:num>
  <w:num w:numId="18">
    <w:abstractNumId w:val="23"/>
  </w:num>
  <w:num w:numId="19">
    <w:abstractNumId w:val="12"/>
  </w:num>
  <w:num w:numId="20">
    <w:abstractNumId w:val="20"/>
  </w:num>
  <w:num w:numId="21">
    <w:abstractNumId w:val="9"/>
  </w:num>
  <w:num w:numId="22">
    <w:abstractNumId w:val="21"/>
  </w:num>
  <w:num w:numId="23">
    <w:abstractNumId w:val="15"/>
  </w:num>
  <w:num w:numId="24">
    <w:abstractNumId w:val="22"/>
  </w:num>
  <w:num w:numId="25">
    <w:abstractNumId w:val="11"/>
  </w:num>
  <w:num w:numId="26">
    <w:abstractNumId w:val="0"/>
  </w:num>
  <w:num w:numId="27">
    <w:abstractNumId w:val="13"/>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dirty"/>
  <w:attachedTemplate r:id="rId1"/>
  <w:stylePaneFormatFilter w:val="1024"/>
  <w:styleLockTheme/>
  <w:styleLockQFSet/>
  <w:defaultTabStop w:val="105"/>
  <w:drawingGridHorizontalSpacing w:val="105"/>
  <w:displayHorizontalDrawingGridEvery w:val="0"/>
  <w:displayVerticalDrawingGridEvery w:val="2"/>
  <w:characterSpacingControl w:val="compressPunctuation"/>
  <w:hdrShapeDefaults>
    <o:shapedefaults v:ext="edit" spidmax="135170" style="mso-position-horizontal-relative:margin;v-text-anchor:middle" fill="f" fillcolor="white" strokecolor="none [1305]">
      <v:fill color="white" on="f"/>
      <v:stroke color="none [1305]" weight="6.5pt"/>
      <v:textbox inset="5.85pt,.7pt,5.85pt,.7pt"/>
      <o:colormenu v:ext="edit" fillcolor="none" strokecolor="none [320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95846"/>
    <w:rsid w:val="000000CC"/>
    <w:rsid w:val="00000FD5"/>
    <w:rsid w:val="0000130F"/>
    <w:rsid w:val="00001382"/>
    <w:rsid w:val="00002C3C"/>
    <w:rsid w:val="00003EFF"/>
    <w:rsid w:val="00004345"/>
    <w:rsid w:val="0000500D"/>
    <w:rsid w:val="00005D3C"/>
    <w:rsid w:val="0000683E"/>
    <w:rsid w:val="000069B3"/>
    <w:rsid w:val="0000720B"/>
    <w:rsid w:val="00007AB4"/>
    <w:rsid w:val="000102E8"/>
    <w:rsid w:val="00010547"/>
    <w:rsid w:val="000106A5"/>
    <w:rsid w:val="0001197E"/>
    <w:rsid w:val="000120AE"/>
    <w:rsid w:val="00012902"/>
    <w:rsid w:val="000133E7"/>
    <w:rsid w:val="00014BB2"/>
    <w:rsid w:val="000170EE"/>
    <w:rsid w:val="00017A3C"/>
    <w:rsid w:val="0002034A"/>
    <w:rsid w:val="00022734"/>
    <w:rsid w:val="00022B8B"/>
    <w:rsid w:val="00022D83"/>
    <w:rsid w:val="00023301"/>
    <w:rsid w:val="000238E6"/>
    <w:rsid w:val="00023ED9"/>
    <w:rsid w:val="00024659"/>
    <w:rsid w:val="00024FCB"/>
    <w:rsid w:val="00025BEC"/>
    <w:rsid w:val="00025F67"/>
    <w:rsid w:val="000268FF"/>
    <w:rsid w:val="00026A63"/>
    <w:rsid w:val="0002780B"/>
    <w:rsid w:val="00027969"/>
    <w:rsid w:val="00027A99"/>
    <w:rsid w:val="00030273"/>
    <w:rsid w:val="00030ABC"/>
    <w:rsid w:val="00031204"/>
    <w:rsid w:val="0003171B"/>
    <w:rsid w:val="000334FA"/>
    <w:rsid w:val="00033875"/>
    <w:rsid w:val="0003492B"/>
    <w:rsid w:val="0003621F"/>
    <w:rsid w:val="000368EA"/>
    <w:rsid w:val="00037D91"/>
    <w:rsid w:val="00037F45"/>
    <w:rsid w:val="00040060"/>
    <w:rsid w:val="0004028C"/>
    <w:rsid w:val="00042B2C"/>
    <w:rsid w:val="000432B3"/>
    <w:rsid w:val="00044117"/>
    <w:rsid w:val="000443B3"/>
    <w:rsid w:val="000443ED"/>
    <w:rsid w:val="00046948"/>
    <w:rsid w:val="000472D8"/>
    <w:rsid w:val="0004785D"/>
    <w:rsid w:val="00050926"/>
    <w:rsid w:val="000517CB"/>
    <w:rsid w:val="00051947"/>
    <w:rsid w:val="00051BE3"/>
    <w:rsid w:val="0005325D"/>
    <w:rsid w:val="00053EBA"/>
    <w:rsid w:val="00054A5D"/>
    <w:rsid w:val="00054D94"/>
    <w:rsid w:val="00055145"/>
    <w:rsid w:val="000554CA"/>
    <w:rsid w:val="00057632"/>
    <w:rsid w:val="0006026D"/>
    <w:rsid w:val="00060521"/>
    <w:rsid w:val="0006070E"/>
    <w:rsid w:val="000608A6"/>
    <w:rsid w:val="00060B41"/>
    <w:rsid w:val="00061446"/>
    <w:rsid w:val="00061CA6"/>
    <w:rsid w:val="0006205E"/>
    <w:rsid w:val="00062147"/>
    <w:rsid w:val="000630CA"/>
    <w:rsid w:val="00063A49"/>
    <w:rsid w:val="00064A83"/>
    <w:rsid w:val="00065165"/>
    <w:rsid w:val="00065277"/>
    <w:rsid w:val="00065B3E"/>
    <w:rsid w:val="00066F86"/>
    <w:rsid w:val="00067A91"/>
    <w:rsid w:val="00071086"/>
    <w:rsid w:val="00071131"/>
    <w:rsid w:val="000712C2"/>
    <w:rsid w:val="00071B95"/>
    <w:rsid w:val="000727D6"/>
    <w:rsid w:val="00072CEB"/>
    <w:rsid w:val="0007317D"/>
    <w:rsid w:val="00074038"/>
    <w:rsid w:val="000748CB"/>
    <w:rsid w:val="00074C0F"/>
    <w:rsid w:val="000751DC"/>
    <w:rsid w:val="00075FC6"/>
    <w:rsid w:val="00077229"/>
    <w:rsid w:val="00081846"/>
    <w:rsid w:val="00082A1B"/>
    <w:rsid w:val="00082AE8"/>
    <w:rsid w:val="00083346"/>
    <w:rsid w:val="000835C0"/>
    <w:rsid w:val="00084773"/>
    <w:rsid w:val="00084855"/>
    <w:rsid w:val="00085247"/>
    <w:rsid w:val="00085526"/>
    <w:rsid w:val="00086009"/>
    <w:rsid w:val="000861E9"/>
    <w:rsid w:val="0008696E"/>
    <w:rsid w:val="000871B0"/>
    <w:rsid w:val="0008789A"/>
    <w:rsid w:val="00087DDC"/>
    <w:rsid w:val="000900F6"/>
    <w:rsid w:val="00090513"/>
    <w:rsid w:val="000907B3"/>
    <w:rsid w:val="00090803"/>
    <w:rsid w:val="00090B9F"/>
    <w:rsid w:val="0009238C"/>
    <w:rsid w:val="00092955"/>
    <w:rsid w:val="00092BE3"/>
    <w:rsid w:val="00092D7E"/>
    <w:rsid w:val="00092D82"/>
    <w:rsid w:val="00094CED"/>
    <w:rsid w:val="00095D6E"/>
    <w:rsid w:val="000964E4"/>
    <w:rsid w:val="000965D0"/>
    <w:rsid w:val="00097260"/>
    <w:rsid w:val="000978FD"/>
    <w:rsid w:val="000A03D3"/>
    <w:rsid w:val="000A1BDA"/>
    <w:rsid w:val="000A2139"/>
    <w:rsid w:val="000A2193"/>
    <w:rsid w:val="000A22DF"/>
    <w:rsid w:val="000A2AE1"/>
    <w:rsid w:val="000A2D17"/>
    <w:rsid w:val="000A3B75"/>
    <w:rsid w:val="000A4544"/>
    <w:rsid w:val="000A59D2"/>
    <w:rsid w:val="000A6234"/>
    <w:rsid w:val="000A69E1"/>
    <w:rsid w:val="000A6F52"/>
    <w:rsid w:val="000A7A49"/>
    <w:rsid w:val="000B053C"/>
    <w:rsid w:val="000B2111"/>
    <w:rsid w:val="000B22E1"/>
    <w:rsid w:val="000B2430"/>
    <w:rsid w:val="000B25D1"/>
    <w:rsid w:val="000B288F"/>
    <w:rsid w:val="000B3E5F"/>
    <w:rsid w:val="000B4508"/>
    <w:rsid w:val="000B5628"/>
    <w:rsid w:val="000B7AE7"/>
    <w:rsid w:val="000B7DE5"/>
    <w:rsid w:val="000B7E49"/>
    <w:rsid w:val="000C0223"/>
    <w:rsid w:val="000C0630"/>
    <w:rsid w:val="000C0A21"/>
    <w:rsid w:val="000C25F8"/>
    <w:rsid w:val="000C2B1D"/>
    <w:rsid w:val="000C2BB3"/>
    <w:rsid w:val="000C331E"/>
    <w:rsid w:val="000C33BF"/>
    <w:rsid w:val="000C411B"/>
    <w:rsid w:val="000C62C6"/>
    <w:rsid w:val="000C6DA4"/>
    <w:rsid w:val="000C704D"/>
    <w:rsid w:val="000C7095"/>
    <w:rsid w:val="000D0CDF"/>
    <w:rsid w:val="000D11B4"/>
    <w:rsid w:val="000D12DE"/>
    <w:rsid w:val="000D1B61"/>
    <w:rsid w:val="000D2454"/>
    <w:rsid w:val="000D2D9C"/>
    <w:rsid w:val="000D3889"/>
    <w:rsid w:val="000D4832"/>
    <w:rsid w:val="000D4A65"/>
    <w:rsid w:val="000D54AD"/>
    <w:rsid w:val="000D599B"/>
    <w:rsid w:val="000D621F"/>
    <w:rsid w:val="000D6ECB"/>
    <w:rsid w:val="000D7905"/>
    <w:rsid w:val="000D7F29"/>
    <w:rsid w:val="000E05EC"/>
    <w:rsid w:val="000E0E5C"/>
    <w:rsid w:val="000E1DAF"/>
    <w:rsid w:val="000E247D"/>
    <w:rsid w:val="000E2AE6"/>
    <w:rsid w:val="000E2B40"/>
    <w:rsid w:val="000E368B"/>
    <w:rsid w:val="000E4391"/>
    <w:rsid w:val="000E4911"/>
    <w:rsid w:val="000E4B00"/>
    <w:rsid w:val="000E4D04"/>
    <w:rsid w:val="000E567E"/>
    <w:rsid w:val="000E58EE"/>
    <w:rsid w:val="000E6BD1"/>
    <w:rsid w:val="000E6D97"/>
    <w:rsid w:val="000F0191"/>
    <w:rsid w:val="000F0F67"/>
    <w:rsid w:val="000F0FB4"/>
    <w:rsid w:val="000F148B"/>
    <w:rsid w:val="000F21FB"/>
    <w:rsid w:val="000F37BA"/>
    <w:rsid w:val="000F39FF"/>
    <w:rsid w:val="000F4763"/>
    <w:rsid w:val="000F50B7"/>
    <w:rsid w:val="000F6AB6"/>
    <w:rsid w:val="000F7C71"/>
    <w:rsid w:val="000F7FBC"/>
    <w:rsid w:val="001009D6"/>
    <w:rsid w:val="0010181A"/>
    <w:rsid w:val="00101E81"/>
    <w:rsid w:val="00101EE7"/>
    <w:rsid w:val="001024D3"/>
    <w:rsid w:val="001028B1"/>
    <w:rsid w:val="00102A88"/>
    <w:rsid w:val="00102B6C"/>
    <w:rsid w:val="0010340C"/>
    <w:rsid w:val="00104B5E"/>
    <w:rsid w:val="001106E5"/>
    <w:rsid w:val="00110BF1"/>
    <w:rsid w:val="00110DEE"/>
    <w:rsid w:val="00111094"/>
    <w:rsid w:val="001114FA"/>
    <w:rsid w:val="00112865"/>
    <w:rsid w:val="00112C7E"/>
    <w:rsid w:val="001131B6"/>
    <w:rsid w:val="00113BDE"/>
    <w:rsid w:val="001145E2"/>
    <w:rsid w:val="00114607"/>
    <w:rsid w:val="00114DC7"/>
    <w:rsid w:val="0011547E"/>
    <w:rsid w:val="00115AEC"/>
    <w:rsid w:val="0011609E"/>
    <w:rsid w:val="00116F93"/>
    <w:rsid w:val="0011791F"/>
    <w:rsid w:val="00117973"/>
    <w:rsid w:val="00117BA3"/>
    <w:rsid w:val="00117E05"/>
    <w:rsid w:val="00120ACB"/>
    <w:rsid w:val="00121120"/>
    <w:rsid w:val="00121386"/>
    <w:rsid w:val="00121AD0"/>
    <w:rsid w:val="00121D43"/>
    <w:rsid w:val="001223D3"/>
    <w:rsid w:val="0012386D"/>
    <w:rsid w:val="00124A13"/>
    <w:rsid w:val="0012508F"/>
    <w:rsid w:val="001269ED"/>
    <w:rsid w:val="00127745"/>
    <w:rsid w:val="00127CD9"/>
    <w:rsid w:val="00127EDD"/>
    <w:rsid w:val="00130845"/>
    <w:rsid w:val="00132140"/>
    <w:rsid w:val="00133BBD"/>
    <w:rsid w:val="00134A19"/>
    <w:rsid w:val="00134EFF"/>
    <w:rsid w:val="00135CCB"/>
    <w:rsid w:val="001361FC"/>
    <w:rsid w:val="00136827"/>
    <w:rsid w:val="00136AF8"/>
    <w:rsid w:val="00136CCA"/>
    <w:rsid w:val="00137053"/>
    <w:rsid w:val="001373D3"/>
    <w:rsid w:val="00137F21"/>
    <w:rsid w:val="001408FB"/>
    <w:rsid w:val="00140A2A"/>
    <w:rsid w:val="00141EC2"/>
    <w:rsid w:val="00141FF2"/>
    <w:rsid w:val="001424E3"/>
    <w:rsid w:val="00144022"/>
    <w:rsid w:val="00144E7F"/>
    <w:rsid w:val="00144F2D"/>
    <w:rsid w:val="0014772E"/>
    <w:rsid w:val="0015153A"/>
    <w:rsid w:val="00151AC0"/>
    <w:rsid w:val="001522F3"/>
    <w:rsid w:val="00152371"/>
    <w:rsid w:val="001523D1"/>
    <w:rsid w:val="00153BB9"/>
    <w:rsid w:val="00153F8E"/>
    <w:rsid w:val="001562BF"/>
    <w:rsid w:val="0015637D"/>
    <w:rsid w:val="00156723"/>
    <w:rsid w:val="00157020"/>
    <w:rsid w:val="0015746F"/>
    <w:rsid w:val="001606B9"/>
    <w:rsid w:val="001617C8"/>
    <w:rsid w:val="0016243F"/>
    <w:rsid w:val="001628DC"/>
    <w:rsid w:val="001628E9"/>
    <w:rsid w:val="001630A1"/>
    <w:rsid w:val="001635AF"/>
    <w:rsid w:val="00163778"/>
    <w:rsid w:val="00163ECD"/>
    <w:rsid w:val="00164096"/>
    <w:rsid w:val="00164199"/>
    <w:rsid w:val="0016520D"/>
    <w:rsid w:val="00165F2A"/>
    <w:rsid w:val="001666A1"/>
    <w:rsid w:val="0016713E"/>
    <w:rsid w:val="0016726A"/>
    <w:rsid w:val="0016738D"/>
    <w:rsid w:val="00167F88"/>
    <w:rsid w:val="00170247"/>
    <w:rsid w:val="001726CA"/>
    <w:rsid w:val="00173B5D"/>
    <w:rsid w:val="00174ECC"/>
    <w:rsid w:val="0017629E"/>
    <w:rsid w:val="00176C60"/>
    <w:rsid w:val="00180B4B"/>
    <w:rsid w:val="00180BBB"/>
    <w:rsid w:val="001820EE"/>
    <w:rsid w:val="001826DC"/>
    <w:rsid w:val="001829CE"/>
    <w:rsid w:val="00183F70"/>
    <w:rsid w:val="0018457B"/>
    <w:rsid w:val="001849E6"/>
    <w:rsid w:val="001850BC"/>
    <w:rsid w:val="00185940"/>
    <w:rsid w:val="00186F78"/>
    <w:rsid w:val="00187D8F"/>
    <w:rsid w:val="001905D2"/>
    <w:rsid w:val="0019083F"/>
    <w:rsid w:val="00190D2E"/>
    <w:rsid w:val="001920AB"/>
    <w:rsid w:val="00192469"/>
    <w:rsid w:val="00192471"/>
    <w:rsid w:val="00193162"/>
    <w:rsid w:val="0019343B"/>
    <w:rsid w:val="00195055"/>
    <w:rsid w:val="0019597A"/>
    <w:rsid w:val="00195CD3"/>
    <w:rsid w:val="0019661A"/>
    <w:rsid w:val="001971AC"/>
    <w:rsid w:val="00197614"/>
    <w:rsid w:val="00197FF7"/>
    <w:rsid w:val="001A07F7"/>
    <w:rsid w:val="001A1515"/>
    <w:rsid w:val="001A26DD"/>
    <w:rsid w:val="001A3305"/>
    <w:rsid w:val="001A36CF"/>
    <w:rsid w:val="001A3D70"/>
    <w:rsid w:val="001A4078"/>
    <w:rsid w:val="001A47C6"/>
    <w:rsid w:val="001A4C04"/>
    <w:rsid w:val="001A4EC1"/>
    <w:rsid w:val="001A654C"/>
    <w:rsid w:val="001A73AC"/>
    <w:rsid w:val="001A7700"/>
    <w:rsid w:val="001A7A97"/>
    <w:rsid w:val="001B0191"/>
    <w:rsid w:val="001B0A5B"/>
    <w:rsid w:val="001B0D21"/>
    <w:rsid w:val="001B0F77"/>
    <w:rsid w:val="001B357F"/>
    <w:rsid w:val="001B3948"/>
    <w:rsid w:val="001B537D"/>
    <w:rsid w:val="001B5EF2"/>
    <w:rsid w:val="001B62D6"/>
    <w:rsid w:val="001C0433"/>
    <w:rsid w:val="001C0740"/>
    <w:rsid w:val="001C18C6"/>
    <w:rsid w:val="001C1A41"/>
    <w:rsid w:val="001C1B23"/>
    <w:rsid w:val="001C2121"/>
    <w:rsid w:val="001C2524"/>
    <w:rsid w:val="001C2657"/>
    <w:rsid w:val="001C2721"/>
    <w:rsid w:val="001C38BD"/>
    <w:rsid w:val="001C3A96"/>
    <w:rsid w:val="001C49C0"/>
    <w:rsid w:val="001C5C18"/>
    <w:rsid w:val="001C6863"/>
    <w:rsid w:val="001C6C8E"/>
    <w:rsid w:val="001C6CC8"/>
    <w:rsid w:val="001D0A85"/>
    <w:rsid w:val="001D1625"/>
    <w:rsid w:val="001D16B9"/>
    <w:rsid w:val="001D1B45"/>
    <w:rsid w:val="001D2F2D"/>
    <w:rsid w:val="001D438F"/>
    <w:rsid w:val="001D4453"/>
    <w:rsid w:val="001D4CF6"/>
    <w:rsid w:val="001D4D7E"/>
    <w:rsid w:val="001D5090"/>
    <w:rsid w:val="001D51ED"/>
    <w:rsid w:val="001D6032"/>
    <w:rsid w:val="001D6C05"/>
    <w:rsid w:val="001D77AD"/>
    <w:rsid w:val="001D7EB5"/>
    <w:rsid w:val="001E194F"/>
    <w:rsid w:val="001E1BD4"/>
    <w:rsid w:val="001E2213"/>
    <w:rsid w:val="001E2303"/>
    <w:rsid w:val="001E309D"/>
    <w:rsid w:val="001E4151"/>
    <w:rsid w:val="001E43DF"/>
    <w:rsid w:val="001E64FE"/>
    <w:rsid w:val="001E739B"/>
    <w:rsid w:val="001E7D34"/>
    <w:rsid w:val="001F1986"/>
    <w:rsid w:val="001F25AC"/>
    <w:rsid w:val="001F2DFB"/>
    <w:rsid w:val="001F402B"/>
    <w:rsid w:val="001F4070"/>
    <w:rsid w:val="001F5657"/>
    <w:rsid w:val="001F5C77"/>
    <w:rsid w:val="001F5CBD"/>
    <w:rsid w:val="001F62EC"/>
    <w:rsid w:val="001F647C"/>
    <w:rsid w:val="001F6BD6"/>
    <w:rsid w:val="002003CA"/>
    <w:rsid w:val="0020040E"/>
    <w:rsid w:val="00200EC2"/>
    <w:rsid w:val="002015D9"/>
    <w:rsid w:val="00202870"/>
    <w:rsid w:val="00202A93"/>
    <w:rsid w:val="00203BFD"/>
    <w:rsid w:val="0020431C"/>
    <w:rsid w:val="0020479F"/>
    <w:rsid w:val="002047F9"/>
    <w:rsid w:val="00205339"/>
    <w:rsid w:val="00205A42"/>
    <w:rsid w:val="00205CD7"/>
    <w:rsid w:val="0020656E"/>
    <w:rsid w:val="002065A0"/>
    <w:rsid w:val="00206D66"/>
    <w:rsid w:val="00206E06"/>
    <w:rsid w:val="002078C6"/>
    <w:rsid w:val="002105F9"/>
    <w:rsid w:val="00210CEA"/>
    <w:rsid w:val="00211196"/>
    <w:rsid w:val="00211580"/>
    <w:rsid w:val="00211AC3"/>
    <w:rsid w:val="00211FF4"/>
    <w:rsid w:val="00212805"/>
    <w:rsid w:val="002132EB"/>
    <w:rsid w:val="0021390C"/>
    <w:rsid w:val="00213F37"/>
    <w:rsid w:val="00214012"/>
    <w:rsid w:val="00214BF2"/>
    <w:rsid w:val="002154B3"/>
    <w:rsid w:val="002154CE"/>
    <w:rsid w:val="00216A1E"/>
    <w:rsid w:val="00217CD8"/>
    <w:rsid w:val="00220B49"/>
    <w:rsid w:val="0022269F"/>
    <w:rsid w:val="00223188"/>
    <w:rsid w:val="00223B10"/>
    <w:rsid w:val="00224D2F"/>
    <w:rsid w:val="00227C70"/>
    <w:rsid w:val="002313E0"/>
    <w:rsid w:val="00231794"/>
    <w:rsid w:val="00232386"/>
    <w:rsid w:val="0023238A"/>
    <w:rsid w:val="002326D7"/>
    <w:rsid w:val="002330C9"/>
    <w:rsid w:val="00234CD5"/>
    <w:rsid w:val="002355BA"/>
    <w:rsid w:val="0023588F"/>
    <w:rsid w:val="00235C0E"/>
    <w:rsid w:val="00235D93"/>
    <w:rsid w:val="0023631D"/>
    <w:rsid w:val="00236463"/>
    <w:rsid w:val="002365DC"/>
    <w:rsid w:val="0023689F"/>
    <w:rsid w:val="002368CB"/>
    <w:rsid w:val="00243A89"/>
    <w:rsid w:val="0024611F"/>
    <w:rsid w:val="002463AF"/>
    <w:rsid w:val="00246B9D"/>
    <w:rsid w:val="002474A4"/>
    <w:rsid w:val="0024781A"/>
    <w:rsid w:val="00247BAF"/>
    <w:rsid w:val="002500BD"/>
    <w:rsid w:val="00250122"/>
    <w:rsid w:val="002501E2"/>
    <w:rsid w:val="00250B28"/>
    <w:rsid w:val="00250FA6"/>
    <w:rsid w:val="002514A7"/>
    <w:rsid w:val="00251999"/>
    <w:rsid w:val="00251B4D"/>
    <w:rsid w:val="0025266F"/>
    <w:rsid w:val="002526C3"/>
    <w:rsid w:val="002533B0"/>
    <w:rsid w:val="002537B3"/>
    <w:rsid w:val="00253902"/>
    <w:rsid w:val="00253AE4"/>
    <w:rsid w:val="00253D4E"/>
    <w:rsid w:val="0025483E"/>
    <w:rsid w:val="002550CB"/>
    <w:rsid w:val="0025524C"/>
    <w:rsid w:val="00255BC2"/>
    <w:rsid w:val="00255CBC"/>
    <w:rsid w:val="00255D53"/>
    <w:rsid w:val="0025706A"/>
    <w:rsid w:val="00260539"/>
    <w:rsid w:val="00260C04"/>
    <w:rsid w:val="002617A2"/>
    <w:rsid w:val="0026237A"/>
    <w:rsid w:val="002623EE"/>
    <w:rsid w:val="00262757"/>
    <w:rsid w:val="002629CF"/>
    <w:rsid w:val="00262B83"/>
    <w:rsid w:val="00262BF6"/>
    <w:rsid w:val="00263520"/>
    <w:rsid w:val="00263C00"/>
    <w:rsid w:val="002645AD"/>
    <w:rsid w:val="00264BE8"/>
    <w:rsid w:val="00266AFC"/>
    <w:rsid w:val="00266F92"/>
    <w:rsid w:val="002678C5"/>
    <w:rsid w:val="002679C4"/>
    <w:rsid w:val="002703A6"/>
    <w:rsid w:val="002716B5"/>
    <w:rsid w:val="00271778"/>
    <w:rsid w:val="002736B0"/>
    <w:rsid w:val="0027462F"/>
    <w:rsid w:val="00274824"/>
    <w:rsid w:val="002757EE"/>
    <w:rsid w:val="00275FBA"/>
    <w:rsid w:val="002804DA"/>
    <w:rsid w:val="002808DA"/>
    <w:rsid w:val="00281102"/>
    <w:rsid w:val="002812C5"/>
    <w:rsid w:val="00281801"/>
    <w:rsid w:val="00281904"/>
    <w:rsid w:val="00281DE6"/>
    <w:rsid w:val="002835B2"/>
    <w:rsid w:val="00283663"/>
    <w:rsid w:val="00283C0D"/>
    <w:rsid w:val="00284AC0"/>
    <w:rsid w:val="00286FBC"/>
    <w:rsid w:val="00290787"/>
    <w:rsid w:val="0029153D"/>
    <w:rsid w:val="00292D6D"/>
    <w:rsid w:val="00293113"/>
    <w:rsid w:val="0029337D"/>
    <w:rsid w:val="0029364E"/>
    <w:rsid w:val="0029541A"/>
    <w:rsid w:val="0029626B"/>
    <w:rsid w:val="00296BB6"/>
    <w:rsid w:val="002A07D6"/>
    <w:rsid w:val="002A0D45"/>
    <w:rsid w:val="002A0DFD"/>
    <w:rsid w:val="002A2091"/>
    <w:rsid w:val="002A268B"/>
    <w:rsid w:val="002A307A"/>
    <w:rsid w:val="002A31CC"/>
    <w:rsid w:val="002A406F"/>
    <w:rsid w:val="002A4A3C"/>
    <w:rsid w:val="002A4C0A"/>
    <w:rsid w:val="002A5369"/>
    <w:rsid w:val="002A57A8"/>
    <w:rsid w:val="002A5FB9"/>
    <w:rsid w:val="002A6222"/>
    <w:rsid w:val="002A6626"/>
    <w:rsid w:val="002A674F"/>
    <w:rsid w:val="002A67E3"/>
    <w:rsid w:val="002A7398"/>
    <w:rsid w:val="002A7CA6"/>
    <w:rsid w:val="002B0A26"/>
    <w:rsid w:val="002B10B4"/>
    <w:rsid w:val="002B14D3"/>
    <w:rsid w:val="002B419F"/>
    <w:rsid w:val="002B5C88"/>
    <w:rsid w:val="002B60E6"/>
    <w:rsid w:val="002B7843"/>
    <w:rsid w:val="002B7A4E"/>
    <w:rsid w:val="002B7F30"/>
    <w:rsid w:val="002C00EA"/>
    <w:rsid w:val="002C06BC"/>
    <w:rsid w:val="002C2C56"/>
    <w:rsid w:val="002C3A2D"/>
    <w:rsid w:val="002C3D2A"/>
    <w:rsid w:val="002C47E4"/>
    <w:rsid w:val="002C4DE9"/>
    <w:rsid w:val="002C57D1"/>
    <w:rsid w:val="002C7A6C"/>
    <w:rsid w:val="002D08FE"/>
    <w:rsid w:val="002D117C"/>
    <w:rsid w:val="002D1866"/>
    <w:rsid w:val="002D2D19"/>
    <w:rsid w:val="002D3A7D"/>
    <w:rsid w:val="002D3FBC"/>
    <w:rsid w:val="002D42F9"/>
    <w:rsid w:val="002D4764"/>
    <w:rsid w:val="002D4B34"/>
    <w:rsid w:val="002D4DF4"/>
    <w:rsid w:val="002D4E52"/>
    <w:rsid w:val="002D56EC"/>
    <w:rsid w:val="002D71AE"/>
    <w:rsid w:val="002E14A0"/>
    <w:rsid w:val="002E19B8"/>
    <w:rsid w:val="002E1F16"/>
    <w:rsid w:val="002E1FF7"/>
    <w:rsid w:val="002E263D"/>
    <w:rsid w:val="002E294E"/>
    <w:rsid w:val="002E3D50"/>
    <w:rsid w:val="002E7E7B"/>
    <w:rsid w:val="002F04E1"/>
    <w:rsid w:val="002F1BCB"/>
    <w:rsid w:val="002F1F0F"/>
    <w:rsid w:val="002F2871"/>
    <w:rsid w:val="002F28A9"/>
    <w:rsid w:val="002F46E3"/>
    <w:rsid w:val="002F49E7"/>
    <w:rsid w:val="002F767A"/>
    <w:rsid w:val="002F76F8"/>
    <w:rsid w:val="002F78FE"/>
    <w:rsid w:val="0030099F"/>
    <w:rsid w:val="003013E3"/>
    <w:rsid w:val="00301A00"/>
    <w:rsid w:val="00301C47"/>
    <w:rsid w:val="00301D7A"/>
    <w:rsid w:val="00301E76"/>
    <w:rsid w:val="00302523"/>
    <w:rsid w:val="00303083"/>
    <w:rsid w:val="00304DBE"/>
    <w:rsid w:val="00305489"/>
    <w:rsid w:val="00305537"/>
    <w:rsid w:val="0030684B"/>
    <w:rsid w:val="00307179"/>
    <w:rsid w:val="00307A4D"/>
    <w:rsid w:val="00310076"/>
    <w:rsid w:val="0031036C"/>
    <w:rsid w:val="00310F97"/>
    <w:rsid w:val="00311A18"/>
    <w:rsid w:val="00312999"/>
    <w:rsid w:val="0031354C"/>
    <w:rsid w:val="00313605"/>
    <w:rsid w:val="00313794"/>
    <w:rsid w:val="00313A69"/>
    <w:rsid w:val="00313D04"/>
    <w:rsid w:val="003143DB"/>
    <w:rsid w:val="00315567"/>
    <w:rsid w:val="003159BA"/>
    <w:rsid w:val="003164CD"/>
    <w:rsid w:val="00316EEA"/>
    <w:rsid w:val="00316FAA"/>
    <w:rsid w:val="00317030"/>
    <w:rsid w:val="00317748"/>
    <w:rsid w:val="00320675"/>
    <w:rsid w:val="00320AAE"/>
    <w:rsid w:val="0032234D"/>
    <w:rsid w:val="003227E4"/>
    <w:rsid w:val="00322C55"/>
    <w:rsid w:val="0032439F"/>
    <w:rsid w:val="0032464F"/>
    <w:rsid w:val="003248D4"/>
    <w:rsid w:val="00324F52"/>
    <w:rsid w:val="00325017"/>
    <w:rsid w:val="0032542F"/>
    <w:rsid w:val="00325796"/>
    <w:rsid w:val="00325C66"/>
    <w:rsid w:val="003268B4"/>
    <w:rsid w:val="00326BDC"/>
    <w:rsid w:val="00326DD2"/>
    <w:rsid w:val="00330BF1"/>
    <w:rsid w:val="003320B0"/>
    <w:rsid w:val="00332B6A"/>
    <w:rsid w:val="003339C7"/>
    <w:rsid w:val="003341D9"/>
    <w:rsid w:val="003347E6"/>
    <w:rsid w:val="003358A7"/>
    <w:rsid w:val="00335922"/>
    <w:rsid w:val="00336B8A"/>
    <w:rsid w:val="003370D1"/>
    <w:rsid w:val="00337D60"/>
    <w:rsid w:val="00340FBB"/>
    <w:rsid w:val="0034151E"/>
    <w:rsid w:val="003417EA"/>
    <w:rsid w:val="00342203"/>
    <w:rsid w:val="00343084"/>
    <w:rsid w:val="0034352B"/>
    <w:rsid w:val="00343632"/>
    <w:rsid w:val="00343A4E"/>
    <w:rsid w:val="00343ADA"/>
    <w:rsid w:val="00343C51"/>
    <w:rsid w:val="00343DA1"/>
    <w:rsid w:val="00344CCD"/>
    <w:rsid w:val="0034553E"/>
    <w:rsid w:val="00345E09"/>
    <w:rsid w:val="00347AF5"/>
    <w:rsid w:val="00347B0D"/>
    <w:rsid w:val="00350529"/>
    <w:rsid w:val="003520EC"/>
    <w:rsid w:val="0035253B"/>
    <w:rsid w:val="003530ED"/>
    <w:rsid w:val="0035395A"/>
    <w:rsid w:val="00353DC6"/>
    <w:rsid w:val="00353DE5"/>
    <w:rsid w:val="0035467A"/>
    <w:rsid w:val="00355CD0"/>
    <w:rsid w:val="00355F28"/>
    <w:rsid w:val="0035622A"/>
    <w:rsid w:val="00356A54"/>
    <w:rsid w:val="00356CF9"/>
    <w:rsid w:val="00360033"/>
    <w:rsid w:val="00360172"/>
    <w:rsid w:val="0036067B"/>
    <w:rsid w:val="00360E57"/>
    <w:rsid w:val="00361308"/>
    <w:rsid w:val="00361F33"/>
    <w:rsid w:val="00362A29"/>
    <w:rsid w:val="00363ED9"/>
    <w:rsid w:val="00363F82"/>
    <w:rsid w:val="00364502"/>
    <w:rsid w:val="00365B52"/>
    <w:rsid w:val="00366BAF"/>
    <w:rsid w:val="00366BC5"/>
    <w:rsid w:val="00370DC6"/>
    <w:rsid w:val="00371EF6"/>
    <w:rsid w:val="0037272D"/>
    <w:rsid w:val="003732E6"/>
    <w:rsid w:val="00373B08"/>
    <w:rsid w:val="00374482"/>
    <w:rsid w:val="00374C58"/>
    <w:rsid w:val="00375560"/>
    <w:rsid w:val="003761CB"/>
    <w:rsid w:val="00376405"/>
    <w:rsid w:val="00376556"/>
    <w:rsid w:val="00376588"/>
    <w:rsid w:val="00377CF2"/>
    <w:rsid w:val="00381278"/>
    <w:rsid w:val="00382576"/>
    <w:rsid w:val="00383330"/>
    <w:rsid w:val="003836D4"/>
    <w:rsid w:val="00384806"/>
    <w:rsid w:val="00386B05"/>
    <w:rsid w:val="003872EE"/>
    <w:rsid w:val="00390FE4"/>
    <w:rsid w:val="00391F39"/>
    <w:rsid w:val="0039319B"/>
    <w:rsid w:val="00395944"/>
    <w:rsid w:val="003970F6"/>
    <w:rsid w:val="003A04B1"/>
    <w:rsid w:val="003A0C54"/>
    <w:rsid w:val="003A198F"/>
    <w:rsid w:val="003A1EE5"/>
    <w:rsid w:val="003A2111"/>
    <w:rsid w:val="003A4074"/>
    <w:rsid w:val="003A4609"/>
    <w:rsid w:val="003A4DCD"/>
    <w:rsid w:val="003A4F94"/>
    <w:rsid w:val="003A4FCE"/>
    <w:rsid w:val="003A777F"/>
    <w:rsid w:val="003B037D"/>
    <w:rsid w:val="003B0DBE"/>
    <w:rsid w:val="003B1304"/>
    <w:rsid w:val="003B1361"/>
    <w:rsid w:val="003B1484"/>
    <w:rsid w:val="003B16A0"/>
    <w:rsid w:val="003B1AA9"/>
    <w:rsid w:val="003B1BCA"/>
    <w:rsid w:val="003B24C2"/>
    <w:rsid w:val="003B29F6"/>
    <w:rsid w:val="003B2D7A"/>
    <w:rsid w:val="003B2EFB"/>
    <w:rsid w:val="003B3314"/>
    <w:rsid w:val="003B33A4"/>
    <w:rsid w:val="003B3A59"/>
    <w:rsid w:val="003B44F5"/>
    <w:rsid w:val="003B4AA1"/>
    <w:rsid w:val="003B59A8"/>
    <w:rsid w:val="003B690D"/>
    <w:rsid w:val="003B6BCD"/>
    <w:rsid w:val="003B7E3E"/>
    <w:rsid w:val="003B7F57"/>
    <w:rsid w:val="003C0326"/>
    <w:rsid w:val="003C0ADA"/>
    <w:rsid w:val="003C0B8F"/>
    <w:rsid w:val="003C0DC2"/>
    <w:rsid w:val="003C1221"/>
    <w:rsid w:val="003C1A3E"/>
    <w:rsid w:val="003C3EFA"/>
    <w:rsid w:val="003C488F"/>
    <w:rsid w:val="003C5114"/>
    <w:rsid w:val="003C551C"/>
    <w:rsid w:val="003C58C5"/>
    <w:rsid w:val="003C6A76"/>
    <w:rsid w:val="003C7BEC"/>
    <w:rsid w:val="003D08CD"/>
    <w:rsid w:val="003D22C5"/>
    <w:rsid w:val="003D2774"/>
    <w:rsid w:val="003D3616"/>
    <w:rsid w:val="003D6820"/>
    <w:rsid w:val="003D6981"/>
    <w:rsid w:val="003D6CA1"/>
    <w:rsid w:val="003E04B3"/>
    <w:rsid w:val="003E0D7A"/>
    <w:rsid w:val="003E1587"/>
    <w:rsid w:val="003E21F2"/>
    <w:rsid w:val="003E2576"/>
    <w:rsid w:val="003E502E"/>
    <w:rsid w:val="003E528D"/>
    <w:rsid w:val="003E58CA"/>
    <w:rsid w:val="003E7E9D"/>
    <w:rsid w:val="003F06CB"/>
    <w:rsid w:val="003F11F1"/>
    <w:rsid w:val="003F17AD"/>
    <w:rsid w:val="003F1857"/>
    <w:rsid w:val="003F2FD3"/>
    <w:rsid w:val="003F32A5"/>
    <w:rsid w:val="003F351F"/>
    <w:rsid w:val="003F371C"/>
    <w:rsid w:val="003F3FB7"/>
    <w:rsid w:val="003F3FCA"/>
    <w:rsid w:val="003F44A6"/>
    <w:rsid w:val="003F5F50"/>
    <w:rsid w:val="003F624D"/>
    <w:rsid w:val="003F698C"/>
    <w:rsid w:val="004005CF"/>
    <w:rsid w:val="00401B70"/>
    <w:rsid w:val="00401B83"/>
    <w:rsid w:val="004028FB"/>
    <w:rsid w:val="004048B4"/>
    <w:rsid w:val="004065EF"/>
    <w:rsid w:val="00407021"/>
    <w:rsid w:val="00407275"/>
    <w:rsid w:val="00411789"/>
    <w:rsid w:val="00411A88"/>
    <w:rsid w:val="00411B81"/>
    <w:rsid w:val="00413091"/>
    <w:rsid w:val="004130E3"/>
    <w:rsid w:val="004132EB"/>
    <w:rsid w:val="0041379B"/>
    <w:rsid w:val="00413952"/>
    <w:rsid w:val="00413A29"/>
    <w:rsid w:val="0041498B"/>
    <w:rsid w:val="0041513B"/>
    <w:rsid w:val="0041520C"/>
    <w:rsid w:val="0041562E"/>
    <w:rsid w:val="00415837"/>
    <w:rsid w:val="00415A15"/>
    <w:rsid w:val="00415F2A"/>
    <w:rsid w:val="004167B6"/>
    <w:rsid w:val="00416A68"/>
    <w:rsid w:val="0041735A"/>
    <w:rsid w:val="00420393"/>
    <w:rsid w:val="004206F8"/>
    <w:rsid w:val="00420A1F"/>
    <w:rsid w:val="00421427"/>
    <w:rsid w:val="00421A20"/>
    <w:rsid w:val="00421CA9"/>
    <w:rsid w:val="00422647"/>
    <w:rsid w:val="00422B26"/>
    <w:rsid w:val="0042324D"/>
    <w:rsid w:val="00423F74"/>
    <w:rsid w:val="00424E1D"/>
    <w:rsid w:val="004255F0"/>
    <w:rsid w:val="004256E2"/>
    <w:rsid w:val="00425EC9"/>
    <w:rsid w:val="00426707"/>
    <w:rsid w:val="004302DB"/>
    <w:rsid w:val="004308DA"/>
    <w:rsid w:val="004335F2"/>
    <w:rsid w:val="00433BBF"/>
    <w:rsid w:val="00434225"/>
    <w:rsid w:val="00434E3C"/>
    <w:rsid w:val="0043672F"/>
    <w:rsid w:val="00437978"/>
    <w:rsid w:val="00440A7F"/>
    <w:rsid w:val="00441171"/>
    <w:rsid w:val="00441D3F"/>
    <w:rsid w:val="00441D96"/>
    <w:rsid w:val="004420BA"/>
    <w:rsid w:val="0044279E"/>
    <w:rsid w:val="004427D8"/>
    <w:rsid w:val="00443838"/>
    <w:rsid w:val="00443C02"/>
    <w:rsid w:val="004445D8"/>
    <w:rsid w:val="004467AB"/>
    <w:rsid w:val="004467E7"/>
    <w:rsid w:val="00446DF9"/>
    <w:rsid w:val="00451EC3"/>
    <w:rsid w:val="0045238B"/>
    <w:rsid w:val="00452526"/>
    <w:rsid w:val="00453474"/>
    <w:rsid w:val="00454066"/>
    <w:rsid w:val="00454A3A"/>
    <w:rsid w:val="00455027"/>
    <w:rsid w:val="004557B5"/>
    <w:rsid w:val="00455D19"/>
    <w:rsid w:val="00457C8A"/>
    <w:rsid w:val="0046033E"/>
    <w:rsid w:val="004608B6"/>
    <w:rsid w:val="00460B34"/>
    <w:rsid w:val="0046195F"/>
    <w:rsid w:val="00463D35"/>
    <w:rsid w:val="00464F2C"/>
    <w:rsid w:val="00465F07"/>
    <w:rsid w:val="004668D6"/>
    <w:rsid w:val="004706CB"/>
    <w:rsid w:val="00470DEF"/>
    <w:rsid w:val="00471A56"/>
    <w:rsid w:val="004738B4"/>
    <w:rsid w:val="00473E06"/>
    <w:rsid w:val="004749BC"/>
    <w:rsid w:val="00474F5C"/>
    <w:rsid w:val="00475040"/>
    <w:rsid w:val="00475A64"/>
    <w:rsid w:val="004762E2"/>
    <w:rsid w:val="00477825"/>
    <w:rsid w:val="0047790B"/>
    <w:rsid w:val="004801EE"/>
    <w:rsid w:val="00480887"/>
    <w:rsid w:val="00480F92"/>
    <w:rsid w:val="00481459"/>
    <w:rsid w:val="00481D45"/>
    <w:rsid w:val="00482D9C"/>
    <w:rsid w:val="00483CEF"/>
    <w:rsid w:val="004843A8"/>
    <w:rsid w:val="00484CEB"/>
    <w:rsid w:val="004853A3"/>
    <w:rsid w:val="00485EC1"/>
    <w:rsid w:val="00487ADA"/>
    <w:rsid w:val="0049054F"/>
    <w:rsid w:val="00490F01"/>
    <w:rsid w:val="00491FE0"/>
    <w:rsid w:val="00492285"/>
    <w:rsid w:val="00492436"/>
    <w:rsid w:val="004924C0"/>
    <w:rsid w:val="00492A6C"/>
    <w:rsid w:val="00492DFC"/>
    <w:rsid w:val="00493635"/>
    <w:rsid w:val="00494815"/>
    <w:rsid w:val="00494CFD"/>
    <w:rsid w:val="004A0197"/>
    <w:rsid w:val="004A0696"/>
    <w:rsid w:val="004A0CE9"/>
    <w:rsid w:val="004A148E"/>
    <w:rsid w:val="004A1782"/>
    <w:rsid w:val="004A17B3"/>
    <w:rsid w:val="004A1883"/>
    <w:rsid w:val="004A36BB"/>
    <w:rsid w:val="004A546E"/>
    <w:rsid w:val="004A57B1"/>
    <w:rsid w:val="004A6F14"/>
    <w:rsid w:val="004B09F0"/>
    <w:rsid w:val="004B131E"/>
    <w:rsid w:val="004B1714"/>
    <w:rsid w:val="004B196F"/>
    <w:rsid w:val="004B1A4B"/>
    <w:rsid w:val="004B22A9"/>
    <w:rsid w:val="004B25D3"/>
    <w:rsid w:val="004B2600"/>
    <w:rsid w:val="004B289A"/>
    <w:rsid w:val="004B2F19"/>
    <w:rsid w:val="004B35C6"/>
    <w:rsid w:val="004B3C92"/>
    <w:rsid w:val="004B6AA7"/>
    <w:rsid w:val="004B6B0A"/>
    <w:rsid w:val="004C028F"/>
    <w:rsid w:val="004C23B2"/>
    <w:rsid w:val="004C26AA"/>
    <w:rsid w:val="004C350E"/>
    <w:rsid w:val="004C419D"/>
    <w:rsid w:val="004C5989"/>
    <w:rsid w:val="004C5E22"/>
    <w:rsid w:val="004C7A7F"/>
    <w:rsid w:val="004D0071"/>
    <w:rsid w:val="004D07DA"/>
    <w:rsid w:val="004D0C5E"/>
    <w:rsid w:val="004D0F27"/>
    <w:rsid w:val="004D0F50"/>
    <w:rsid w:val="004D208B"/>
    <w:rsid w:val="004D241F"/>
    <w:rsid w:val="004D496E"/>
    <w:rsid w:val="004D696C"/>
    <w:rsid w:val="004D7704"/>
    <w:rsid w:val="004E0953"/>
    <w:rsid w:val="004E0BCD"/>
    <w:rsid w:val="004E158C"/>
    <w:rsid w:val="004E1989"/>
    <w:rsid w:val="004E1DB0"/>
    <w:rsid w:val="004E2364"/>
    <w:rsid w:val="004E2D1F"/>
    <w:rsid w:val="004E2E96"/>
    <w:rsid w:val="004E360B"/>
    <w:rsid w:val="004E3F84"/>
    <w:rsid w:val="004E4CEE"/>
    <w:rsid w:val="004E6300"/>
    <w:rsid w:val="004E6818"/>
    <w:rsid w:val="004E7300"/>
    <w:rsid w:val="004E7686"/>
    <w:rsid w:val="004E7D4B"/>
    <w:rsid w:val="004F0201"/>
    <w:rsid w:val="004F0ACC"/>
    <w:rsid w:val="004F0C53"/>
    <w:rsid w:val="004F0E85"/>
    <w:rsid w:val="004F1EDD"/>
    <w:rsid w:val="004F2DA3"/>
    <w:rsid w:val="004F2F8A"/>
    <w:rsid w:val="004F365B"/>
    <w:rsid w:val="004F43A1"/>
    <w:rsid w:val="004F4CC2"/>
    <w:rsid w:val="004F4E78"/>
    <w:rsid w:val="004F59E3"/>
    <w:rsid w:val="004F69F3"/>
    <w:rsid w:val="004F6D22"/>
    <w:rsid w:val="004F75C3"/>
    <w:rsid w:val="004F7914"/>
    <w:rsid w:val="004F792E"/>
    <w:rsid w:val="0050052B"/>
    <w:rsid w:val="00500BE8"/>
    <w:rsid w:val="005013C7"/>
    <w:rsid w:val="005017CB"/>
    <w:rsid w:val="00501C45"/>
    <w:rsid w:val="00502288"/>
    <w:rsid w:val="005023A7"/>
    <w:rsid w:val="005035D4"/>
    <w:rsid w:val="00503BCF"/>
    <w:rsid w:val="0050419A"/>
    <w:rsid w:val="00505471"/>
    <w:rsid w:val="005060C9"/>
    <w:rsid w:val="00506BE9"/>
    <w:rsid w:val="0050746B"/>
    <w:rsid w:val="005078A7"/>
    <w:rsid w:val="00510BEB"/>
    <w:rsid w:val="00510D9B"/>
    <w:rsid w:val="00512F33"/>
    <w:rsid w:val="005140F0"/>
    <w:rsid w:val="00515134"/>
    <w:rsid w:val="0051513A"/>
    <w:rsid w:val="0051526A"/>
    <w:rsid w:val="005154F6"/>
    <w:rsid w:val="0051592E"/>
    <w:rsid w:val="00515D77"/>
    <w:rsid w:val="00516890"/>
    <w:rsid w:val="00516C7A"/>
    <w:rsid w:val="00516D3C"/>
    <w:rsid w:val="005173B5"/>
    <w:rsid w:val="00517F0D"/>
    <w:rsid w:val="00520D70"/>
    <w:rsid w:val="005211BC"/>
    <w:rsid w:val="00521F99"/>
    <w:rsid w:val="00522A4C"/>
    <w:rsid w:val="00523837"/>
    <w:rsid w:val="00523959"/>
    <w:rsid w:val="00524487"/>
    <w:rsid w:val="005249CE"/>
    <w:rsid w:val="00524CF9"/>
    <w:rsid w:val="00525B18"/>
    <w:rsid w:val="00526D69"/>
    <w:rsid w:val="00526DEA"/>
    <w:rsid w:val="005271DD"/>
    <w:rsid w:val="00527E99"/>
    <w:rsid w:val="00527FFA"/>
    <w:rsid w:val="005301D4"/>
    <w:rsid w:val="005307D6"/>
    <w:rsid w:val="00530980"/>
    <w:rsid w:val="00530F89"/>
    <w:rsid w:val="005326E3"/>
    <w:rsid w:val="00532A2A"/>
    <w:rsid w:val="00532E42"/>
    <w:rsid w:val="00532EC7"/>
    <w:rsid w:val="005333BC"/>
    <w:rsid w:val="0053378C"/>
    <w:rsid w:val="005341FB"/>
    <w:rsid w:val="00534223"/>
    <w:rsid w:val="0053455E"/>
    <w:rsid w:val="00534AA8"/>
    <w:rsid w:val="005350C9"/>
    <w:rsid w:val="0053583D"/>
    <w:rsid w:val="00535DAA"/>
    <w:rsid w:val="00536090"/>
    <w:rsid w:val="00536DDF"/>
    <w:rsid w:val="0053782D"/>
    <w:rsid w:val="00537837"/>
    <w:rsid w:val="00537B11"/>
    <w:rsid w:val="005403D1"/>
    <w:rsid w:val="00540E0C"/>
    <w:rsid w:val="005448F5"/>
    <w:rsid w:val="00545043"/>
    <w:rsid w:val="00545098"/>
    <w:rsid w:val="00545741"/>
    <w:rsid w:val="005458BC"/>
    <w:rsid w:val="00545F00"/>
    <w:rsid w:val="005463D7"/>
    <w:rsid w:val="005468D9"/>
    <w:rsid w:val="00551040"/>
    <w:rsid w:val="00551793"/>
    <w:rsid w:val="005517A8"/>
    <w:rsid w:val="00552614"/>
    <w:rsid w:val="005527E3"/>
    <w:rsid w:val="00553287"/>
    <w:rsid w:val="0055465E"/>
    <w:rsid w:val="00554C83"/>
    <w:rsid w:val="00554DB0"/>
    <w:rsid w:val="00556382"/>
    <w:rsid w:val="00556C71"/>
    <w:rsid w:val="005573BF"/>
    <w:rsid w:val="00557DC4"/>
    <w:rsid w:val="00560110"/>
    <w:rsid w:val="005609AF"/>
    <w:rsid w:val="00560D93"/>
    <w:rsid w:val="0056218D"/>
    <w:rsid w:val="00562A2D"/>
    <w:rsid w:val="00562FCB"/>
    <w:rsid w:val="00564971"/>
    <w:rsid w:val="00564B87"/>
    <w:rsid w:val="00564E27"/>
    <w:rsid w:val="0056592F"/>
    <w:rsid w:val="00566846"/>
    <w:rsid w:val="00566ECD"/>
    <w:rsid w:val="005670DC"/>
    <w:rsid w:val="005672A3"/>
    <w:rsid w:val="00567507"/>
    <w:rsid w:val="0056766F"/>
    <w:rsid w:val="00567883"/>
    <w:rsid w:val="005712B6"/>
    <w:rsid w:val="005723B7"/>
    <w:rsid w:val="00572466"/>
    <w:rsid w:val="00572690"/>
    <w:rsid w:val="00572845"/>
    <w:rsid w:val="00572DA2"/>
    <w:rsid w:val="005733E2"/>
    <w:rsid w:val="005748B5"/>
    <w:rsid w:val="00574E11"/>
    <w:rsid w:val="00576661"/>
    <w:rsid w:val="00576E37"/>
    <w:rsid w:val="005770F3"/>
    <w:rsid w:val="005773AE"/>
    <w:rsid w:val="00580349"/>
    <w:rsid w:val="00581FCA"/>
    <w:rsid w:val="00582285"/>
    <w:rsid w:val="005826EF"/>
    <w:rsid w:val="00582E87"/>
    <w:rsid w:val="00583AD5"/>
    <w:rsid w:val="00584E9B"/>
    <w:rsid w:val="00585BBD"/>
    <w:rsid w:val="00585C7D"/>
    <w:rsid w:val="00585CC2"/>
    <w:rsid w:val="00591688"/>
    <w:rsid w:val="005917E6"/>
    <w:rsid w:val="005919B1"/>
    <w:rsid w:val="00592028"/>
    <w:rsid w:val="00593420"/>
    <w:rsid w:val="00593E04"/>
    <w:rsid w:val="00596146"/>
    <w:rsid w:val="00596ADA"/>
    <w:rsid w:val="0059792C"/>
    <w:rsid w:val="005A0279"/>
    <w:rsid w:val="005A09B8"/>
    <w:rsid w:val="005A10A5"/>
    <w:rsid w:val="005A10CC"/>
    <w:rsid w:val="005A14E3"/>
    <w:rsid w:val="005A3138"/>
    <w:rsid w:val="005A3310"/>
    <w:rsid w:val="005A39F8"/>
    <w:rsid w:val="005A3F66"/>
    <w:rsid w:val="005A4296"/>
    <w:rsid w:val="005A73E0"/>
    <w:rsid w:val="005A7F62"/>
    <w:rsid w:val="005B0790"/>
    <w:rsid w:val="005B124A"/>
    <w:rsid w:val="005B1F1B"/>
    <w:rsid w:val="005B336A"/>
    <w:rsid w:val="005B37A5"/>
    <w:rsid w:val="005B469B"/>
    <w:rsid w:val="005B51E9"/>
    <w:rsid w:val="005B5343"/>
    <w:rsid w:val="005B536E"/>
    <w:rsid w:val="005B56E8"/>
    <w:rsid w:val="005B5C0F"/>
    <w:rsid w:val="005B5EC7"/>
    <w:rsid w:val="005B6C8F"/>
    <w:rsid w:val="005C1617"/>
    <w:rsid w:val="005C1758"/>
    <w:rsid w:val="005C2DD4"/>
    <w:rsid w:val="005C2FA9"/>
    <w:rsid w:val="005C3100"/>
    <w:rsid w:val="005C32F6"/>
    <w:rsid w:val="005C39D6"/>
    <w:rsid w:val="005C3C82"/>
    <w:rsid w:val="005C4A27"/>
    <w:rsid w:val="005C5810"/>
    <w:rsid w:val="005C5887"/>
    <w:rsid w:val="005C5BB7"/>
    <w:rsid w:val="005C6E15"/>
    <w:rsid w:val="005D02B1"/>
    <w:rsid w:val="005D0753"/>
    <w:rsid w:val="005D0970"/>
    <w:rsid w:val="005D1174"/>
    <w:rsid w:val="005D1606"/>
    <w:rsid w:val="005D2D6A"/>
    <w:rsid w:val="005D3EA4"/>
    <w:rsid w:val="005D40E1"/>
    <w:rsid w:val="005D4C54"/>
    <w:rsid w:val="005D59F7"/>
    <w:rsid w:val="005D5A86"/>
    <w:rsid w:val="005D5C9B"/>
    <w:rsid w:val="005D5ECB"/>
    <w:rsid w:val="005D6351"/>
    <w:rsid w:val="005D6A4A"/>
    <w:rsid w:val="005E0874"/>
    <w:rsid w:val="005E0B56"/>
    <w:rsid w:val="005E0FB4"/>
    <w:rsid w:val="005E1007"/>
    <w:rsid w:val="005E2104"/>
    <w:rsid w:val="005E214F"/>
    <w:rsid w:val="005E265C"/>
    <w:rsid w:val="005E39F3"/>
    <w:rsid w:val="005E5856"/>
    <w:rsid w:val="005E59D8"/>
    <w:rsid w:val="005E61B6"/>
    <w:rsid w:val="005F0397"/>
    <w:rsid w:val="005F0713"/>
    <w:rsid w:val="005F0FEF"/>
    <w:rsid w:val="005F13F6"/>
    <w:rsid w:val="005F19DA"/>
    <w:rsid w:val="005F1B6E"/>
    <w:rsid w:val="005F1F45"/>
    <w:rsid w:val="005F3813"/>
    <w:rsid w:val="005F3B64"/>
    <w:rsid w:val="005F3DF1"/>
    <w:rsid w:val="005F401B"/>
    <w:rsid w:val="005F4E0B"/>
    <w:rsid w:val="005F5B4A"/>
    <w:rsid w:val="005F60F0"/>
    <w:rsid w:val="005F6354"/>
    <w:rsid w:val="005F745F"/>
    <w:rsid w:val="00600360"/>
    <w:rsid w:val="006008DF"/>
    <w:rsid w:val="00601BFE"/>
    <w:rsid w:val="00602979"/>
    <w:rsid w:val="00602F41"/>
    <w:rsid w:val="00603599"/>
    <w:rsid w:val="006037B9"/>
    <w:rsid w:val="00603CD6"/>
    <w:rsid w:val="0060595A"/>
    <w:rsid w:val="00605E28"/>
    <w:rsid w:val="0060642E"/>
    <w:rsid w:val="00606777"/>
    <w:rsid w:val="00606DC8"/>
    <w:rsid w:val="006077B3"/>
    <w:rsid w:val="00607D17"/>
    <w:rsid w:val="00611376"/>
    <w:rsid w:val="00613E37"/>
    <w:rsid w:val="00613EA2"/>
    <w:rsid w:val="00614DE2"/>
    <w:rsid w:val="00614F09"/>
    <w:rsid w:val="00615E2A"/>
    <w:rsid w:val="00616DAA"/>
    <w:rsid w:val="00616F45"/>
    <w:rsid w:val="006174D4"/>
    <w:rsid w:val="0062054D"/>
    <w:rsid w:val="00620B0F"/>
    <w:rsid w:val="006215F9"/>
    <w:rsid w:val="00621B2F"/>
    <w:rsid w:val="00621C85"/>
    <w:rsid w:val="00621CF1"/>
    <w:rsid w:val="00621F0D"/>
    <w:rsid w:val="00621F34"/>
    <w:rsid w:val="00623281"/>
    <w:rsid w:val="00624169"/>
    <w:rsid w:val="00624FD6"/>
    <w:rsid w:val="006253FE"/>
    <w:rsid w:val="00625B5F"/>
    <w:rsid w:val="00625B84"/>
    <w:rsid w:val="00626309"/>
    <w:rsid w:val="00626C69"/>
    <w:rsid w:val="00626DAE"/>
    <w:rsid w:val="00626FEE"/>
    <w:rsid w:val="0063069D"/>
    <w:rsid w:val="00630E98"/>
    <w:rsid w:val="00630EEF"/>
    <w:rsid w:val="00631521"/>
    <w:rsid w:val="00631BE1"/>
    <w:rsid w:val="00632297"/>
    <w:rsid w:val="006325CE"/>
    <w:rsid w:val="00633A9D"/>
    <w:rsid w:val="00633E24"/>
    <w:rsid w:val="0063448E"/>
    <w:rsid w:val="006348FC"/>
    <w:rsid w:val="006354B2"/>
    <w:rsid w:val="00635692"/>
    <w:rsid w:val="0063571A"/>
    <w:rsid w:val="00635C37"/>
    <w:rsid w:val="006366F0"/>
    <w:rsid w:val="0063764D"/>
    <w:rsid w:val="006403D2"/>
    <w:rsid w:val="00641108"/>
    <w:rsid w:val="0064114D"/>
    <w:rsid w:val="00641496"/>
    <w:rsid w:val="00641525"/>
    <w:rsid w:val="00641A14"/>
    <w:rsid w:val="00643227"/>
    <w:rsid w:val="00643DDF"/>
    <w:rsid w:val="006456D1"/>
    <w:rsid w:val="00645CE6"/>
    <w:rsid w:val="00646287"/>
    <w:rsid w:val="00646B89"/>
    <w:rsid w:val="00651F60"/>
    <w:rsid w:val="0065226C"/>
    <w:rsid w:val="0065248C"/>
    <w:rsid w:val="00652D7A"/>
    <w:rsid w:val="00653918"/>
    <w:rsid w:val="00654391"/>
    <w:rsid w:val="006544EE"/>
    <w:rsid w:val="00654D09"/>
    <w:rsid w:val="00655893"/>
    <w:rsid w:val="0065680F"/>
    <w:rsid w:val="006568F6"/>
    <w:rsid w:val="00656921"/>
    <w:rsid w:val="00657A78"/>
    <w:rsid w:val="00657D5C"/>
    <w:rsid w:val="0066078B"/>
    <w:rsid w:val="00660EC2"/>
    <w:rsid w:val="0066281B"/>
    <w:rsid w:val="00664522"/>
    <w:rsid w:val="006656CD"/>
    <w:rsid w:val="006661D5"/>
    <w:rsid w:val="00666BA8"/>
    <w:rsid w:val="00666FD0"/>
    <w:rsid w:val="0066710A"/>
    <w:rsid w:val="006675FA"/>
    <w:rsid w:val="00667FA3"/>
    <w:rsid w:val="00670512"/>
    <w:rsid w:val="00670A1A"/>
    <w:rsid w:val="00671B62"/>
    <w:rsid w:val="00672362"/>
    <w:rsid w:val="006729BF"/>
    <w:rsid w:val="00673A28"/>
    <w:rsid w:val="00675B0A"/>
    <w:rsid w:val="006760DF"/>
    <w:rsid w:val="006761B6"/>
    <w:rsid w:val="0067780D"/>
    <w:rsid w:val="00680076"/>
    <w:rsid w:val="00680E25"/>
    <w:rsid w:val="00681843"/>
    <w:rsid w:val="006822F4"/>
    <w:rsid w:val="00682687"/>
    <w:rsid w:val="006826F1"/>
    <w:rsid w:val="00683B47"/>
    <w:rsid w:val="0068449C"/>
    <w:rsid w:val="0068581F"/>
    <w:rsid w:val="00685A42"/>
    <w:rsid w:val="006862F3"/>
    <w:rsid w:val="00686FD9"/>
    <w:rsid w:val="0068798D"/>
    <w:rsid w:val="006907DC"/>
    <w:rsid w:val="0069128B"/>
    <w:rsid w:val="00691581"/>
    <w:rsid w:val="00691AAC"/>
    <w:rsid w:val="006923CE"/>
    <w:rsid w:val="00692703"/>
    <w:rsid w:val="00692A85"/>
    <w:rsid w:val="0069328F"/>
    <w:rsid w:val="00693AC3"/>
    <w:rsid w:val="00693CD3"/>
    <w:rsid w:val="00693D7C"/>
    <w:rsid w:val="00693EE0"/>
    <w:rsid w:val="00695846"/>
    <w:rsid w:val="00695BFA"/>
    <w:rsid w:val="00695C24"/>
    <w:rsid w:val="00696A2B"/>
    <w:rsid w:val="00696CA1"/>
    <w:rsid w:val="00697468"/>
    <w:rsid w:val="006975DC"/>
    <w:rsid w:val="00697B72"/>
    <w:rsid w:val="006A200F"/>
    <w:rsid w:val="006A26CC"/>
    <w:rsid w:val="006A2DE5"/>
    <w:rsid w:val="006A3619"/>
    <w:rsid w:val="006A394D"/>
    <w:rsid w:val="006A46EB"/>
    <w:rsid w:val="006A4F2E"/>
    <w:rsid w:val="006A5AB4"/>
    <w:rsid w:val="006A5D5E"/>
    <w:rsid w:val="006A6AFA"/>
    <w:rsid w:val="006B1671"/>
    <w:rsid w:val="006B1A8D"/>
    <w:rsid w:val="006B1FAB"/>
    <w:rsid w:val="006B27D2"/>
    <w:rsid w:val="006B2F90"/>
    <w:rsid w:val="006B3598"/>
    <w:rsid w:val="006B3AA3"/>
    <w:rsid w:val="006B3B62"/>
    <w:rsid w:val="006B3E79"/>
    <w:rsid w:val="006B481E"/>
    <w:rsid w:val="006B4A3E"/>
    <w:rsid w:val="006B4DEE"/>
    <w:rsid w:val="006B4E14"/>
    <w:rsid w:val="006B6044"/>
    <w:rsid w:val="006B646D"/>
    <w:rsid w:val="006B6B29"/>
    <w:rsid w:val="006B7487"/>
    <w:rsid w:val="006B767C"/>
    <w:rsid w:val="006B7AE6"/>
    <w:rsid w:val="006C00A6"/>
    <w:rsid w:val="006C010C"/>
    <w:rsid w:val="006C07CA"/>
    <w:rsid w:val="006C11BE"/>
    <w:rsid w:val="006C17C4"/>
    <w:rsid w:val="006C1918"/>
    <w:rsid w:val="006C22A2"/>
    <w:rsid w:val="006C255C"/>
    <w:rsid w:val="006C2E1B"/>
    <w:rsid w:val="006C3050"/>
    <w:rsid w:val="006C4717"/>
    <w:rsid w:val="006C5056"/>
    <w:rsid w:val="006C5848"/>
    <w:rsid w:val="006C58AC"/>
    <w:rsid w:val="006C628F"/>
    <w:rsid w:val="006C69F2"/>
    <w:rsid w:val="006C6EF5"/>
    <w:rsid w:val="006C700B"/>
    <w:rsid w:val="006C720B"/>
    <w:rsid w:val="006C7351"/>
    <w:rsid w:val="006D0A66"/>
    <w:rsid w:val="006D0AAE"/>
    <w:rsid w:val="006D1DB9"/>
    <w:rsid w:val="006D2074"/>
    <w:rsid w:val="006D273D"/>
    <w:rsid w:val="006D3E82"/>
    <w:rsid w:val="006D4435"/>
    <w:rsid w:val="006D484A"/>
    <w:rsid w:val="006D5301"/>
    <w:rsid w:val="006D54F6"/>
    <w:rsid w:val="006D61E9"/>
    <w:rsid w:val="006D6B6A"/>
    <w:rsid w:val="006D6BF8"/>
    <w:rsid w:val="006D7E2D"/>
    <w:rsid w:val="006E04FF"/>
    <w:rsid w:val="006E0797"/>
    <w:rsid w:val="006E1019"/>
    <w:rsid w:val="006E25CB"/>
    <w:rsid w:val="006E2A51"/>
    <w:rsid w:val="006E3394"/>
    <w:rsid w:val="006E3619"/>
    <w:rsid w:val="006E4140"/>
    <w:rsid w:val="006E43A7"/>
    <w:rsid w:val="006E4499"/>
    <w:rsid w:val="006E4F16"/>
    <w:rsid w:val="006E4F28"/>
    <w:rsid w:val="006E6A98"/>
    <w:rsid w:val="006E72D6"/>
    <w:rsid w:val="006F06B7"/>
    <w:rsid w:val="006F0A52"/>
    <w:rsid w:val="006F13A3"/>
    <w:rsid w:val="006F2BFF"/>
    <w:rsid w:val="006F3581"/>
    <w:rsid w:val="006F3CDE"/>
    <w:rsid w:val="006F4B36"/>
    <w:rsid w:val="006F64B2"/>
    <w:rsid w:val="0070082B"/>
    <w:rsid w:val="007019AC"/>
    <w:rsid w:val="00701A73"/>
    <w:rsid w:val="00701F69"/>
    <w:rsid w:val="00702BC8"/>
    <w:rsid w:val="0070392E"/>
    <w:rsid w:val="00703CAF"/>
    <w:rsid w:val="00705168"/>
    <w:rsid w:val="0070552F"/>
    <w:rsid w:val="0071111A"/>
    <w:rsid w:val="0071247F"/>
    <w:rsid w:val="00713D10"/>
    <w:rsid w:val="00714334"/>
    <w:rsid w:val="00715CC8"/>
    <w:rsid w:val="00716515"/>
    <w:rsid w:val="00716842"/>
    <w:rsid w:val="00716B2E"/>
    <w:rsid w:val="00717D52"/>
    <w:rsid w:val="0072039D"/>
    <w:rsid w:val="00720C78"/>
    <w:rsid w:val="00721A63"/>
    <w:rsid w:val="00723337"/>
    <w:rsid w:val="00723386"/>
    <w:rsid w:val="00723CAD"/>
    <w:rsid w:val="00724A22"/>
    <w:rsid w:val="0072500F"/>
    <w:rsid w:val="00725790"/>
    <w:rsid w:val="007258D3"/>
    <w:rsid w:val="00726229"/>
    <w:rsid w:val="00726784"/>
    <w:rsid w:val="0072698A"/>
    <w:rsid w:val="0072704E"/>
    <w:rsid w:val="00730415"/>
    <w:rsid w:val="007305DE"/>
    <w:rsid w:val="00730A78"/>
    <w:rsid w:val="00730B1A"/>
    <w:rsid w:val="00731151"/>
    <w:rsid w:val="00731BBB"/>
    <w:rsid w:val="00732123"/>
    <w:rsid w:val="00732EA5"/>
    <w:rsid w:val="0073300C"/>
    <w:rsid w:val="00733C3D"/>
    <w:rsid w:val="0073454E"/>
    <w:rsid w:val="00735204"/>
    <w:rsid w:val="00735310"/>
    <w:rsid w:val="0073552A"/>
    <w:rsid w:val="007355A9"/>
    <w:rsid w:val="007357C6"/>
    <w:rsid w:val="007357F4"/>
    <w:rsid w:val="0073682E"/>
    <w:rsid w:val="00737394"/>
    <w:rsid w:val="00737D8F"/>
    <w:rsid w:val="00740F2A"/>
    <w:rsid w:val="0074169B"/>
    <w:rsid w:val="007417FE"/>
    <w:rsid w:val="007425BE"/>
    <w:rsid w:val="00743626"/>
    <w:rsid w:val="0074415D"/>
    <w:rsid w:val="0074452E"/>
    <w:rsid w:val="00744F0E"/>
    <w:rsid w:val="007453A3"/>
    <w:rsid w:val="007464FE"/>
    <w:rsid w:val="0074685E"/>
    <w:rsid w:val="00750451"/>
    <w:rsid w:val="007504F6"/>
    <w:rsid w:val="007523E1"/>
    <w:rsid w:val="0075362F"/>
    <w:rsid w:val="00753C2C"/>
    <w:rsid w:val="00754000"/>
    <w:rsid w:val="00754E08"/>
    <w:rsid w:val="00755312"/>
    <w:rsid w:val="00755A81"/>
    <w:rsid w:val="00756277"/>
    <w:rsid w:val="0075677D"/>
    <w:rsid w:val="007570E4"/>
    <w:rsid w:val="00757B21"/>
    <w:rsid w:val="00757C2A"/>
    <w:rsid w:val="007603B3"/>
    <w:rsid w:val="00760C42"/>
    <w:rsid w:val="00761000"/>
    <w:rsid w:val="007617FA"/>
    <w:rsid w:val="00761F0A"/>
    <w:rsid w:val="00762A5B"/>
    <w:rsid w:val="00762C10"/>
    <w:rsid w:val="0076411A"/>
    <w:rsid w:val="007641C8"/>
    <w:rsid w:val="0076459D"/>
    <w:rsid w:val="007649DE"/>
    <w:rsid w:val="00764A86"/>
    <w:rsid w:val="007655B6"/>
    <w:rsid w:val="00765CDE"/>
    <w:rsid w:val="0076761E"/>
    <w:rsid w:val="007706CC"/>
    <w:rsid w:val="00770FAB"/>
    <w:rsid w:val="00773B1A"/>
    <w:rsid w:val="00774318"/>
    <w:rsid w:val="007744A2"/>
    <w:rsid w:val="00774CF4"/>
    <w:rsid w:val="00774E41"/>
    <w:rsid w:val="00774F46"/>
    <w:rsid w:val="007752E2"/>
    <w:rsid w:val="00776669"/>
    <w:rsid w:val="007770EA"/>
    <w:rsid w:val="007772E8"/>
    <w:rsid w:val="0077738A"/>
    <w:rsid w:val="00777F10"/>
    <w:rsid w:val="00780BC0"/>
    <w:rsid w:val="00780DB3"/>
    <w:rsid w:val="007811ED"/>
    <w:rsid w:val="007812EF"/>
    <w:rsid w:val="007821E2"/>
    <w:rsid w:val="007821EA"/>
    <w:rsid w:val="0078296F"/>
    <w:rsid w:val="00784408"/>
    <w:rsid w:val="00784456"/>
    <w:rsid w:val="00784461"/>
    <w:rsid w:val="007845D7"/>
    <w:rsid w:val="007847CB"/>
    <w:rsid w:val="00784A9A"/>
    <w:rsid w:val="0078525A"/>
    <w:rsid w:val="0078550E"/>
    <w:rsid w:val="00785DB6"/>
    <w:rsid w:val="007871BF"/>
    <w:rsid w:val="00787541"/>
    <w:rsid w:val="00790346"/>
    <w:rsid w:val="007905A4"/>
    <w:rsid w:val="00790B66"/>
    <w:rsid w:val="0079143F"/>
    <w:rsid w:val="00791C44"/>
    <w:rsid w:val="0079433C"/>
    <w:rsid w:val="0079490A"/>
    <w:rsid w:val="00794F44"/>
    <w:rsid w:val="00796093"/>
    <w:rsid w:val="00796776"/>
    <w:rsid w:val="007969B2"/>
    <w:rsid w:val="00796FEB"/>
    <w:rsid w:val="00797C67"/>
    <w:rsid w:val="007A13B0"/>
    <w:rsid w:val="007A1424"/>
    <w:rsid w:val="007A17FA"/>
    <w:rsid w:val="007A1957"/>
    <w:rsid w:val="007A3275"/>
    <w:rsid w:val="007A3380"/>
    <w:rsid w:val="007A550E"/>
    <w:rsid w:val="007A5FB5"/>
    <w:rsid w:val="007A6138"/>
    <w:rsid w:val="007A67E9"/>
    <w:rsid w:val="007A6AF4"/>
    <w:rsid w:val="007A6F59"/>
    <w:rsid w:val="007A7280"/>
    <w:rsid w:val="007A77AF"/>
    <w:rsid w:val="007A7E35"/>
    <w:rsid w:val="007A7E5C"/>
    <w:rsid w:val="007B1160"/>
    <w:rsid w:val="007B18BF"/>
    <w:rsid w:val="007B1B57"/>
    <w:rsid w:val="007B237D"/>
    <w:rsid w:val="007B3145"/>
    <w:rsid w:val="007B375D"/>
    <w:rsid w:val="007B3AA4"/>
    <w:rsid w:val="007B5603"/>
    <w:rsid w:val="007B5B9D"/>
    <w:rsid w:val="007B5E74"/>
    <w:rsid w:val="007B7A61"/>
    <w:rsid w:val="007B7FE9"/>
    <w:rsid w:val="007C05BE"/>
    <w:rsid w:val="007C1553"/>
    <w:rsid w:val="007C17C6"/>
    <w:rsid w:val="007C235E"/>
    <w:rsid w:val="007C2F87"/>
    <w:rsid w:val="007C369B"/>
    <w:rsid w:val="007C5495"/>
    <w:rsid w:val="007C5B8C"/>
    <w:rsid w:val="007C6449"/>
    <w:rsid w:val="007D094C"/>
    <w:rsid w:val="007D0E7A"/>
    <w:rsid w:val="007D1341"/>
    <w:rsid w:val="007D2564"/>
    <w:rsid w:val="007D2786"/>
    <w:rsid w:val="007D3F01"/>
    <w:rsid w:val="007D47CE"/>
    <w:rsid w:val="007D50D2"/>
    <w:rsid w:val="007D5A99"/>
    <w:rsid w:val="007D6E80"/>
    <w:rsid w:val="007D7875"/>
    <w:rsid w:val="007E00DC"/>
    <w:rsid w:val="007E10B4"/>
    <w:rsid w:val="007E139E"/>
    <w:rsid w:val="007E1F18"/>
    <w:rsid w:val="007E2BC2"/>
    <w:rsid w:val="007E3121"/>
    <w:rsid w:val="007E39EE"/>
    <w:rsid w:val="007E3F68"/>
    <w:rsid w:val="007E47D0"/>
    <w:rsid w:val="007E5A67"/>
    <w:rsid w:val="007E6058"/>
    <w:rsid w:val="007F0639"/>
    <w:rsid w:val="007F14F1"/>
    <w:rsid w:val="007F19A7"/>
    <w:rsid w:val="007F29D3"/>
    <w:rsid w:val="007F3525"/>
    <w:rsid w:val="007F3A75"/>
    <w:rsid w:val="007F4362"/>
    <w:rsid w:val="007F500E"/>
    <w:rsid w:val="007F6966"/>
    <w:rsid w:val="007F7071"/>
    <w:rsid w:val="007F7653"/>
    <w:rsid w:val="007F77A0"/>
    <w:rsid w:val="007F7A8A"/>
    <w:rsid w:val="008003C5"/>
    <w:rsid w:val="00800995"/>
    <w:rsid w:val="00800AA7"/>
    <w:rsid w:val="008022FA"/>
    <w:rsid w:val="00802C86"/>
    <w:rsid w:val="00804B3F"/>
    <w:rsid w:val="00804C6E"/>
    <w:rsid w:val="00804DD5"/>
    <w:rsid w:val="008055E7"/>
    <w:rsid w:val="0080611B"/>
    <w:rsid w:val="0080618E"/>
    <w:rsid w:val="00806A37"/>
    <w:rsid w:val="00807CB3"/>
    <w:rsid w:val="0081069F"/>
    <w:rsid w:val="00811DB9"/>
    <w:rsid w:val="008133C4"/>
    <w:rsid w:val="00813B84"/>
    <w:rsid w:val="008140C7"/>
    <w:rsid w:val="008142AA"/>
    <w:rsid w:val="008149A2"/>
    <w:rsid w:val="00814FB9"/>
    <w:rsid w:val="008162F7"/>
    <w:rsid w:val="008179CF"/>
    <w:rsid w:val="00817B9B"/>
    <w:rsid w:val="0082060F"/>
    <w:rsid w:val="00820FF6"/>
    <w:rsid w:val="008220CA"/>
    <w:rsid w:val="008227F5"/>
    <w:rsid w:val="00823728"/>
    <w:rsid w:val="00823C69"/>
    <w:rsid w:val="008248CE"/>
    <w:rsid w:val="00825FBC"/>
    <w:rsid w:val="008272ED"/>
    <w:rsid w:val="00827AE8"/>
    <w:rsid w:val="008300B3"/>
    <w:rsid w:val="00830B00"/>
    <w:rsid w:val="00830E67"/>
    <w:rsid w:val="008317F3"/>
    <w:rsid w:val="008318F2"/>
    <w:rsid w:val="00831CDC"/>
    <w:rsid w:val="00831CE2"/>
    <w:rsid w:val="00832673"/>
    <w:rsid w:val="0083271F"/>
    <w:rsid w:val="00834F72"/>
    <w:rsid w:val="00835711"/>
    <w:rsid w:val="0083674F"/>
    <w:rsid w:val="00836FB1"/>
    <w:rsid w:val="00837DC3"/>
    <w:rsid w:val="0084150F"/>
    <w:rsid w:val="00842C84"/>
    <w:rsid w:val="0084329C"/>
    <w:rsid w:val="008437B2"/>
    <w:rsid w:val="00843959"/>
    <w:rsid w:val="00843D1B"/>
    <w:rsid w:val="008442DF"/>
    <w:rsid w:val="00844992"/>
    <w:rsid w:val="00845C80"/>
    <w:rsid w:val="00846ABA"/>
    <w:rsid w:val="00846CE5"/>
    <w:rsid w:val="0084788A"/>
    <w:rsid w:val="00850645"/>
    <w:rsid w:val="00850F96"/>
    <w:rsid w:val="00851B02"/>
    <w:rsid w:val="00852B07"/>
    <w:rsid w:val="00854628"/>
    <w:rsid w:val="00854EFB"/>
    <w:rsid w:val="008551F1"/>
    <w:rsid w:val="008554DF"/>
    <w:rsid w:val="008559BB"/>
    <w:rsid w:val="00856C03"/>
    <w:rsid w:val="008576CF"/>
    <w:rsid w:val="0086010A"/>
    <w:rsid w:val="00860561"/>
    <w:rsid w:val="00860F56"/>
    <w:rsid w:val="00861104"/>
    <w:rsid w:val="00863B45"/>
    <w:rsid w:val="00863CA8"/>
    <w:rsid w:val="00864B7A"/>
    <w:rsid w:val="00864D50"/>
    <w:rsid w:val="00864EE5"/>
    <w:rsid w:val="008659A5"/>
    <w:rsid w:val="00865A5E"/>
    <w:rsid w:val="00870A8A"/>
    <w:rsid w:val="00870E0D"/>
    <w:rsid w:val="00871CCB"/>
    <w:rsid w:val="0087284C"/>
    <w:rsid w:val="00872F20"/>
    <w:rsid w:val="00873DEC"/>
    <w:rsid w:val="008749C5"/>
    <w:rsid w:val="00874B90"/>
    <w:rsid w:val="00874C8D"/>
    <w:rsid w:val="00876BED"/>
    <w:rsid w:val="00876FAF"/>
    <w:rsid w:val="0088006A"/>
    <w:rsid w:val="0088053D"/>
    <w:rsid w:val="00880CD1"/>
    <w:rsid w:val="00881186"/>
    <w:rsid w:val="0088186E"/>
    <w:rsid w:val="008818B4"/>
    <w:rsid w:val="008826E5"/>
    <w:rsid w:val="00882D30"/>
    <w:rsid w:val="008830DD"/>
    <w:rsid w:val="00883720"/>
    <w:rsid w:val="00887911"/>
    <w:rsid w:val="008907F5"/>
    <w:rsid w:val="0089110C"/>
    <w:rsid w:val="0089283A"/>
    <w:rsid w:val="00892C3A"/>
    <w:rsid w:val="00893218"/>
    <w:rsid w:val="00895435"/>
    <w:rsid w:val="00896820"/>
    <w:rsid w:val="00896A19"/>
    <w:rsid w:val="00897238"/>
    <w:rsid w:val="0089752C"/>
    <w:rsid w:val="00897E41"/>
    <w:rsid w:val="008A064A"/>
    <w:rsid w:val="008A0ABE"/>
    <w:rsid w:val="008A0DBC"/>
    <w:rsid w:val="008A13E8"/>
    <w:rsid w:val="008A1660"/>
    <w:rsid w:val="008A303C"/>
    <w:rsid w:val="008A3A37"/>
    <w:rsid w:val="008A4923"/>
    <w:rsid w:val="008A4FD2"/>
    <w:rsid w:val="008A5146"/>
    <w:rsid w:val="008A6874"/>
    <w:rsid w:val="008A7588"/>
    <w:rsid w:val="008A774B"/>
    <w:rsid w:val="008B01CA"/>
    <w:rsid w:val="008B1432"/>
    <w:rsid w:val="008B18FC"/>
    <w:rsid w:val="008B2256"/>
    <w:rsid w:val="008B2994"/>
    <w:rsid w:val="008B2FDD"/>
    <w:rsid w:val="008B3020"/>
    <w:rsid w:val="008B3976"/>
    <w:rsid w:val="008B41D1"/>
    <w:rsid w:val="008B47A8"/>
    <w:rsid w:val="008B5474"/>
    <w:rsid w:val="008B5900"/>
    <w:rsid w:val="008B5A65"/>
    <w:rsid w:val="008B691D"/>
    <w:rsid w:val="008C03FA"/>
    <w:rsid w:val="008C0DC4"/>
    <w:rsid w:val="008C1FAA"/>
    <w:rsid w:val="008C222B"/>
    <w:rsid w:val="008C3206"/>
    <w:rsid w:val="008C40DC"/>
    <w:rsid w:val="008C4A7F"/>
    <w:rsid w:val="008C6BFA"/>
    <w:rsid w:val="008C6E12"/>
    <w:rsid w:val="008D033B"/>
    <w:rsid w:val="008D0F65"/>
    <w:rsid w:val="008D1E9C"/>
    <w:rsid w:val="008D2461"/>
    <w:rsid w:val="008D29A7"/>
    <w:rsid w:val="008D2E90"/>
    <w:rsid w:val="008D336E"/>
    <w:rsid w:val="008D45C4"/>
    <w:rsid w:val="008D600D"/>
    <w:rsid w:val="008D6F23"/>
    <w:rsid w:val="008D744D"/>
    <w:rsid w:val="008E0BDB"/>
    <w:rsid w:val="008E18BE"/>
    <w:rsid w:val="008E2427"/>
    <w:rsid w:val="008E246A"/>
    <w:rsid w:val="008E2623"/>
    <w:rsid w:val="008E2767"/>
    <w:rsid w:val="008E2893"/>
    <w:rsid w:val="008E34EB"/>
    <w:rsid w:val="008E4CD3"/>
    <w:rsid w:val="008E52DE"/>
    <w:rsid w:val="008E56A2"/>
    <w:rsid w:val="008E5DBD"/>
    <w:rsid w:val="008E65FD"/>
    <w:rsid w:val="008E6E96"/>
    <w:rsid w:val="008E72B6"/>
    <w:rsid w:val="008E7531"/>
    <w:rsid w:val="008E7DA0"/>
    <w:rsid w:val="008F00CB"/>
    <w:rsid w:val="008F1EB1"/>
    <w:rsid w:val="008F2F46"/>
    <w:rsid w:val="008F31D2"/>
    <w:rsid w:val="008F332B"/>
    <w:rsid w:val="008F34F0"/>
    <w:rsid w:val="008F3911"/>
    <w:rsid w:val="008F392B"/>
    <w:rsid w:val="008F3D96"/>
    <w:rsid w:val="008F458D"/>
    <w:rsid w:val="008F538A"/>
    <w:rsid w:val="008F6EF2"/>
    <w:rsid w:val="008F76E1"/>
    <w:rsid w:val="009004C7"/>
    <w:rsid w:val="00901AA1"/>
    <w:rsid w:val="00901D97"/>
    <w:rsid w:val="00902102"/>
    <w:rsid w:val="00902804"/>
    <w:rsid w:val="00902A73"/>
    <w:rsid w:val="00902D6F"/>
    <w:rsid w:val="00903DDD"/>
    <w:rsid w:val="0090445F"/>
    <w:rsid w:val="009049C8"/>
    <w:rsid w:val="00904D5B"/>
    <w:rsid w:val="00905A49"/>
    <w:rsid w:val="00906521"/>
    <w:rsid w:val="0090745F"/>
    <w:rsid w:val="00907DC0"/>
    <w:rsid w:val="00907E5C"/>
    <w:rsid w:val="00910119"/>
    <w:rsid w:val="009106C3"/>
    <w:rsid w:val="00910E50"/>
    <w:rsid w:val="00910E82"/>
    <w:rsid w:val="00912D28"/>
    <w:rsid w:val="0091317E"/>
    <w:rsid w:val="009135B0"/>
    <w:rsid w:val="00914198"/>
    <w:rsid w:val="00914670"/>
    <w:rsid w:val="00914F3A"/>
    <w:rsid w:val="00915C14"/>
    <w:rsid w:val="00916932"/>
    <w:rsid w:val="00916C34"/>
    <w:rsid w:val="009172D0"/>
    <w:rsid w:val="00917F9F"/>
    <w:rsid w:val="00920128"/>
    <w:rsid w:val="00920F94"/>
    <w:rsid w:val="009210FB"/>
    <w:rsid w:val="00921EEE"/>
    <w:rsid w:val="00922DD6"/>
    <w:rsid w:val="00923A16"/>
    <w:rsid w:val="00924984"/>
    <w:rsid w:val="00927B7D"/>
    <w:rsid w:val="00931234"/>
    <w:rsid w:val="00931397"/>
    <w:rsid w:val="0093145D"/>
    <w:rsid w:val="00931555"/>
    <w:rsid w:val="009322D1"/>
    <w:rsid w:val="009328A1"/>
    <w:rsid w:val="00933707"/>
    <w:rsid w:val="00933A74"/>
    <w:rsid w:val="00933C93"/>
    <w:rsid w:val="00933E86"/>
    <w:rsid w:val="00934FA8"/>
    <w:rsid w:val="00935300"/>
    <w:rsid w:val="0093597C"/>
    <w:rsid w:val="009362A5"/>
    <w:rsid w:val="009362FA"/>
    <w:rsid w:val="0093674A"/>
    <w:rsid w:val="00936CFA"/>
    <w:rsid w:val="00937E06"/>
    <w:rsid w:val="00940046"/>
    <w:rsid w:val="00940D37"/>
    <w:rsid w:val="00941914"/>
    <w:rsid w:val="00942788"/>
    <w:rsid w:val="00943A31"/>
    <w:rsid w:val="009449DB"/>
    <w:rsid w:val="00944BCC"/>
    <w:rsid w:val="0094500E"/>
    <w:rsid w:val="0094563D"/>
    <w:rsid w:val="0094627B"/>
    <w:rsid w:val="00951265"/>
    <w:rsid w:val="009517A3"/>
    <w:rsid w:val="009518E1"/>
    <w:rsid w:val="00951AC7"/>
    <w:rsid w:val="00952709"/>
    <w:rsid w:val="00954490"/>
    <w:rsid w:val="00956433"/>
    <w:rsid w:val="009572F4"/>
    <w:rsid w:val="00963A42"/>
    <w:rsid w:val="009651AB"/>
    <w:rsid w:val="00966683"/>
    <w:rsid w:val="00967896"/>
    <w:rsid w:val="009679E8"/>
    <w:rsid w:val="00967C5C"/>
    <w:rsid w:val="00972A0E"/>
    <w:rsid w:val="00972A6E"/>
    <w:rsid w:val="00972D65"/>
    <w:rsid w:val="009732A8"/>
    <w:rsid w:val="009737FD"/>
    <w:rsid w:val="00976A07"/>
    <w:rsid w:val="00977166"/>
    <w:rsid w:val="00977F5C"/>
    <w:rsid w:val="009802A0"/>
    <w:rsid w:val="00980882"/>
    <w:rsid w:val="009808B0"/>
    <w:rsid w:val="00980E04"/>
    <w:rsid w:val="00982768"/>
    <w:rsid w:val="00982F14"/>
    <w:rsid w:val="0098313A"/>
    <w:rsid w:val="00984864"/>
    <w:rsid w:val="0098549C"/>
    <w:rsid w:val="009856DD"/>
    <w:rsid w:val="00985AA0"/>
    <w:rsid w:val="00986921"/>
    <w:rsid w:val="0098740B"/>
    <w:rsid w:val="009877D1"/>
    <w:rsid w:val="00990A25"/>
    <w:rsid w:val="00990A9C"/>
    <w:rsid w:val="00990AD7"/>
    <w:rsid w:val="0099301D"/>
    <w:rsid w:val="00993FFD"/>
    <w:rsid w:val="00994012"/>
    <w:rsid w:val="00994ABE"/>
    <w:rsid w:val="0099587D"/>
    <w:rsid w:val="0099636A"/>
    <w:rsid w:val="009974B6"/>
    <w:rsid w:val="009978C2"/>
    <w:rsid w:val="009A02C5"/>
    <w:rsid w:val="009A0420"/>
    <w:rsid w:val="009A0BA3"/>
    <w:rsid w:val="009A1149"/>
    <w:rsid w:val="009A194B"/>
    <w:rsid w:val="009A277B"/>
    <w:rsid w:val="009A3D06"/>
    <w:rsid w:val="009A4051"/>
    <w:rsid w:val="009A4519"/>
    <w:rsid w:val="009A4613"/>
    <w:rsid w:val="009A6527"/>
    <w:rsid w:val="009A6A14"/>
    <w:rsid w:val="009B0212"/>
    <w:rsid w:val="009B0B58"/>
    <w:rsid w:val="009B46CD"/>
    <w:rsid w:val="009B4702"/>
    <w:rsid w:val="009B48B5"/>
    <w:rsid w:val="009B5362"/>
    <w:rsid w:val="009B5995"/>
    <w:rsid w:val="009B6614"/>
    <w:rsid w:val="009B7F33"/>
    <w:rsid w:val="009B7FCC"/>
    <w:rsid w:val="009C06AD"/>
    <w:rsid w:val="009C0961"/>
    <w:rsid w:val="009C0A1B"/>
    <w:rsid w:val="009C2164"/>
    <w:rsid w:val="009C3629"/>
    <w:rsid w:val="009C3922"/>
    <w:rsid w:val="009C3C23"/>
    <w:rsid w:val="009C57CC"/>
    <w:rsid w:val="009C5A2D"/>
    <w:rsid w:val="009C5CED"/>
    <w:rsid w:val="009D19EF"/>
    <w:rsid w:val="009D2665"/>
    <w:rsid w:val="009D2F2A"/>
    <w:rsid w:val="009D498A"/>
    <w:rsid w:val="009D4A60"/>
    <w:rsid w:val="009D52D6"/>
    <w:rsid w:val="009D5E45"/>
    <w:rsid w:val="009D612A"/>
    <w:rsid w:val="009D7E91"/>
    <w:rsid w:val="009D7FC0"/>
    <w:rsid w:val="009E1DEA"/>
    <w:rsid w:val="009E239B"/>
    <w:rsid w:val="009E24B3"/>
    <w:rsid w:val="009E2DAB"/>
    <w:rsid w:val="009E2F18"/>
    <w:rsid w:val="009E3E0F"/>
    <w:rsid w:val="009E4E2D"/>
    <w:rsid w:val="009E6908"/>
    <w:rsid w:val="009E7A79"/>
    <w:rsid w:val="009E7CD2"/>
    <w:rsid w:val="009F056D"/>
    <w:rsid w:val="009F0A0E"/>
    <w:rsid w:val="009F27E4"/>
    <w:rsid w:val="009F285D"/>
    <w:rsid w:val="009F3625"/>
    <w:rsid w:val="009F3B21"/>
    <w:rsid w:val="009F5761"/>
    <w:rsid w:val="009F5907"/>
    <w:rsid w:val="009F6A9C"/>
    <w:rsid w:val="009F6F19"/>
    <w:rsid w:val="009F74BB"/>
    <w:rsid w:val="009F77CD"/>
    <w:rsid w:val="009F797A"/>
    <w:rsid w:val="00A023ED"/>
    <w:rsid w:val="00A024A4"/>
    <w:rsid w:val="00A02DFF"/>
    <w:rsid w:val="00A02EB8"/>
    <w:rsid w:val="00A02FBF"/>
    <w:rsid w:val="00A03176"/>
    <w:rsid w:val="00A046AF"/>
    <w:rsid w:val="00A059E1"/>
    <w:rsid w:val="00A05E78"/>
    <w:rsid w:val="00A07313"/>
    <w:rsid w:val="00A078ED"/>
    <w:rsid w:val="00A105BB"/>
    <w:rsid w:val="00A11582"/>
    <w:rsid w:val="00A11FC3"/>
    <w:rsid w:val="00A12EA8"/>
    <w:rsid w:val="00A14AA8"/>
    <w:rsid w:val="00A151B2"/>
    <w:rsid w:val="00A16728"/>
    <w:rsid w:val="00A16B05"/>
    <w:rsid w:val="00A16EFB"/>
    <w:rsid w:val="00A17A6D"/>
    <w:rsid w:val="00A20972"/>
    <w:rsid w:val="00A2191E"/>
    <w:rsid w:val="00A2224B"/>
    <w:rsid w:val="00A223F6"/>
    <w:rsid w:val="00A22D6C"/>
    <w:rsid w:val="00A23317"/>
    <w:rsid w:val="00A23676"/>
    <w:rsid w:val="00A24C7C"/>
    <w:rsid w:val="00A25456"/>
    <w:rsid w:val="00A25A92"/>
    <w:rsid w:val="00A25CD8"/>
    <w:rsid w:val="00A26348"/>
    <w:rsid w:val="00A2645E"/>
    <w:rsid w:val="00A27201"/>
    <w:rsid w:val="00A30286"/>
    <w:rsid w:val="00A30592"/>
    <w:rsid w:val="00A30A3D"/>
    <w:rsid w:val="00A3124D"/>
    <w:rsid w:val="00A31F9A"/>
    <w:rsid w:val="00A33F92"/>
    <w:rsid w:val="00A350EC"/>
    <w:rsid w:val="00A3524C"/>
    <w:rsid w:val="00A35769"/>
    <w:rsid w:val="00A35CD8"/>
    <w:rsid w:val="00A35D7B"/>
    <w:rsid w:val="00A3663E"/>
    <w:rsid w:val="00A40306"/>
    <w:rsid w:val="00A40BDE"/>
    <w:rsid w:val="00A4113D"/>
    <w:rsid w:val="00A413F5"/>
    <w:rsid w:val="00A41589"/>
    <w:rsid w:val="00A41CBD"/>
    <w:rsid w:val="00A41EF2"/>
    <w:rsid w:val="00A428EC"/>
    <w:rsid w:val="00A42AFB"/>
    <w:rsid w:val="00A43071"/>
    <w:rsid w:val="00A44D08"/>
    <w:rsid w:val="00A44E19"/>
    <w:rsid w:val="00A45831"/>
    <w:rsid w:val="00A45B16"/>
    <w:rsid w:val="00A46AD0"/>
    <w:rsid w:val="00A46CB1"/>
    <w:rsid w:val="00A5053B"/>
    <w:rsid w:val="00A50791"/>
    <w:rsid w:val="00A50C9E"/>
    <w:rsid w:val="00A51000"/>
    <w:rsid w:val="00A52EEF"/>
    <w:rsid w:val="00A52F33"/>
    <w:rsid w:val="00A534BC"/>
    <w:rsid w:val="00A53606"/>
    <w:rsid w:val="00A54621"/>
    <w:rsid w:val="00A55284"/>
    <w:rsid w:val="00A57671"/>
    <w:rsid w:val="00A6000B"/>
    <w:rsid w:val="00A60360"/>
    <w:rsid w:val="00A607B5"/>
    <w:rsid w:val="00A60928"/>
    <w:rsid w:val="00A60970"/>
    <w:rsid w:val="00A60C38"/>
    <w:rsid w:val="00A60E8D"/>
    <w:rsid w:val="00A611AE"/>
    <w:rsid w:val="00A61446"/>
    <w:rsid w:val="00A61B31"/>
    <w:rsid w:val="00A62C63"/>
    <w:rsid w:val="00A63FC7"/>
    <w:rsid w:val="00A642C2"/>
    <w:rsid w:val="00A64D3B"/>
    <w:rsid w:val="00A6655E"/>
    <w:rsid w:val="00A672AC"/>
    <w:rsid w:val="00A67638"/>
    <w:rsid w:val="00A7101E"/>
    <w:rsid w:val="00A717FE"/>
    <w:rsid w:val="00A72209"/>
    <w:rsid w:val="00A72339"/>
    <w:rsid w:val="00A72B62"/>
    <w:rsid w:val="00A73505"/>
    <w:rsid w:val="00A73B88"/>
    <w:rsid w:val="00A7459C"/>
    <w:rsid w:val="00A74973"/>
    <w:rsid w:val="00A752AA"/>
    <w:rsid w:val="00A765C1"/>
    <w:rsid w:val="00A76EEB"/>
    <w:rsid w:val="00A779A7"/>
    <w:rsid w:val="00A80FB4"/>
    <w:rsid w:val="00A81317"/>
    <w:rsid w:val="00A81735"/>
    <w:rsid w:val="00A8210E"/>
    <w:rsid w:val="00A82164"/>
    <w:rsid w:val="00A85758"/>
    <w:rsid w:val="00A86E3B"/>
    <w:rsid w:val="00A87845"/>
    <w:rsid w:val="00A87DB2"/>
    <w:rsid w:val="00A90238"/>
    <w:rsid w:val="00A90CD1"/>
    <w:rsid w:val="00A90ECB"/>
    <w:rsid w:val="00A9187A"/>
    <w:rsid w:val="00A92126"/>
    <w:rsid w:val="00A92B33"/>
    <w:rsid w:val="00A93E60"/>
    <w:rsid w:val="00A947B5"/>
    <w:rsid w:val="00A95624"/>
    <w:rsid w:val="00A96802"/>
    <w:rsid w:val="00A971EB"/>
    <w:rsid w:val="00AA0054"/>
    <w:rsid w:val="00AA09E4"/>
    <w:rsid w:val="00AA1BE4"/>
    <w:rsid w:val="00AA2C45"/>
    <w:rsid w:val="00AA3550"/>
    <w:rsid w:val="00AA43B7"/>
    <w:rsid w:val="00AA43E4"/>
    <w:rsid w:val="00AA55C7"/>
    <w:rsid w:val="00AA6305"/>
    <w:rsid w:val="00AA641F"/>
    <w:rsid w:val="00AA69B1"/>
    <w:rsid w:val="00AA7772"/>
    <w:rsid w:val="00AA799E"/>
    <w:rsid w:val="00AB0082"/>
    <w:rsid w:val="00AB2528"/>
    <w:rsid w:val="00AB2AAF"/>
    <w:rsid w:val="00AB39E4"/>
    <w:rsid w:val="00AB4387"/>
    <w:rsid w:val="00AB6D57"/>
    <w:rsid w:val="00AC0204"/>
    <w:rsid w:val="00AC0325"/>
    <w:rsid w:val="00AC2AE7"/>
    <w:rsid w:val="00AC3B5A"/>
    <w:rsid w:val="00AC4AFC"/>
    <w:rsid w:val="00AC5847"/>
    <w:rsid w:val="00AC5DFB"/>
    <w:rsid w:val="00AC6514"/>
    <w:rsid w:val="00AC6F37"/>
    <w:rsid w:val="00AC75A5"/>
    <w:rsid w:val="00AC7CB5"/>
    <w:rsid w:val="00AD044B"/>
    <w:rsid w:val="00AD1CB8"/>
    <w:rsid w:val="00AD1EBB"/>
    <w:rsid w:val="00AD24D9"/>
    <w:rsid w:val="00AD2CA8"/>
    <w:rsid w:val="00AD3D89"/>
    <w:rsid w:val="00AD4010"/>
    <w:rsid w:val="00AD52E4"/>
    <w:rsid w:val="00AD64CD"/>
    <w:rsid w:val="00AD64D0"/>
    <w:rsid w:val="00AD6E8A"/>
    <w:rsid w:val="00AD7022"/>
    <w:rsid w:val="00AD736F"/>
    <w:rsid w:val="00AD744D"/>
    <w:rsid w:val="00AD7FD6"/>
    <w:rsid w:val="00AE0553"/>
    <w:rsid w:val="00AE26F3"/>
    <w:rsid w:val="00AE35BB"/>
    <w:rsid w:val="00AE3F9F"/>
    <w:rsid w:val="00AE4050"/>
    <w:rsid w:val="00AE47AB"/>
    <w:rsid w:val="00AE5B86"/>
    <w:rsid w:val="00AE60A7"/>
    <w:rsid w:val="00AE639D"/>
    <w:rsid w:val="00AE74EB"/>
    <w:rsid w:val="00AE7635"/>
    <w:rsid w:val="00AE7DBE"/>
    <w:rsid w:val="00AF015B"/>
    <w:rsid w:val="00AF0773"/>
    <w:rsid w:val="00AF123F"/>
    <w:rsid w:val="00AF2CE2"/>
    <w:rsid w:val="00AF4712"/>
    <w:rsid w:val="00AF4C6F"/>
    <w:rsid w:val="00AF4EAF"/>
    <w:rsid w:val="00AF532E"/>
    <w:rsid w:val="00AF5772"/>
    <w:rsid w:val="00AF5C40"/>
    <w:rsid w:val="00AF66B4"/>
    <w:rsid w:val="00AF718B"/>
    <w:rsid w:val="00AF72FB"/>
    <w:rsid w:val="00AF7E6D"/>
    <w:rsid w:val="00B0027E"/>
    <w:rsid w:val="00B00A0E"/>
    <w:rsid w:val="00B01A1B"/>
    <w:rsid w:val="00B01D70"/>
    <w:rsid w:val="00B01E5F"/>
    <w:rsid w:val="00B020F7"/>
    <w:rsid w:val="00B026D0"/>
    <w:rsid w:val="00B02BF1"/>
    <w:rsid w:val="00B02D3A"/>
    <w:rsid w:val="00B03B78"/>
    <w:rsid w:val="00B03C1B"/>
    <w:rsid w:val="00B03CD4"/>
    <w:rsid w:val="00B042B3"/>
    <w:rsid w:val="00B0496C"/>
    <w:rsid w:val="00B05228"/>
    <w:rsid w:val="00B0537E"/>
    <w:rsid w:val="00B0553E"/>
    <w:rsid w:val="00B05689"/>
    <w:rsid w:val="00B10606"/>
    <w:rsid w:val="00B10DE4"/>
    <w:rsid w:val="00B1120E"/>
    <w:rsid w:val="00B11ACC"/>
    <w:rsid w:val="00B11DD9"/>
    <w:rsid w:val="00B11F15"/>
    <w:rsid w:val="00B125AF"/>
    <w:rsid w:val="00B13BE8"/>
    <w:rsid w:val="00B1460F"/>
    <w:rsid w:val="00B14FAF"/>
    <w:rsid w:val="00B15991"/>
    <w:rsid w:val="00B16027"/>
    <w:rsid w:val="00B17512"/>
    <w:rsid w:val="00B17947"/>
    <w:rsid w:val="00B179F8"/>
    <w:rsid w:val="00B17FCF"/>
    <w:rsid w:val="00B201A2"/>
    <w:rsid w:val="00B2034A"/>
    <w:rsid w:val="00B209D0"/>
    <w:rsid w:val="00B21BD5"/>
    <w:rsid w:val="00B22100"/>
    <w:rsid w:val="00B22ED2"/>
    <w:rsid w:val="00B239B6"/>
    <w:rsid w:val="00B25045"/>
    <w:rsid w:val="00B25602"/>
    <w:rsid w:val="00B25854"/>
    <w:rsid w:val="00B26012"/>
    <w:rsid w:val="00B26563"/>
    <w:rsid w:val="00B2659E"/>
    <w:rsid w:val="00B303F4"/>
    <w:rsid w:val="00B318D6"/>
    <w:rsid w:val="00B31C14"/>
    <w:rsid w:val="00B322EE"/>
    <w:rsid w:val="00B32FEF"/>
    <w:rsid w:val="00B33055"/>
    <w:rsid w:val="00B3333C"/>
    <w:rsid w:val="00B3395C"/>
    <w:rsid w:val="00B34101"/>
    <w:rsid w:val="00B346DA"/>
    <w:rsid w:val="00B35FA7"/>
    <w:rsid w:val="00B365B8"/>
    <w:rsid w:val="00B420CA"/>
    <w:rsid w:val="00B42103"/>
    <w:rsid w:val="00B4310F"/>
    <w:rsid w:val="00B431D0"/>
    <w:rsid w:val="00B438A0"/>
    <w:rsid w:val="00B43F17"/>
    <w:rsid w:val="00B44195"/>
    <w:rsid w:val="00B45AA0"/>
    <w:rsid w:val="00B45FCE"/>
    <w:rsid w:val="00B46B86"/>
    <w:rsid w:val="00B471B2"/>
    <w:rsid w:val="00B4760F"/>
    <w:rsid w:val="00B47D9F"/>
    <w:rsid w:val="00B50CB9"/>
    <w:rsid w:val="00B514E3"/>
    <w:rsid w:val="00B5161C"/>
    <w:rsid w:val="00B5175F"/>
    <w:rsid w:val="00B51865"/>
    <w:rsid w:val="00B52F5F"/>
    <w:rsid w:val="00B53904"/>
    <w:rsid w:val="00B53DCE"/>
    <w:rsid w:val="00B54BE0"/>
    <w:rsid w:val="00B54F9D"/>
    <w:rsid w:val="00B577AA"/>
    <w:rsid w:val="00B57A50"/>
    <w:rsid w:val="00B6040C"/>
    <w:rsid w:val="00B60420"/>
    <w:rsid w:val="00B604A3"/>
    <w:rsid w:val="00B613AF"/>
    <w:rsid w:val="00B638E8"/>
    <w:rsid w:val="00B63C70"/>
    <w:rsid w:val="00B65532"/>
    <w:rsid w:val="00B668BF"/>
    <w:rsid w:val="00B7034F"/>
    <w:rsid w:val="00B705F2"/>
    <w:rsid w:val="00B70B0E"/>
    <w:rsid w:val="00B71256"/>
    <w:rsid w:val="00B71AFB"/>
    <w:rsid w:val="00B71E4C"/>
    <w:rsid w:val="00B71EDA"/>
    <w:rsid w:val="00B72C90"/>
    <w:rsid w:val="00B72CAD"/>
    <w:rsid w:val="00B7307F"/>
    <w:rsid w:val="00B73BE8"/>
    <w:rsid w:val="00B743FF"/>
    <w:rsid w:val="00B74C87"/>
    <w:rsid w:val="00B7582C"/>
    <w:rsid w:val="00B75CE8"/>
    <w:rsid w:val="00B779CB"/>
    <w:rsid w:val="00B77A66"/>
    <w:rsid w:val="00B80F9D"/>
    <w:rsid w:val="00B81786"/>
    <w:rsid w:val="00B83981"/>
    <w:rsid w:val="00B8452E"/>
    <w:rsid w:val="00B853C9"/>
    <w:rsid w:val="00B8559B"/>
    <w:rsid w:val="00B858C9"/>
    <w:rsid w:val="00B85A90"/>
    <w:rsid w:val="00B8693F"/>
    <w:rsid w:val="00B87746"/>
    <w:rsid w:val="00B877FE"/>
    <w:rsid w:val="00B90BB1"/>
    <w:rsid w:val="00B915B5"/>
    <w:rsid w:val="00B9317E"/>
    <w:rsid w:val="00B9329D"/>
    <w:rsid w:val="00B93991"/>
    <w:rsid w:val="00B94EB5"/>
    <w:rsid w:val="00B95859"/>
    <w:rsid w:val="00B95BE4"/>
    <w:rsid w:val="00B96958"/>
    <w:rsid w:val="00B96C48"/>
    <w:rsid w:val="00B9708B"/>
    <w:rsid w:val="00B97107"/>
    <w:rsid w:val="00B975D1"/>
    <w:rsid w:val="00B97A4C"/>
    <w:rsid w:val="00B97F25"/>
    <w:rsid w:val="00B97FDA"/>
    <w:rsid w:val="00BA013D"/>
    <w:rsid w:val="00BA06B8"/>
    <w:rsid w:val="00BA0B21"/>
    <w:rsid w:val="00BA1030"/>
    <w:rsid w:val="00BA1736"/>
    <w:rsid w:val="00BA27EF"/>
    <w:rsid w:val="00BA348A"/>
    <w:rsid w:val="00BA402E"/>
    <w:rsid w:val="00BA4310"/>
    <w:rsid w:val="00BA4C43"/>
    <w:rsid w:val="00BA599E"/>
    <w:rsid w:val="00BA7DDF"/>
    <w:rsid w:val="00BB0217"/>
    <w:rsid w:val="00BB0CCB"/>
    <w:rsid w:val="00BB108E"/>
    <w:rsid w:val="00BB2432"/>
    <w:rsid w:val="00BB2F0F"/>
    <w:rsid w:val="00BB3608"/>
    <w:rsid w:val="00BB37ED"/>
    <w:rsid w:val="00BB4173"/>
    <w:rsid w:val="00BB44A5"/>
    <w:rsid w:val="00BB5B43"/>
    <w:rsid w:val="00BB5B47"/>
    <w:rsid w:val="00BB603D"/>
    <w:rsid w:val="00BB7786"/>
    <w:rsid w:val="00BC0051"/>
    <w:rsid w:val="00BC0466"/>
    <w:rsid w:val="00BC081F"/>
    <w:rsid w:val="00BC0A16"/>
    <w:rsid w:val="00BC0F13"/>
    <w:rsid w:val="00BC0F47"/>
    <w:rsid w:val="00BC16CA"/>
    <w:rsid w:val="00BC2C64"/>
    <w:rsid w:val="00BC3C32"/>
    <w:rsid w:val="00BC43D9"/>
    <w:rsid w:val="00BC4C41"/>
    <w:rsid w:val="00BC4C4F"/>
    <w:rsid w:val="00BC522A"/>
    <w:rsid w:val="00BC74F5"/>
    <w:rsid w:val="00BC793D"/>
    <w:rsid w:val="00BD1B87"/>
    <w:rsid w:val="00BD2006"/>
    <w:rsid w:val="00BD53EE"/>
    <w:rsid w:val="00BE0B53"/>
    <w:rsid w:val="00BE0E49"/>
    <w:rsid w:val="00BE121D"/>
    <w:rsid w:val="00BE1B45"/>
    <w:rsid w:val="00BE1F4A"/>
    <w:rsid w:val="00BE23DD"/>
    <w:rsid w:val="00BE23E9"/>
    <w:rsid w:val="00BE33DA"/>
    <w:rsid w:val="00BE3D0C"/>
    <w:rsid w:val="00BE4302"/>
    <w:rsid w:val="00BE5D8D"/>
    <w:rsid w:val="00BE6E53"/>
    <w:rsid w:val="00BE7401"/>
    <w:rsid w:val="00BE7A5A"/>
    <w:rsid w:val="00BF1556"/>
    <w:rsid w:val="00BF1CB4"/>
    <w:rsid w:val="00BF2347"/>
    <w:rsid w:val="00BF42BA"/>
    <w:rsid w:val="00BF51B4"/>
    <w:rsid w:val="00BF6178"/>
    <w:rsid w:val="00BF62EF"/>
    <w:rsid w:val="00BF67B2"/>
    <w:rsid w:val="00BF6E45"/>
    <w:rsid w:val="00BF6FF0"/>
    <w:rsid w:val="00BF76DC"/>
    <w:rsid w:val="00C00F89"/>
    <w:rsid w:val="00C023B5"/>
    <w:rsid w:val="00C0264B"/>
    <w:rsid w:val="00C03D50"/>
    <w:rsid w:val="00C047D9"/>
    <w:rsid w:val="00C04FD8"/>
    <w:rsid w:val="00C05A0F"/>
    <w:rsid w:val="00C05CDD"/>
    <w:rsid w:val="00C062E5"/>
    <w:rsid w:val="00C0680F"/>
    <w:rsid w:val="00C074AA"/>
    <w:rsid w:val="00C07F5D"/>
    <w:rsid w:val="00C1098E"/>
    <w:rsid w:val="00C10F3C"/>
    <w:rsid w:val="00C1195D"/>
    <w:rsid w:val="00C11BF5"/>
    <w:rsid w:val="00C123CE"/>
    <w:rsid w:val="00C125B6"/>
    <w:rsid w:val="00C126C7"/>
    <w:rsid w:val="00C12777"/>
    <w:rsid w:val="00C12C97"/>
    <w:rsid w:val="00C12D32"/>
    <w:rsid w:val="00C13919"/>
    <w:rsid w:val="00C13A30"/>
    <w:rsid w:val="00C13E36"/>
    <w:rsid w:val="00C1476A"/>
    <w:rsid w:val="00C14FB8"/>
    <w:rsid w:val="00C15040"/>
    <w:rsid w:val="00C150C2"/>
    <w:rsid w:val="00C1570C"/>
    <w:rsid w:val="00C16332"/>
    <w:rsid w:val="00C170FB"/>
    <w:rsid w:val="00C20676"/>
    <w:rsid w:val="00C2165A"/>
    <w:rsid w:val="00C21EDC"/>
    <w:rsid w:val="00C2283B"/>
    <w:rsid w:val="00C23404"/>
    <w:rsid w:val="00C23C0F"/>
    <w:rsid w:val="00C23D68"/>
    <w:rsid w:val="00C23E77"/>
    <w:rsid w:val="00C244F9"/>
    <w:rsid w:val="00C24B0D"/>
    <w:rsid w:val="00C24BB8"/>
    <w:rsid w:val="00C24C81"/>
    <w:rsid w:val="00C253F5"/>
    <w:rsid w:val="00C25A1F"/>
    <w:rsid w:val="00C26FCB"/>
    <w:rsid w:val="00C30E58"/>
    <w:rsid w:val="00C313BA"/>
    <w:rsid w:val="00C31DF9"/>
    <w:rsid w:val="00C32570"/>
    <w:rsid w:val="00C32E02"/>
    <w:rsid w:val="00C35808"/>
    <w:rsid w:val="00C35DE4"/>
    <w:rsid w:val="00C3611A"/>
    <w:rsid w:val="00C37ADD"/>
    <w:rsid w:val="00C37C42"/>
    <w:rsid w:val="00C37D85"/>
    <w:rsid w:val="00C37E9A"/>
    <w:rsid w:val="00C40755"/>
    <w:rsid w:val="00C414D5"/>
    <w:rsid w:val="00C415D9"/>
    <w:rsid w:val="00C4346C"/>
    <w:rsid w:val="00C4414C"/>
    <w:rsid w:val="00C44A4F"/>
    <w:rsid w:val="00C45068"/>
    <w:rsid w:val="00C458BF"/>
    <w:rsid w:val="00C46227"/>
    <w:rsid w:val="00C46234"/>
    <w:rsid w:val="00C4689D"/>
    <w:rsid w:val="00C46903"/>
    <w:rsid w:val="00C47A5F"/>
    <w:rsid w:val="00C50115"/>
    <w:rsid w:val="00C508AA"/>
    <w:rsid w:val="00C50962"/>
    <w:rsid w:val="00C53CC5"/>
    <w:rsid w:val="00C53FEB"/>
    <w:rsid w:val="00C540B5"/>
    <w:rsid w:val="00C54CDB"/>
    <w:rsid w:val="00C5597A"/>
    <w:rsid w:val="00C55E92"/>
    <w:rsid w:val="00C561AE"/>
    <w:rsid w:val="00C56833"/>
    <w:rsid w:val="00C56B9F"/>
    <w:rsid w:val="00C56F59"/>
    <w:rsid w:val="00C606F8"/>
    <w:rsid w:val="00C60772"/>
    <w:rsid w:val="00C60E8A"/>
    <w:rsid w:val="00C615A8"/>
    <w:rsid w:val="00C620B8"/>
    <w:rsid w:val="00C6228B"/>
    <w:rsid w:val="00C62AAD"/>
    <w:rsid w:val="00C644E6"/>
    <w:rsid w:val="00C64696"/>
    <w:rsid w:val="00C65C35"/>
    <w:rsid w:val="00C65F96"/>
    <w:rsid w:val="00C662C6"/>
    <w:rsid w:val="00C66473"/>
    <w:rsid w:val="00C66ABB"/>
    <w:rsid w:val="00C670C8"/>
    <w:rsid w:val="00C70448"/>
    <w:rsid w:val="00C70828"/>
    <w:rsid w:val="00C711CB"/>
    <w:rsid w:val="00C71904"/>
    <w:rsid w:val="00C71D5B"/>
    <w:rsid w:val="00C71EA1"/>
    <w:rsid w:val="00C7290D"/>
    <w:rsid w:val="00C72FD2"/>
    <w:rsid w:val="00C732A6"/>
    <w:rsid w:val="00C74243"/>
    <w:rsid w:val="00C743E7"/>
    <w:rsid w:val="00C7529F"/>
    <w:rsid w:val="00C77145"/>
    <w:rsid w:val="00C775B3"/>
    <w:rsid w:val="00C779C3"/>
    <w:rsid w:val="00C81125"/>
    <w:rsid w:val="00C81CEF"/>
    <w:rsid w:val="00C82065"/>
    <w:rsid w:val="00C82351"/>
    <w:rsid w:val="00C82436"/>
    <w:rsid w:val="00C82A46"/>
    <w:rsid w:val="00C82E81"/>
    <w:rsid w:val="00C83073"/>
    <w:rsid w:val="00C83D0B"/>
    <w:rsid w:val="00C843C4"/>
    <w:rsid w:val="00C86A63"/>
    <w:rsid w:val="00C9162E"/>
    <w:rsid w:val="00C938D7"/>
    <w:rsid w:val="00C945A9"/>
    <w:rsid w:val="00C949FC"/>
    <w:rsid w:val="00C94A3B"/>
    <w:rsid w:val="00C94A69"/>
    <w:rsid w:val="00C96715"/>
    <w:rsid w:val="00C970DF"/>
    <w:rsid w:val="00C97DBE"/>
    <w:rsid w:val="00CA04C4"/>
    <w:rsid w:val="00CA063A"/>
    <w:rsid w:val="00CA0804"/>
    <w:rsid w:val="00CA0FD4"/>
    <w:rsid w:val="00CA19E8"/>
    <w:rsid w:val="00CA261A"/>
    <w:rsid w:val="00CA2FE1"/>
    <w:rsid w:val="00CA3C2D"/>
    <w:rsid w:val="00CA5078"/>
    <w:rsid w:val="00CA5A38"/>
    <w:rsid w:val="00CA676B"/>
    <w:rsid w:val="00CA6F52"/>
    <w:rsid w:val="00CA7085"/>
    <w:rsid w:val="00CA74E6"/>
    <w:rsid w:val="00CA7BDF"/>
    <w:rsid w:val="00CA7FFA"/>
    <w:rsid w:val="00CB0CD0"/>
    <w:rsid w:val="00CB1AA1"/>
    <w:rsid w:val="00CB2193"/>
    <w:rsid w:val="00CB24D5"/>
    <w:rsid w:val="00CB254E"/>
    <w:rsid w:val="00CB3052"/>
    <w:rsid w:val="00CB326E"/>
    <w:rsid w:val="00CB44CA"/>
    <w:rsid w:val="00CB4599"/>
    <w:rsid w:val="00CB57EA"/>
    <w:rsid w:val="00CB59DD"/>
    <w:rsid w:val="00CB5A86"/>
    <w:rsid w:val="00CB62C2"/>
    <w:rsid w:val="00CB62E5"/>
    <w:rsid w:val="00CB63E2"/>
    <w:rsid w:val="00CB6B79"/>
    <w:rsid w:val="00CB7167"/>
    <w:rsid w:val="00CB72B1"/>
    <w:rsid w:val="00CC073B"/>
    <w:rsid w:val="00CC0781"/>
    <w:rsid w:val="00CC08C0"/>
    <w:rsid w:val="00CC0B41"/>
    <w:rsid w:val="00CC110B"/>
    <w:rsid w:val="00CC1857"/>
    <w:rsid w:val="00CC222A"/>
    <w:rsid w:val="00CC23B0"/>
    <w:rsid w:val="00CC2E70"/>
    <w:rsid w:val="00CC357D"/>
    <w:rsid w:val="00CC3929"/>
    <w:rsid w:val="00CC442D"/>
    <w:rsid w:val="00CC46F3"/>
    <w:rsid w:val="00CC6057"/>
    <w:rsid w:val="00CC7703"/>
    <w:rsid w:val="00CC7F4B"/>
    <w:rsid w:val="00CD1569"/>
    <w:rsid w:val="00CD16C2"/>
    <w:rsid w:val="00CD1B1E"/>
    <w:rsid w:val="00CD2667"/>
    <w:rsid w:val="00CD2C56"/>
    <w:rsid w:val="00CD3599"/>
    <w:rsid w:val="00CD3FD3"/>
    <w:rsid w:val="00CD4484"/>
    <w:rsid w:val="00CD44B9"/>
    <w:rsid w:val="00CD4807"/>
    <w:rsid w:val="00CD4B80"/>
    <w:rsid w:val="00CD5C2D"/>
    <w:rsid w:val="00CD6052"/>
    <w:rsid w:val="00CD73ED"/>
    <w:rsid w:val="00CE0079"/>
    <w:rsid w:val="00CE0C62"/>
    <w:rsid w:val="00CE13F0"/>
    <w:rsid w:val="00CE1EDF"/>
    <w:rsid w:val="00CE2A98"/>
    <w:rsid w:val="00CE2AEA"/>
    <w:rsid w:val="00CE2EED"/>
    <w:rsid w:val="00CE3201"/>
    <w:rsid w:val="00CE3303"/>
    <w:rsid w:val="00CE47EA"/>
    <w:rsid w:val="00CE4826"/>
    <w:rsid w:val="00CE5367"/>
    <w:rsid w:val="00CE7125"/>
    <w:rsid w:val="00CF0474"/>
    <w:rsid w:val="00CF0C60"/>
    <w:rsid w:val="00CF1017"/>
    <w:rsid w:val="00CF183B"/>
    <w:rsid w:val="00CF1B1A"/>
    <w:rsid w:val="00CF2664"/>
    <w:rsid w:val="00CF283C"/>
    <w:rsid w:val="00CF2D32"/>
    <w:rsid w:val="00CF30D2"/>
    <w:rsid w:val="00CF3BE7"/>
    <w:rsid w:val="00CF4AC8"/>
    <w:rsid w:val="00CF504C"/>
    <w:rsid w:val="00CF5513"/>
    <w:rsid w:val="00CF5CDC"/>
    <w:rsid w:val="00CF690C"/>
    <w:rsid w:val="00CF72EB"/>
    <w:rsid w:val="00CF761B"/>
    <w:rsid w:val="00CF77EC"/>
    <w:rsid w:val="00CF7D5D"/>
    <w:rsid w:val="00D00A49"/>
    <w:rsid w:val="00D03711"/>
    <w:rsid w:val="00D045DD"/>
    <w:rsid w:val="00D055E6"/>
    <w:rsid w:val="00D05766"/>
    <w:rsid w:val="00D05B9F"/>
    <w:rsid w:val="00D05F7C"/>
    <w:rsid w:val="00D06CEC"/>
    <w:rsid w:val="00D10617"/>
    <w:rsid w:val="00D10974"/>
    <w:rsid w:val="00D10DE0"/>
    <w:rsid w:val="00D11CFD"/>
    <w:rsid w:val="00D11DB4"/>
    <w:rsid w:val="00D12872"/>
    <w:rsid w:val="00D12DE2"/>
    <w:rsid w:val="00D13015"/>
    <w:rsid w:val="00D1359D"/>
    <w:rsid w:val="00D13689"/>
    <w:rsid w:val="00D14083"/>
    <w:rsid w:val="00D153F4"/>
    <w:rsid w:val="00D15AFA"/>
    <w:rsid w:val="00D16026"/>
    <w:rsid w:val="00D16416"/>
    <w:rsid w:val="00D166F8"/>
    <w:rsid w:val="00D17857"/>
    <w:rsid w:val="00D17B68"/>
    <w:rsid w:val="00D20968"/>
    <w:rsid w:val="00D21A48"/>
    <w:rsid w:val="00D22DE9"/>
    <w:rsid w:val="00D239CE"/>
    <w:rsid w:val="00D25758"/>
    <w:rsid w:val="00D25797"/>
    <w:rsid w:val="00D25A0F"/>
    <w:rsid w:val="00D26F95"/>
    <w:rsid w:val="00D2730F"/>
    <w:rsid w:val="00D276A1"/>
    <w:rsid w:val="00D30D66"/>
    <w:rsid w:val="00D312BE"/>
    <w:rsid w:val="00D318AC"/>
    <w:rsid w:val="00D31F00"/>
    <w:rsid w:val="00D325DC"/>
    <w:rsid w:val="00D3359B"/>
    <w:rsid w:val="00D336F6"/>
    <w:rsid w:val="00D338CC"/>
    <w:rsid w:val="00D346E9"/>
    <w:rsid w:val="00D34FA5"/>
    <w:rsid w:val="00D34FEC"/>
    <w:rsid w:val="00D3669F"/>
    <w:rsid w:val="00D36B50"/>
    <w:rsid w:val="00D3750C"/>
    <w:rsid w:val="00D4033B"/>
    <w:rsid w:val="00D405D5"/>
    <w:rsid w:val="00D40D96"/>
    <w:rsid w:val="00D410E4"/>
    <w:rsid w:val="00D41219"/>
    <w:rsid w:val="00D42C0E"/>
    <w:rsid w:val="00D436A3"/>
    <w:rsid w:val="00D43845"/>
    <w:rsid w:val="00D43B31"/>
    <w:rsid w:val="00D441BA"/>
    <w:rsid w:val="00D461CA"/>
    <w:rsid w:val="00D465BD"/>
    <w:rsid w:val="00D46B86"/>
    <w:rsid w:val="00D501B6"/>
    <w:rsid w:val="00D5174F"/>
    <w:rsid w:val="00D520F8"/>
    <w:rsid w:val="00D52B6B"/>
    <w:rsid w:val="00D542D9"/>
    <w:rsid w:val="00D54DF4"/>
    <w:rsid w:val="00D55D05"/>
    <w:rsid w:val="00D56CC9"/>
    <w:rsid w:val="00D5741C"/>
    <w:rsid w:val="00D57761"/>
    <w:rsid w:val="00D605DA"/>
    <w:rsid w:val="00D60A32"/>
    <w:rsid w:val="00D61930"/>
    <w:rsid w:val="00D62210"/>
    <w:rsid w:val="00D6239C"/>
    <w:rsid w:val="00D62D9D"/>
    <w:rsid w:val="00D63103"/>
    <w:rsid w:val="00D635C0"/>
    <w:rsid w:val="00D639F4"/>
    <w:rsid w:val="00D63EDF"/>
    <w:rsid w:val="00D652B2"/>
    <w:rsid w:val="00D655DB"/>
    <w:rsid w:val="00D65C0A"/>
    <w:rsid w:val="00D65D2D"/>
    <w:rsid w:val="00D6661B"/>
    <w:rsid w:val="00D70505"/>
    <w:rsid w:val="00D7193C"/>
    <w:rsid w:val="00D71BFA"/>
    <w:rsid w:val="00D72AE4"/>
    <w:rsid w:val="00D731E9"/>
    <w:rsid w:val="00D73A30"/>
    <w:rsid w:val="00D74A81"/>
    <w:rsid w:val="00D75520"/>
    <w:rsid w:val="00D7559B"/>
    <w:rsid w:val="00D7596D"/>
    <w:rsid w:val="00D75CD2"/>
    <w:rsid w:val="00D8041D"/>
    <w:rsid w:val="00D81E2B"/>
    <w:rsid w:val="00D834DE"/>
    <w:rsid w:val="00D837E7"/>
    <w:rsid w:val="00D8477F"/>
    <w:rsid w:val="00D848F2"/>
    <w:rsid w:val="00D84ADF"/>
    <w:rsid w:val="00D84F93"/>
    <w:rsid w:val="00D85C6A"/>
    <w:rsid w:val="00D8699A"/>
    <w:rsid w:val="00D86F19"/>
    <w:rsid w:val="00D8778C"/>
    <w:rsid w:val="00D87C79"/>
    <w:rsid w:val="00D90BC8"/>
    <w:rsid w:val="00D90DEA"/>
    <w:rsid w:val="00D947CE"/>
    <w:rsid w:val="00D94F67"/>
    <w:rsid w:val="00D96316"/>
    <w:rsid w:val="00D96ACC"/>
    <w:rsid w:val="00D97619"/>
    <w:rsid w:val="00D97DFD"/>
    <w:rsid w:val="00DA0320"/>
    <w:rsid w:val="00DA0E63"/>
    <w:rsid w:val="00DA1373"/>
    <w:rsid w:val="00DA2E7F"/>
    <w:rsid w:val="00DA436D"/>
    <w:rsid w:val="00DA4620"/>
    <w:rsid w:val="00DA47BD"/>
    <w:rsid w:val="00DA49E2"/>
    <w:rsid w:val="00DA4A3F"/>
    <w:rsid w:val="00DA55CC"/>
    <w:rsid w:val="00DA5ACF"/>
    <w:rsid w:val="00DA6552"/>
    <w:rsid w:val="00DA689C"/>
    <w:rsid w:val="00DA6D03"/>
    <w:rsid w:val="00DB0A3A"/>
    <w:rsid w:val="00DB1F9A"/>
    <w:rsid w:val="00DB21D8"/>
    <w:rsid w:val="00DB28AD"/>
    <w:rsid w:val="00DB2D5A"/>
    <w:rsid w:val="00DB356B"/>
    <w:rsid w:val="00DB42D0"/>
    <w:rsid w:val="00DB4451"/>
    <w:rsid w:val="00DB4F52"/>
    <w:rsid w:val="00DB5BDD"/>
    <w:rsid w:val="00DB60F3"/>
    <w:rsid w:val="00DB7010"/>
    <w:rsid w:val="00DB7FE0"/>
    <w:rsid w:val="00DC1163"/>
    <w:rsid w:val="00DC11AF"/>
    <w:rsid w:val="00DC1F01"/>
    <w:rsid w:val="00DC2325"/>
    <w:rsid w:val="00DC295A"/>
    <w:rsid w:val="00DC2BE9"/>
    <w:rsid w:val="00DC32B8"/>
    <w:rsid w:val="00DC33E0"/>
    <w:rsid w:val="00DC3780"/>
    <w:rsid w:val="00DC4F5F"/>
    <w:rsid w:val="00DC5743"/>
    <w:rsid w:val="00DC64B0"/>
    <w:rsid w:val="00DC662F"/>
    <w:rsid w:val="00DC718D"/>
    <w:rsid w:val="00DC7234"/>
    <w:rsid w:val="00DC7548"/>
    <w:rsid w:val="00DD1927"/>
    <w:rsid w:val="00DD1FDB"/>
    <w:rsid w:val="00DD30F8"/>
    <w:rsid w:val="00DD410A"/>
    <w:rsid w:val="00DD421B"/>
    <w:rsid w:val="00DD4337"/>
    <w:rsid w:val="00DD45BF"/>
    <w:rsid w:val="00DD521C"/>
    <w:rsid w:val="00DD53D5"/>
    <w:rsid w:val="00DD61CD"/>
    <w:rsid w:val="00DD6283"/>
    <w:rsid w:val="00DD6AEC"/>
    <w:rsid w:val="00DD7698"/>
    <w:rsid w:val="00DD7BC4"/>
    <w:rsid w:val="00DD7C86"/>
    <w:rsid w:val="00DE0451"/>
    <w:rsid w:val="00DE064F"/>
    <w:rsid w:val="00DE1131"/>
    <w:rsid w:val="00DE1CF8"/>
    <w:rsid w:val="00DE25A1"/>
    <w:rsid w:val="00DE2F54"/>
    <w:rsid w:val="00DE320F"/>
    <w:rsid w:val="00DE362D"/>
    <w:rsid w:val="00DE36CE"/>
    <w:rsid w:val="00DE3D5E"/>
    <w:rsid w:val="00DE4584"/>
    <w:rsid w:val="00DE4B47"/>
    <w:rsid w:val="00DE4BFC"/>
    <w:rsid w:val="00DE5AED"/>
    <w:rsid w:val="00DE63CE"/>
    <w:rsid w:val="00DE7C56"/>
    <w:rsid w:val="00DE7E1A"/>
    <w:rsid w:val="00DE7FEC"/>
    <w:rsid w:val="00DF090C"/>
    <w:rsid w:val="00DF0A0A"/>
    <w:rsid w:val="00DF0FFB"/>
    <w:rsid w:val="00DF1A72"/>
    <w:rsid w:val="00DF2393"/>
    <w:rsid w:val="00DF3BAD"/>
    <w:rsid w:val="00DF44A6"/>
    <w:rsid w:val="00DF44F5"/>
    <w:rsid w:val="00DF47FA"/>
    <w:rsid w:val="00DF4FD4"/>
    <w:rsid w:val="00DF598E"/>
    <w:rsid w:val="00DF6759"/>
    <w:rsid w:val="00DF6C96"/>
    <w:rsid w:val="00DF7EE4"/>
    <w:rsid w:val="00E00601"/>
    <w:rsid w:val="00E00DCF"/>
    <w:rsid w:val="00E00E41"/>
    <w:rsid w:val="00E02B49"/>
    <w:rsid w:val="00E02C7D"/>
    <w:rsid w:val="00E044AE"/>
    <w:rsid w:val="00E04C9D"/>
    <w:rsid w:val="00E04E52"/>
    <w:rsid w:val="00E0555F"/>
    <w:rsid w:val="00E05D98"/>
    <w:rsid w:val="00E066A4"/>
    <w:rsid w:val="00E0756E"/>
    <w:rsid w:val="00E07E00"/>
    <w:rsid w:val="00E07E6C"/>
    <w:rsid w:val="00E11D49"/>
    <w:rsid w:val="00E12C57"/>
    <w:rsid w:val="00E13D5F"/>
    <w:rsid w:val="00E142AA"/>
    <w:rsid w:val="00E14CAB"/>
    <w:rsid w:val="00E162D5"/>
    <w:rsid w:val="00E16542"/>
    <w:rsid w:val="00E16592"/>
    <w:rsid w:val="00E16805"/>
    <w:rsid w:val="00E16E77"/>
    <w:rsid w:val="00E170A3"/>
    <w:rsid w:val="00E17417"/>
    <w:rsid w:val="00E17446"/>
    <w:rsid w:val="00E1762F"/>
    <w:rsid w:val="00E17778"/>
    <w:rsid w:val="00E20165"/>
    <w:rsid w:val="00E207BC"/>
    <w:rsid w:val="00E21739"/>
    <w:rsid w:val="00E22008"/>
    <w:rsid w:val="00E23DCD"/>
    <w:rsid w:val="00E248ED"/>
    <w:rsid w:val="00E2502C"/>
    <w:rsid w:val="00E257F5"/>
    <w:rsid w:val="00E261B4"/>
    <w:rsid w:val="00E2760B"/>
    <w:rsid w:val="00E27A2A"/>
    <w:rsid w:val="00E27E6F"/>
    <w:rsid w:val="00E303BE"/>
    <w:rsid w:val="00E3099A"/>
    <w:rsid w:val="00E31454"/>
    <w:rsid w:val="00E31977"/>
    <w:rsid w:val="00E31EC6"/>
    <w:rsid w:val="00E3225A"/>
    <w:rsid w:val="00E324C8"/>
    <w:rsid w:val="00E32C07"/>
    <w:rsid w:val="00E33499"/>
    <w:rsid w:val="00E341D2"/>
    <w:rsid w:val="00E34473"/>
    <w:rsid w:val="00E34784"/>
    <w:rsid w:val="00E366B7"/>
    <w:rsid w:val="00E371A0"/>
    <w:rsid w:val="00E371C8"/>
    <w:rsid w:val="00E3755B"/>
    <w:rsid w:val="00E41DFD"/>
    <w:rsid w:val="00E42906"/>
    <w:rsid w:val="00E43219"/>
    <w:rsid w:val="00E46E7F"/>
    <w:rsid w:val="00E46EB5"/>
    <w:rsid w:val="00E47BA1"/>
    <w:rsid w:val="00E509AB"/>
    <w:rsid w:val="00E51098"/>
    <w:rsid w:val="00E51866"/>
    <w:rsid w:val="00E519C9"/>
    <w:rsid w:val="00E52228"/>
    <w:rsid w:val="00E53170"/>
    <w:rsid w:val="00E53398"/>
    <w:rsid w:val="00E53AC3"/>
    <w:rsid w:val="00E53C1F"/>
    <w:rsid w:val="00E53F92"/>
    <w:rsid w:val="00E55671"/>
    <w:rsid w:val="00E55E57"/>
    <w:rsid w:val="00E5638B"/>
    <w:rsid w:val="00E56660"/>
    <w:rsid w:val="00E566E5"/>
    <w:rsid w:val="00E57604"/>
    <w:rsid w:val="00E57D99"/>
    <w:rsid w:val="00E57E4C"/>
    <w:rsid w:val="00E60124"/>
    <w:rsid w:val="00E60D45"/>
    <w:rsid w:val="00E60F14"/>
    <w:rsid w:val="00E61099"/>
    <w:rsid w:val="00E6248F"/>
    <w:rsid w:val="00E626BC"/>
    <w:rsid w:val="00E62EB5"/>
    <w:rsid w:val="00E64121"/>
    <w:rsid w:val="00E66E05"/>
    <w:rsid w:val="00E67205"/>
    <w:rsid w:val="00E67555"/>
    <w:rsid w:val="00E6756B"/>
    <w:rsid w:val="00E67C19"/>
    <w:rsid w:val="00E718C4"/>
    <w:rsid w:val="00E71B40"/>
    <w:rsid w:val="00E720F1"/>
    <w:rsid w:val="00E72608"/>
    <w:rsid w:val="00E74235"/>
    <w:rsid w:val="00E7520F"/>
    <w:rsid w:val="00E75C57"/>
    <w:rsid w:val="00E75CB0"/>
    <w:rsid w:val="00E75CCA"/>
    <w:rsid w:val="00E76418"/>
    <w:rsid w:val="00E76B59"/>
    <w:rsid w:val="00E76FEF"/>
    <w:rsid w:val="00E77EC0"/>
    <w:rsid w:val="00E80356"/>
    <w:rsid w:val="00E80728"/>
    <w:rsid w:val="00E81156"/>
    <w:rsid w:val="00E8148D"/>
    <w:rsid w:val="00E82DE3"/>
    <w:rsid w:val="00E83138"/>
    <w:rsid w:val="00E8493F"/>
    <w:rsid w:val="00E90580"/>
    <w:rsid w:val="00E906CD"/>
    <w:rsid w:val="00E909BB"/>
    <w:rsid w:val="00E91782"/>
    <w:rsid w:val="00E917E4"/>
    <w:rsid w:val="00E925CF"/>
    <w:rsid w:val="00E92AC0"/>
    <w:rsid w:val="00E9418D"/>
    <w:rsid w:val="00E949E9"/>
    <w:rsid w:val="00E951AB"/>
    <w:rsid w:val="00E95DD4"/>
    <w:rsid w:val="00E963CC"/>
    <w:rsid w:val="00E96D6E"/>
    <w:rsid w:val="00EA03D8"/>
    <w:rsid w:val="00EA0D91"/>
    <w:rsid w:val="00EA10F1"/>
    <w:rsid w:val="00EA156F"/>
    <w:rsid w:val="00EA1870"/>
    <w:rsid w:val="00EA2524"/>
    <w:rsid w:val="00EA43D4"/>
    <w:rsid w:val="00EA587E"/>
    <w:rsid w:val="00EA64EE"/>
    <w:rsid w:val="00EA6771"/>
    <w:rsid w:val="00EA715A"/>
    <w:rsid w:val="00EA7300"/>
    <w:rsid w:val="00EA73BC"/>
    <w:rsid w:val="00EA7D9D"/>
    <w:rsid w:val="00EA7F9B"/>
    <w:rsid w:val="00EB0C30"/>
    <w:rsid w:val="00EB1093"/>
    <w:rsid w:val="00EB10B4"/>
    <w:rsid w:val="00EB1405"/>
    <w:rsid w:val="00EB2A31"/>
    <w:rsid w:val="00EB2C5E"/>
    <w:rsid w:val="00EB39DD"/>
    <w:rsid w:val="00EB471E"/>
    <w:rsid w:val="00EB490E"/>
    <w:rsid w:val="00EB52B6"/>
    <w:rsid w:val="00EB5C57"/>
    <w:rsid w:val="00EB6505"/>
    <w:rsid w:val="00EB6524"/>
    <w:rsid w:val="00EC0E32"/>
    <w:rsid w:val="00EC1017"/>
    <w:rsid w:val="00EC2124"/>
    <w:rsid w:val="00EC2197"/>
    <w:rsid w:val="00EC2822"/>
    <w:rsid w:val="00EC29F6"/>
    <w:rsid w:val="00EC2A8C"/>
    <w:rsid w:val="00EC2E12"/>
    <w:rsid w:val="00EC30B9"/>
    <w:rsid w:val="00EC31E9"/>
    <w:rsid w:val="00EC3526"/>
    <w:rsid w:val="00EC440D"/>
    <w:rsid w:val="00EC4575"/>
    <w:rsid w:val="00EC4EB1"/>
    <w:rsid w:val="00EC5AA0"/>
    <w:rsid w:val="00EC5B03"/>
    <w:rsid w:val="00EC6E25"/>
    <w:rsid w:val="00EC6FE9"/>
    <w:rsid w:val="00ED0238"/>
    <w:rsid w:val="00ED0753"/>
    <w:rsid w:val="00ED0B04"/>
    <w:rsid w:val="00ED279E"/>
    <w:rsid w:val="00ED30F7"/>
    <w:rsid w:val="00ED325C"/>
    <w:rsid w:val="00ED4EC2"/>
    <w:rsid w:val="00ED57EE"/>
    <w:rsid w:val="00ED59DF"/>
    <w:rsid w:val="00ED5BF1"/>
    <w:rsid w:val="00ED674A"/>
    <w:rsid w:val="00ED6B9B"/>
    <w:rsid w:val="00ED7130"/>
    <w:rsid w:val="00ED79EC"/>
    <w:rsid w:val="00EE026B"/>
    <w:rsid w:val="00EE05F8"/>
    <w:rsid w:val="00EE07DB"/>
    <w:rsid w:val="00EE0F57"/>
    <w:rsid w:val="00EE1074"/>
    <w:rsid w:val="00EE1F90"/>
    <w:rsid w:val="00EE3519"/>
    <w:rsid w:val="00EE672C"/>
    <w:rsid w:val="00EF025B"/>
    <w:rsid w:val="00EF070B"/>
    <w:rsid w:val="00EF096D"/>
    <w:rsid w:val="00EF10AC"/>
    <w:rsid w:val="00EF1EDE"/>
    <w:rsid w:val="00EF2C05"/>
    <w:rsid w:val="00EF2DE8"/>
    <w:rsid w:val="00EF3312"/>
    <w:rsid w:val="00EF3C98"/>
    <w:rsid w:val="00EF4B9D"/>
    <w:rsid w:val="00EF52B2"/>
    <w:rsid w:val="00EF65B4"/>
    <w:rsid w:val="00EF69F2"/>
    <w:rsid w:val="00F00413"/>
    <w:rsid w:val="00F00BDC"/>
    <w:rsid w:val="00F014BC"/>
    <w:rsid w:val="00F01CD7"/>
    <w:rsid w:val="00F04A3E"/>
    <w:rsid w:val="00F0543D"/>
    <w:rsid w:val="00F10BF1"/>
    <w:rsid w:val="00F11691"/>
    <w:rsid w:val="00F1237F"/>
    <w:rsid w:val="00F12790"/>
    <w:rsid w:val="00F14669"/>
    <w:rsid w:val="00F147FA"/>
    <w:rsid w:val="00F151BC"/>
    <w:rsid w:val="00F160CD"/>
    <w:rsid w:val="00F16EE2"/>
    <w:rsid w:val="00F176AA"/>
    <w:rsid w:val="00F1770A"/>
    <w:rsid w:val="00F20638"/>
    <w:rsid w:val="00F22D87"/>
    <w:rsid w:val="00F24A23"/>
    <w:rsid w:val="00F2518A"/>
    <w:rsid w:val="00F252C7"/>
    <w:rsid w:val="00F25E34"/>
    <w:rsid w:val="00F260C0"/>
    <w:rsid w:val="00F2748D"/>
    <w:rsid w:val="00F30263"/>
    <w:rsid w:val="00F3220F"/>
    <w:rsid w:val="00F337A4"/>
    <w:rsid w:val="00F3403E"/>
    <w:rsid w:val="00F34F07"/>
    <w:rsid w:val="00F35EB4"/>
    <w:rsid w:val="00F37216"/>
    <w:rsid w:val="00F37679"/>
    <w:rsid w:val="00F37E95"/>
    <w:rsid w:val="00F37EEB"/>
    <w:rsid w:val="00F406D0"/>
    <w:rsid w:val="00F408AC"/>
    <w:rsid w:val="00F42673"/>
    <w:rsid w:val="00F42CB1"/>
    <w:rsid w:val="00F43012"/>
    <w:rsid w:val="00F436DE"/>
    <w:rsid w:val="00F43AEE"/>
    <w:rsid w:val="00F43BCF"/>
    <w:rsid w:val="00F4430F"/>
    <w:rsid w:val="00F44345"/>
    <w:rsid w:val="00F44955"/>
    <w:rsid w:val="00F452F4"/>
    <w:rsid w:val="00F455DF"/>
    <w:rsid w:val="00F456BC"/>
    <w:rsid w:val="00F463AA"/>
    <w:rsid w:val="00F469AE"/>
    <w:rsid w:val="00F46AB0"/>
    <w:rsid w:val="00F47371"/>
    <w:rsid w:val="00F473BB"/>
    <w:rsid w:val="00F50114"/>
    <w:rsid w:val="00F50736"/>
    <w:rsid w:val="00F50D16"/>
    <w:rsid w:val="00F5138F"/>
    <w:rsid w:val="00F51AF3"/>
    <w:rsid w:val="00F531DA"/>
    <w:rsid w:val="00F5342C"/>
    <w:rsid w:val="00F550FB"/>
    <w:rsid w:val="00F555EF"/>
    <w:rsid w:val="00F5569E"/>
    <w:rsid w:val="00F55729"/>
    <w:rsid w:val="00F55C00"/>
    <w:rsid w:val="00F55E49"/>
    <w:rsid w:val="00F56813"/>
    <w:rsid w:val="00F5704A"/>
    <w:rsid w:val="00F577EB"/>
    <w:rsid w:val="00F6058D"/>
    <w:rsid w:val="00F611B8"/>
    <w:rsid w:val="00F62F2B"/>
    <w:rsid w:val="00F632C7"/>
    <w:rsid w:val="00F67EDE"/>
    <w:rsid w:val="00F70336"/>
    <w:rsid w:val="00F706D9"/>
    <w:rsid w:val="00F70B54"/>
    <w:rsid w:val="00F70B84"/>
    <w:rsid w:val="00F72CB0"/>
    <w:rsid w:val="00F72F24"/>
    <w:rsid w:val="00F7368D"/>
    <w:rsid w:val="00F74272"/>
    <w:rsid w:val="00F74E6B"/>
    <w:rsid w:val="00F75521"/>
    <w:rsid w:val="00F7724C"/>
    <w:rsid w:val="00F813DB"/>
    <w:rsid w:val="00F827D3"/>
    <w:rsid w:val="00F82C3E"/>
    <w:rsid w:val="00F83210"/>
    <w:rsid w:val="00F839C3"/>
    <w:rsid w:val="00F84320"/>
    <w:rsid w:val="00F84D60"/>
    <w:rsid w:val="00F8628E"/>
    <w:rsid w:val="00F86690"/>
    <w:rsid w:val="00F87E4C"/>
    <w:rsid w:val="00F906B9"/>
    <w:rsid w:val="00F90802"/>
    <w:rsid w:val="00F909C1"/>
    <w:rsid w:val="00F90F44"/>
    <w:rsid w:val="00F90F5A"/>
    <w:rsid w:val="00F914BE"/>
    <w:rsid w:val="00F91E2A"/>
    <w:rsid w:val="00F92AF8"/>
    <w:rsid w:val="00F92FB7"/>
    <w:rsid w:val="00F93DF2"/>
    <w:rsid w:val="00F93E9D"/>
    <w:rsid w:val="00F94837"/>
    <w:rsid w:val="00F9484A"/>
    <w:rsid w:val="00F94A46"/>
    <w:rsid w:val="00F95136"/>
    <w:rsid w:val="00F962C0"/>
    <w:rsid w:val="00F97545"/>
    <w:rsid w:val="00F97995"/>
    <w:rsid w:val="00FA1168"/>
    <w:rsid w:val="00FA18F6"/>
    <w:rsid w:val="00FA2352"/>
    <w:rsid w:val="00FA3E7F"/>
    <w:rsid w:val="00FA46E2"/>
    <w:rsid w:val="00FA470E"/>
    <w:rsid w:val="00FA531C"/>
    <w:rsid w:val="00FA6785"/>
    <w:rsid w:val="00FA6FD4"/>
    <w:rsid w:val="00FA7696"/>
    <w:rsid w:val="00FA7B89"/>
    <w:rsid w:val="00FB067F"/>
    <w:rsid w:val="00FB08F9"/>
    <w:rsid w:val="00FB0F73"/>
    <w:rsid w:val="00FB11CE"/>
    <w:rsid w:val="00FB18E0"/>
    <w:rsid w:val="00FB2638"/>
    <w:rsid w:val="00FB3D29"/>
    <w:rsid w:val="00FB467C"/>
    <w:rsid w:val="00FB638F"/>
    <w:rsid w:val="00FB69BE"/>
    <w:rsid w:val="00FB6E2E"/>
    <w:rsid w:val="00FB7295"/>
    <w:rsid w:val="00FC020C"/>
    <w:rsid w:val="00FC075C"/>
    <w:rsid w:val="00FC0A6F"/>
    <w:rsid w:val="00FC1A2A"/>
    <w:rsid w:val="00FC2250"/>
    <w:rsid w:val="00FC271A"/>
    <w:rsid w:val="00FC277E"/>
    <w:rsid w:val="00FC2B58"/>
    <w:rsid w:val="00FC326C"/>
    <w:rsid w:val="00FC3700"/>
    <w:rsid w:val="00FC3E21"/>
    <w:rsid w:val="00FC42E3"/>
    <w:rsid w:val="00FC55B1"/>
    <w:rsid w:val="00FC6F24"/>
    <w:rsid w:val="00FC7892"/>
    <w:rsid w:val="00FD0981"/>
    <w:rsid w:val="00FD1BF3"/>
    <w:rsid w:val="00FD1E76"/>
    <w:rsid w:val="00FD2470"/>
    <w:rsid w:val="00FD36E1"/>
    <w:rsid w:val="00FD3F98"/>
    <w:rsid w:val="00FD48FC"/>
    <w:rsid w:val="00FD4A4F"/>
    <w:rsid w:val="00FD5032"/>
    <w:rsid w:val="00FD53E7"/>
    <w:rsid w:val="00FD53F2"/>
    <w:rsid w:val="00FD5A1A"/>
    <w:rsid w:val="00FD5A8C"/>
    <w:rsid w:val="00FD70A1"/>
    <w:rsid w:val="00FE0345"/>
    <w:rsid w:val="00FE1144"/>
    <w:rsid w:val="00FE11CD"/>
    <w:rsid w:val="00FE1D8A"/>
    <w:rsid w:val="00FE31B8"/>
    <w:rsid w:val="00FE445D"/>
    <w:rsid w:val="00FE4912"/>
    <w:rsid w:val="00FE49E7"/>
    <w:rsid w:val="00FE4ECC"/>
    <w:rsid w:val="00FE5563"/>
    <w:rsid w:val="00FE55C8"/>
    <w:rsid w:val="00FE6172"/>
    <w:rsid w:val="00FE663D"/>
    <w:rsid w:val="00FE6EEE"/>
    <w:rsid w:val="00FE7B29"/>
    <w:rsid w:val="00FF0165"/>
    <w:rsid w:val="00FF0A3E"/>
    <w:rsid w:val="00FF1A1C"/>
    <w:rsid w:val="00FF272D"/>
    <w:rsid w:val="00FF3385"/>
    <w:rsid w:val="00FF3A93"/>
    <w:rsid w:val="00FF548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5170" style="mso-position-horizontal-relative:margin;v-text-anchor:middle" fill="f" fillcolor="white" strokecolor="none [1305]">
      <v:fill color="white" on="f"/>
      <v:stroke color="none [1305]" weight="6.5pt"/>
      <v:textbox inset="5.85pt,.7pt,5.85pt,.7pt"/>
      <o:colormenu v:ext="edit" fillcolor="none" strokecolor="none [3209]"/>
    </o:shapedefaults>
    <o:shapelayout v:ext="edit">
      <o:idmap v:ext="edit" data="1,58"/>
      <o:rules v:ext="edit">
        <o:r id="V:Rule15" type="callout" idref="#_x0000_s59461"/>
        <o:r id="V:Rule16" type="callout" idref="#_x0000_s59462"/>
        <o:r id="V:Rule17" type="callout" idref="#_x0000_s59476"/>
        <o:r id="V:Rule24" type="connector" idref="#_x0000_s59456"/>
        <o:r id="V:Rule25" type="connector" idref="#_x0000_s59504"/>
        <o:r id="V:Rule26" type="connector" idref="#_x0000_s59488"/>
        <o:r id="V:Rule27" type="connector" idref="#_x0000_s59479"/>
        <o:r id="V:Rule28" type="connector" idref="#_x0000_s59478"/>
        <o:r id="V:Rule29" type="connector" idref="#_x0000_s59430"/>
        <o:r id="V:Rule30" type="connector" idref="#_x0000_s59484"/>
        <o:r id="V:Rule31" type="connector" idref="#_x0000_s59436"/>
        <o:r id="V:Rule32" type="connector" idref="#_x0000_s59434"/>
        <o:r id="V:Rule33" type="connector" idref="#_x0000_s59454"/>
        <o:r id="V:Rule34" type="connector" idref="#_x0000_s59457"/>
        <o:r id="V:Rule35" type="connector" idref="#_x0000_s59433"/>
        <o:r id="V:Rule36" type="connector" idref="#_x0000_s59448"/>
        <o:r id="V:Rule37" type="connector" idref="#_x0000_s59435"/>
        <o:r id="V:Rule38" type="connector" idref="#_x0000_s59449"/>
        <o:r id="V:Rule39" type="connector" idref="#_x0000_s59446"/>
        <o:r id="V:Rule40" type="connector" idref="#_x0000_s59496"/>
        <o:r id="V:Rule41" type="connector" idref="#_x0000_s59447"/>
        <o:r id="V:Rule42" type="connector" idref="#_x0000_s59455"/>
        <o:r id="V:Rule43" type="connector" idref="#_x0000_s59431"/>
      </o:rules>
      <o:regrouptable v:ext="edit">
        <o:entry new="1" old="0"/>
        <o:entry new="2" old="0"/>
        <o:entry new="3" old="0"/>
        <o:entry new="4" old="0"/>
        <o:entry new="5" old="0"/>
        <o:entry new="6" old="5"/>
        <o:entry new="7" old="0"/>
        <o:entry new="8" old="0"/>
        <o:entry new="9" old="0"/>
        <o:entry new="10" old="0"/>
        <o:entry new="11" old="10"/>
        <o:entry new="12" old="11"/>
        <o:entry new="13" old="0"/>
        <o:entry new="14" old="0"/>
        <o:entry new="15" old="14"/>
        <o:entry new="16" old="12"/>
        <o:entry new="17" old="9"/>
        <o:entry new="18" old="0"/>
        <o:entry new="19" old="0"/>
        <o:entry new="20" old="19"/>
        <o:entry new="21" old="0"/>
        <o:entry new="22" old="0"/>
        <o:entry new="23" old="0"/>
        <o:entry new="24" old="0"/>
        <o:entry new="25" old="0"/>
        <o:entry new="26" old="0"/>
        <o:entry new="27" old="0"/>
        <o:entry new="28" old="0"/>
        <o:entry new="29" old="0"/>
        <o:entry new="30" old="0"/>
        <o:entry new="31" old="0"/>
        <o:entry new="32" old="0"/>
        <o:entry new="33" old="0"/>
        <o:entry new="34" old="0"/>
        <o:entry new="35" old="0"/>
        <o:entry new="36" old="0"/>
        <o:entry new="37" old="0"/>
        <o:entry new="38" old="37"/>
        <o:entry new="39" old="0"/>
        <o:entry new="40" old="39"/>
        <o:entry new="41" old="0"/>
        <o:entry new="42" old="41"/>
        <o:entry new="43" old="0"/>
        <o:entry new="44" old="0"/>
        <o:entry new="45" old="0"/>
        <o:entry new="46" old="0"/>
        <o:entry new="47" old="0"/>
        <o:entry new="48" old="0"/>
        <o:entry new="49" old="0"/>
        <o:entry new="50" old="49"/>
        <o:entry new="51" old="50"/>
        <o:entry new="52" old="51"/>
        <o:entry new="53" old="52"/>
        <o:entry new="54" old="50"/>
        <o:entry new="55" old="50"/>
        <o:entry new="56" old="0"/>
        <o:entry new="57" old="0"/>
        <o:entry new="58" old="0"/>
        <o:entry new="59" old="0"/>
        <o:entry new="60" old="0"/>
        <o:entry new="61" old="0"/>
        <o:entry new="62" old="0"/>
        <o:entry new="63" old="0"/>
        <o:entry new="64" old="0"/>
        <o:entry new="65" old="0"/>
        <o:entry new="66" old="65"/>
        <o:entry new="67" old="0"/>
        <o:entry new="6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uiPriority="9" w:qFormat="1"/>
    <w:lsdException w:name="heading 7" w:uiPriority="9" w:qFormat="1"/>
    <w:lsdException w:name="heading 8" w:uiPriority="9" w:qFormat="1"/>
    <w:lsdException w:name="heading 9" w:uiPriority="9" w:qFormat="1"/>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lsdException w:name="caption" w:locked="0" w:uiPriority="35" w:qFormat="1"/>
    <w:lsdException w:name="annotation reference" w:locked="0"/>
    <w:lsdException w:name="Title" w:locked="0" w:semiHidden="0" w:uiPriority="10" w:unhideWhenUsed="0"/>
    <w:lsdException w:name="Default Paragraph Font" w:locked="0" w:uiPriority="1"/>
    <w:lsdException w:name="Body Text" w:uiPriority="0"/>
    <w:lsdException w:name="Subtitle" w:locked="0" w:semiHidden="0" w:uiPriority="11" w:unhideWhenUsed="0" w:qFormat="1"/>
    <w:lsdException w:name="Hyperlink" w:locked="0"/>
    <w:lsdException w:name="Strong" w:semiHidden="0" w:uiPriority="22" w:unhideWhenUsed="0" w:qFormat="1"/>
    <w:lsdException w:name="Emphasis" w:semiHidden="0" w:uiPriority="20" w:unhideWhenUsed="0" w:qFormat="1"/>
    <w:lsdException w:name="HTML Top of Form" w:locked="0"/>
    <w:lsdException w:name="HTML Bottom of Form" w:locked="0"/>
    <w:lsdException w:name="HTML Code" w:uiPriority="0"/>
    <w:lsdException w:name="Normal Table" w:locked="0"/>
    <w:lsdException w:name="annotation subject" w:locked="0"/>
    <w:lsdException w:name="No List" w:locked="0"/>
    <w:lsdException w:name="Balloon Text" w:locked="0"/>
    <w:lsdException w:name="Table Grid" w:locked="0" w:semiHidden="0" w:uiPriority="59" w:unhideWhenUsed="0"/>
    <w:lsdException w:name="Placeholder Text" w:locked="0" w:unhideWhenUsed="0"/>
    <w:lsdException w:name="No Spacing" w:locked="0"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uiPriority="39" w:qFormat="1"/>
  </w:latentStyles>
  <w:style w:type="paragraph" w:default="1" w:styleId="a0">
    <w:name w:val="Normal"/>
    <w:qFormat/>
    <w:rsid w:val="00275FBA"/>
    <w:pPr>
      <w:widowControl w:val="0"/>
      <w:spacing w:line="320" w:lineRule="exact"/>
      <w:ind w:leftChars="400" w:left="400"/>
      <w:jc w:val="both"/>
    </w:pPr>
  </w:style>
  <w:style w:type="paragraph" w:styleId="1">
    <w:name w:val="heading 1"/>
    <w:basedOn w:val="a0"/>
    <w:next w:val="a0"/>
    <w:link w:val="10"/>
    <w:autoRedefine/>
    <w:uiPriority w:val="9"/>
    <w:qFormat/>
    <w:locked/>
    <w:rsid w:val="006D3E82"/>
    <w:pPr>
      <w:keepNext/>
      <w:numPr>
        <w:numId w:val="6"/>
      </w:numPr>
      <w:pBdr>
        <w:top w:val="single" w:sz="4" w:space="1" w:color="70ADC9"/>
        <w:left w:val="single" w:sz="48" w:space="4" w:color="70ADC9"/>
        <w:bottom w:val="single" w:sz="4" w:space="1" w:color="70ADC9"/>
      </w:pBdr>
      <w:spacing w:before="180" w:afterLines="50" w:line="480" w:lineRule="exact"/>
      <w:ind w:leftChars="0" w:left="0"/>
      <w:outlineLvl w:val="0"/>
    </w:pPr>
    <w:rPr>
      <w:rFonts w:asciiTheme="majorHAnsi" w:eastAsiaTheme="majorEastAsia" w:hAnsiTheme="majorHAnsi" w:cstheme="majorBidi"/>
      <w:color w:val="70ADC9"/>
      <w:sz w:val="28"/>
      <w:szCs w:val="24"/>
    </w:rPr>
  </w:style>
  <w:style w:type="paragraph" w:styleId="2">
    <w:name w:val="heading 2"/>
    <w:basedOn w:val="a0"/>
    <w:next w:val="a0"/>
    <w:link w:val="20"/>
    <w:autoRedefine/>
    <w:uiPriority w:val="9"/>
    <w:unhideWhenUsed/>
    <w:qFormat/>
    <w:locked/>
    <w:rsid w:val="00493635"/>
    <w:pPr>
      <w:keepNext/>
      <w:numPr>
        <w:ilvl w:val="1"/>
        <w:numId w:val="6"/>
      </w:numPr>
      <w:spacing w:afterLines="50"/>
      <w:ind w:leftChars="0" w:left="0"/>
      <w:outlineLvl w:val="1"/>
    </w:pPr>
    <w:rPr>
      <w:sz w:val="24"/>
    </w:rPr>
  </w:style>
  <w:style w:type="paragraph" w:styleId="3">
    <w:name w:val="heading 3"/>
    <w:basedOn w:val="a0"/>
    <w:next w:val="a0"/>
    <w:link w:val="30"/>
    <w:uiPriority w:val="9"/>
    <w:unhideWhenUsed/>
    <w:qFormat/>
    <w:locked/>
    <w:rsid w:val="00B52F5F"/>
    <w:pPr>
      <w:keepNext/>
      <w:numPr>
        <w:ilvl w:val="2"/>
        <w:numId w:val="6"/>
      </w:numPr>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0"/>
    <w:next w:val="a0"/>
    <w:link w:val="40"/>
    <w:uiPriority w:val="9"/>
    <w:semiHidden/>
    <w:unhideWhenUsed/>
    <w:qFormat/>
    <w:locked/>
    <w:rsid w:val="00A24C7C"/>
    <w:pPr>
      <w:keepNext/>
      <w:outlineLvl w:val="3"/>
    </w:pPr>
    <w:rPr>
      <w:bCs/>
    </w:rPr>
  </w:style>
  <w:style w:type="paragraph" w:styleId="5">
    <w:name w:val="heading 5"/>
    <w:basedOn w:val="a0"/>
    <w:next w:val="a0"/>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uiPriority w:val="9"/>
    <w:rsid w:val="006D3E82"/>
    <w:rPr>
      <w:rFonts w:asciiTheme="majorHAnsi" w:eastAsiaTheme="majorEastAsia" w:hAnsiTheme="majorHAnsi" w:cstheme="majorBidi"/>
      <w:color w:val="70ADC9"/>
      <w:sz w:val="28"/>
      <w:szCs w:val="24"/>
    </w:rPr>
  </w:style>
  <w:style w:type="character" w:customStyle="1" w:styleId="20">
    <w:name w:val="見出し 2 (文字)"/>
    <w:basedOn w:val="a1"/>
    <w:link w:val="2"/>
    <w:uiPriority w:val="9"/>
    <w:rsid w:val="00493635"/>
    <w:rPr>
      <w:sz w:val="24"/>
    </w:rPr>
  </w:style>
  <w:style w:type="character" w:customStyle="1" w:styleId="30">
    <w:name w:val="見出し 3 (文字)"/>
    <w:basedOn w:val="a1"/>
    <w:link w:val="3"/>
    <w:uiPriority w:val="9"/>
    <w:rsid w:val="00B52F5F"/>
    <w:rPr>
      <w:rFonts w:asciiTheme="majorHAnsi" w:eastAsiaTheme="majorEastAsia" w:hAnsiTheme="majorHAnsi" w:cstheme="majorBidi"/>
      <w:sz w:val="22"/>
    </w:rPr>
  </w:style>
  <w:style w:type="character" w:customStyle="1" w:styleId="40">
    <w:name w:val="見出し 4 (文字)"/>
    <w:basedOn w:val="a1"/>
    <w:link w:val="4"/>
    <w:uiPriority w:val="9"/>
    <w:semiHidden/>
    <w:rsid w:val="00A24C7C"/>
    <w:rPr>
      <w:bCs/>
    </w:rPr>
  </w:style>
  <w:style w:type="character" w:customStyle="1" w:styleId="50">
    <w:name w:val="見出し 5 (文字)"/>
    <w:basedOn w:val="a1"/>
    <w:link w:val="5"/>
    <w:uiPriority w:val="9"/>
    <w:semiHidden/>
    <w:rsid w:val="00A24C7C"/>
    <w:rPr>
      <w:rFonts w:asciiTheme="majorHAnsi" w:eastAsiaTheme="majorEastAsia" w:hAnsiTheme="majorHAnsi" w:cstheme="majorBidi"/>
    </w:rPr>
  </w:style>
  <w:style w:type="paragraph" w:styleId="a4">
    <w:name w:val="header"/>
    <w:basedOn w:val="a0"/>
    <w:link w:val="a5"/>
    <w:uiPriority w:val="99"/>
    <w:unhideWhenUsed/>
    <w:locked/>
    <w:rsid w:val="00DC295A"/>
    <w:pPr>
      <w:tabs>
        <w:tab w:val="center" w:pos="4252"/>
        <w:tab w:val="right" w:pos="8504"/>
      </w:tabs>
      <w:snapToGrid w:val="0"/>
    </w:pPr>
  </w:style>
  <w:style w:type="character" w:customStyle="1" w:styleId="a5">
    <w:name w:val="ヘッダー (文字)"/>
    <w:basedOn w:val="a1"/>
    <w:link w:val="a4"/>
    <w:uiPriority w:val="99"/>
    <w:rsid w:val="00DC295A"/>
  </w:style>
  <w:style w:type="paragraph" w:styleId="a6">
    <w:name w:val="footer"/>
    <w:basedOn w:val="a0"/>
    <w:link w:val="a7"/>
    <w:uiPriority w:val="99"/>
    <w:unhideWhenUsed/>
    <w:locked/>
    <w:rsid w:val="00DC295A"/>
    <w:pPr>
      <w:tabs>
        <w:tab w:val="center" w:pos="4252"/>
        <w:tab w:val="right" w:pos="8504"/>
      </w:tabs>
      <w:snapToGrid w:val="0"/>
    </w:pPr>
  </w:style>
  <w:style w:type="character" w:customStyle="1" w:styleId="a7">
    <w:name w:val="フッター (文字)"/>
    <w:basedOn w:val="a1"/>
    <w:link w:val="a6"/>
    <w:uiPriority w:val="99"/>
    <w:rsid w:val="00DC295A"/>
  </w:style>
  <w:style w:type="paragraph" w:styleId="a8">
    <w:name w:val="Balloon Text"/>
    <w:basedOn w:val="a0"/>
    <w:link w:val="a9"/>
    <w:uiPriority w:val="99"/>
    <w:semiHidden/>
    <w:unhideWhenUsed/>
    <w:locked/>
    <w:rsid w:val="00DC295A"/>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DC295A"/>
    <w:rPr>
      <w:rFonts w:asciiTheme="majorHAnsi" w:eastAsiaTheme="majorEastAsia" w:hAnsiTheme="majorHAnsi" w:cstheme="majorBidi"/>
      <w:sz w:val="18"/>
      <w:szCs w:val="18"/>
    </w:rPr>
  </w:style>
  <w:style w:type="paragraph" w:styleId="aa">
    <w:name w:val="No Spacing"/>
    <w:link w:val="ab"/>
    <w:uiPriority w:val="1"/>
    <w:locked/>
    <w:rsid w:val="00DC295A"/>
    <w:rPr>
      <w:kern w:val="0"/>
      <w:sz w:val="22"/>
    </w:rPr>
  </w:style>
  <w:style w:type="character" w:customStyle="1" w:styleId="ab">
    <w:name w:val="行間詰め (文字)"/>
    <w:basedOn w:val="a1"/>
    <w:link w:val="aa"/>
    <w:uiPriority w:val="1"/>
    <w:rsid w:val="00DC295A"/>
    <w:rPr>
      <w:kern w:val="0"/>
      <w:sz w:val="22"/>
    </w:rPr>
  </w:style>
  <w:style w:type="paragraph" w:styleId="ac">
    <w:name w:val="List Paragraph"/>
    <w:basedOn w:val="a0"/>
    <w:uiPriority w:val="34"/>
    <w:qFormat/>
    <w:locked/>
    <w:rsid w:val="00FD53F2"/>
    <w:pPr>
      <w:ind w:left="840"/>
    </w:pPr>
  </w:style>
  <w:style w:type="character" w:styleId="ad">
    <w:name w:val="Placeholder Text"/>
    <w:basedOn w:val="a1"/>
    <w:uiPriority w:val="99"/>
    <w:semiHidden/>
    <w:locked/>
    <w:rsid w:val="00153BB9"/>
    <w:rPr>
      <w:color w:val="808080"/>
    </w:rPr>
  </w:style>
  <w:style w:type="paragraph" w:styleId="ae">
    <w:name w:val="caption"/>
    <w:basedOn w:val="a0"/>
    <w:next w:val="a0"/>
    <w:uiPriority w:val="35"/>
    <w:unhideWhenUsed/>
    <w:qFormat/>
    <w:locked/>
    <w:rsid w:val="00A24C7C"/>
    <w:rPr>
      <w:bCs/>
    </w:rPr>
  </w:style>
  <w:style w:type="table" w:styleId="af">
    <w:name w:val="Table Grid"/>
    <w:basedOn w:val="a2"/>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0"/>
    <w:next w:val="a0"/>
    <w:autoRedefine/>
    <w:uiPriority w:val="39"/>
    <w:unhideWhenUsed/>
    <w:locked/>
    <w:rsid w:val="00AE60A7"/>
    <w:pPr>
      <w:tabs>
        <w:tab w:val="left" w:pos="1560"/>
        <w:tab w:val="left" w:leader="underscore" w:pos="8820"/>
      </w:tabs>
      <w:spacing w:beforeLines="50" w:afterLines="50"/>
      <w:ind w:left="1200" w:hangingChars="150" w:hanging="360"/>
    </w:pPr>
    <w:rPr>
      <w:sz w:val="24"/>
    </w:rPr>
  </w:style>
  <w:style w:type="character" w:styleId="af0">
    <w:name w:val="Hyperlink"/>
    <w:basedOn w:val="a1"/>
    <w:uiPriority w:val="99"/>
    <w:unhideWhenUsed/>
    <w:locked/>
    <w:rsid w:val="0034352B"/>
    <w:rPr>
      <w:color w:val="0000FF" w:themeColor="hyperlink"/>
      <w:u w:val="single"/>
    </w:rPr>
  </w:style>
  <w:style w:type="character" w:styleId="af1">
    <w:name w:val="annotation reference"/>
    <w:basedOn w:val="a1"/>
    <w:uiPriority w:val="99"/>
    <w:semiHidden/>
    <w:unhideWhenUsed/>
    <w:locked/>
    <w:rsid w:val="00611376"/>
    <w:rPr>
      <w:sz w:val="18"/>
      <w:szCs w:val="18"/>
    </w:rPr>
  </w:style>
  <w:style w:type="paragraph" w:styleId="af2">
    <w:name w:val="annotation text"/>
    <w:basedOn w:val="a0"/>
    <w:link w:val="af3"/>
    <w:uiPriority w:val="99"/>
    <w:semiHidden/>
    <w:unhideWhenUsed/>
    <w:locked/>
    <w:rsid w:val="00611376"/>
    <w:pPr>
      <w:jc w:val="left"/>
    </w:pPr>
  </w:style>
  <w:style w:type="character" w:customStyle="1" w:styleId="af3">
    <w:name w:val="コメント文字列 (文字)"/>
    <w:basedOn w:val="a1"/>
    <w:link w:val="af2"/>
    <w:uiPriority w:val="99"/>
    <w:semiHidden/>
    <w:rsid w:val="00611376"/>
  </w:style>
  <w:style w:type="paragraph" w:styleId="af4">
    <w:name w:val="annotation subject"/>
    <w:basedOn w:val="af2"/>
    <w:next w:val="af2"/>
    <w:link w:val="af5"/>
    <w:uiPriority w:val="99"/>
    <w:semiHidden/>
    <w:unhideWhenUsed/>
    <w:locked/>
    <w:rsid w:val="00611376"/>
    <w:rPr>
      <w:b/>
      <w:bCs/>
    </w:rPr>
  </w:style>
  <w:style w:type="character" w:customStyle="1" w:styleId="af5">
    <w:name w:val="コメント内容 (文字)"/>
    <w:basedOn w:val="af3"/>
    <w:link w:val="af4"/>
    <w:uiPriority w:val="99"/>
    <w:semiHidden/>
    <w:rsid w:val="00611376"/>
    <w:rPr>
      <w:b/>
      <w:bCs/>
    </w:rPr>
  </w:style>
  <w:style w:type="paragraph" w:styleId="21">
    <w:name w:val="toc 2"/>
    <w:basedOn w:val="a0"/>
    <w:next w:val="a0"/>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0"/>
    <w:next w:val="a0"/>
    <w:autoRedefine/>
    <w:uiPriority w:val="39"/>
    <w:unhideWhenUsed/>
    <w:locked/>
    <w:rsid w:val="00AA09E4"/>
    <w:pPr>
      <w:ind w:leftChars="200" w:left="420"/>
    </w:pPr>
  </w:style>
  <w:style w:type="paragraph" w:styleId="41">
    <w:name w:val="toc 4"/>
    <w:basedOn w:val="a0"/>
    <w:next w:val="a0"/>
    <w:autoRedefine/>
    <w:uiPriority w:val="39"/>
    <w:unhideWhenUsed/>
    <w:locked/>
    <w:rsid w:val="00AA09E4"/>
    <w:pPr>
      <w:ind w:leftChars="300" w:left="630"/>
    </w:pPr>
  </w:style>
  <w:style w:type="paragraph" w:styleId="51">
    <w:name w:val="toc 5"/>
    <w:basedOn w:val="a0"/>
    <w:next w:val="a0"/>
    <w:autoRedefine/>
    <w:uiPriority w:val="39"/>
    <w:unhideWhenUsed/>
    <w:locked/>
    <w:rsid w:val="00AA09E4"/>
    <w:pPr>
      <w:ind w:left="840"/>
    </w:pPr>
  </w:style>
  <w:style w:type="paragraph" w:styleId="6">
    <w:name w:val="toc 6"/>
    <w:basedOn w:val="a0"/>
    <w:next w:val="a0"/>
    <w:autoRedefine/>
    <w:uiPriority w:val="39"/>
    <w:unhideWhenUsed/>
    <w:locked/>
    <w:rsid w:val="00AA09E4"/>
    <w:pPr>
      <w:ind w:leftChars="500" w:left="1050"/>
    </w:pPr>
  </w:style>
  <w:style w:type="paragraph" w:styleId="7">
    <w:name w:val="toc 7"/>
    <w:basedOn w:val="a0"/>
    <w:next w:val="a0"/>
    <w:autoRedefine/>
    <w:uiPriority w:val="39"/>
    <w:unhideWhenUsed/>
    <w:locked/>
    <w:rsid w:val="00AA09E4"/>
    <w:pPr>
      <w:ind w:leftChars="600" w:left="1260"/>
    </w:pPr>
  </w:style>
  <w:style w:type="paragraph" w:styleId="8">
    <w:name w:val="toc 8"/>
    <w:basedOn w:val="a0"/>
    <w:next w:val="a0"/>
    <w:autoRedefine/>
    <w:uiPriority w:val="39"/>
    <w:unhideWhenUsed/>
    <w:locked/>
    <w:rsid w:val="00AA09E4"/>
    <w:pPr>
      <w:ind w:leftChars="700" w:left="1470"/>
    </w:pPr>
  </w:style>
  <w:style w:type="paragraph" w:styleId="9">
    <w:name w:val="toc 9"/>
    <w:basedOn w:val="a0"/>
    <w:next w:val="a0"/>
    <w:autoRedefine/>
    <w:uiPriority w:val="39"/>
    <w:unhideWhenUsed/>
    <w:locked/>
    <w:rsid w:val="00AA09E4"/>
    <w:pPr>
      <w:ind w:leftChars="800" w:left="1680"/>
    </w:pPr>
  </w:style>
  <w:style w:type="paragraph" w:styleId="af6">
    <w:name w:val="TOC Heading"/>
    <w:basedOn w:val="a0"/>
    <w:next w:val="a0"/>
    <w:uiPriority w:val="39"/>
    <w:unhideWhenUsed/>
    <w:qFormat/>
    <w:locked/>
    <w:rsid w:val="00B52F5F"/>
    <w:pPr>
      <w:spacing w:line="400" w:lineRule="exact"/>
    </w:pPr>
    <w:rPr>
      <w:sz w:val="24"/>
    </w:rPr>
  </w:style>
  <w:style w:type="paragraph" w:styleId="af7">
    <w:name w:val="Title"/>
    <w:next w:val="a0"/>
    <w:link w:val="af8"/>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8">
    <w:name w:val="表題 (文字)"/>
    <w:basedOn w:val="a1"/>
    <w:link w:val="af7"/>
    <w:uiPriority w:val="10"/>
    <w:rsid w:val="000A2139"/>
    <w:rPr>
      <w:rFonts w:asciiTheme="majorHAnsi" w:eastAsiaTheme="majorEastAsia" w:hAnsiTheme="majorHAnsi" w:cstheme="majorBidi"/>
      <w:color w:val="70ADC9"/>
      <w:sz w:val="72"/>
      <w:szCs w:val="32"/>
    </w:rPr>
  </w:style>
  <w:style w:type="paragraph" w:styleId="af9">
    <w:name w:val="Subtitle"/>
    <w:basedOn w:val="a0"/>
    <w:next w:val="a0"/>
    <w:link w:val="afa"/>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a">
    <w:name w:val="副題 (文字)"/>
    <w:basedOn w:val="a1"/>
    <w:link w:val="af9"/>
    <w:uiPriority w:val="11"/>
    <w:rsid w:val="00B52F5F"/>
    <w:rPr>
      <w:rFonts w:asciiTheme="majorHAnsi" w:eastAsiaTheme="majorEastAsia" w:hAnsiTheme="majorHAnsi" w:cstheme="majorBidi"/>
      <w:sz w:val="24"/>
      <w:szCs w:val="24"/>
    </w:rPr>
  </w:style>
  <w:style w:type="paragraph" w:customStyle="1" w:styleId="afb">
    <w:name w:val="タイトル"/>
    <w:basedOn w:val="a0"/>
    <w:link w:val="afc"/>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c">
    <w:name w:val="タイトル (文字)"/>
    <w:basedOn w:val="a1"/>
    <w:link w:val="afb"/>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1"/>
    <w:rsid w:val="004F69F3"/>
  </w:style>
  <w:style w:type="paragraph" w:styleId="afd">
    <w:name w:val="Body Text"/>
    <w:basedOn w:val="a0"/>
    <w:link w:val="afe"/>
    <w:locked/>
    <w:rsid w:val="00F37EEB"/>
    <w:pPr>
      <w:spacing w:beforeLines="100" w:line="240" w:lineRule="auto"/>
      <w:ind w:leftChars="0" w:left="0"/>
    </w:pPr>
    <w:rPr>
      <w:rFonts w:ascii="Century" w:eastAsia="ＭＳ 明朝" w:hAnsi="Century" w:cs="Times New Roman"/>
      <w:szCs w:val="24"/>
    </w:rPr>
  </w:style>
  <w:style w:type="character" w:customStyle="1" w:styleId="afe">
    <w:name w:val="本文 (文字)"/>
    <w:basedOn w:val="a1"/>
    <w:link w:val="afd"/>
    <w:rsid w:val="00F37EEB"/>
    <w:rPr>
      <w:rFonts w:ascii="Century" w:eastAsia="ＭＳ 明朝" w:hAnsi="Century" w:cs="Times New Roman"/>
      <w:szCs w:val="24"/>
    </w:rPr>
  </w:style>
  <w:style w:type="paragraph" w:customStyle="1" w:styleId="aff">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0">
    <w:name w:val="Body Text Indent"/>
    <w:basedOn w:val="a0"/>
    <w:link w:val="aff1"/>
    <w:uiPriority w:val="99"/>
    <w:semiHidden/>
    <w:unhideWhenUsed/>
    <w:locked/>
    <w:rsid w:val="00F37EEB"/>
    <w:pPr>
      <w:ind w:left="851"/>
    </w:pPr>
  </w:style>
  <w:style w:type="character" w:customStyle="1" w:styleId="aff1">
    <w:name w:val="本文インデント (文字)"/>
    <w:basedOn w:val="a1"/>
    <w:link w:val="aff0"/>
    <w:uiPriority w:val="99"/>
    <w:semiHidden/>
    <w:rsid w:val="00F37EEB"/>
  </w:style>
  <w:style w:type="table" w:customStyle="1" w:styleId="210">
    <w:name w:val="表 (青)  21"/>
    <w:basedOn w:val="a2"/>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2"/>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st1">
    <w:name w:val="st1"/>
    <w:basedOn w:val="a1"/>
    <w:rsid w:val="0051513A"/>
  </w:style>
  <w:style w:type="character" w:styleId="aff2">
    <w:name w:val="Emphasis"/>
    <w:basedOn w:val="a1"/>
    <w:uiPriority w:val="20"/>
    <w:qFormat/>
    <w:locked/>
    <w:rsid w:val="00B00A0E"/>
    <w:rPr>
      <w:b/>
      <w:bCs/>
      <w:i w:val="0"/>
      <w:iCs w:val="0"/>
    </w:rPr>
  </w:style>
  <w:style w:type="character" w:customStyle="1" w:styleId="aff3">
    <w:name w:val="脚注文字列 (文字)"/>
    <w:basedOn w:val="a1"/>
    <w:link w:val="aff4"/>
    <w:uiPriority w:val="99"/>
    <w:semiHidden/>
    <w:rsid w:val="00921EEE"/>
  </w:style>
  <w:style w:type="paragraph" w:styleId="aff4">
    <w:name w:val="footnote text"/>
    <w:basedOn w:val="a0"/>
    <w:link w:val="aff3"/>
    <w:uiPriority w:val="99"/>
    <w:semiHidden/>
    <w:unhideWhenUsed/>
    <w:locked/>
    <w:rsid w:val="00921EEE"/>
    <w:pPr>
      <w:snapToGrid w:val="0"/>
      <w:jc w:val="left"/>
    </w:pPr>
  </w:style>
  <w:style w:type="paragraph" w:styleId="a">
    <w:name w:val="List Bullet"/>
    <w:basedOn w:val="a0"/>
    <w:uiPriority w:val="99"/>
    <w:locked/>
    <w:rsid w:val="002526C3"/>
    <w:pPr>
      <w:numPr>
        <w:numId w:val="26"/>
      </w:numPr>
      <w:tabs>
        <w:tab w:val="clear" w:pos="360"/>
      </w:tabs>
      <w:ind w:hangingChars="200" w:hanging="200"/>
    </w:pPr>
    <w:rPr>
      <w:rFonts w:ascii="メイリオ" w:eastAsia="メイリオ" w:hAnsi="メイリオ" w:cs="メイリオ"/>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992638">
      <w:bodyDiv w:val="1"/>
      <w:marLeft w:val="0"/>
      <w:marRight w:val="0"/>
      <w:marTop w:val="0"/>
      <w:marBottom w:val="0"/>
      <w:divBdr>
        <w:top w:val="none" w:sz="0" w:space="0" w:color="auto"/>
        <w:left w:val="none" w:sz="0" w:space="0" w:color="auto"/>
        <w:bottom w:val="none" w:sz="0" w:space="0" w:color="auto"/>
        <w:right w:val="none" w:sz="0" w:space="0" w:color="auto"/>
      </w:divBdr>
      <w:divsChild>
        <w:div w:id="42754068">
          <w:marLeft w:val="0"/>
          <w:marRight w:val="0"/>
          <w:marTop w:val="0"/>
          <w:marBottom w:val="0"/>
          <w:divBdr>
            <w:top w:val="none" w:sz="0" w:space="0" w:color="auto"/>
            <w:left w:val="none" w:sz="0" w:space="0" w:color="auto"/>
            <w:bottom w:val="none" w:sz="0" w:space="0" w:color="auto"/>
            <w:right w:val="none" w:sz="0" w:space="0" w:color="auto"/>
          </w:divBdr>
          <w:divsChild>
            <w:div w:id="1907957682">
              <w:marLeft w:val="0"/>
              <w:marRight w:val="0"/>
              <w:marTop w:val="376"/>
              <w:marBottom w:val="376"/>
              <w:divBdr>
                <w:top w:val="none" w:sz="0" w:space="0" w:color="auto"/>
                <w:left w:val="none" w:sz="0" w:space="0" w:color="auto"/>
                <w:bottom w:val="none" w:sz="0" w:space="0" w:color="auto"/>
                <w:right w:val="none" w:sz="0" w:space="0" w:color="auto"/>
              </w:divBdr>
              <w:divsChild>
                <w:div w:id="1409764444">
                  <w:marLeft w:val="0"/>
                  <w:marRight w:val="0"/>
                  <w:marTop w:val="0"/>
                  <w:marBottom w:val="0"/>
                  <w:divBdr>
                    <w:top w:val="none" w:sz="0" w:space="0" w:color="auto"/>
                    <w:left w:val="none" w:sz="0" w:space="0" w:color="auto"/>
                    <w:bottom w:val="none" w:sz="0" w:space="0" w:color="auto"/>
                    <w:right w:val="none" w:sz="0" w:space="0" w:color="auto"/>
                  </w:divBdr>
                  <w:divsChild>
                    <w:div w:id="7849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80102688">
      <w:bodyDiv w:val="1"/>
      <w:marLeft w:val="0"/>
      <w:marRight w:val="0"/>
      <w:marTop w:val="0"/>
      <w:marBottom w:val="0"/>
      <w:divBdr>
        <w:top w:val="none" w:sz="0" w:space="0" w:color="auto"/>
        <w:left w:val="none" w:sz="0" w:space="0" w:color="auto"/>
        <w:bottom w:val="none" w:sz="0" w:space="0" w:color="auto"/>
        <w:right w:val="none" w:sz="0" w:space="0" w:color="auto"/>
      </w:divBdr>
      <w:divsChild>
        <w:div w:id="999191083">
          <w:marLeft w:val="0"/>
          <w:marRight w:val="0"/>
          <w:marTop w:val="0"/>
          <w:marBottom w:val="0"/>
          <w:divBdr>
            <w:top w:val="none" w:sz="0" w:space="0" w:color="auto"/>
            <w:left w:val="none" w:sz="0" w:space="0" w:color="auto"/>
            <w:bottom w:val="none" w:sz="0" w:space="0" w:color="auto"/>
            <w:right w:val="none" w:sz="0" w:space="0" w:color="auto"/>
          </w:divBdr>
          <w:divsChild>
            <w:div w:id="173347346">
              <w:marLeft w:val="0"/>
              <w:marRight w:val="0"/>
              <w:marTop w:val="0"/>
              <w:marBottom w:val="0"/>
              <w:divBdr>
                <w:top w:val="none" w:sz="0" w:space="0" w:color="auto"/>
                <w:left w:val="none" w:sz="0" w:space="0" w:color="auto"/>
                <w:bottom w:val="none" w:sz="0" w:space="0" w:color="auto"/>
                <w:right w:val="none" w:sz="0" w:space="0" w:color="auto"/>
              </w:divBdr>
              <w:divsChild>
                <w:div w:id="1976450202">
                  <w:marLeft w:val="0"/>
                  <w:marRight w:val="0"/>
                  <w:marTop w:val="0"/>
                  <w:marBottom w:val="0"/>
                  <w:divBdr>
                    <w:top w:val="none" w:sz="0" w:space="0" w:color="auto"/>
                    <w:left w:val="none" w:sz="0" w:space="0" w:color="auto"/>
                    <w:bottom w:val="none" w:sz="0" w:space="0" w:color="auto"/>
                    <w:right w:val="none" w:sz="0" w:space="0" w:color="auto"/>
                  </w:divBdr>
                  <w:divsChild>
                    <w:div w:id="525295749">
                      <w:marLeft w:val="0"/>
                      <w:marRight w:val="0"/>
                      <w:marTop w:val="0"/>
                      <w:marBottom w:val="0"/>
                      <w:divBdr>
                        <w:top w:val="none" w:sz="0" w:space="0" w:color="auto"/>
                        <w:left w:val="none" w:sz="0" w:space="0" w:color="auto"/>
                        <w:bottom w:val="none" w:sz="0" w:space="0" w:color="auto"/>
                        <w:right w:val="none" w:sz="0" w:space="0" w:color="auto"/>
                      </w:divBdr>
                      <w:divsChild>
                        <w:div w:id="325978971">
                          <w:marLeft w:val="0"/>
                          <w:marRight w:val="0"/>
                          <w:marTop w:val="0"/>
                          <w:marBottom w:val="0"/>
                          <w:divBdr>
                            <w:top w:val="none" w:sz="0" w:space="0" w:color="auto"/>
                            <w:left w:val="none" w:sz="0" w:space="0" w:color="auto"/>
                            <w:bottom w:val="none" w:sz="0" w:space="0" w:color="auto"/>
                            <w:right w:val="none" w:sz="0" w:space="0" w:color="auto"/>
                          </w:divBdr>
                          <w:divsChild>
                            <w:div w:id="6653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58659417">
      <w:bodyDiv w:val="1"/>
      <w:marLeft w:val="0"/>
      <w:marRight w:val="0"/>
      <w:marTop w:val="0"/>
      <w:marBottom w:val="0"/>
      <w:divBdr>
        <w:top w:val="none" w:sz="0" w:space="0" w:color="auto"/>
        <w:left w:val="none" w:sz="0" w:space="0" w:color="auto"/>
        <w:bottom w:val="none" w:sz="0" w:space="0" w:color="auto"/>
        <w:right w:val="none" w:sz="0" w:space="0" w:color="auto"/>
      </w:divBdr>
      <w:divsChild>
        <w:div w:id="1054700266">
          <w:marLeft w:val="0"/>
          <w:marRight w:val="0"/>
          <w:marTop w:val="0"/>
          <w:marBottom w:val="0"/>
          <w:divBdr>
            <w:top w:val="none" w:sz="0" w:space="0" w:color="auto"/>
            <w:left w:val="none" w:sz="0" w:space="0" w:color="auto"/>
            <w:bottom w:val="none" w:sz="0" w:space="0" w:color="auto"/>
            <w:right w:val="none" w:sz="0" w:space="0" w:color="auto"/>
          </w:divBdr>
          <w:divsChild>
            <w:div w:id="924337515">
              <w:marLeft w:val="0"/>
              <w:marRight w:val="0"/>
              <w:marTop w:val="376"/>
              <w:marBottom w:val="376"/>
              <w:divBdr>
                <w:top w:val="none" w:sz="0" w:space="0" w:color="auto"/>
                <w:left w:val="none" w:sz="0" w:space="0" w:color="auto"/>
                <w:bottom w:val="none" w:sz="0" w:space="0" w:color="auto"/>
                <w:right w:val="none" w:sz="0" w:space="0" w:color="auto"/>
              </w:divBdr>
              <w:divsChild>
                <w:div w:id="1338734248">
                  <w:marLeft w:val="0"/>
                  <w:marRight w:val="0"/>
                  <w:marTop w:val="0"/>
                  <w:marBottom w:val="0"/>
                  <w:divBdr>
                    <w:top w:val="none" w:sz="0" w:space="0" w:color="auto"/>
                    <w:left w:val="none" w:sz="0" w:space="0" w:color="auto"/>
                    <w:bottom w:val="none" w:sz="0" w:space="0" w:color="auto"/>
                    <w:right w:val="none" w:sz="0" w:space="0" w:color="auto"/>
                  </w:divBdr>
                  <w:divsChild>
                    <w:div w:id="1467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75554">
      <w:bodyDiv w:val="1"/>
      <w:marLeft w:val="0"/>
      <w:marRight w:val="0"/>
      <w:marTop w:val="0"/>
      <w:marBottom w:val="0"/>
      <w:divBdr>
        <w:top w:val="none" w:sz="0" w:space="0" w:color="auto"/>
        <w:left w:val="none" w:sz="0" w:space="0" w:color="auto"/>
        <w:bottom w:val="none" w:sz="0" w:space="0" w:color="auto"/>
        <w:right w:val="none" w:sz="0" w:space="0" w:color="auto"/>
      </w:divBdr>
      <w:divsChild>
        <w:div w:id="503473471">
          <w:marLeft w:val="0"/>
          <w:marRight w:val="0"/>
          <w:marTop w:val="0"/>
          <w:marBottom w:val="0"/>
          <w:divBdr>
            <w:top w:val="none" w:sz="0" w:space="0" w:color="auto"/>
            <w:left w:val="none" w:sz="0" w:space="0" w:color="auto"/>
            <w:bottom w:val="none" w:sz="0" w:space="0" w:color="auto"/>
            <w:right w:val="none" w:sz="0" w:space="0" w:color="auto"/>
          </w:divBdr>
          <w:divsChild>
            <w:div w:id="1277449977">
              <w:marLeft w:val="0"/>
              <w:marRight w:val="0"/>
              <w:marTop w:val="0"/>
              <w:marBottom w:val="0"/>
              <w:divBdr>
                <w:top w:val="none" w:sz="0" w:space="0" w:color="auto"/>
                <w:left w:val="none" w:sz="0" w:space="0" w:color="auto"/>
                <w:bottom w:val="none" w:sz="0" w:space="0" w:color="auto"/>
                <w:right w:val="none" w:sz="0" w:space="0" w:color="auto"/>
              </w:divBdr>
              <w:divsChild>
                <w:div w:id="15773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73697408">
      <w:bodyDiv w:val="1"/>
      <w:marLeft w:val="0"/>
      <w:marRight w:val="0"/>
      <w:marTop w:val="0"/>
      <w:marBottom w:val="0"/>
      <w:divBdr>
        <w:top w:val="none" w:sz="0" w:space="0" w:color="auto"/>
        <w:left w:val="none" w:sz="0" w:space="0" w:color="auto"/>
        <w:bottom w:val="none" w:sz="0" w:space="0" w:color="auto"/>
        <w:right w:val="none" w:sz="0" w:space="0" w:color="auto"/>
      </w:divBdr>
      <w:divsChild>
        <w:div w:id="826676535">
          <w:marLeft w:val="0"/>
          <w:marRight w:val="0"/>
          <w:marTop w:val="0"/>
          <w:marBottom w:val="0"/>
          <w:divBdr>
            <w:top w:val="none" w:sz="0" w:space="0" w:color="auto"/>
            <w:left w:val="none" w:sz="0" w:space="0" w:color="auto"/>
            <w:bottom w:val="none" w:sz="0" w:space="0" w:color="auto"/>
            <w:right w:val="none" w:sz="0" w:space="0" w:color="auto"/>
          </w:divBdr>
          <w:divsChild>
            <w:div w:id="145055862">
              <w:marLeft w:val="0"/>
              <w:marRight w:val="0"/>
              <w:marTop w:val="376"/>
              <w:marBottom w:val="376"/>
              <w:divBdr>
                <w:top w:val="none" w:sz="0" w:space="0" w:color="auto"/>
                <w:left w:val="none" w:sz="0" w:space="0" w:color="auto"/>
                <w:bottom w:val="none" w:sz="0" w:space="0" w:color="auto"/>
                <w:right w:val="none" w:sz="0" w:space="0" w:color="auto"/>
              </w:divBdr>
              <w:divsChild>
                <w:div w:id="749549338">
                  <w:marLeft w:val="0"/>
                  <w:marRight w:val="0"/>
                  <w:marTop w:val="0"/>
                  <w:marBottom w:val="0"/>
                  <w:divBdr>
                    <w:top w:val="none" w:sz="0" w:space="0" w:color="auto"/>
                    <w:left w:val="none" w:sz="0" w:space="0" w:color="auto"/>
                    <w:bottom w:val="none" w:sz="0" w:space="0" w:color="auto"/>
                    <w:right w:val="none" w:sz="0" w:space="0" w:color="auto"/>
                  </w:divBdr>
                  <w:divsChild>
                    <w:div w:id="9396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nable-javascript.com/ja/" TargetMode="Externa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3.xml"/><Relationship Id="rId77" Type="http://schemas.microsoft.com/office/2007/relationships/stylesWithEffects" Target="stylesWithEffects.xml"/></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F9A00A-2676-4BE7-855A-471F58FDB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1113</TotalTime>
  <Pages>54</Pages>
  <Words>5556</Words>
  <Characters>31672</Characters>
  <Application>Microsoft Office Word</Application>
  <DocSecurity>0</DocSecurity>
  <Lines>263</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m-sakai</dc:creator>
  <cp:lastModifiedBy>ueki</cp:lastModifiedBy>
  <cp:revision>268</cp:revision>
  <cp:lastPrinted>2017-03-06T04:43:00Z</cp:lastPrinted>
  <dcterms:created xsi:type="dcterms:W3CDTF">2017-02-13T06:41:00Z</dcterms:created>
  <dcterms:modified xsi:type="dcterms:W3CDTF">2017-06-13T10:51:00Z</dcterms:modified>
</cp:coreProperties>
</file>